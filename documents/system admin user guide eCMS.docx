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668EF" w14:textId="1CAA3F6E" w:rsidR="00F66A1D" w:rsidRPr="00EF4CE9" w:rsidRDefault="00A73F3D" w:rsidP="00E66758">
      <w:pPr>
        <w:pStyle w:val="BodyText"/>
      </w:pPr>
      <w:r>
        <w:t xml:space="preserve"> </w:t>
      </w:r>
    </w:p>
    <w:p w14:paraId="70644C13" w14:textId="77777777" w:rsidR="00F66A1D" w:rsidRPr="00EF4CE9" w:rsidRDefault="00F66A1D" w:rsidP="00E66758">
      <w:pPr>
        <w:pStyle w:val="BodyText"/>
      </w:pPr>
    </w:p>
    <w:p w14:paraId="52C75808" w14:textId="77777777" w:rsidR="00F66A1D" w:rsidRPr="00EF4CE9" w:rsidRDefault="00F66A1D" w:rsidP="00E66758">
      <w:pPr>
        <w:pStyle w:val="BodyText"/>
      </w:pPr>
    </w:p>
    <w:p w14:paraId="448910BC" w14:textId="77777777" w:rsidR="00F66A1D" w:rsidRDefault="00F66A1D" w:rsidP="00E66758">
      <w:pPr>
        <w:pStyle w:val="BodyText"/>
      </w:pPr>
    </w:p>
    <w:p w14:paraId="5953D05D" w14:textId="77777777" w:rsidR="00E66758" w:rsidRDefault="00E66758" w:rsidP="00E66758">
      <w:pPr>
        <w:pStyle w:val="BodyText"/>
      </w:pPr>
    </w:p>
    <w:p w14:paraId="7F6D7857" w14:textId="77777777" w:rsidR="00E66758" w:rsidRPr="00EF4CE9" w:rsidRDefault="00E66758" w:rsidP="00E66758">
      <w:pPr>
        <w:pStyle w:val="BodyText"/>
      </w:pPr>
    </w:p>
    <w:p w14:paraId="25AEABC6" w14:textId="77777777" w:rsidR="00C93118" w:rsidRPr="00EF4CE9" w:rsidRDefault="00C93118" w:rsidP="00E66758">
      <w:pPr>
        <w:pStyle w:val="BodyText"/>
      </w:pPr>
    </w:p>
    <w:p w14:paraId="3900A2AC" w14:textId="77777777" w:rsidR="00C93118" w:rsidRPr="00EF4CE9" w:rsidRDefault="00C93118" w:rsidP="00E66758">
      <w:pPr>
        <w:pStyle w:val="BodyText"/>
      </w:pPr>
    </w:p>
    <w:p w14:paraId="686D6EDB" w14:textId="77777777" w:rsidR="00C93118" w:rsidRPr="00EF4CE9" w:rsidRDefault="00C93118" w:rsidP="00E66758">
      <w:pPr>
        <w:pStyle w:val="BodyText"/>
      </w:pPr>
    </w:p>
    <w:p w14:paraId="4942C79C" w14:textId="77777777" w:rsidR="00C93118" w:rsidRPr="00EF4CE9" w:rsidRDefault="00C93118" w:rsidP="00E66758">
      <w:pPr>
        <w:pStyle w:val="BodyText"/>
      </w:pPr>
    </w:p>
    <w:p w14:paraId="24E287C4" w14:textId="77777777" w:rsidR="00EA6FBC" w:rsidRPr="00EF4CE9" w:rsidRDefault="00EA6FBC" w:rsidP="00EA6FBC">
      <w:pPr>
        <w:pStyle w:val="BodyText"/>
      </w:pPr>
    </w:p>
    <w:p w14:paraId="217F3B94" w14:textId="326E116E" w:rsidR="00EA6FBC" w:rsidRDefault="00E9526A" w:rsidP="00EA6FBC">
      <w:pPr>
        <w:pStyle w:val="ProductName"/>
        <w:jc w:val="center"/>
      </w:pPr>
      <w:r>
        <w:t>electronic Customs management system</w:t>
      </w:r>
    </w:p>
    <w:p w14:paraId="291D5A49" w14:textId="161FDD25" w:rsidR="00EA6FBC" w:rsidRPr="0013748C" w:rsidRDefault="004D26C4" w:rsidP="00EA6FBC">
      <w:pPr>
        <w:pStyle w:val="ProductName"/>
        <w:jc w:val="center"/>
      </w:pPr>
      <w:r>
        <w:t>System Admin</w:t>
      </w:r>
    </w:p>
    <w:p w14:paraId="661D5ADD" w14:textId="00BFADF4" w:rsidR="00EA6FBC" w:rsidRPr="0013748C" w:rsidRDefault="00EA6FBC" w:rsidP="00EA6FBC">
      <w:pPr>
        <w:pStyle w:val="UserGuide"/>
        <w:jc w:val="center"/>
      </w:pPr>
      <w:r>
        <w:t>User</w:t>
      </w:r>
      <w:r w:rsidRPr="0013748C">
        <w:t xml:space="preserve"> Guide</w:t>
      </w:r>
    </w:p>
    <w:p w14:paraId="0F33C0E8" w14:textId="77777777" w:rsidR="00EA6FBC" w:rsidRPr="0013748C" w:rsidRDefault="00EA6FBC" w:rsidP="00EA6FBC">
      <w:pPr>
        <w:pStyle w:val="BodyText"/>
      </w:pPr>
    </w:p>
    <w:p w14:paraId="4F7C37FB" w14:textId="77777777" w:rsidR="00EA6FBC" w:rsidRPr="0013748C" w:rsidRDefault="00EA6FBC" w:rsidP="00EA6FBC">
      <w:pPr>
        <w:pStyle w:val="BodyText"/>
      </w:pPr>
    </w:p>
    <w:p w14:paraId="6B7C7EC2" w14:textId="77777777" w:rsidR="00EA6FBC" w:rsidRPr="0013748C" w:rsidRDefault="00EA6FBC" w:rsidP="00EA6FBC">
      <w:pPr>
        <w:pStyle w:val="BodyText"/>
      </w:pPr>
    </w:p>
    <w:p w14:paraId="2217CBDE" w14:textId="5B861680" w:rsidR="00EA6FBC" w:rsidRPr="0033345A" w:rsidRDefault="00EA6FBC" w:rsidP="00EA6FBC">
      <w:pPr>
        <w:jc w:val="center"/>
        <w:rPr>
          <w:rFonts w:ascii="Century Gothic" w:hAnsi="Century Gothic"/>
          <w:sz w:val="16"/>
          <w:szCs w:val="16"/>
        </w:rPr>
      </w:pPr>
      <w:r w:rsidRPr="0033345A">
        <w:rPr>
          <w:rFonts w:ascii="Century Gothic" w:hAnsi="Century Gothic"/>
          <w:sz w:val="16"/>
          <w:szCs w:val="16"/>
        </w:rPr>
        <w:t xml:space="preserve">Version: </w:t>
      </w:r>
      <w:r w:rsidR="00FD595C">
        <w:rPr>
          <w:rFonts w:ascii="Century Gothic" w:hAnsi="Century Gothic"/>
          <w:sz w:val="16"/>
          <w:szCs w:val="16"/>
        </w:rPr>
        <w:t>1.1</w:t>
      </w:r>
    </w:p>
    <w:p w14:paraId="05F4D300" w14:textId="16F2BC26" w:rsidR="00EA6FBC" w:rsidRDefault="00EA6FBC" w:rsidP="00EA6FBC">
      <w:pPr>
        <w:jc w:val="center"/>
        <w:rPr>
          <w:rFonts w:ascii="Century Gothic" w:hAnsi="Century Gothic"/>
          <w:sz w:val="16"/>
          <w:szCs w:val="16"/>
        </w:rPr>
      </w:pPr>
      <w:r w:rsidRPr="0033345A">
        <w:rPr>
          <w:rFonts w:ascii="Century Gothic" w:hAnsi="Century Gothic"/>
          <w:sz w:val="16"/>
          <w:szCs w:val="16"/>
        </w:rPr>
        <w:t xml:space="preserve">Date:  </w:t>
      </w:r>
      <w:r w:rsidR="004D26C4">
        <w:rPr>
          <w:rFonts w:ascii="Century Gothic" w:hAnsi="Century Gothic"/>
          <w:sz w:val="16"/>
          <w:szCs w:val="16"/>
        </w:rPr>
        <w:t>12.9.2022</w:t>
      </w:r>
    </w:p>
    <w:p w14:paraId="1C4F6831" w14:textId="77777777" w:rsidR="00EA6FBC" w:rsidRPr="00C16627" w:rsidRDefault="00EA6FBC" w:rsidP="00EA6FBC">
      <w:pPr>
        <w:pStyle w:val="Footer"/>
      </w:pPr>
    </w:p>
    <w:p w14:paraId="2D5CD454" w14:textId="77777777" w:rsidR="00EA6FBC" w:rsidRPr="00C16627" w:rsidRDefault="00EA6FBC" w:rsidP="00EA6FBC">
      <w:pPr>
        <w:pStyle w:val="Footer"/>
      </w:pPr>
    </w:p>
    <w:p w14:paraId="5D4A5AA7" w14:textId="77777777" w:rsidR="00EA6FBC" w:rsidRPr="00C16627" w:rsidRDefault="00EA6FBC" w:rsidP="00EA6FBC">
      <w:pPr>
        <w:pStyle w:val="Footer"/>
      </w:pPr>
    </w:p>
    <w:p w14:paraId="0884A518" w14:textId="77777777" w:rsidR="00EA6FBC" w:rsidRPr="00C16627" w:rsidRDefault="00EA6FBC" w:rsidP="00EA6FBC">
      <w:pPr>
        <w:pStyle w:val="Footer"/>
      </w:pPr>
    </w:p>
    <w:p w14:paraId="450D0C94" w14:textId="77777777" w:rsidR="00C16627" w:rsidRPr="00C16627" w:rsidRDefault="00C16627" w:rsidP="00C16627">
      <w:pPr>
        <w:pStyle w:val="Footer"/>
      </w:pPr>
    </w:p>
    <w:p w14:paraId="76ABC6DB" w14:textId="77777777" w:rsidR="00C16627" w:rsidRPr="00C16627" w:rsidRDefault="00C16627" w:rsidP="00C16627">
      <w:pPr>
        <w:pStyle w:val="Footer"/>
      </w:pPr>
    </w:p>
    <w:p w14:paraId="0117DFA0" w14:textId="77777777" w:rsidR="00C16627" w:rsidRPr="00C16627" w:rsidRDefault="00C16627" w:rsidP="00C16627">
      <w:pPr>
        <w:pStyle w:val="Footer"/>
      </w:pPr>
    </w:p>
    <w:p w14:paraId="430A9233" w14:textId="77777777" w:rsidR="00C16627" w:rsidRPr="00C16627" w:rsidRDefault="00C16627" w:rsidP="00C16627">
      <w:pPr>
        <w:pStyle w:val="Footer"/>
      </w:pPr>
    </w:p>
    <w:p w14:paraId="5B80FDE8" w14:textId="77777777" w:rsidR="00C16627" w:rsidRPr="00C16627" w:rsidRDefault="00C16627" w:rsidP="00C16627">
      <w:pPr>
        <w:pStyle w:val="Footer"/>
      </w:pPr>
    </w:p>
    <w:p w14:paraId="1546FAD6" w14:textId="7E999428" w:rsidR="00C16627" w:rsidRDefault="00C16627" w:rsidP="00C16627">
      <w:pPr>
        <w:pStyle w:val="Footer"/>
      </w:pPr>
    </w:p>
    <w:p w14:paraId="37DC3349" w14:textId="0DAA16CA" w:rsidR="00C16627" w:rsidRDefault="00C16627" w:rsidP="00C16627">
      <w:pPr>
        <w:pStyle w:val="Footer"/>
        <w:tabs>
          <w:tab w:val="clear" w:pos="4320"/>
          <w:tab w:val="clear" w:pos="8640"/>
          <w:tab w:val="left" w:pos="1410"/>
        </w:tabs>
        <w:sectPr w:rsidR="00C16627" w:rsidSect="00E9526A">
          <w:headerReference w:type="default" r:id="rId11"/>
          <w:footerReference w:type="even" r:id="rId12"/>
          <w:footerReference w:type="default" r:id="rId13"/>
          <w:headerReference w:type="first" r:id="rId14"/>
          <w:pgSz w:w="11909" w:h="16834" w:code="9"/>
          <w:pgMar w:top="1797" w:right="839" w:bottom="1797" w:left="1440" w:header="170" w:footer="1009" w:gutter="0"/>
          <w:cols w:space="720"/>
          <w:titlePg/>
          <w:docGrid w:linePitch="272"/>
        </w:sectPr>
      </w:pPr>
      <w:r>
        <w:tab/>
      </w:r>
    </w:p>
    <w:p w14:paraId="7B558FCE" w14:textId="77777777" w:rsidR="004D26C4" w:rsidRPr="008F4C90" w:rsidRDefault="004D26C4" w:rsidP="004D26C4">
      <w:pPr>
        <w:pStyle w:val="CopyrightHeading"/>
        <w:rPr>
          <w:rFonts w:asciiTheme="minorHAnsi" w:hAnsiTheme="minorHAnsi" w:cstheme="minorHAnsi"/>
          <w:sz w:val="20"/>
          <w:szCs w:val="20"/>
        </w:rPr>
      </w:pPr>
      <w:r w:rsidRPr="008F4C90">
        <w:rPr>
          <w:rFonts w:asciiTheme="minorHAnsi" w:hAnsiTheme="minorHAnsi" w:cstheme="minorHAnsi"/>
          <w:sz w:val="20"/>
          <w:szCs w:val="20"/>
        </w:rPr>
        <w:lastRenderedPageBreak/>
        <w:t>About CrimsonLogic</w:t>
      </w:r>
    </w:p>
    <w:p w14:paraId="1C7AD38A" w14:textId="77777777" w:rsidR="004D26C4" w:rsidRPr="008F4C90" w:rsidRDefault="004D26C4" w:rsidP="004D26C4">
      <w:pPr>
        <w:pStyle w:val="CopyrightText"/>
        <w:rPr>
          <w:rFonts w:asciiTheme="minorHAnsi" w:eastAsia="SimSun" w:hAnsiTheme="minorHAnsi" w:cstheme="minorHAnsi"/>
          <w:sz w:val="20"/>
          <w:szCs w:val="20"/>
        </w:rPr>
      </w:pPr>
      <w:r w:rsidRPr="008F4C90">
        <w:rPr>
          <w:rFonts w:asciiTheme="minorHAnsi" w:eastAsia="SimSun" w:hAnsiTheme="minorHAnsi" w:cstheme="minorHAnsi"/>
          <w:sz w:val="20"/>
          <w:szCs w:val="20"/>
          <w:lang w:eastAsia="zh-CN"/>
        </w:rPr>
        <w:t xml:space="preserve">CrimsonLogic Pte Ltd delivers world-class eGovernment solutions by leveraging on best-practice </w:t>
      </w:r>
      <w:r w:rsidRPr="008F4C90">
        <w:rPr>
          <w:rFonts w:asciiTheme="minorHAnsi" w:eastAsia="SimSun" w:hAnsiTheme="minorHAnsi" w:cstheme="minorHAnsi"/>
          <w:sz w:val="20"/>
          <w:szCs w:val="20"/>
        </w:rPr>
        <w:t xml:space="preserve">technologies, quality human capital and global experiences.  Our proven track record of end-to-end eGovernment solutions spans across trade facilitation and customs, judiciary, tax, healthcare, and IT security domains. With 20 years of experience in developing and managing nationwide, mission-critical IT systems and services in a Public-Private Partnership model, CrimsonLogic has set industry standards with world-first eGovernment solutions such as TradeNet, eStamping, eJudiciary and CertOfOrigin.  For more information, visit </w:t>
      </w:r>
      <w:hyperlink r:id="rId15" w:history="1">
        <w:r w:rsidRPr="008F4C90">
          <w:rPr>
            <w:rFonts w:asciiTheme="minorHAnsi" w:eastAsia="SimSun" w:hAnsiTheme="minorHAnsi" w:cstheme="minorHAnsi"/>
            <w:sz w:val="20"/>
            <w:szCs w:val="20"/>
          </w:rPr>
          <w:t>www.crimsonlogic.com</w:t>
        </w:r>
      </w:hyperlink>
    </w:p>
    <w:p w14:paraId="2F1218CB" w14:textId="77777777" w:rsidR="004D26C4" w:rsidRPr="008F4C90" w:rsidRDefault="004D26C4" w:rsidP="004D26C4">
      <w:pPr>
        <w:pStyle w:val="CopyrightText"/>
        <w:rPr>
          <w:rFonts w:asciiTheme="minorHAnsi" w:eastAsia="SimSun" w:hAnsiTheme="minorHAnsi" w:cstheme="minorHAnsi"/>
          <w:sz w:val="20"/>
          <w:szCs w:val="20"/>
        </w:rPr>
      </w:pPr>
    </w:p>
    <w:p w14:paraId="644DFE68" w14:textId="77777777" w:rsidR="004D26C4" w:rsidRPr="008F4C90" w:rsidRDefault="004D26C4" w:rsidP="004D26C4">
      <w:pPr>
        <w:pStyle w:val="CopyrightHeading"/>
        <w:rPr>
          <w:rFonts w:asciiTheme="minorHAnsi" w:hAnsiTheme="minorHAnsi" w:cstheme="minorHAnsi"/>
          <w:sz w:val="20"/>
          <w:szCs w:val="20"/>
        </w:rPr>
      </w:pPr>
      <w:r w:rsidRPr="008F4C90">
        <w:rPr>
          <w:rFonts w:asciiTheme="minorHAnsi" w:hAnsiTheme="minorHAnsi" w:cstheme="minorHAnsi"/>
          <w:sz w:val="20"/>
          <w:szCs w:val="20"/>
        </w:rPr>
        <w:t xml:space="preserve">About Yang Khor Pvt Ltd </w:t>
      </w:r>
    </w:p>
    <w:p w14:paraId="1F25D3BE" w14:textId="77777777" w:rsidR="004D26C4" w:rsidRPr="008F4C90" w:rsidRDefault="004D26C4" w:rsidP="004D26C4">
      <w:pPr>
        <w:pStyle w:val="CopyrightHeading"/>
        <w:rPr>
          <w:rFonts w:asciiTheme="minorHAnsi" w:hAnsiTheme="minorHAnsi" w:cstheme="minorHAnsi"/>
          <w:sz w:val="20"/>
          <w:szCs w:val="20"/>
        </w:rPr>
      </w:pPr>
    </w:p>
    <w:p w14:paraId="0938F273" w14:textId="77777777" w:rsidR="004D26C4" w:rsidRPr="008F4C90" w:rsidRDefault="004D26C4" w:rsidP="004D26C4">
      <w:pPr>
        <w:pStyle w:val="CopyrightText"/>
        <w:rPr>
          <w:rFonts w:asciiTheme="minorHAnsi" w:eastAsia="SimSun" w:hAnsiTheme="minorHAnsi" w:cstheme="minorHAnsi"/>
          <w:sz w:val="20"/>
          <w:szCs w:val="20"/>
          <w:lang w:eastAsia="zh-CN"/>
        </w:rPr>
      </w:pPr>
      <w:r w:rsidRPr="008F4C90">
        <w:rPr>
          <w:rFonts w:asciiTheme="minorHAnsi" w:eastAsia="SimSun" w:hAnsiTheme="minorHAnsi" w:cstheme="minorHAnsi"/>
          <w:sz w:val="20"/>
          <w:szCs w:val="20"/>
          <w:lang w:eastAsia="zh-CN"/>
        </w:rPr>
        <w:t xml:space="preserve">Yang Khor IT Solutions is a leading In-country Technology Solutions Provider providing solution in terms of hardware, software, support and services as its complete package. </w:t>
      </w:r>
    </w:p>
    <w:p w14:paraId="68B9D1C2" w14:textId="77777777" w:rsidR="004D26C4" w:rsidRPr="008F4C90" w:rsidRDefault="004D26C4" w:rsidP="004D26C4">
      <w:pPr>
        <w:pStyle w:val="CopyrightText"/>
        <w:rPr>
          <w:rFonts w:asciiTheme="minorHAnsi" w:eastAsia="SimSun" w:hAnsiTheme="minorHAnsi" w:cstheme="minorHAnsi"/>
          <w:sz w:val="20"/>
          <w:szCs w:val="20"/>
          <w:lang w:eastAsia="zh-CN"/>
        </w:rPr>
      </w:pPr>
      <w:r w:rsidRPr="008F4C90">
        <w:rPr>
          <w:rFonts w:asciiTheme="minorHAnsi" w:eastAsia="SimSun" w:hAnsiTheme="minorHAnsi" w:cstheme="minorHAnsi"/>
          <w:sz w:val="20"/>
          <w:szCs w:val="20"/>
          <w:lang w:eastAsia="zh-CN"/>
        </w:rPr>
        <w:t xml:space="preserve">Yang Khor IT Solutions has been serving its purpose since 2005, it now has emerged to be unprecedented leader as a Solution Integrator with a differentiated vertical approach providing innovative solutions. Yang Khor uses its solution integration capabilities to integrate best of breed products through its key technology alliance partners to provide “End to End” solutions. Provide customized business solutions that help organizations accelerate revenue growth, increase market penetration, optimize operating costs and improve employee productivity, by embedding communication in their business processes. </w:t>
      </w:r>
    </w:p>
    <w:p w14:paraId="3BB0F138" w14:textId="77777777" w:rsidR="004D26C4" w:rsidRPr="008F4C90" w:rsidRDefault="004D26C4" w:rsidP="004D26C4">
      <w:pPr>
        <w:pStyle w:val="CopyrightText"/>
        <w:rPr>
          <w:rFonts w:asciiTheme="minorHAnsi" w:eastAsia="SimSun" w:hAnsiTheme="minorHAnsi" w:cstheme="minorHAnsi"/>
          <w:sz w:val="20"/>
          <w:szCs w:val="20"/>
          <w:lang w:eastAsia="zh-CN"/>
        </w:rPr>
      </w:pPr>
    </w:p>
    <w:p w14:paraId="0E22C0D9" w14:textId="77777777" w:rsidR="004D26C4" w:rsidRPr="008F4C90" w:rsidRDefault="004D26C4" w:rsidP="004D26C4">
      <w:pPr>
        <w:pStyle w:val="CopyrightText"/>
        <w:rPr>
          <w:rFonts w:asciiTheme="minorHAnsi" w:eastAsia="SimSun" w:hAnsiTheme="minorHAnsi" w:cstheme="minorHAnsi"/>
          <w:sz w:val="20"/>
          <w:szCs w:val="20"/>
          <w:lang w:eastAsia="zh-CN"/>
        </w:rPr>
      </w:pPr>
      <w:r w:rsidRPr="008F4C90">
        <w:rPr>
          <w:rFonts w:asciiTheme="minorHAnsi" w:eastAsia="SimSun" w:hAnsiTheme="minorHAnsi" w:cstheme="minorHAnsi"/>
          <w:sz w:val="20"/>
          <w:szCs w:val="20"/>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664CED97" w14:textId="77777777" w:rsidR="004D26C4" w:rsidRPr="00432F16" w:rsidRDefault="004D26C4" w:rsidP="004D26C4">
      <w:pPr>
        <w:pStyle w:val="CopyrightText"/>
        <w:rPr>
          <w:rFonts w:asciiTheme="minorHAnsi" w:eastAsia="SimSun" w:hAnsiTheme="minorHAnsi" w:cstheme="minorHAnsi"/>
          <w:sz w:val="18"/>
          <w:lang w:eastAsia="zh-CN"/>
        </w:rPr>
      </w:pPr>
    </w:p>
    <w:p w14:paraId="64D5AB6E" w14:textId="16363000" w:rsidR="00C16627" w:rsidRDefault="00C16627" w:rsidP="00C16627">
      <w:pPr>
        <w:pStyle w:val="Footer"/>
        <w:tabs>
          <w:tab w:val="clear" w:pos="4320"/>
          <w:tab w:val="clear" w:pos="8640"/>
          <w:tab w:val="left" w:pos="1410"/>
        </w:tabs>
      </w:pPr>
    </w:p>
    <w:p w14:paraId="1EC2EA2C" w14:textId="6CAF8FE8" w:rsidR="00C16627" w:rsidRDefault="00C16627" w:rsidP="00C16627">
      <w:pPr>
        <w:pStyle w:val="Footer"/>
        <w:tabs>
          <w:tab w:val="clear" w:pos="4320"/>
          <w:tab w:val="clear" w:pos="8640"/>
          <w:tab w:val="left" w:pos="1410"/>
        </w:tabs>
      </w:pPr>
      <w:r>
        <w:tab/>
      </w:r>
    </w:p>
    <w:p w14:paraId="297D2B63" w14:textId="77777777" w:rsidR="00C16627" w:rsidRPr="00C16627" w:rsidRDefault="00C16627" w:rsidP="00C16627">
      <w:pPr>
        <w:pStyle w:val="Footer"/>
      </w:pPr>
    </w:p>
    <w:p w14:paraId="1CCD7977" w14:textId="77777777" w:rsidR="00C16627" w:rsidRPr="00C16627" w:rsidRDefault="00C16627" w:rsidP="00C16627">
      <w:pPr>
        <w:pStyle w:val="Footer"/>
      </w:pPr>
    </w:p>
    <w:p w14:paraId="15E445BD" w14:textId="77777777" w:rsidR="00C16627" w:rsidRPr="00C16627" w:rsidRDefault="00C16627" w:rsidP="00C16627">
      <w:pPr>
        <w:pStyle w:val="Footer"/>
      </w:pPr>
    </w:p>
    <w:p w14:paraId="40E33894" w14:textId="77777777" w:rsidR="00C16627" w:rsidRPr="00C16627" w:rsidRDefault="00C16627" w:rsidP="00C16627">
      <w:pPr>
        <w:pStyle w:val="Footer"/>
      </w:pPr>
    </w:p>
    <w:p w14:paraId="2456129B" w14:textId="77777777" w:rsidR="00C16627" w:rsidRPr="00C16627" w:rsidRDefault="00C16627" w:rsidP="00C16627">
      <w:pPr>
        <w:pStyle w:val="Footer"/>
      </w:pPr>
    </w:p>
    <w:p w14:paraId="4D3E6BF3" w14:textId="77777777" w:rsidR="00C16627" w:rsidRPr="00C16627" w:rsidRDefault="00C16627" w:rsidP="00C16627">
      <w:pPr>
        <w:pStyle w:val="Footer"/>
      </w:pPr>
    </w:p>
    <w:p w14:paraId="5D3AFA1E" w14:textId="77777777" w:rsidR="00C16627" w:rsidRPr="00C16627" w:rsidRDefault="00C16627" w:rsidP="00C16627">
      <w:pPr>
        <w:pStyle w:val="Footer"/>
      </w:pPr>
    </w:p>
    <w:p w14:paraId="4C1DB004" w14:textId="77777777" w:rsidR="00C16627" w:rsidRPr="00C16627" w:rsidRDefault="00C16627" w:rsidP="00C16627">
      <w:pPr>
        <w:pStyle w:val="Footer"/>
      </w:pPr>
    </w:p>
    <w:p w14:paraId="6B8E4E73" w14:textId="77777777" w:rsidR="00C16627" w:rsidRPr="00C16627" w:rsidRDefault="00C16627" w:rsidP="00C16627">
      <w:pPr>
        <w:pStyle w:val="Footer"/>
      </w:pPr>
    </w:p>
    <w:p w14:paraId="26B416C2" w14:textId="77777777" w:rsidR="00C16627" w:rsidRPr="00C16627" w:rsidRDefault="00C16627" w:rsidP="00C16627">
      <w:pPr>
        <w:pStyle w:val="Footer"/>
      </w:pPr>
    </w:p>
    <w:p w14:paraId="73441F80" w14:textId="77777777" w:rsidR="00C16627" w:rsidRPr="00C16627" w:rsidRDefault="00C16627" w:rsidP="00C16627">
      <w:pPr>
        <w:pStyle w:val="Footer"/>
      </w:pPr>
    </w:p>
    <w:p w14:paraId="28E0BA01" w14:textId="77777777" w:rsidR="00C16627" w:rsidRPr="00C16627" w:rsidRDefault="00C16627" w:rsidP="00C16627">
      <w:pPr>
        <w:pStyle w:val="Footer"/>
      </w:pPr>
    </w:p>
    <w:p w14:paraId="22446114" w14:textId="77777777" w:rsidR="00C16627" w:rsidRPr="00C16627" w:rsidRDefault="00C16627" w:rsidP="00C16627">
      <w:pPr>
        <w:pStyle w:val="Footer"/>
      </w:pPr>
    </w:p>
    <w:p w14:paraId="06A47D0D" w14:textId="77777777" w:rsidR="00C16627" w:rsidRPr="00C16627" w:rsidRDefault="00C16627" w:rsidP="00C16627">
      <w:pPr>
        <w:pStyle w:val="Footer"/>
      </w:pPr>
    </w:p>
    <w:p w14:paraId="0911EB54" w14:textId="77777777" w:rsidR="00C16627" w:rsidRPr="00C16627" w:rsidRDefault="00C16627" w:rsidP="00C16627">
      <w:pPr>
        <w:pStyle w:val="Footer"/>
      </w:pPr>
    </w:p>
    <w:p w14:paraId="63CB9E4E" w14:textId="77777777" w:rsidR="00C16627" w:rsidRPr="00C16627" w:rsidRDefault="00C16627" w:rsidP="00C16627">
      <w:pPr>
        <w:pStyle w:val="Footer"/>
      </w:pPr>
    </w:p>
    <w:p w14:paraId="29D62AD0" w14:textId="77777777" w:rsidR="00C16627" w:rsidRPr="00C16627" w:rsidRDefault="00C16627" w:rsidP="00C16627">
      <w:pPr>
        <w:pStyle w:val="Footer"/>
      </w:pPr>
    </w:p>
    <w:p w14:paraId="4B6375BB" w14:textId="77777777" w:rsidR="00C16627" w:rsidRPr="00C16627" w:rsidRDefault="00C16627" w:rsidP="00C16627">
      <w:pPr>
        <w:pStyle w:val="Footer"/>
      </w:pPr>
    </w:p>
    <w:p w14:paraId="76E83751" w14:textId="77777777" w:rsidR="00C16627" w:rsidRPr="00C16627" w:rsidRDefault="00C16627" w:rsidP="00C16627">
      <w:pPr>
        <w:pStyle w:val="Footer"/>
      </w:pPr>
    </w:p>
    <w:p w14:paraId="05808B91" w14:textId="77777777" w:rsidR="00C16627" w:rsidRPr="00C16627" w:rsidRDefault="00C16627" w:rsidP="00C16627">
      <w:pPr>
        <w:pStyle w:val="Footer"/>
      </w:pPr>
    </w:p>
    <w:p w14:paraId="7E66BA81" w14:textId="77777777" w:rsidR="00C16627" w:rsidRPr="00C16627" w:rsidRDefault="00C16627" w:rsidP="00C16627">
      <w:pPr>
        <w:pStyle w:val="Footer"/>
      </w:pPr>
    </w:p>
    <w:p w14:paraId="1C5E0068" w14:textId="77777777" w:rsidR="00C16627" w:rsidRPr="00C16627" w:rsidRDefault="00C16627" w:rsidP="00C16627">
      <w:pPr>
        <w:pStyle w:val="Footer"/>
      </w:pPr>
    </w:p>
    <w:p w14:paraId="57932603" w14:textId="77777777" w:rsidR="00C16627" w:rsidRPr="00C16627" w:rsidRDefault="00C16627" w:rsidP="00C16627">
      <w:pPr>
        <w:pStyle w:val="Footer"/>
      </w:pPr>
    </w:p>
    <w:p w14:paraId="296DBC6B" w14:textId="77777777" w:rsidR="00C16627" w:rsidRPr="00C16627" w:rsidRDefault="00C16627" w:rsidP="00C16627">
      <w:pPr>
        <w:pStyle w:val="Footer"/>
      </w:pPr>
    </w:p>
    <w:p w14:paraId="08F69E08" w14:textId="77777777" w:rsidR="00C16627" w:rsidRPr="00C16627" w:rsidRDefault="00C16627" w:rsidP="00C16627">
      <w:pPr>
        <w:pStyle w:val="Footer"/>
      </w:pPr>
    </w:p>
    <w:p w14:paraId="7DEA5964" w14:textId="77777777" w:rsidR="00C16627" w:rsidRPr="00C16627" w:rsidRDefault="00C16627" w:rsidP="00C16627">
      <w:pPr>
        <w:pStyle w:val="Footer"/>
      </w:pPr>
    </w:p>
    <w:p w14:paraId="26309E89" w14:textId="2274488B" w:rsidR="00C16627" w:rsidRDefault="00C16627" w:rsidP="00C16627">
      <w:pPr>
        <w:pStyle w:val="Footer"/>
      </w:pPr>
    </w:p>
    <w:p w14:paraId="57BDE4D0" w14:textId="77777777" w:rsidR="00C16627" w:rsidRPr="00C16627" w:rsidRDefault="00C16627" w:rsidP="00C16627">
      <w:pPr>
        <w:pStyle w:val="Footer"/>
      </w:pPr>
    </w:p>
    <w:p w14:paraId="620FAFAC" w14:textId="6A5F86F1" w:rsidR="00C16627" w:rsidRDefault="00C16627" w:rsidP="00C16627">
      <w:pPr>
        <w:pStyle w:val="Footer"/>
        <w:tabs>
          <w:tab w:val="clear" w:pos="4320"/>
          <w:tab w:val="clear" w:pos="8640"/>
          <w:tab w:val="left" w:pos="1770"/>
        </w:tabs>
      </w:pPr>
      <w:r>
        <w:tab/>
      </w:r>
    </w:p>
    <w:p w14:paraId="138577FC" w14:textId="77777777" w:rsidR="003246F8" w:rsidRDefault="003246F8" w:rsidP="000E4D5D">
      <w:pPr>
        <w:pStyle w:val="TOCHeadingCL"/>
        <w:ind w:left="0"/>
      </w:pPr>
      <w:r w:rsidRPr="00D513C2">
        <w:lastRenderedPageBreak/>
        <w:t>DOCUMENT HISTORY</w:t>
      </w:r>
    </w:p>
    <w:tbl>
      <w:tblPr>
        <w:tblStyle w:val="TableGrid"/>
        <w:tblW w:w="9026" w:type="dxa"/>
        <w:tblInd w:w="-5" w:type="dxa"/>
        <w:tblLook w:val="04A0" w:firstRow="1" w:lastRow="0" w:firstColumn="1" w:lastColumn="0" w:noHBand="0" w:noVBand="1"/>
      </w:tblPr>
      <w:tblGrid>
        <w:gridCol w:w="738"/>
        <w:gridCol w:w="1175"/>
        <w:gridCol w:w="1087"/>
        <w:gridCol w:w="2411"/>
        <w:gridCol w:w="3615"/>
      </w:tblGrid>
      <w:tr w:rsidR="003246F8" w14:paraId="21EFB7A9" w14:textId="77777777" w:rsidTr="000E4D5D">
        <w:trPr>
          <w:trHeight w:val="517"/>
        </w:trPr>
        <w:tc>
          <w:tcPr>
            <w:tcW w:w="738" w:type="dxa"/>
            <w:shd w:val="clear" w:color="auto" w:fill="BFBFBF" w:themeFill="background1" w:themeFillShade="BF"/>
          </w:tcPr>
          <w:p w14:paraId="0258B0C1" w14:textId="77777777" w:rsidR="003246F8" w:rsidRDefault="003246F8" w:rsidP="00D75BA7">
            <w:pPr>
              <w:pStyle w:val="TableHeading"/>
            </w:pPr>
            <w:r>
              <w:t>S.No</w:t>
            </w:r>
          </w:p>
        </w:tc>
        <w:tc>
          <w:tcPr>
            <w:tcW w:w="1175" w:type="dxa"/>
            <w:shd w:val="clear" w:color="auto" w:fill="BFBFBF" w:themeFill="background1" w:themeFillShade="BF"/>
          </w:tcPr>
          <w:p w14:paraId="1F81840D" w14:textId="77777777" w:rsidR="003246F8" w:rsidRDefault="003246F8" w:rsidP="00D75BA7">
            <w:pPr>
              <w:pStyle w:val="TableHeading"/>
            </w:pPr>
            <w:r>
              <w:t>Date</w:t>
            </w:r>
          </w:p>
        </w:tc>
        <w:tc>
          <w:tcPr>
            <w:tcW w:w="1087" w:type="dxa"/>
            <w:shd w:val="clear" w:color="auto" w:fill="BFBFBF" w:themeFill="background1" w:themeFillShade="BF"/>
          </w:tcPr>
          <w:p w14:paraId="46B3B972" w14:textId="77777777" w:rsidR="003246F8" w:rsidRDefault="003246F8" w:rsidP="00D75BA7">
            <w:pPr>
              <w:pStyle w:val="TableHeading"/>
            </w:pPr>
            <w:r>
              <w:t>Version. No</w:t>
            </w:r>
          </w:p>
        </w:tc>
        <w:tc>
          <w:tcPr>
            <w:tcW w:w="2411" w:type="dxa"/>
            <w:shd w:val="clear" w:color="auto" w:fill="BFBFBF" w:themeFill="background1" w:themeFillShade="BF"/>
          </w:tcPr>
          <w:p w14:paraId="77DE2945" w14:textId="77777777" w:rsidR="003246F8" w:rsidRDefault="003246F8" w:rsidP="00D75BA7">
            <w:pPr>
              <w:pStyle w:val="TableHeading"/>
            </w:pPr>
            <w:r>
              <w:t>Description</w:t>
            </w:r>
          </w:p>
        </w:tc>
        <w:tc>
          <w:tcPr>
            <w:tcW w:w="3615" w:type="dxa"/>
            <w:shd w:val="clear" w:color="auto" w:fill="BFBFBF" w:themeFill="background1" w:themeFillShade="BF"/>
          </w:tcPr>
          <w:p w14:paraId="20E23A9F" w14:textId="77777777" w:rsidR="003246F8" w:rsidRDefault="003246F8" w:rsidP="00D75BA7">
            <w:pPr>
              <w:pStyle w:val="TableHeading"/>
            </w:pPr>
            <w:r>
              <w:t>Approved By</w:t>
            </w:r>
          </w:p>
        </w:tc>
      </w:tr>
      <w:tr w:rsidR="0060282F" w14:paraId="14544DEA" w14:textId="77777777" w:rsidTr="000E4D5D">
        <w:trPr>
          <w:trHeight w:val="537"/>
        </w:trPr>
        <w:tc>
          <w:tcPr>
            <w:tcW w:w="738" w:type="dxa"/>
          </w:tcPr>
          <w:p w14:paraId="04659654" w14:textId="77777777" w:rsidR="0060282F" w:rsidRDefault="0060282F" w:rsidP="0060282F">
            <w:pPr>
              <w:pStyle w:val="TableText"/>
            </w:pPr>
            <w:r>
              <w:t>1</w:t>
            </w:r>
          </w:p>
        </w:tc>
        <w:tc>
          <w:tcPr>
            <w:tcW w:w="1175" w:type="dxa"/>
          </w:tcPr>
          <w:p w14:paraId="4844D661" w14:textId="5380E4B7" w:rsidR="0060282F" w:rsidRDefault="002921BF" w:rsidP="002921BF">
            <w:pPr>
              <w:pStyle w:val="TableText"/>
            </w:pPr>
            <w:r>
              <w:t>1</w:t>
            </w:r>
            <w:r w:rsidR="000E4D5D">
              <w:t>2</w:t>
            </w:r>
            <w:r w:rsidR="002B491C">
              <w:t>/</w:t>
            </w:r>
            <w:r w:rsidR="000E4D5D">
              <w:t>09</w:t>
            </w:r>
            <w:r w:rsidR="009F6494">
              <w:t>/20</w:t>
            </w:r>
            <w:r w:rsidR="000E4D5D">
              <w:t>22</w:t>
            </w:r>
          </w:p>
        </w:tc>
        <w:tc>
          <w:tcPr>
            <w:tcW w:w="1087" w:type="dxa"/>
          </w:tcPr>
          <w:p w14:paraId="13E1141E" w14:textId="548B7DAF" w:rsidR="0060282F" w:rsidRDefault="002921BF" w:rsidP="002921BF">
            <w:pPr>
              <w:pStyle w:val="TableText"/>
            </w:pPr>
            <w:r>
              <w:t>1.0</w:t>
            </w:r>
          </w:p>
        </w:tc>
        <w:tc>
          <w:tcPr>
            <w:tcW w:w="2411" w:type="dxa"/>
          </w:tcPr>
          <w:p w14:paraId="3CCD8450" w14:textId="5C18A307" w:rsidR="0060282F" w:rsidRDefault="002921BF" w:rsidP="002921BF">
            <w:pPr>
              <w:pStyle w:val="TableText"/>
            </w:pPr>
            <w:r>
              <w:t>First Release</w:t>
            </w:r>
          </w:p>
        </w:tc>
        <w:tc>
          <w:tcPr>
            <w:tcW w:w="3615" w:type="dxa"/>
          </w:tcPr>
          <w:p w14:paraId="3359BA7E" w14:textId="708EDA33" w:rsidR="0060282F" w:rsidRDefault="0060282F" w:rsidP="0060282F">
            <w:pPr>
              <w:pStyle w:val="TableText"/>
            </w:pPr>
          </w:p>
        </w:tc>
      </w:tr>
      <w:tr w:rsidR="00074261" w14:paraId="6A17768A" w14:textId="77777777" w:rsidTr="000E4D5D">
        <w:trPr>
          <w:trHeight w:val="527"/>
        </w:trPr>
        <w:tc>
          <w:tcPr>
            <w:tcW w:w="738" w:type="dxa"/>
          </w:tcPr>
          <w:p w14:paraId="013DD132" w14:textId="14758FFC" w:rsidR="00074261" w:rsidRDefault="00074261" w:rsidP="00074261">
            <w:pPr>
              <w:pStyle w:val="TableText"/>
            </w:pPr>
          </w:p>
        </w:tc>
        <w:tc>
          <w:tcPr>
            <w:tcW w:w="1175" w:type="dxa"/>
          </w:tcPr>
          <w:p w14:paraId="3B8F0DB5" w14:textId="315F1400" w:rsidR="00074261" w:rsidRDefault="00074261" w:rsidP="00074261">
            <w:pPr>
              <w:pStyle w:val="TableText"/>
            </w:pPr>
          </w:p>
        </w:tc>
        <w:tc>
          <w:tcPr>
            <w:tcW w:w="1087" w:type="dxa"/>
          </w:tcPr>
          <w:p w14:paraId="7A0DA87A" w14:textId="1379592F" w:rsidR="00074261" w:rsidRDefault="00074261" w:rsidP="00074261">
            <w:pPr>
              <w:pStyle w:val="TableText"/>
            </w:pPr>
          </w:p>
        </w:tc>
        <w:tc>
          <w:tcPr>
            <w:tcW w:w="2411" w:type="dxa"/>
          </w:tcPr>
          <w:p w14:paraId="79053FCF" w14:textId="5612349D" w:rsidR="00074261" w:rsidRDefault="00074261" w:rsidP="00A70DEB">
            <w:pPr>
              <w:pStyle w:val="TableText"/>
            </w:pPr>
          </w:p>
        </w:tc>
        <w:tc>
          <w:tcPr>
            <w:tcW w:w="3615" w:type="dxa"/>
          </w:tcPr>
          <w:p w14:paraId="596DF331" w14:textId="2C9D2938" w:rsidR="00074261" w:rsidRDefault="00074261" w:rsidP="00074261">
            <w:pPr>
              <w:pStyle w:val="TableText"/>
            </w:pPr>
          </w:p>
        </w:tc>
      </w:tr>
      <w:tr w:rsidR="0060282F" w14:paraId="011222F2" w14:textId="77777777" w:rsidTr="000E4D5D">
        <w:trPr>
          <w:trHeight w:val="527"/>
        </w:trPr>
        <w:tc>
          <w:tcPr>
            <w:tcW w:w="738" w:type="dxa"/>
          </w:tcPr>
          <w:p w14:paraId="212B80E0" w14:textId="2C0C5357" w:rsidR="0060282F" w:rsidRDefault="0060282F" w:rsidP="0060282F">
            <w:pPr>
              <w:pStyle w:val="TableText"/>
            </w:pPr>
          </w:p>
        </w:tc>
        <w:tc>
          <w:tcPr>
            <w:tcW w:w="1175" w:type="dxa"/>
          </w:tcPr>
          <w:p w14:paraId="1CFBC4B4" w14:textId="2E2D7216" w:rsidR="0060282F" w:rsidRDefault="0060282F" w:rsidP="0060282F">
            <w:pPr>
              <w:pStyle w:val="TableText"/>
            </w:pPr>
          </w:p>
        </w:tc>
        <w:tc>
          <w:tcPr>
            <w:tcW w:w="1087" w:type="dxa"/>
          </w:tcPr>
          <w:p w14:paraId="01B5F121" w14:textId="2B491814" w:rsidR="0060282F" w:rsidRDefault="0060282F" w:rsidP="0060282F">
            <w:pPr>
              <w:pStyle w:val="TableText"/>
            </w:pPr>
          </w:p>
        </w:tc>
        <w:tc>
          <w:tcPr>
            <w:tcW w:w="2411" w:type="dxa"/>
          </w:tcPr>
          <w:p w14:paraId="3BF03A42" w14:textId="21072CA9" w:rsidR="0060282F" w:rsidRDefault="0060282F" w:rsidP="0060282F">
            <w:pPr>
              <w:pStyle w:val="TableText"/>
            </w:pPr>
          </w:p>
        </w:tc>
        <w:tc>
          <w:tcPr>
            <w:tcW w:w="3615" w:type="dxa"/>
          </w:tcPr>
          <w:p w14:paraId="09F7C375" w14:textId="36F99CF5" w:rsidR="0060282F" w:rsidRDefault="0060282F" w:rsidP="0060282F">
            <w:pPr>
              <w:pStyle w:val="TableText"/>
            </w:pPr>
          </w:p>
        </w:tc>
      </w:tr>
      <w:tr w:rsidR="0060282F" w14:paraId="3012FFBA" w14:textId="77777777" w:rsidTr="000E4D5D">
        <w:trPr>
          <w:trHeight w:val="537"/>
        </w:trPr>
        <w:tc>
          <w:tcPr>
            <w:tcW w:w="738" w:type="dxa"/>
          </w:tcPr>
          <w:p w14:paraId="2FD33D4F" w14:textId="3094FBEF" w:rsidR="0060282F" w:rsidRDefault="0060282F" w:rsidP="0060282F">
            <w:pPr>
              <w:pStyle w:val="TableText"/>
            </w:pPr>
          </w:p>
        </w:tc>
        <w:tc>
          <w:tcPr>
            <w:tcW w:w="1175" w:type="dxa"/>
          </w:tcPr>
          <w:p w14:paraId="55E3DDA9" w14:textId="7D969230" w:rsidR="0060282F" w:rsidRDefault="0060282F" w:rsidP="0060282F">
            <w:pPr>
              <w:pStyle w:val="TableText"/>
            </w:pPr>
          </w:p>
        </w:tc>
        <w:tc>
          <w:tcPr>
            <w:tcW w:w="1087" w:type="dxa"/>
          </w:tcPr>
          <w:p w14:paraId="21BB7932" w14:textId="3752C684" w:rsidR="0060282F" w:rsidRDefault="0060282F" w:rsidP="0060282F">
            <w:pPr>
              <w:pStyle w:val="TableText"/>
            </w:pPr>
          </w:p>
        </w:tc>
        <w:tc>
          <w:tcPr>
            <w:tcW w:w="2411" w:type="dxa"/>
          </w:tcPr>
          <w:p w14:paraId="30253866" w14:textId="65638E30" w:rsidR="0060282F" w:rsidRDefault="0060282F" w:rsidP="0060282F">
            <w:pPr>
              <w:pStyle w:val="TableText"/>
            </w:pPr>
          </w:p>
        </w:tc>
        <w:tc>
          <w:tcPr>
            <w:tcW w:w="3615" w:type="dxa"/>
          </w:tcPr>
          <w:p w14:paraId="1EF1749A" w14:textId="77777777" w:rsidR="0060282F" w:rsidRDefault="0060282F" w:rsidP="0060282F">
            <w:pPr>
              <w:pStyle w:val="TableText"/>
            </w:pPr>
          </w:p>
        </w:tc>
      </w:tr>
      <w:tr w:rsidR="0060282F" w14:paraId="67072FA6" w14:textId="77777777" w:rsidTr="000E4D5D">
        <w:trPr>
          <w:trHeight w:val="527"/>
        </w:trPr>
        <w:tc>
          <w:tcPr>
            <w:tcW w:w="738" w:type="dxa"/>
          </w:tcPr>
          <w:p w14:paraId="63E95CDB" w14:textId="5E91C1C2" w:rsidR="0060282F" w:rsidRDefault="0060282F" w:rsidP="0060282F">
            <w:pPr>
              <w:pStyle w:val="TableText"/>
            </w:pPr>
          </w:p>
        </w:tc>
        <w:tc>
          <w:tcPr>
            <w:tcW w:w="1175" w:type="dxa"/>
          </w:tcPr>
          <w:p w14:paraId="0A9C390B" w14:textId="5C5568CB" w:rsidR="0060282F" w:rsidRDefault="0060282F" w:rsidP="0060282F">
            <w:pPr>
              <w:pStyle w:val="TableText"/>
            </w:pPr>
          </w:p>
        </w:tc>
        <w:tc>
          <w:tcPr>
            <w:tcW w:w="1087" w:type="dxa"/>
          </w:tcPr>
          <w:p w14:paraId="26451BA9" w14:textId="21768EEA" w:rsidR="0060282F" w:rsidRDefault="0060282F" w:rsidP="0060282F">
            <w:pPr>
              <w:pStyle w:val="TableText"/>
            </w:pPr>
          </w:p>
        </w:tc>
        <w:tc>
          <w:tcPr>
            <w:tcW w:w="2411" w:type="dxa"/>
          </w:tcPr>
          <w:p w14:paraId="4442F2DE" w14:textId="14732C48" w:rsidR="0060282F" w:rsidRDefault="0060282F" w:rsidP="0060282F">
            <w:pPr>
              <w:pStyle w:val="TableText"/>
            </w:pPr>
          </w:p>
        </w:tc>
        <w:tc>
          <w:tcPr>
            <w:tcW w:w="3615" w:type="dxa"/>
          </w:tcPr>
          <w:p w14:paraId="576C0BA2" w14:textId="77777777" w:rsidR="0060282F" w:rsidRDefault="0060282F" w:rsidP="0060282F">
            <w:pPr>
              <w:pStyle w:val="TableText"/>
            </w:pPr>
          </w:p>
        </w:tc>
      </w:tr>
      <w:tr w:rsidR="0060282F" w14:paraId="707DD16D" w14:textId="77777777" w:rsidTr="000E4D5D">
        <w:trPr>
          <w:trHeight w:val="537"/>
        </w:trPr>
        <w:tc>
          <w:tcPr>
            <w:tcW w:w="738" w:type="dxa"/>
          </w:tcPr>
          <w:p w14:paraId="19BBDF6E" w14:textId="18C329B0" w:rsidR="0060282F" w:rsidRDefault="0060282F" w:rsidP="0060282F">
            <w:pPr>
              <w:pStyle w:val="TableText"/>
            </w:pPr>
          </w:p>
        </w:tc>
        <w:tc>
          <w:tcPr>
            <w:tcW w:w="1175" w:type="dxa"/>
          </w:tcPr>
          <w:p w14:paraId="5777368E" w14:textId="2CACB6C0" w:rsidR="0060282F" w:rsidRDefault="0060282F" w:rsidP="0060282F">
            <w:pPr>
              <w:pStyle w:val="TableText"/>
            </w:pPr>
          </w:p>
        </w:tc>
        <w:tc>
          <w:tcPr>
            <w:tcW w:w="1087" w:type="dxa"/>
          </w:tcPr>
          <w:p w14:paraId="1374DD40" w14:textId="0DB3255A" w:rsidR="0060282F" w:rsidRDefault="0060282F" w:rsidP="0060282F">
            <w:pPr>
              <w:pStyle w:val="TableText"/>
            </w:pPr>
          </w:p>
        </w:tc>
        <w:tc>
          <w:tcPr>
            <w:tcW w:w="2411" w:type="dxa"/>
          </w:tcPr>
          <w:p w14:paraId="055896CD" w14:textId="53A22004" w:rsidR="0060282F" w:rsidRDefault="0060282F" w:rsidP="0060282F">
            <w:pPr>
              <w:pStyle w:val="TableText"/>
            </w:pPr>
          </w:p>
        </w:tc>
        <w:tc>
          <w:tcPr>
            <w:tcW w:w="3615" w:type="dxa"/>
          </w:tcPr>
          <w:p w14:paraId="329DF2F1" w14:textId="77777777" w:rsidR="0060282F" w:rsidRDefault="0060282F" w:rsidP="0060282F">
            <w:pPr>
              <w:pStyle w:val="TableText"/>
            </w:pPr>
          </w:p>
        </w:tc>
      </w:tr>
    </w:tbl>
    <w:p w14:paraId="25D8468C" w14:textId="77777777" w:rsidR="003246F8" w:rsidRDefault="003246F8" w:rsidP="003246F8">
      <w:pPr>
        <w:rPr>
          <w:rFonts w:ascii="Century Gothic" w:hAnsi="Century Gothic"/>
          <w:sz w:val="14"/>
          <w:szCs w:val="14"/>
        </w:rPr>
      </w:pPr>
    </w:p>
    <w:p w14:paraId="6D11B6B9" w14:textId="77777777" w:rsidR="00A65085" w:rsidRDefault="00D11B79">
      <w:pPr>
        <w:rPr>
          <w:rFonts w:ascii="Century Gothic" w:hAnsi="Century Gothic"/>
          <w:sz w:val="14"/>
          <w:szCs w:val="14"/>
        </w:rPr>
        <w:sectPr w:rsidR="00A65085" w:rsidSect="0003298C">
          <w:headerReference w:type="even" r:id="rId16"/>
          <w:headerReference w:type="default" r:id="rId17"/>
          <w:pgSz w:w="11909" w:h="16834" w:code="9"/>
          <w:pgMar w:top="1797" w:right="1440" w:bottom="1797" w:left="1440" w:header="862" w:footer="1009" w:gutter="0"/>
          <w:pgNumType w:fmt="lowerRoman"/>
          <w:cols w:space="720"/>
          <w:docGrid w:linePitch="272"/>
        </w:sectPr>
      </w:pPr>
      <w:r>
        <w:rPr>
          <w:rFonts w:ascii="Century Gothic" w:hAnsi="Century Gothic"/>
          <w:sz w:val="14"/>
          <w:szCs w:val="14"/>
        </w:rPr>
        <w:br w:type="page"/>
      </w:r>
    </w:p>
    <w:sdt>
      <w:sdtPr>
        <w:rPr>
          <w:rFonts w:ascii="Times New Roman" w:hAnsi="Times New Roman"/>
          <w:b w:val="0"/>
          <w:bCs w:val="0"/>
          <w:caps w:val="0"/>
          <w:noProof w:val="0"/>
          <w:spacing w:val="0"/>
          <w:sz w:val="20"/>
          <w:szCs w:val="20"/>
        </w:rPr>
        <w:id w:val="-1418240364"/>
        <w:docPartObj>
          <w:docPartGallery w:val="Table of Contents"/>
          <w:docPartUnique/>
        </w:docPartObj>
      </w:sdtPr>
      <w:sdtContent>
        <w:p w14:paraId="6A94332F" w14:textId="3AC44E22" w:rsidR="00B27E68" w:rsidRDefault="00B27E68">
          <w:pPr>
            <w:pStyle w:val="TOCHeading"/>
          </w:pPr>
          <w:r>
            <w:t>Table of Contents</w:t>
          </w:r>
        </w:p>
        <w:p w14:paraId="10CE10C3" w14:textId="60218A86" w:rsidR="00607E8C" w:rsidRDefault="00B27E68">
          <w:pPr>
            <w:pStyle w:val="TOC1"/>
            <w:rPr>
              <w:rFonts w:asciiTheme="minorHAnsi" w:eastAsiaTheme="minorEastAsia" w:hAnsiTheme="minorHAnsi" w:cstheme="minorBidi"/>
              <w:b w:val="0"/>
              <w:bCs w:val="0"/>
              <w:szCs w:val="22"/>
              <w:lang w:val="en-US"/>
            </w:rPr>
          </w:pPr>
          <w:r>
            <w:fldChar w:fldCharType="begin"/>
          </w:r>
          <w:r>
            <w:instrText xml:space="preserve"> TOC \o "1-3" \h \z \u </w:instrText>
          </w:r>
          <w:r>
            <w:fldChar w:fldCharType="separate"/>
          </w:r>
          <w:hyperlink w:anchor="_Toc129608371" w:history="1">
            <w:r w:rsidR="00607E8C" w:rsidRPr="005326DE">
              <w:rPr>
                <w:rStyle w:val="Hyperlink"/>
                <w:rFonts w:asciiTheme="majorHAnsi" w:eastAsiaTheme="majorEastAsia" w:hAnsiTheme="majorHAnsi" w:cstheme="majorBidi"/>
                <w:i/>
                <w:iCs/>
                <w:smallCaps/>
                <w:spacing w:val="5"/>
                <w:lang w:val="en-SG"/>
              </w:rPr>
              <w:t>chapter 1 - About this Guide</w:t>
            </w:r>
            <w:r w:rsidR="00607E8C">
              <w:rPr>
                <w:webHidden/>
              </w:rPr>
              <w:tab/>
            </w:r>
            <w:r w:rsidR="00607E8C">
              <w:rPr>
                <w:webHidden/>
              </w:rPr>
              <w:fldChar w:fldCharType="begin"/>
            </w:r>
            <w:r w:rsidR="00607E8C">
              <w:rPr>
                <w:webHidden/>
              </w:rPr>
              <w:instrText xml:space="preserve"> PAGEREF _Toc129608371 \h </w:instrText>
            </w:r>
            <w:r w:rsidR="00607E8C">
              <w:rPr>
                <w:webHidden/>
              </w:rPr>
            </w:r>
            <w:r w:rsidR="00607E8C">
              <w:rPr>
                <w:webHidden/>
              </w:rPr>
              <w:fldChar w:fldCharType="separate"/>
            </w:r>
            <w:r w:rsidR="00607E8C">
              <w:rPr>
                <w:webHidden/>
              </w:rPr>
              <w:t>7</w:t>
            </w:r>
            <w:r w:rsidR="00607E8C">
              <w:rPr>
                <w:webHidden/>
              </w:rPr>
              <w:fldChar w:fldCharType="end"/>
            </w:r>
          </w:hyperlink>
        </w:p>
        <w:p w14:paraId="4C65B80B" w14:textId="46DA3ADA" w:rsidR="00607E8C" w:rsidRDefault="00607E8C">
          <w:pPr>
            <w:pStyle w:val="TOC2"/>
            <w:rPr>
              <w:rFonts w:asciiTheme="minorHAnsi" w:eastAsiaTheme="minorEastAsia" w:hAnsiTheme="minorHAnsi" w:cstheme="minorBidi"/>
              <w:b w:val="0"/>
              <w:sz w:val="22"/>
              <w:szCs w:val="22"/>
              <w:lang w:val="en-US"/>
            </w:rPr>
          </w:pPr>
          <w:hyperlink w:anchor="_Toc129608372" w:history="1">
            <w:r w:rsidRPr="005326DE">
              <w:rPr>
                <w:rStyle w:val="Hyperlink"/>
              </w:rPr>
              <w:t>Purpose and Audience</w:t>
            </w:r>
            <w:r>
              <w:rPr>
                <w:webHidden/>
              </w:rPr>
              <w:tab/>
            </w:r>
            <w:r>
              <w:rPr>
                <w:webHidden/>
              </w:rPr>
              <w:fldChar w:fldCharType="begin"/>
            </w:r>
            <w:r>
              <w:rPr>
                <w:webHidden/>
              </w:rPr>
              <w:instrText xml:space="preserve"> PAGEREF _Toc129608372 \h </w:instrText>
            </w:r>
            <w:r>
              <w:rPr>
                <w:webHidden/>
              </w:rPr>
            </w:r>
            <w:r>
              <w:rPr>
                <w:webHidden/>
              </w:rPr>
              <w:fldChar w:fldCharType="separate"/>
            </w:r>
            <w:r>
              <w:rPr>
                <w:webHidden/>
              </w:rPr>
              <w:t>7</w:t>
            </w:r>
            <w:r>
              <w:rPr>
                <w:webHidden/>
              </w:rPr>
              <w:fldChar w:fldCharType="end"/>
            </w:r>
          </w:hyperlink>
        </w:p>
        <w:p w14:paraId="75526877" w14:textId="5E9D55F6" w:rsidR="00607E8C" w:rsidRDefault="00607E8C">
          <w:pPr>
            <w:pStyle w:val="TOC2"/>
            <w:rPr>
              <w:rFonts w:asciiTheme="minorHAnsi" w:eastAsiaTheme="minorEastAsia" w:hAnsiTheme="minorHAnsi" w:cstheme="minorBidi"/>
              <w:b w:val="0"/>
              <w:sz w:val="22"/>
              <w:szCs w:val="22"/>
              <w:lang w:val="en-US"/>
            </w:rPr>
          </w:pPr>
          <w:hyperlink w:anchor="_Toc129608373" w:history="1">
            <w:r w:rsidRPr="005326DE">
              <w:rPr>
                <w:rStyle w:val="Hyperlink"/>
              </w:rPr>
              <w:t>Document Conventions</w:t>
            </w:r>
            <w:r>
              <w:rPr>
                <w:webHidden/>
              </w:rPr>
              <w:tab/>
            </w:r>
            <w:r>
              <w:rPr>
                <w:webHidden/>
              </w:rPr>
              <w:fldChar w:fldCharType="begin"/>
            </w:r>
            <w:r>
              <w:rPr>
                <w:webHidden/>
              </w:rPr>
              <w:instrText xml:space="preserve"> PAGEREF _Toc129608373 \h </w:instrText>
            </w:r>
            <w:r>
              <w:rPr>
                <w:webHidden/>
              </w:rPr>
            </w:r>
            <w:r>
              <w:rPr>
                <w:webHidden/>
              </w:rPr>
              <w:fldChar w:fldCharType="separate"/>
            </w:r>
            <w:r>
              <w:rPr>
                <w:webHidden/>
              </w:rPr>
              <w:t>7</w:t>
            </w:r>
            <w:r>
              <w:rPr>
                <w:webHidden/>
              </w:rPr>
              <w:fldChar w:fldCharType="end"/>
            </w:r>
          </w:hyperlink>
        </w:p>
        <w:p w14:paraId="757EA1B3" w14:textId="36AE309B" w:rsidR="00607E8C" w:rsidRDefault="00607E8C">
          <w:pPr>
            <w:pStyle w:val="TOC1"/>
            <w:rPr>
              <w:rFonts w:asciiTheme="minorHAnsi" w:eastAsiaTheme="minorEastAsia" w:hAnsiTheme="minorHAnsi" w:cstheme="minorBidi"/>
              <w:b w:val="0"/>
              <w:bCs w:val="0"/>
              <w:szCs w:val="22"/>
              <w:lang w:val="en-US"/>
            </w:rPr>
          </w:pPr>
          <w:hyperlink w:anchor="_Toc129608374" w:history="1">
            <w:r w:rsidRPr="005326DE">
              <w:rPr>
                <w:rStyle w:val="Hyperlink"/>
                <w:rFonts w:asciiTheme="majorHAnsi" w:eastAsiaTheme="majorEastAsia" w:hAnsiTheme="majorHAnsi" w:cstheme="majorBidi"/>
                <w:i/>
                <w:iCs/>
                <w:smallCaps/>
                <w:spacing w:val="5"/>
                <w:lang w:val="en-SG"/>
              </w:rPr>
              <w:t>Chapter 2 - Getting Started</w:t>
            </w:r>
            <w:r>
              <w:rPr>
                <w:webHidden/>
              </w:rPr>
              <w:tab/>
            </w:r>
            <w:r>
              <w:rPr>
                <w:webHidden/>
              </w:rPr>
              <w:fldChar w:fldCharType="begin"/>
            </w:r>
            <w:r>
              <w:rPr>
                <w:webHidden/>
              </w:rPr>
              <w:instrText xml:space="preserve"> PAGEREF _Toc129608374 \h </w:instrText>
            </w:r>
            <w:r>
              <w:rPr>
                <w:webHidden/>
              </w:rPr>
            </w:r>
            <w:r>
              <w:rPr>
                <w:webHidden/>
              </w:rPr>
              <w:fldChar w:fldCharType="separate"/>
            </w:r>
            <w:r>
              <w:rPr>
                <w:webHidden/>
              </w:rPr>
              <w:t>8</w:t>
            </w:r>
            <w:r>
              <w:rPr>
                <w:webHidden/>
              </w:rPr>
              <w:fldChar w:fldCharType="end"/>
            </w:r>
          </w:hyperlink>
        </w:p>
        <w:p w14:paraId="160E55A1" w14:textId="47ACB533" w:rsidR="00607E8C" w:rsidRDefault="00607E8C">
          <w:pPr>
            <w:pStyle w:val="TOC2"/>
            <w:rPr>
              <w:rFonts w:asciiTheme="minorHAnsi" w:eastAsiaTheme="minorEastAsia" w:hAnsiTheme="minorHAnsi" w:cstheme="minorBidi"/>
              <w:b w:val="0"/>
              <w:sz w:val="22"/>
              <w:szCs w:val="22"/>
              <w:lang w:val="en-US"/>
            </w:rPr>
          </w:pPr>
          <w:hyperlink w:anchor="_Toc129608375" w:history="1">
            <w:r w:rsidRPr="005326DE">
              <w:rPr>
                <w:rStyle w:val="Hyperlink"/>
              </w:rPr>
              <w:t>End-user experience of the self-service process</w:t>
            </w:r>
            <w:r>
              <w:rPr>
                <w:webHidden/>
              </w:rPr>
              <w:tab/>
            </w:r>
            <w:r>
              <w:rPr>
                <w:webHidden/>
              </w:rPr>
              <w:fldChar w:fldCharType="begin"/>
            </w:r>
            <w:r>
              <w:rPr>
                <w:webHidden/>
              </w:rPr>
              <w:instrText xml:space="preserve"> PAGEREF _Toc129608375 \h </w:instrText>
            </w:r>
            <w:r>
              <w:rPr>
                <w:webHidden/>
              </w:rPr>
            </w:r>
            <w:r>
              <w:rPr>
                <w:webHidden/>
              </w:rPr>
              <w:fldChar w:fldCharType="separate"/>
            </w:r>
            <w:r>
              <w:rPr>
                <w:webHidden/>
              </w:rPr>
              <w:t>8</w:t>
            </w:r>
            <w:r>
              <w:rPr>
                <w:webHidden/>
              </w:rPr>
              <w:fldChar w:fldCharType="end"/>
            </w:r>
          </w:hyperlink>
        </w:p>
        <w:p w14:paraId="3EF7AFDF" w14:textId="48EAA924" w:rsidR="00607E8C" w:rsidRDefault="00607E8C">
          <w:pPr>
            <w:pStyle w:val="TOC3"/>
            <w:rPr>
              <w:rFonts w:asciiTheme="minorHAnsi" w:eastAsiaTheme="minorEastAsia" w:hAnsiTheme="minorHAnsi" w:cstheme="minorBidi"/>
              <w:noProof/>
              <w:sz w:val="22"/>
              <w:szCs w:val="22"/>
              <w:lang w:val="en-US"/>
            </w:rPr>
          </w:pPr>
          <w:hyperlink w:anchor="_Toc129608376" w:history="1">
            <w:r w:rsidRPr="005326DE">
              <w:rPr>
                <w:rStyle w:val="Hyperlink"/>
                <w:noProof/>
              </w:rPr>
              <w:t>1.</w:t>
            </w:r>
            <w:r>
              <w:rPr>
                <w:rFonts w:asciiTheme="minorHAnsi" w:eastAsiaTheme="minorEastAsia" w:hAnsiTheme="minorHAnsi" w:cstheme="minorBidi"/>
                <w:noProof/>
                <w:sz w:val="22"/>
                <w:szCs w:val="22"/>
                <w:lang w:val="en-US"/>
              </w:rPr>
              <w:tab/>
            </w:r>
            <w:r w:rsidRPr="005326DE">
              <w:rPr>
                <w:rStyle w:val="Hyperlink"/>
                <w:noProof/>
              </w:rPr>
              <w:t>Logging In</w:t>
            </w:r>
            <w:r>
              <w:rPr>
                <w:noProof/>
                <w:webHidden/>
              </w:rPr>
              <w:tab/>
            </w:r>
            <w:r>
              <w:rPr>
                <w:noProof/>
                <w:webHidden/>
              </w:rPr>
              <w:fldChar w:fldCharType="begin"/>
            </w:r>
            <w:r>
              <w:rPr>
                <w:noProof/>
                <w:webHidden/>
              </w:rPr>
              <w:instrText xml:space="preserve"> PAGEREF _Toc129608376 \h </w:instrText>
            </w:r>
            <w:r>
              <w:rPr>
                <w:noProof/>
                <w:webHidden/>
              </w:rPr>
            </w:r>
            <w:r>
              <w:rPr>
                <w:noProof/>
                <w:webHidden/>
              </w:rPr>
              <w:fldChar w:fldCharType="separate"/>
            </w:r>
            <w:r>
              <w:rPr>
                <w:noProof/>
                <w:webHidden/>
              </w:rPr>
              <w:t>8</w:t>
            </w:r>
            <w:r>
              <w:rPr>
                <w:noProof/>
                <w:webHidden/>
              </w:rPr>
              <w:fldChar w:fldCharType="end"/>
            </w:r>
          </w:hyperlink>
        </w:p>
        <w:p w14:paraId="3F22C232" w14:textId="6A35DD9B" w:rsidR="00607E8C" w:rsidRDefault="00607E8C">
          <w:pPr>
            <w:pStyle w:val="TOC3"/>
            <w:rPr>
              <w:rFonts w:asciiTheme="minorHAnsi" w:eastAsiaTheme="minorEastAsia" w:hAnsiTheme="minorHAnsi" w:cstheme="minorBidi"/>
              <w:noProof/>
              <w:sz w:val="22"/>
              <w:szCs w:val="22"/>
              <w:lang w:val="en-US"/>
            </w:rPr>
          </w:pPr>
          <w:hyperlink w:anchor="_Toc129608377" w:history="1">
            <w:r w:rsidRPr="005326DE">
              <w:rPr>
                <w:rStyle w:val="Hyperlink"/>
                <w:noProof/>
              </w:rPr>
              <w:t>2.</w:t>
            </w:r>
            <w:r>
              <w:rPr>
                <w:rFonts w:asciiTheme="minorHAnsi" w:eastAsiaTheme="minorEastAsia" w:hAnsiTheme="minorHAnsi" w:cstheme="minorBidi"/>
                <w:noProof/>
                <w:sz w:val="22"/>
                <w:szCs w:val="22"/>
                <w:lang w:val="en-US"/>
              </w:rPr>
              <w:tab/>
            </w:r>
            <w:r w:rsidRPr="005326DE">
              <w:rPr>
                <w:rStyle w:val="Hyperlink"/>
                <w:noProof/>
              </w:rPr>
              <w:t>Logging Out</w:t>
            </w:r>
            <w:r>
              <w:rPr>
                <w:noProof/>
                <w:webHidden/>
              </w:rPr>
              <w:tab/>
            </w:r>
            <w:r>
              <w:rPr>
                <w:noProof/>
                <w:webHidden/>
              </w:rPr>
              <w:fldChar w:fldCharType="begin"/>
            </w:r>
            <w:r>
              <w:rPr>
                <w:noProof/>
                <w:webHidden/>
              </w:rPr>
              <w:instrText xml:space="preserve"> PAGEREF _Toc129608377 \h </w:instrText>
            </w:r>
            <w:r>
              <w:rPr>
                <w:noProof/>
                <w:webHidden/>
              </w:rPr>
            </w:r>
            <w:r>
              <w:rPr>
                <w:noProof/>
                <w:webHidden/>
              </w:rPr>
              <w:fldChar w:fldCharType="separate"/>
            </w:r>
            <w:r>
              <w:rPr>
                <w:noProof/>
                <w:webHidden/>
              </w:rPr>
              <w:t>9</w:t>
            </w:r>
            <w:r>
              <w:rPr>
                <w:noProof/>
                <w:webHidden/>
              </w:rPr>
              <w:fldChar w:fldCharType="end"/>
            </w:r>
          </w:hyperlink>
        </w:p>
        <w:p w14:paraId="3380DD3E" w14:textId="79BE37C6" w:rsidR="00607E8C" w:rsidRDefault="00607E8C">
          <w:pPr>
            <w:pStyle w:val="TOC2"/>
            <w:rPr>
              <w:rFonts w:asciiTheme="minorHAnsi" w:eastAsiaTheme="minorEastAsia" w:hAnsiTheme="minorHAnsi" w:cstheme="minorBidi"/>
              <w:b w:val="0"/>
              <w:sz w:val="22"/>
              <w:szCs w:val="22"/>
              <w:lang w:val="en-US"/>
            </w:rPr>
          </w:pPr>
          <w:hyperlink w:anchor="_Toc129608378" w:history="1">
            <w:r w:rsidRPr="005326DE">
              <w:rPr>
                <w:rStyle w:val="Hyperlink"/>
                <w:rFonts w:ascii="Source Sans Pro" w:hAnsi="Source Sans Pro"/>
              </w:rPr>
              <w:t>Common Icons and Buttons</w:t>
            </w:r>
            <w:r>
              <w:rPr>
                <w:webHidden/>
              </w:rPr>
              <w:tab/>
            </w:r>
            <w:r>
              <w:rPr>
                <w:webHidden/>
              </w:rPr>
              <w:fldChar w:fldCharType="begin"/>
            </w:r>
            <w:r>
              <w:rPr>
                <w:webHidden/>
              </w:rPr>
              <w:instrText xml:space="preserve"> PAGEREF _Toc129608378 \h </w:instrText>
            </w:r>
            <w:r>
              <w:rPr>
                <w:webHidden/>
              </w:rPr>
            </w:r>
            <w:r>
              <w:rPr>
                <w:webHidden/>
              </w:rPr>
              <w:fldChar w:fldCharType="separate"/>
            </w:r>
            <w:r>
              <w:rPr>
                <w:webHidden/>
              </w:rPr>
              <w:t>10</w:t>
            </w:r>
            <w:r>
              <w:rPr>
                <w:webHidden/>
              </w:rPr>
              <w:fldChar w:fldCharType="end"/>
            </w:r>
          </w:hyperlink>
        </w:p>
        <w:p w14:paraId="71B46EA2" w14:textId="1DF61D9E" w:rsidR="00607E8C" w:rsidRDefault="00607E8C">
          <w:pPr>
            <w:pStyle w:val="TOC1"/>
            <w:rPr>
              <w:rFonts w:asciiTheme="minorHAnsi" w:eastAsiaTheme="minorEastAsia" w:hAnsiTheme="minorHAnsi" w:cstheme="minorBidi"/>
              <w:b w:val="0"/>
              <w:bCs w:val="0"/>
              <w:szCs w:val="22"/>
              <w:lang w:val="en-US"/>
            </w:rPr>
          </w:pPr>
          <w:hyperlink w:anchor="_Toc129608379" w:history="1">
            <w:r w:rsidRPr="005326DE">
              <w:rPr>
                <w:rStyle w:val="Hyperlink"/>
                <w:rFonts w:asciiTheme="majorHAnsi" w:eastAsiaTheme="majorEastAsia" w:hAnsiTheme="majorHAnsi" w:cstheme="majorBidi"/>
                <w:i/>
                <w:iCs/>
                <w:smallCaps/>
                <w:spacing w:val="5"/>
                <w:lang w:val="en-SG"/>
              </w:rPr>
              <w:t>Chapter 3-Party Management</w:t>
            </w:r>
            <w:r>
              <w:rPr>
                <w:webHidden/>
              </w:rPr>
              <w:tab/>
            </w:r>
            <w:r>
              <w:rPr>
                <w:webHidden/>
              </w:rPr>
              <w:fldChar w:fldCharType="begin"/>
            </w:r>
            <w:r>
              <w:rPr>
                <w:webHidden/>
              </w:rPr>
              <w:instrText xml:space="preserve"> PAGEREF _Toc129608379 \h </w:instrText>
            </w:r>
            <w:r>
              <w:rPr>
                <w:webHidden/>
              </w:rPr>
            </w:r>
            <w:r>
              <w:rPr>
                <w:webHidden/>
              </w:rPr>
              <w:fldChar w:fldCharType="separate"/>
            </w:r>
            <w:r>
              <w:rPr>
                <w:webHidden/>
              </w:rPr>
              <w:t>11</w:t>
            </w:r>
            <w:r>
              <w:rPr>
                <w:webHidden/>
              </w:rPr>
              <w:fldChar w:fldCharType="end"/>
            </w:r>
          </w:hyperlink>
        </w:p>
        <w:p w14:paraId="32053842" w14:textId="5D75A2A9" w:rsidR="00607E8C" w:rsidRDefault="00607E8C">
          <w:pPr>
            <w:pStyle w:val="TOC2"/>
            <w:rPr>
              <w:rFonts w:asciiTheme="minorHAnsi" w:eastAsiaTheme="minorEastAsia" w:hAnsiTheme="minorHAnsi" w:cstheme="minorBidi"/>
              <w:b w:val="0"/>
              <w:sz w:val="22"/>
              <w:szCs w:val="22"/>
              <w:lang w:val="en-US"/>
            </w:rPr>
          </w:pPr>
          <w:hyperlink w:anchor="_Toc129608380" w:history="1">
            <w:r w:rsidRPr="005326DE">
              <w:rPr>
                <w:rStyle w:val="Hyperlink"/>
              </w:rPr>
              <w:t>TPN Master</w:t>
            </w:r>
            <w:r>
              <w:rPr>
                <w:webHidden/>
              </w:rPr>
              <w:tab/>
            </w:r>
            <w:r>
              <w:rPr>
                <w:webHidden/>
              </w:rPr>
              <w:fldChar w:fldCharType="begin"/>
            </w:r>
            <w:r>
              <w:rPr>
                <w:webHidden/>
              </w:rPr>
              <w:instrText xml:space="preserve"> PAGEREF _Toc129608380 \h </w:instrText>
            </w:r>
            <w:r>
              <w:rPr>
                <w:webHidden/>
              </w:rPr>
            </w:r>
            <w:r>
              <w:rPr>
                <w:webHidden/>
              </w:rPr>
              <w:fldChar w:fldCharType="separate"/>
            </w:r>
            <w:r>
              <w:rPr>
                <w:webHidden/>
              </w:rPr>
              <w:t>11</w:t>
            </w:r>
            <w:r>
              <w:rPr>
                <w:webHidden/>
              </w:rPr>
              <w:fldChar w:fldCharType="end"/>
            </w:r>
          </w:hyperlink>
        </w:p>
        <w:p w14:paraId="0D4C1C1D" w14:textId="6A270A77" w:rsidR="00607E8C" w:rsidRDefault="00607E8C">
          <w:pPr>
            <w:pStyle w:val="TOC2"/>
            <w:rPr>
              <w:rFonts w:asciiTheme="minorHAnsi" w:eastAsiaTheme="minorEastAsia" w:hAnsiTheme="minorHAnsi" w:cstheme="minorBidi"/>
              <w:b w:val="0"/>
              <w:sz w:val="22"/>
              <w:szCs w:val="22"/>
              <w:lang w:val="en-US"/>
            </w:rPr>
          </w:pPr>
          <w:hyperlink w:anchor="_Toc129608381" w:history="1">
            <w:r w:rsidRPr="005326DE">
              <w:rPr>
                <w:rStyle w:val="Hyperlink"/>
              </w:rPr>
              <w:t>Creating Party</w:t>
            </w:r>
            <w:r>
              <w:rPr>
                <w:webHidden/>
              </w:rPr>
              <w:tab/>
            </w:r>
            <w:r>
              <w:rPr>
                <w:webHidden/>
              </w:rPr>
              <w:fldChar w:fldCharType="begin"/>
            </w:r>
            <w:r>
              <w:rPr>
                <w:webHidden/>
              </w:rPr>
              <w:instrText xml:space="preserve"> PAGEREF _Toc129608381 \h </w:instrText>
            </w:r>
            <w:r>
              <w:rPr>
                <w:webHidden/>
              </w:rPr>
            </w:r>
            <w:r>
              <w:rPr>
                <w:webHidden/>
              </w:rPr>
              <w:fldChar w:fldCharType="separate"/>
            </w:r>
            <w:r>
              <w:rPr>
                <w:webHidden/>
              </w:rPr>
              <w:t>13</w:t>
            </w:r>
            <w:r>
              <w:rPr>
                <w:webHidden/>
              </w:rPr>
              <w:fldChar w:fldCharType="end"/>
            </w:r>
          </w:hyperlink>
        </w:p>
        <w:p w14:paraId="3BDF39BC" w14:textId="6300BA8C" w:rsidR="00607E8C" w:rsidRDefault="00607E8C">
          <w:pPr>
            <w:pStyle w:val="TOC2"/>
            <w:rPr>
              <w:rFonts w:asciiTheme="minorHAnsi" w:eastAsiaTheme="minorEastAsia" w:hAnsiTheme="minorHAnsi" w:cstheme="minorBidi"/>
              <w:b w:val="0"/>
              <w:sz w:val="22"/>
              <w:szCs w:val="22"/>
              <w:lang w:val="en-US"/>
            </w:rPr>
          </w:pPr>
          <w:hyperlink w:anchor="_Toc129608382" w:history="1">
            <w:r w:rsidRPr="005326DE">
              <w:rPr>
                <w:rStyle w:val="Hyperlink"/>
              </w:rPr>
              <w:t>Searching Party</w:t>
            </w:r>
            <w:r>
              <w:rPr>
                <w:webHidden/>
              </w:rPr>
              <w:tab/>
            </w:r>
            <w:r>
              <w:rPr>
                <w:webHidden/>
              </w:rPr>
              <w:fldChar w:fldCharType="begin"/>
            </w:r>
            <w:r>
              <w:rPr>
                <w:webHidden/>
              </w:rPr>
              <w:instrText xml:space="preserve"> PAGEREF _Toc129608382 \h </w:instrText>
            </w:r>
            <w:r>
              <w:rPr>
                <w:webHidden/>
              </w:rPr>
            </w:r>
            <w:r>
              <w:rPr>
                <w:webHidden/>
              </w:rPr>
              <w:fldChar w:fldCharType="separate"/>
            </w:r>
            <w:r>
              <w:rPr>
                <w:webHidden/>
              </w:rPr>
              <w:t>16</w:t>
            </w:r>
            <w:r>
              <w:rPr>
                <w:webHidden/>
              </w:rPr>
              <w:fldChar w:fldCharType="end"/>
            </w:r>
          </w:hyperlink>
        </w:p>
        <w:p w14:paraId="7DB6B9C9" w14:textId="5CA536EA" w:rsidR="00607E8C" w:rsidRDefault="00607E8C">
          <w:pPr>
            <w:pStyle w:val="TOC2"/>
            <w:rPr>
              <w:rFonts w:asciiTheme="minorHAnsi" w:eastAsiaTheme="minorEastAsia" w:hAnsiTheme="minorHAnsi" w:cstheme="minorBidi"/>
              <w:b w:val="0"/>
              <w:sz w:val="22"/>
              <w:szCs w:val="22"/>
              <w:lang w:val="en-US"/>
            </w:rPr>
          </w:pPr>
          <w:hyperlink w:anchor="_Toc129608383" w:history="1">
            <w:r w:rsidRPr="005326DE">
              <w:rPr>
                <w:rStyle w:val="Hyperlink"/>
              </w:rPr>
              <w:t>Viewing Party Details</w:t>
            </w:r>
            <w:r>
              <w:rPr>
                <w:webHidden/>
              </w:rPr>
              <w:tab/>
            </w:r>
            <w:r>
              <w:rPr>
                <w:webHidden/>
              </w:rPr>
              <w:fldChar w:fldCharType="begin"/>
            </w:r>
            <w:r>
              <w:rPr>
                <w:webHidden/>
              </w:rPr>
              <w:instrText xml:space="preserve"> PAGEREF _Toc129608383 \h </w:instrText>
            </w:r>
            <w:r>
              <w:rPr>
                <w:webHidden/>
              </w:rPr>
            </w:r>
            <w:r>
              <w:rPr>
                <w:webHidden/>
              </w:rPr>
              <w:fldChar w:fldCharType="separate"/>
            </w:r>
            <w:r>
              <w:rPr>
                <w:webHidden/>
              </w:rPr>
              <w:t>17</w:t>
            </w:r>
            <w:r>
              <w:rPr>
                <w:webHidden/>
              </w:rPr>
              <w:fldChar w:fldCharType="end"/>
            </w:r>
          </w:hyperlink>
        </w:p>
        <w:p w14:paraId="660241B6" w14:textId="3DC121A1" w:rsidR="00607E8C" w:rsidRDefault="00607E8C">
          <w:pPr>
            <w:pStyle w:val="TOC2"/>
            <w:rPr>
              <w:rFonts w:asciiTheme="minorHAnsi" w:eastAsiaTheme="minorEastAsia" w:hAnsiTheme="minorHAnsi" w:cstheme="minorBidi"/>
              <w:b w:val="0"/>
              <w:sz w:val="22"/>
              <w:szCs w:val="22"/>
              <w:lang w:val="en-US"/>
            </w:rPr>
          </w:pPr>
          <w:hyperlink w:anchor="_Toc129608384" w:history="1">
            <w:r w:rsidRPr="005326DE">
              <w:rPr>
                <w:rStyle w:val="Hyperlink"/>
              </w:rPr>
              <w:t>Updating Party Details</w:t>
            </w:r>
            <w:r>
              <w:rPr>
                <w:webHidden/>
              </w:rPr>
              <w:tab/>
            </w:r>
            <w:r>
              <w:rPr>
                <w:webHidden/>
              </w:rPr>
              <w:fldChar w:fldCharType="begin"/>
            </w:r>
            <w:r>
              <w:rPr>
                <w:webHidden/>
              </w:rPr>
              <w:instrText xml:space="preserve"> PAGEREF _Toc129608384 \h </w:instrText>
            </w:r>
            <w:r>
              <w:rPr>
                <w:webHidden/>
              </w:rPr>
            </w:r>
            <w:r>
              <w:rPr>
                <w:webHidden/>
              </w:rPr>
              <w:fldChar w:fldCharType="separate"/>
            </w:r>
            <w:r>
              <w:rPr>
                <w:webHidden/>
              </w:rPr>
              <w:t>17</w:t>
            </w:r>
            <w:r>
              <w:rPr>
                <w:webHidden/>
              </w:rPr>
              <w:fldChar w:fldCharType="end"/>
            </w:r>
          </w:hyperlink>
        </w:p>
        <w:p w14:paraId="7F9FE052" w14:textId="114647A8" w:rsidR="00607E8C" w:rsidRDefault="00607E8C">
          <w:pPr>
            <w:pStyle w:val="TOC1"/>
            <w:rPr>
              <w:rFonts w:asciiTheme="minorHAnsi" w:eastAsiaTheme="minorEastAsia" w:hAnsiTheme="minorHAnsi" w:cstheme="minorBidi"/>
              <w:b w:val="0"/>
              <w:bCs w:val="0"/>
              <w:szCs w:val="22"/>
              <w:lang w:val="en-US"/>
            </w:rPr>
          </w:pPr>
          <w:hyperlink w:anchor="_Toc129608385" w:history="1">
            <w:r w:rsidRPr="005326DE">
              <w:rPr>
                <w:rStyle w:val="Hyperlink"/>
                <w:rFonts w:asciiTheme="majorHAnsi" w:eastAsiaTheme="majorEastAsia" w:hAnsiTheme="majorHAnsi" w:cstheme="majorBidi"/>
                <w:i/>
                <w:iCs/>
                <w:smallCaps/>
                <w:spacing w:val="5"/>
                <w:lang w:val="en-SG"/>
              </w:rPr>
              <w:t>Chapter 4-Role Management</w:t>
            </w:r>
            <w:r>
              <w:rPr>
                <w:webHidden/>
              </w:rPr>
              <w:tab/>
            </w:r>
            <w:r>
              <w:rPr>
                <w:webHidden/>
              </w:rPr>
              <w:fldChar w:fldCharType="begin"/>
            </w:r>
            <w:r>
              <w:rPr>
                <w:webHidden/>
              </w:rPr>
              <w:instrText xml:space="preserve"> PAGEREF _Toc129608385 \h </w:instrText>
            </w:r>
            <w:r>
              <w:rPr>
                <w:webHidden/>
              </w:rPr>
            </w:r>
            <w:r>
              <w:rPr>
                <w:webHidden/>
              </w:rPr>
              <w:fldChar w:fldCharType="separate"/>
            </w:r>
            <w:r>
              <w:rPr>
                <w:webHidden/>
              </w:rPr>
              <w:t>18</w:t>
            </w:r>
            <w:r>
              <w:rPr>
                <w:webHidden/>
              </w:rPr>
              <w:fldChar w:fldCharType="end"/>
            </w:r>
          </w:hyperlink>
        </w:p>
        <w:p w14:paraId="336D97A3" w14:textId="5136780B" w:rsidR="00607E8C" w:rsidRDefault="00607E8C">
          <w:pPr>
            <w:pStyle w:val="TOC2"/>
            <w:rPr>
              <w:rFonts w:asciiTheme="minorHAnsi" w:eastAsiaTheme="minorEastAsia" w:hAnsiTheme="minorHAnsi" w:cstheme="minorBidi"/>
              <w:b w:val="0"/>
              <w:sz w:val="22"/>
              <w:szCs w:val="22"/>
              <w:lang w:val="en-US"/>
            </w:rPr>
          </w:pPr>
          <w:hyperlink w:anchor="_Toc129608386" w:history="1">
            <w:r w:rsidRPr="005326DE">
              <w:rPr>
                <w:rStyle w:val="Hyperlink"/>
              </w:rPr>
              <w:t>Creating Roles</w:t>
            </w:r>
            <w:r>
              <w:rPr>
                <w:webHidden/>
              </w:rPr>
              <w:tab/>
            </w:r>
            <w:r>
              <w:rPr>
                <w:webHidden/>
              </w:rPr>
              <w:fldChar w:fldCharType="begin"/>
            </w:r>
            <w:r>
              <w:rPr>
                <w:webHidden/>
              </w:rPr>
              <w:instrText xml:space="preserve"> PAGEREF _Toc129608386 \h </w:instrText>
            </w:r>
            <w:r>
              <w:rPr>
                <w:webHidden/>
              </w:rPr>
            </w:r>
            <w:r>
              <w:rPr>
                <w:webHidden/>
              </w:rPr>
              <w:fldChar w:fldCharType="separate"/>
            </w:r>
            <w:r>
              <w:rPr>
                <w:webHidden/>
              </w:rPr>
              <w:t>18</w:t>
            </w:r>
            <w:r>
              <w:rPr>
                <w:webHidden/>
              </w:rPr>
              <w:fldChar w:fldCharType="end"/>
            </w:r>
          </w:hyperlink>
        </w:p>
        <w:p w14:paraId="0E5F06C9" w14:textId="0FE8C555" w:rsidR="00607E8C" w:rsidRDefault="00607E8C">
          <w:pPr>
            <w:pStyle w:val="TOC2"/>
            <w:rPr>
              <w:rFonts w:asciiTheme="minorHAnsi" w:eastAsiaTheme="minorEastAsia" w:hAnsiTheme="minorHAnsi" w:cstheme="minorBidi"/>
              <w:b w:val="0"/>
              <w:sz w:val="22"/>
              <w:szCs w:val="22"/>
              <w:lang w:val="en-US"/>
            </w:rPr>
          </w:pPr>
          <w:hyperlink w:anchor="_Toc129608387" w:history="1">
            <w:r w:rsidRPr="005326DE">
              <w:rPr>
                <w:rStyle w:val="Hyperlink"/>
              </w:rPr>
              <w:t>Searching Roles</w:t>
            </w:r>
            <w:r>
              <w:rPr>
                <w:webHidden/>
              </w:rPr>
              <w:tab/>
            </w:r>
            <w:r>
              <w:rPr>
                <w:webHidden/>
              </w:rPr>
              <w:fldChar w:fldCharType="begin"/>
            </w:r>
            <w:r>
              <w:rPr>
                <w:webHidden/>
              </w:rPr>
              <w:instrText xml:space="preserve"> PAGEREF _Toc129608387 \h </w:instrText>
            </w:r>
            <w:r>
              <w:rPr>
                <w:webHidden/>
              </w:rPr>
            </w:r>
            <w:r>
              <w:rPr>
                <w:webHidden/>
              </w:rPr>
              <w:fldChar w:fldCharType="separate"/>
            </w:r>
            <w:r>
              <w:rPr>
                <w:webHidden/>
              </w:rPr>
              <w:t>20</w:t>
            </w:r>
            <w:r>
              <w:rPr>
                <w:webHidden/>
              </w:rPr>
              <w:fldChar w:fldCharType="end"/>
            </w:r>
          </w:hyperlink>
        </w:p>
        <w:p w14:paraId="6E93F3D4" w14:textId="0A00B08A" w:rsidR="00607E8C" w:rsidRDefault="00607E8C">
          <w:pPr>
            <w:pStyle w:val="TOC2"/>
            <w:rPr>
              <w:rFonts w:asciiTheme="minorHAnsi" w:eastAsiaTheme="minorEastAsia" w:hAnsiTheme="minorHAnsi" w:cstheme="minorBidi"/>
              <w:b w:val="0"/>
              <w:sz w:val="22"/>
              <w:szCs w:val="22"/>
              <w:lang w:val="en-US"/>
            </w:rPr>
          </w:pPr>
          <w:hyperlink w:anchor="_Toc129608388" w:history="1">
            <w:r w:rsidRPr="005326DE">
              <w:rPr>
                <w:rStyle w:val="Hyperlink"/>
              </w:rPr>
              <w:t>Viewing Role Details</w:t>
            </w:r>
            <w:r>
              <w:rPr>
                <w:webHidden/>
              </w:rPr>
              <w:tab/>
            </w:r>
            <w:r>
              <w:rPr>
                <w:webHidden/>
              </w:rPr>
              <w:fldChar w:fldCharType="begin"/>
            </w:r>
            <w:r>
              <w:rPr>
                <w:webHidden/>
              </w:rPr>
              <w:instrText xml:space="preserve"> PAGEREF _Toc129608388 \h </w:instrText>
            </w:r>
            <w:r>
              <w:rPr>
                <w:webHidden/>
              </w:rPr>
            </w:r>
            <w:r>
              <w:rPr>
                <w:webHidden/>
              </w:rPr>
              <w:fldChar w:fldCharType="separate"/>
            </w:r>
            <w:r>
              <w:rPr>
                <w:webHidden/>
              </w:rPr>
              <w:t>21</w:t>
            </w:r>
            <w:r>
              <w:rPr>
                <w:webHidden/>
              </w:rPr>
              <w:fldChar w:fldCharType="end"/>
            </w:r>
          </w:hyperlink>
        </w:p>
        <w:p w14:paraId="3CFE0FAA" w14:textId="570B1349" w:rsidR="00607E8C" w:rsidRDefault="00607E8C">
          <w:pPr>
            <w:pStyle w:val="TOC2"/>
            <w:rPr>
              <w:rFonts w:asciiTheme="minorHAnsi" w:eastAsiaTheme="minorEastAsia" w:hAnsiTheme="minorHAnsi" w:cstheme="minorBidi"/>
              <w:b w:val="0"/>
              <w:sz w:val="22"/>
              <w:szCs w:val="22"/>
              <w:lang w:val="en-US"/>
            </w:rPr>
          </w:pPr>
          <w:hyperlink w:anchor="_Toc129608389" w:history="1">
            <w:r w:rsidRPr="005326DE">
              <w:rPr>
                <w:rStyle w:val="Hyperlink"/>
              </w:rPr>
              <w:t>Updating Role Details</w:t>
            </w:r>
            <w:r>
              <w:rPr>
                <w:webHidden/>
              </w:rPr>
              <w:tab/>
            </w:r>
            <w:r>
              <w:rPr>
                <w:webHidden/>
              </w:rPr>
              <w:fldChar w:fldCharType="begin"/>
            </w:r>
            <w:r>
              <w:rPr>
                <w:webHidden/>
              </w:rPr>
              <w:instrText xml:space="preserve"> PAGEREF _Toc129608389 \h </w:instrText>
            </w:r>
            <w:r>
              <w:rPr>
                <w:webHidden/>
              </w:rPr>
            </w:r>
            <w:r>
              <w:rPr>
                <w:webHidden/>
              </w:rPr>
              <w:fldChar w:fldCharType="separate"/>
            </w:r>
            <w:r>
              <w:rPr>
                <w:webHidden/>
              </w:rPr>
              <w:t>24</w:t>
            </w:r>
            <w:r>
              <w:rPr>
                <w:webHidden/>
              </w:rPr>
              <w:fldChar w:fldCharType="end"/>
            </w:r>
          </w:hyperlink>
        </w:p>
        <w:p w14:paraId="79ABCC23" w14:textId="185437B0" w:rsidR="00607E8C" w:rsidRDefault="00607E8C">
          <w:pPr>
            <w:pStyle w:val="TOC1"/>
            <w:rPr>
              <w:rFonts w:asciiTheme="minorHAnsi" w:eastAsiaTheme="minorEastAsia" w:hAnsiTheme="minorHAnsi" w:cstheme="minorBidi"/>
              <w:b w:val="0"/>
              <w:bCs w:val="0"/>
              <w:szCs w:val="22"/>
              <w:lang w:val="en-US"/>
            </w:rPr>
          </w:pPr>
          <w:hyperlink w:anchor="_Toc129608390" w:history="1">
            <w:r w:rsidRPr="005326DE">
              <w:rPr>
                <w:rStyle w:val="Hyperlink"/>
                <w:rFonts w:asciiTheme="majorHAnsi" w:eastAsiaTheme="majorEastAsia" w:hAnsiTheme="majorHAnsi" w:cstheme="majorBidi"/>
                <w:i/>
                <w:iCs/>
                <w:smallCaps/>
                <w:spacing w:val="5"/>
                <w:lang w:val="en-SG"/>
              </w:rPr>
              <w:t>Chapter 5-User Management</w:t>
            </w:r>
            <w:r>
              <w:rPr>
                <w:webHidden/>
              </w:rPr>
              <w:tab/>
            </w:r>
            <w:r>
              <w:rPr>
                <w:webHidden/>
              </w:rPr>
              <w:fldChar w:fldCharType="begin"/>
            </w:r>
            <w:r>
              <w:rPr>
                <w:webHidden/>
              </w:rPr>
              <w:instrText xml:space="preserve"> PAGEREF _Toc129608390 \h </w:instrText>
            </w:r>
            <w:r>
              <w:rPr>
                <w:webHidden/>
              </w:rPr>
            </w:r>
            <w:r>
              <w:rPr>
                <w:webHidden/>
              </w:rPr>
              <w:fldChar w:fldCharType="separate"/>
            </w:r>
            <w:r>
              <w:rPr>
                <w:webHidden/>
              </w:rPr>
              <w:t>25</w:t>
            </w:r>
            <w:r>
              <w:rPr>
                <w:webHidden/>
              </w:rPr>
              <w:fldChar w:fldCharType="end"/>
            </w:r>
          </w:hyperlink>
        </w:p>
        <w:p w14:paraId="4EC363AF" w14:textId="6B081EF3" w:rsidR="00607E8C" w:rsidRDefault="00607E8C">
          <w:pPr>
            <w:pStyle w:val="TOC2"/>
            <w:rPr>
              <w:rFonts w:asciiTheme="minorHAnsi" w:eastAsiaTheme="minorEastAsia" w:hAnsiTheme="minorHAnsi" w:cstheme="minorBidi"/>
              <w:b w:val="0"/>
              <w:sz w:val="22"/>
              <w:szCs w:val="22"/>
              <w:lang w:val="en-US"/>
            </w:rPr>
          </w:pPr>
          <w:hyperlink w:anchor="_Toc129608391" w:history="1">
            <w:r w:rsidRPr="005326DE">
              <w:rPr>
                <w:rStyle w:val="Hyperlink"/>
              </w:rPr>
              <w:t>Creating CMS User</w:t>
            </w:r>
            <w:r>
              <w:rPr>
                <w:webHidden/>
              </w:rPr>
              <w:tab/>
            </w:r>
            <w:r>
              <w:rPr>
                <w:webHidden/>
              </w:rPr>
              <w:fldChar w:fldCharType="begin"/>
            </w:r>
            <w:r>
              <w:rPr>
                <w:webHidden/>
              </w:rPr>
              <w:instrText xml:space="preserve"> PAGEREF _Toc129608391 \h </w:instrText>
            </w:r>
            <w:r>
              <w:rPr>
                <w:webHidden/>
              </w:rPr>
            </w:r>
            <w:r>
              <w:rPr>
                <w:webHidden/>
              </w:rPr>
              <w:fldChar w:fldCharType="separate"/>
            </w:r>
            <w:r>
              <w:rPr>
                <w:webHidden/>
              </w:rPr>
              <w:t>25</w:t>
            </w:r>
            <w:r>
              <w:rPr>
                <w:webHidden/>
              </w:rPr>
              <w:fldChar w:fldCharType="end"/>
            </w:r>
          </w:hyperlink>
        </w:p>
        <w:p w14:paraId="38D40BEA" w14:textId="1D8948CA" w:rsidR="00607E8C" w:rsidRDefault="00607E8C">
          <w:pPr>
            <w:pStyle w:val="TOC2"/>
            <w:rPr>
              <w:rFonts w:asciiTheme="minorHAnsi" w:eastAsiaTheme="minorEastAsia" w:hAnsiTheme="minorHAnsi" w:cstheme="minorBidi"/>
              <w:b w:val="0"/>
              <w:sz w:val="22"/>
              <w:szCs w:val="22"/>
              <w:lang w:val="en-US"/>
            </w:rPr>
          </w:pPr>
          <w:hyperlink w:anchor="_Toc129608392" w:history="1">
            <w:r w:rsidRPr="005326DE">
              <w:rPr>
                <w:rStyle w:val="Hyperlink"/>
              </w:rPr>
              <w:t>Searching CMS Users</w:t>
            </w:r>
            <w:r>
              <w:rPr>
                <w:webHidden/>
              </w:rPr>
              <w:tab/>
            </w:r>
            <w:r>
              <w:rPr>
                <w:webHidden/>
              </w:rPr>
              <w:fldChar w:fldCharType="begin"/>
            </w:r>
            <w:r>
              <w:rPr>
                <w:webHidden/>
              </w:rPr>
              <w:instrText xml:space="preserve"> PAGEREF _Toc129608392 \h </w:instrText>
            </w:r>
            <w:r>
              <w:rPr>
                <w:webHidden/>
              </w:rPr>
            </w:r>
            <w:r>
              <w:rPr>
                <w:webHidden/>
              </w:rPr>
              <w:fldChar w:fldCharType="separate"/>
            </w:r>
            <w:r>
              <w:rPr>
                <w:webHidden/>
              </w:rPr>
              <w:t>28</w:t>
            </w:r>
            <w:r>
              <w:rPr>
                <w:webHidden/>
              </w:rPr>
              <w:fldChar w:fldCharType="end"/>
            </w:r>
          </w:hyperlink>
        </w:p>
        <w:p w14:paraId="39D9D398" w14:textId="495237A4" w:rsidR="00607E8C" w:rsidRDefault="00607E8C">
          <w:pPr>
            <w:pStyle w:val="TOC2"/>
            <w:rPr>
              <w:rFonts w:asciiTheme="minorHAnsi" w:eastAsiaTheme="minorEastAsia" w:hAnsiTheme="minorHAnsi" w:cstheme="minorBidi"/>
              <w:b w:val="0"/>
              <w:sz w:val="22"/>
              <w:szCs w:val="22"/>
              <w:lang w:val="en-US"/>
            </w:rPr>
          </w:pPr>
          <w:hyperlink w:anchor="_Toc129608393" w:history="1">
            <w:r w:rsidRPr="005326DE">
              <w:rPr>
                <w:rStyle w:val="Hyperlink"/>
              </w:rPr>
              <w:t>Viewing CMS User Details</w:t>
            </w:r>
            <w:r>
              <w:rPr>
                <w:webHidden/>
              </w:rPr>
              <w:tab/>
            </w:r>
            <w:r>
              <w:rPr>
                <w:webHidden/>
              </w:rPr>
              <w:fldChar w:fldCharType="begin"/>
            </w:r>
            <w:r>
              <w:rPr>
                <w:webHidden/>
              </w:rPr>
              <w:instrText xml:space="preserve"> PAGEREF _Toc129608393 \h </w:instrText>
            </w:r>
            <w:r>
              <w:rPr>
                <w:webHidden/>
              </w:rPr>
            </w:r>
            <w:r>
              <w:rPr>
                <w:webHidden/>
              </w:rPr>
              <w:fldChar w:fldCharType="separate"/>
            </w:r>
            <w:r>
              <w:rPr>
                <w:webHidden/>
              </w:rPr>
              <w:t>30</w:t>
            </w:r>
            <w:r>
              <w:rPr>
                <w:webHidden/>
              </w:rPr>
              <w:fldChar w:fldCharType="end"/>
            </w:r>
          </w:hyperlink>
        </w:p>
        <w:p w14:paraId="749741E9" w14:textId="0086A512" w:rsidR="00607E8C" w:rsidRDefault="00607E8C">
          <w:pPr>
            <w:pStyle w:val="TOC2"/>
            <w:rPr>
              <w:rFonts w:asciiTheme="minorHAnsi" w:eastAsiaTheme="minorEastAsia" w:hAnsiTheme="minorHAnsi" w:cstheme="minorBidi"/>
              <w:b w:val="0"/>
              <w:sz w:val="22"/>
              <w:szCs w:val="22"/>
              <w:lang w:val="en-US"/>
            </w:rPr>
          </w:pPr>
          <w:hyperlink w:anchor="_Toc129608394" w:history="1">
            <w:r w:rsidRPr="005326DE">
              <w:rPr>
                <w:rStyle w:val="Hyperlink"/>
              </w:rPr>
              <w:t>Updating CMS User Details</w:t>
            </w:r>
            <w:r>
              <w:rPr>
                <w:webHidden/>
              </w:rPr>
              <w:tab/>
            </w:r>
            <w:r>
              <w:rPr>
                <w:webHidden/>
              </w:rPr>
              <w:fldChar w:fldCharType="begin"/>
            </w:r>
            <w:r>
              <w:rPr>
                <w:webHidden/>
              </w:rPr>
              <w:instrText xml:space="preserve"> PAGEREF _Toc129608394 \h </w:instrText>
            </w:r>
            <w:r>
              <w:rPr>
                <w:webHidden/>
              </w:rPr>
            </w:r>
            <w:r>
              <w:rPr>
                <w:webHidden/>
              </w:rPr>
              <w:fldChar w:fldCharType="separate"/>
            </w:r>
            <w:r>
              <w:rPr>
                <w:webHidden/>
              </w:rPr>
              <w:t>32</w:t>
            </w:r>
            <w:r>
              <w:rPr>
                <w:webHidden/>
              </w:rPr>
              <w:fldChar w:fldCharType="end"/>
            </w:r>
          </w:hyperlink>
        </w:p>
        <w:p w14:paraId="69C883B9" w14:textId="2F2392D0" w:rsidR="00607E8C" w:rsidRDefault="00607E8C">
          <w:pPr>
            <w:pStyle w:val="TOC2"/>
            <w:rPr>
              <w:rFonts w:asciiTheme="minorHAnsi" w:eastAsiaTheme="minorEastAsia" w:hAnsiTheme="minorHAnsi" w:cstheme="minorBidi"/>
              <w:b w:val="0"/>
              <w:sz w:val="22"/>
              <w:szCs w:val="22"/>
              <w:lang w:val="en-US"/>
            </w:rPr>
          </w:pPr>
          <w:hyperlink w:anchor="_Toc129608395" w:history="1">
            <w:r w:rsidRPr="005326DE">
              <w:rPr>
                <w:rStyle w:val="Hyperlink"/>
              </w:rPr>
              <w:t>Creating RRCO User</w:t>
            </w:r>
            <w:r>
              <w:rPr>
                <w:webHidden/>
              </w:rPr>
              <w:tab/>
            </w:r>
            <w:r>
              <w:rPr>
                <w:webHidden/>
              </w:rPr>
              <w:fldChar w:fldCharType="begin"/>
            </w:r>
            <w:r>
              <w:rPr>
                <w:webHidden/>
              </w:rPr>
              <w:instrText xml:space="preserve"> PAGEREF _Toc129608395 \h </w:instrText>
            </w:r>
            <w:r>
              <w:rPr>
                <w:webHidden/>
              </w:rPr>
            </w:r>
            <w:r>
              <w:rPr>
                <w:webHidden/>
              </w:rPr>
              <w:fldChar w:fldCharType="separate"/>
            </w:r>
            <w:r>
              <w:rPr>
                <w:webHidden/>
              </w:rPr>
              <w:t>33</w:t>
            </w:r>
            <w:r>
              <w:rPr>
                <w:webHidden/>
              </w:rPr>
              <w:fldChar w:fldCharType="end"/>
            </w:r>
          </w:hyperlink>
        </w:p>
        <w:p w14:paraId="4C72489E" w14:textId="13010E0B" w:rsidR="00607E8C" w:rsidRDefault="00607E8C">
          <w:pPr>
            <w:pStyle w:val="TOC2"/>
            <w:rPr>
              <w:rFonts w:asciiTheme="minorHAnsi" w:eastAsiaTheme="minorEastAsia" w:hAnsiTheme="minorHAnsi" w:cstheme="minorBidi"/>
              <w:b w:val="0"/>
              <w:sz w:val="22"/>
              <w:szCs w:val="22"/>
              <w:lang w:val="en-US"/>
            </w:rPr>
          </w:pPr>
          <w:hyperlink w:anchor="_Toc129608396" w:history="1">
            <w:r w:rsidRPr="005326DE">
              <w:rPr>
                <w:rStyle w:val="Hyperlink"/>
              </w:rPr>
              <w:t>Searching Front End Users</w:t>
            </w:r>
            <w:r>
              <w:rPr>
                <w:webHidden/>
              </w:rPr>
              <w:tab/>
            </w:r>
            <w:r>
              <w:rPr>
                <w:webHidden/>
              </w:rPr>
              <w:fldChar w:fldCharType="begin"/>
            </w:r>
            <w:r>
              <w:rPr>
                <w:webHidden/>
              </w:rPr>
              <w:instrText xml:space="preserve"> PAGEREF _Toc129608396 \h </w:instrText>
            </w:r>
            <w:r>
              <w:rPr>
                <w:webHidden/>
              </w:rPr>
            </w:r>
            <w:r>
              <w:rPr>
                <w:webHidden/>
              </w:rPr>
              <w:fldChar w:fldCharType="separate"/>
            </w:r>
            <w:r>
              <w:rPr>
                <w:webHidden/>
              </w:rPr>
              <w:t>36</w:t>
            </w:r>
            <w:r>
              <w:rPr>
                <w:webHidden/>
              </w:rPr>
              <w:fldChar w:fldCharType="end"/>
            </w:r>
          </w:hyperlink>
        </w:p>
        <w:p w14:paraId="5758AB44" w14:textId="72B5F215" w:rsidR="00607E8C" w:rsidRDefault="00607E8C">
          <w:pPr>
            <w:pStyle w:val="TOC2"/>
            <w:rPr>
              <w:rFonts w:asciiTheme="minorHAnsi" w:eastAsiaTheme="minorEastAsia" w:hAnsiTheme="minorHAnsi" w:cstheme="minorBidi"/>
              <w:b w:val="0"/>
              <w:sz w:val="22"/>
              <w:szCs w:val="22"/>
              <w:lang w:val="en-US"/>
            </w:rPr>
          </w:pPr>
          <w:hyperlink w:anchor="_Toc129608397" w:history="1">
            <w:r w:rsidRPr="005326DE">
              <w:rPr>
                <w:rStyle w:val="Hyperlink"/>
              </w:rPr>
              <w:t xml:space="preserve">Viewing </w:t>
            </w:r>
            <w:r w:rsidR="00DB7A28">
              <w:rPr>
                <w:rStyle w:val="Hyperlink"/>
              </w:rPr>
              <w:t>FRONT END</w:t>
            </w:r>
            <w:r w:rsidRPr="005326DE">
              <w:rPr>
                <w:rStyle w:val="Hyperlink"/>
              </w:rPr>
              <w:t xml:space="preserve"> User Details</w:t>
            </w:r>
            <w:r>
              <w:rPr>
                <w:webHidden/>
              </w:rPr>
              <w:tab/>
            </w:r>
            <w:r>
              <w:rPr>
                <w:webHidden/>
              </w:rPr>
              <w:fldChar w:fldCharType="begin"/>
            </w:r>
            <w:r>
              <w:rPr>
                <w:webHidden/>
              </w:rPr>
              <w:instrText xml:space="preserve"> PAGEREF _Toc129608397 \h </w:instrText>
            </w:r>
            <w:r>
              <w:rPr>
                <w:webHidden/>
              </w:rPr>
            </w:r>
            <w:r>
              <w:rPr>
                <w:webHidden/>
              </w:rPr>
              <w:fldChar w:fldCharType="separate"/>
            </w:r>
            <w:r>
              <w:rPr>
                <w:webHidden/>
              </w:rPr>
              <w:t>38</w:t>
            </w:r>
            <w:r>
              <w:rPr>
                <w:webHidden/>
              </w:rPr>
              <w:fldChar w:fldCharType="end"/>
            </w:r>
          </w:hyperlink>
        </w:p>
        <w:p w14:paraId="7FAF2FAF" w14:textId="457DCD9D" w:rsidR="00607E8C" w:rsidRDefault="00607E8C">
          <w:pPr>
            <w:pStyle w:val="TOC2"/>
            <w:rPr>
              <w:rFonts w:asciiTheme="minorHAnsi" w:eastAsiaTheme="minorEastAsia" w:hAnsiTheme="minorHAnsi" w:cstheme="minorBidi"/>
              <w:b w:val="0"/>
              <w:sz w:val="22"/>
              <w:szCs w:val="22"/>
              <w:lang w:val="en-US"/>
            </w:rPr>
          </w:pPr>
          <w:hyperlink w:anchor="_Toc129608398" w:history="1">
            <w:r w:rsidRPr="005326DE">
              <w:rPr>
                <w:rStyle w:val="Hyperlink"/>
              </w:rPr>
              <w:t xml:space="preserve">Updating </w:t>
            </w:r>
            <w:r w:rsidR="00DB7A28">
              <w:rPr>
                <w:rStyle w:val="Hyperlink"/>
              </w:rPr>
              <w:t>FRONT END</w:t>
            </w:r>
            <w:r w:rsidRPr="005326DE">
              <w:rPr>
                <w:rStyle w:val="Hyperlink"/>
              </w:rPr>
              <w:t xml:space="preserve"> User Details</w:t>
            </w:r>
            <w:r>
              <w:rPr>
                <w:webHidden/>
              </w:rPr>
              <w:tab/>
            </w:r>
            <w:r>
              <w:rPr>
                <w:webHidden/>
              </w:rPr>
              <w:fldChar w:fldCharType="begin"/>
            </w:r>
            <w:r>
              <w:rPr>
                <w:webHidden/>
              </w:rPr>
              <w:instrText xml:space="preserve"> PAGEREF _Toc129608398 \h </w:instrText>
            </w:r>
            <w:r>
              <w:rPr>
                <w:webHidden/>
              </w:rPr>
            </w:r>
            <w:r>
              <w:rPr>
                <w:webHidden/>
              </w:rPr>
              <w:fldChar w:fldCharType="separate"/>
            </w:r>
            <w:r>
              <w:rPr>
                <w:webHidden/>
              </w:rPr>
              <w:t>41</w:t>
            </w:r>
            <w:r>
              <w:rPr>
                <w:webHidden/>
              </w:rPr>
              <w:fldChar w:fldCharType="end"/>
            </w:r>
          </w:hyperlink>
        </w:p>
        <w:p w14:paraId="7EC5408F" w14:textId="1C0F41E6" w:rsidR="00607E8C" w:rsidRDefault="00607E8C">
          <w:pPr>
            <w:pStyle w:val="TOC1"/>
            <w:rPr>
              <w:rFonts w:asciiTheme="minorHAnsi" w:eastAsiaTheme="minorEastAsia" w:hAnsiTheme="minorHAnsi" w:cstheme="minorBidi"/>
              <w:b w:val="0"/>
              <w:bCs w:val="0"/>
              <w:szCs w:val="22"/>
              <w:lang w:val="en-US"/>
            </w:rPr>
          </w:pPr>
          <w:hyperlink w:anchor="_Toc129608399" w:history="1">
            <w:r w:rsidRPr="005326DE">
              <w:rPr>
                <w:rStyle w:val="Hyperlink"/>
                <w:rFonts w:asciiTheme="majorHAnsi" w:eastAsiaTheme="majorEastAsia" w:hAnsiTheme="majorHAnsi" w:cstheme="majorBidi"/>
                <w:i/>
                <w:iCs/>
                <w:smallCaps/>
                <w:spacing w:val="5"/>
                <w:lang w:val="en-SG"/>
              </w:rPr>
              <w:t>Chapter 7- Code Maintenance</w:t>
            </w:r>
            <w:r>
              <w:rPr>
                <w:webHidden/>
              </w:rPr>
              <w:tab/>
            </w:r>
            <w:r>
              <w:rPr>
                <w:webHidden/>
              </w:rPr>
              <w:fldChar w:fldCharType="begin"/>
            </w:r>
            <w:r>
              <w:rPr>
                <w:webHidden/>
              </w:rPr>
              <w:instrText xml:space="preserve"> PAGEREF _Toc129608399 \h </w:instrText>
            </w:r>
            <w:r>
              <w:rPr>
                <w:webHidden/>
              </w:rPr>
            </w:r>
            <w:r>
              <w:rPr>
                <w:webHidden/>
              </w:rPr>
              <w:fldChar w:fldCharType="separate"/>
            </w:r>
            <w:r>
              <w:rPr>
                <w:webHidden/>
              </w:rPr>
              <w:t>43</w:t>
            </w:r>
            <w:r>
              <w:rPr>
                <w:webHidden/>
              </w:rPr>
              <w:fldChar w:fldCharType="end"/>
            </w:r>
          </w:hyperlink>
        </w:p>
        <w:p w14:paraId="704AB50B" w14:textId="07F46025" w:rsidR="00607E8C" w:rsidRDefault="00607E8C">
          <w:pPr>
            <w:pStyle w:val="TOC2"/>
            <w:rPr>
              <w:rFonts w:asciiTheme="minorHAnsi" w:eastAsiaTheme="minorEastAsia" w:hAnsiTheme="minorHAnsi" w:cstheme="minorBidi"/>
              <w:b w:val="0"/>
              <w:sz w:val="22"/>
              <w:szCs w:val="22"/>
              <w:lang w:val="en-US"/>
            </w:rPr>
          </w:pPr>
          <w:hyperlink w:anchor="_Toc129608400" w:history="1">
            <w:r w:rsidRPr="005326DE">
              <w:rPr>
                <w:rStyle w:val="Hyperlink"/>
              </w:rPr>
              <w:t>Active Type</w:t>
            </w:r>
            <w:r>
              <w:rPr>
                <w:webHidden/>
              </w:rPr>
              <w:tab/>
            </w:r>
            <w:r>
              <w:rPr>
                <w:webHidden/>
              </w:rPr>
              <w:fldChar w:fldCharType="begin"/>
            </w:r>
            <w:r>
              <w:rPr>
                <w:webHidden/>
              </w:rPr>
              <w:instrText xml:space="preserve"> PAGEREF _Toc129608400 \h </w:instrText>
            </w:r>
            <w:r>
              <w:rPr>
                <w:webHidden/>
              </w:rPr>
            </w:r>
            <w:r>
              <w:rPr>
                <w:webHidden/>
              </w:rPr>
              <w:fldChar w:fldCharType="separate"/>
            </w:r>
            <w:r>
              <w:rPr>
                <w:webHidden/>
              </w:rPr>
              <w:t>43</w:t>
            </w:r>
            <w:r>
              <w:rPr>
                <w:webHidden/>
              </w:rPr>
              <w:fldChar w:fldCharType="end"/>
            </w:r>
          </w:hyperlink>
        </w:p>
        <w:p w14:paraId="7D105403" w14:textId="7622662D" w:rsidR="00607E8C" w:rsidRDefault="00607E8C">
          <w:pPr>
            <w:pStyle w:val="TOC2"/>
            <w:rPr>
              <w:rFonts w:asciiTheme="minorHAnsi" w:eastAsiaTheme="minorEastAsia" w:hAnsiTheme="minorHAnsi" w:cstheme="minorBidi"/>
              <w:b w:val="0"/>
              <w:sz w:val="22"/>
              <w:szCs w:val="22"/>
              <w:lang w:val="en-US"/>
            </w:rPr>
          </w:pPr>
          <w:hyperlink w:anchor="_Toc129608401" w:history="1">
            <w:r w:rsidRPr="005326DE">
              <w:rPr>
                <w:rStyle w:val="Hyperlink"/>
              </w:rPr>
              <w:t>Agency Type</w:t>
            </w:r>
            <w:r>
              <w:rPr>
                <w:webHidden/>
              </w:rPr>
              <w:tab/>
            </w:r>
            <w:r>
              <w:rPr>
                <w:webHidden/>
              </w:rPr>
              <w:fldChar w:fldCharType="begin"/>
            </w:r>
            <w:r>
              <w:rPr>
                <w:webHidden/>
              </w:rPr>
              <w:instrText xml:space="preserve"> PAGEREF _Toc129608401 \h </w:instrText>
            </w:r>
            <w:r>
              <w:rPr>
                <w:webHidden/>
              </w:rPr>
            </w:r>
            <w:r>
              <w:rPr>
                <w:webHidden/>
              </w:rPr>
              <w:fldChar w:fldCharType="separate"/>
            </w:r>
            <w:r>
              <w:rPr>
                <w:webHidden/>
              </w:rPr>
              <w:t>45</w:t>
            </w:r>
            <w:r>
              <w:rPr>
                <w:webHidden/>
              </w:rPr>
              <w:fldChar w:fldCharType="end"/>
            </w:r>
          </w:hyperlink>
        </w:p>
        <w:p w14:paraId="76740261" w14:textId="79E32E64" w:rsidR="00607E8C" w:rsidRDefault="00607E8C">
          <w:pPr>
            <w:pStyle w:val="TOC2"/>
            <w:rPr>
              <w:rFonts w:asciiTheme="minorHAnsi" w:eastAsiaTheme="minorEastAsia" w:hAnsiTheme="minorHAnsi" w:cstheme="minorBidi"/>
              <w:b w:val="0"/>
              <w:sz w:val="22"/>
              <w:szCs w:val="22"/>
              <w:lang w:val="en-US"/>
            </w:rPr>
          </w:pPr>
          <w:hyperlink w:anchor="_Toc129608402" w:history="1">
            <w:r w:rsidRPr="005326DE">
              <w:rPr>
                <w:rStyle w:val="Hyperlink"/>
              </w:rPr>
              <w:t>Agreement Code</w:t>
            </w:r>
            <w:r>
              <w:rPr>
                <w:webHidden/>
              </w:rPr>
              <w:tab/>
            </w:r>
            <w:r>
              <w:rPr>
                <w:webHidden/>
              </w:rPr>
              <w:fldChar w:fldCharType="begin"/>
            </w:r>
            <w:r>
              <w:rPr>
                <w:webHidden/>
              </w:rPr>
              <w:instrText xml:space="preserve"> PAGEREF _Toc129608402 \h </w:instrText>
            </w:r>
            <w:r>
              <w:rPr>
                <w:webHidden/>
              </w:rPr>
            </w:r>
            <w:r>
              <w:rPr>
                <w:webHidden/>
              </w:rPr>
              <w:fldChar w:fldCharType="separate"/>
            </w:r>
            <w:r>
              <w:rPr>
                <w:webHidden/>
              </w:rPr>
              <w:t>46</w:t>
            </w:r>
            <w:r>
              <w:rPr>
                <w:webHidden/>
              </w:rPr>
              <w:fldChar w:fldCharType="end"/>
            </w:r>
          </w:hyperlink>
        </w:p>
        <w:p w14:paraId="5B8C36DA" w14:textId="4508A22C" w:rsidR="00607E8C" w:rsidRDefault="00607E8C">
          <w:pPr>
            <w:pStyle w:val="TOC2"/>
            <w:rPr>
              <w:rFonts w:asciiTheme="minorHAnsi" w:eastAsiaTheme="minorEastAsia" w:hAnsiTheme="minorHAnsi" w:cstheme="minorBidi"/>
              <w:b w:val="0"/>
              <w:sz w:val="22"/>
              <w:szCs w:val="22"/>
              <w:lang w:val="en-US"/>
            </w:rPr>
          </w:pPr>
          <w:hyperlink w:anchor="_Toc129608403" w:history="1">
            <w:r w:rsidRPr="005326DE">
              <w:rPr>
                <w:rStyle w:val="Hyperlink"/>
              </w:rPr>
              <w:t>Aircraft</w:t>
            </w:r>
            <w:r>
              <w:rPr>
                <w:webHidden/>
              </w:rPr>
              <w:tab/>
            </w:r>
            <w:r>
              <w:rPr>
                <w:webHidden/>
              </w:rPr>
              <w:fldChar w:fldCharType="begin"/>
            </w:r>
            <w:r>
              <w:rPr>
                <w:webHidden/>
              </w:rPr>
              <w:instrText xml:space="preserve"> PAGEREF _Toc129608403 \h </w:instrText>
            </w:r>
            <w:r>
              <w:rPr>
                <w:webHidden/>
              </w:rPr>
            </w:r>
            <w:r>
              <w:rPr>
                <w:webHidden/>
              </w:rPr>
              <w:fldChar w:fldCharType="separate"/>
            </w:r>
            <w:r>
              <w:rPr>
                <w:webHidden/>
              </w:rPr>
              <w:t>49</w:t>
            </w:r>
            <w:r>
              <w:rPr>
                <w:webHidden/>
              </w:rPr>
              <w:fldChar w:fldCharType="end"/>
            </w:r>
          </w:hyperlink>
        </w:p>
        <w:p w14:paraId="2D212D87" w14:textId="00B07AF2" w:rsidR="00607E8C" w:rsidRDefault="00607E8C">
          <w:pPr>
            <w:pStyle w:val="TOC2"/>
            <w:rPr>
              <w:rFonts w:asciiTheme="minorHAnsi" w:eastAsiaTheme="minorEastAsia" w:hAnsiTheme="minorHAnsi" w:cstheme="minorBidi"/>
              <w:b w:val="0"/>
              <w:sz w:val="22"/>
              <w:szCs w:val="22"/>
              <w:lang w:val="en-US"/>
            </w:rPr>
          </w:pPr>
          <w:hyperlink w:anchor="_Toc129608404" w:history="1">
            <w:r w:rsidRPr="005326DE">
              <w:rPr>
                <w:rStyle w:val="Hyperlink"/>
              </w:rPr>
              <w:t>Bank</w:t>
            </w:r>
            <w:r>
              <w:rPr>
                <w:webHidden/>
              </w:rPr>
              <w:tab/>
            </w:r>
            <w:r>
              <w:rPr>
                <w:webHidden/>
              </w:rPr>
              <w:fldChar w:fldCharType="begin"/>
            </w:r>
            <w:r>
              <w:rPr>
                <w:webHidden/>
              </w:rPr>
              <w:instrText xml:space="preserve"> PAGEREF _Toc129608404 \h </w:instrText>
            </w:r>
            <w:r>
              <w:rPr>
                <w:webHidden/>
              </w:rPr>
            </w:r>
            <w:r>
              <w:rPr>
                <w:webHidden/>
              </w:rPr>
              <w:fldChar w:fldCharType="separate"/>
            </w:r>
            <w:r>
              <w:rPr>
                <w:webHidden/>
              </w:rPr>
              <w:t>51</w:t>
            </w:r>
            <w:r>
              <w:rPr>
                <w:webHidden/>
              </w:rPr>
              <w:fldChar w:fldCharType="end"/>
            </w:r>
          </w:hyperlink>
        </w:p>
        <w:p w14:paraId="6CDC4FD5" w14:textId="1ED1F5C2" w:rsidR="00607E8C" w:rsidRDefault="00607E8C">
          <w:pPr>
            <w:pStyle w:val="TOC2"/>
            <w:rPr>
              <w:rFonts w:asciiTheme="minorHAnsi" w:eastAsiaTheme="minorEastAsia" w:hAnsiTheme="minorHAnsi" w:cstheme="minorBidi"/>
              <w:b w:val="0"/>
              <w:sz w:val="22"/>
              <w:szCs w:val="22"/>
              <w:lang w:val="en-US"/>
            </w:rPr>
          </w:pPr>
          <w:hyperlink w:anchor="_Toc129608405" w:history="1">
            <w:r w:rsidRPr="005326DE">
              <w:rPr>
                <w:rStyle w:val="Hyperlink"/>
              </w:rPr>
              <w:t>Branch</w:t>
            </w:r>
            <w:r>
              <w:rPr>
                <w:webHidden/>
              </w:rPr>
              <w:tab/>
            </w:r>
            <w:r>
              <w:rPr>
                <w:webHidden/>
              </w:rPr>
              <w:fldChar w:fldCharType="begin"/>
            </w:r>
            <w:r>
              <w:rPr>
                <w:webHidden/>
              </w:rPr>
              <w:instrText xml:space="preserve"> PAGEREF _Toc129608405 \h </w:instrText>
            </w:r>
            <w:r>
              <w:rPr>
                <w:webHidden/>
              </w:rPr>
            </w:r>
            <w:r>
              <w:rPr>
                <w:webHidden/>
              </w:rPr>
              <w:fldChar w:fldCharType="separate"/>
            </w:r>
            <w:r>
              <w:rPr>
                <w:webHidden/>
              </w:rPr>
              <w:t>53</w:t>
            </w:r>
            <w:r>
              <w:rPr>
                <w:webHidden/>
              </w:rPr>
              <w:fldChar w:fldCharType="end"/>
            </w:r>
          </w:hyperlink>
        </w:p>
        <w:p w14:paraId="5AEF9CA2" w14:textId="7E4B705B" w:rsidR="00607E8C" w:rsidRDefault="00607E8C">
          <w:pPr>
            <w:pStyle w:val="TOC2"/>
            <w:rPr>
              <w:rFonts w:asciiTheme="minorHAnsi" w:eastAsiaTheme="minorEastAsia" w:hAnsiTheme="minorHAnsi" w:cstheme="minorBidi"/>
              <w:b w:val="0"/>
              <w:sz w:val="22"/>
              <w:szCs w:val="22"/>
              <w:lang w:val="en-US"/>
            </w:rPr>
          </w:pPr>
          <w:hyperlink w:anchor="_Toc129608406" w:history="1">
            <w:r w:rsidRPr="005326DE">
              <w:rPr>
                <w:rStyle w:val="Hyperlink"/>
              </w:rPr>
              <w:t>Charge</w:t>
            </w:r>
            <w:r>
              <w:rPr>
                <w:webHidden/>
              </w:rPr>
              <w:tab/>
            </w:r>
            <w:r>
              <w:rPr>
                <w:webHidden/>
              </w:rPr>
              <w:fldChar w:fldCharType="begin"/>
            </w:r>
            <w:r>
              <w:rPr>
                <w:webHidden/>
              </w:rPr>
              <w:instrText xml:space="preserve"> PAGEREF _Toc129608406 \h </w:instrText>
            </w:r>
            <w:r>
              <w:rPr>
                <w:webHidden/>
              </w:rPr>
            </w:r>
            <w:r>
              <w:rPr>
                <w:webHidden/>
              </w:rPr>
              <w:fldChar w:fldCharType="separate"/>
            </w:r>
            <w:r>
              <w:rPr>
                <w:webHidden/>
              </w:rPr>
              <w:t>54</w:t>
            </w:r>
            <w:r>
              <w:rPr>
                <w:webHidden/>
              </w:rPr>
              <w:fldChar w:fldCharType="end"/>
            </w:r>
          </w:hyperlink>
        </w:p>
        <w:p w14:paraId="3558CF3D" w14:textId="71D14FAF" w:rsidR="00607E8C" w:rsidRDefault="00607E8C">
          <w:pPr>
            <w:pStyle w:val="TOC2"/>
            <w:rPr>
              <w:rFonts w:asciiTheme="minorHAnsi" w:eastAsiaTheme="minorEastAsia" w:hAnsiTheme="minorHAnsi" w:cstheme="minorBidi"/>
              <w:b w:val="0"/>
              <w:sz w:val="22"/>
              <w:szCs w:val="22"/>
              <w:lang w:val="en-US"/>
            </w:rPr>
          </w:pPr>
          <w:hyperlink w:anchor="_Toc129608407" w:history="1">
            <w:r w:rsidRPr="005326DE">
              <w:rPr>
                <w:rStyle w:val="Hyperlink"/>
              </w:rPr>
              <w:t>Code maintenance</w:t>
            </w:r>
            <w:r>
              <w:rPr>
                <w:webHidden/>
              </w:rPr>
              <w:tab/>
            </w:r>
            <w:r>
              <w:rPr>
                <w:webHidden/>
              </w:rPr>
              <w:fldChar w:fldCharType="begin"/>
            </w:r>
            <w:r>
              <w:rPr>
                <w:webHidden/>
              </w:rPr>
              <w:instrText xml:space="preserve"> PAGEREF _Toc129608407 \h </w:instrText>
            </w:r>
            <w:r>
              <w:rPr>
                <w:webHidden/>
              </w:rPr>
            </w:r>
            <w:r>
              <w:rPr>
                <w:webHidden/>
              </w:rPr>
              <w:fldChar w:fldCharType="separate"/>
            </w:r>
            <w:r>
              <w:rPr>
                <w:webHidden/>
              </w:rPr>
              <w:t>56</w:t>
            </w:r>
            <w:r>
              <w:rPr>
                <w:webHidden/>
              </w:rPr>
              <w:fldChar w:fldCharType="end"/>
            </w:r>
          </w:hyperlink>
        </w:p>
        <w:p w14:paraId="2B132F94" w14:textId="4D00F7F2" w:rsidR="00607E8C" w:rsidRDefault="00607E8C">
          <w:pPr>
            <w:pStyle w:val="TOC2"/>
            <w:rPr>
              <w:rFonts w:asciiTheme="minorHAnsi" w:eastAsiaTheme="minorEastAsia" w:hAnsiTheme="minorHAnsi" w:cstheme="minorBidi"/>
              <w:b w:val="0"/>
              <w:sz w:val="22"/>
              <w:szCs w:val="22"/>
              <w:lang w:val="en-US"/>
            </w:rPr>
          </w:pPr>
          <w:hyperlink w:anchor="_Toc129608408" w:history="1">
            <w:r w:rsidRPr="005326DE">
              <w:rPr>
                <w:rStyle w:val="Hyperlink"/>
              </w:rPr>
              <w:t>Code Master</w:t>
            </w:r>
            <w:r>
              <w:rPr>
                <w:webHidden/>
              </w:rPr>
              <w:tab/>
            </w:r>
            <w:r>
              <w:rPr>
                <w:webHidden/>
              </w:rPr>
              <w:fldChar w:fldCharType="begin"/>
            </w:r>
            <w:r>
              <w:rPr>
                <w:webHidden/>
              </w:rPr>
              <w:instrText xml:space="preserve"> PAGEREF _Toc129608408 \h </w:instrText>
            </w:r>
            <w:r>
              <w:rPr>
                <w:webHidden/>
              </w:rPr>
            </w:r>
            <w:r>
              <w:rPr>
                <w:webHidden/>
              </w:rPr>
              <w:fldChar w:fldCharType="separate"/>
            </w:r>
            <w:r>
              <w:rPr>
                <w:webHidden/>
              </w:rPr>
              <w:t>58</w:t>
            </w:r>
            <w:r>
              <w:rPr>
                <w:webHidden/>
              </w:rPr>
              <w:fldChar w:fldCharType="end"/>
            </w:r>
          </w:hyperlink>
        </w:p>
        <w:p w14:paraId="1A150122" w14:textId="2A091437" w:rsidR="00607E8C" w:rsidRDefault="00607E8C">
          <w:pPr>
            <w:pStyle w:val="TOC2"/>
            <w:rPr>
              <w:rFonts w:asciiTheme="minorHAnsi" w:eastAsiaTheme="minorEastAsia" w:hAnsiTheme="minorHAnsi" w:cstheme="minorBidi"/>
              <w:b w:val="0"/>
              <w:sz w:val="22"/>
              <w:szCs w:val="22"/>
              <w:lang w:val="en-US"/>
            </w:rPr>
          </w:pPr>
          <w:hyperlink w:anchor="_Toc129608409" w:history="1">
            <w:r w:rsidRPr="005326DE">
              <w:rPr>
                <w:rStyle w:val="Hyperlink"/>
              </w:rPr>
              <w:t>Currency Code</w:t>
            </w:r>
            <w:r>
              <w:rPr>
                <w:webHidden/>
              </w:rPr>
              <w:tab/>
            </w:r>
            <w:r>
              <w:rPr>
                <w:webHidden/>
              </w:rPr>
              <w:fldChar w:fldCharType="begin"/>
            </w:r>
            <w:r>
              <w:rPr>
                <w:webHidden/>
              </w:rPr>
              <w:instrText xml:space="preserve"> PAGEREF _Toc129608409 \h </w:instrText>
            </w:r>
            <w:r>
              <w:rPr>
                <w:webHidden/>
              </w:rPr>
            </w:r>
            <w:r>
              <w:rPr>
                <w:webHidden/>
              </w:rPr>
              <w:fldChar w:fldCharType="separate"/>
            </w:r>
            <w:r>
              <w:rPr>
                <w:webHidden/>
              </w:rPr>
              <w:t>60</w:t>
            </w:r>
            <w:r>
              <w:rPr>
                <w:webHidden/>
              </w:rPr>
              <w:fldChar w:fldCharType="end"/>
            </w:r>
          </w:hyperlink>
        </w:p>
        <w:p w14:paraId="32D929F4" w14:textId="51EF67C6" w:rsidR="00607E8C" w:rsidRDefault="00607E8C">
          <w:pPr>
            <w:pStyle w:val="TOC2"/>
            <w:rPr>
              <w:rFonts w:asciiTheme="minorHAnsi" w:eastAsiaTheme="minorEastAsia" w:hAnsiTheme="minorHAnsi" w:cstheme="minorBidi"/>
              <w:b w:val="0"/>
              <w:sz w:val="22"/>
              <w:szCs w:val="22"/>
              <w:lang w:val="en-US"/>
            </w:rPr>
          </w:pPr>
          <w:hyperlink w:anchor="_Toc129608410" w:history="1">
            <w:r w:rsidRPr="005326DE">
              <w:rPr>
                <w:rStyle w:val="Hyperlink"/>
              </w:rPr>
              <w:t>Customs Office Code</w:t>
            </w:r>
            <w:r>
              <w:rPr>
                <w:webHidden/>
              </w:rPr>
              <w:tab/>
            </w:r>
            <w:r>
              <w:rPr>
                <w:webHidden/>
              </w:rPr>
              <w:fldChar w:fldCharType="begin"/>
            </w:r>
            <w:r>
              <w:rPr>
                <w:webHidden/>
              </w:rPr>
              <w:instrText xml:space="preserve"> PAGEREF _Toc129608410 \h </w:instrText>
            </w:r>
            <w:r>
              <w:rPr>
                <w:webHidden/>
              </w:rPr>
            </w:r>
            <w:r>
              <w:rPr>
                <w:webHidden/>
              </w:rPr>
              <w:fldChar w:fldCharType="separate"/>
            </w:r>
            <w:r>
              <w:rPr>
                <w:webHidden/>
              </w:rPr>
              <w:t>63</w:t>
            </w:r>
            <w:r>
              <w:rPr>
                <w:webHidden/>
              </w:rPr>
              <w:fldChar w:fldCharType="end"/>
            </w:r>
          </w:hyperlink>
        </w:p>
        <w:p w14:paraId="502B3CBF" w14:textId="5AD88893" w:rsidR="00607E8C" w:rsidRDefault="00607E8C">
          <w:pPr>
            <w:pStyle w:val="TOC2"/>
            <w:rPr>
              <w:rFonts w:asciiTheme="minorHAnsi" w:eastAsiaTheme="minorEastAsia" w:hAnsiTheme="minorHAnsi" w:cstheme="minorBidi"/>
              <w:b w:val="0"/>
              <w:sz w:val="22"/>
              <w:szCs w:val="22"/>
              <w:lang w:val="en-US"/>
            </w:rPr>
          </w:pPr>
          <w:hyperlink w:anchor="_Toc129608411" w:history="1">
            <w:r w:rsidRPr="005326DE">
              <w:rPr>
                <w:rStyle w:val="Hyperlink"/>
              </w:rPr>
              <w:t>Document Type Code</w:t>
            </w:r>
            <w:r>
              <w:rPr>
                <w:webHidden/>
              </w:rPr>
              <w:tab/>
            </w:r>
            <w:r>
              <w:rPr>
                <w:webHidden/>
              </w:rPr>
              <w:fldChar w:fldCharType="begin"/>
            </w:r>
            <w:r>
              <w:rPr>
                <w:webHidden/>
              </w:rPr>
              <w:instrText xml:space="preserve"> PAGEREF _Toc129608411 \h </w:instrText>
            </w:r>
            <w:r>
              <w:rPr>
                <w:webHidden/>
              </w:rPr>
            </w:r>
            <w:r>
              <w:rPr>
                <w:webHidden/>
              </w:rPr>
              <w:fldChar w:fldCharType="separate"/>
            </w:r>
            <w:r>
              <w:rPr>
                <w:webHidden/>
              </w:rPr>
              <w:t>66</w:t>
            </w:r>
            <w:r>
              <w:rPr>
                <w:webHidden/>
              </w:rPr>
              <w:fldChar w:fldCharType="end"/>
            </w:r>
          </w:hyperlink>
        </w:p>
        <w:p w14:paraId="25C653B0" w14:textId="19FCC7AD" w:rsidR="00607E8C" w:rsidRDefault="00607E8C">
          <w:pPr>
            <w:pStyle w:val="TOC2"/>
            <w:rPr>
              <w:rFonts w:asciiTheme="minorHAnsi" w:eastAsiaTheme="minorEastAsia" w:hAnsiTheme="minorHAnsi" w:cstheme="minorBidi"/>
              <w:b w:val="0"/>
              <w:sz w:val="22"/>
              <w:szCs w:val="22"/>
              <w:lang w:val="en-US"/>
            </w:rPr>
          </w:pPr>
          <w:hyperlink w:anchor="_Toc129608412" w:history="1">
            <w:r w:rsidRPr="005326DE">
              <w:rPr>
                <w:rStyle w:val="Hyperlink"/>
              </w:rPr>
              <w:t>Freight Type Code</w:t>
            </w:r>
            <w:r>
              <w:rPr>
                <w:webHidden/>
              </w:rPr>
              <w:tab/>
            </w:r>
            <w:r>
              <w:rPr>
                <w:webHidden/>
              </w:rPr>
              <w:fldChar w:fldCharType="begin"/>
            </w:r>
            <w:r>
              <w:rPr>
                <w:webHidden/>
              </w:rPr>
              <w:instrText xml:space="preserve"> PAGEREF _Toc129608412 \h </w:instrText>
            </w:r>
            <w:r>
              <w:rPr>
                <w:webHidden/>
              </w:rPr>
            </w:r>
            <w:r>
              <w:rPr>
                <w:webHidden/>
              </w:rPr>
              <w:fldChar w:fldCharType="separate"/>
            </w:r>
            <w:r>
              <w:rPr>
                <w:webHidden/>
              </w:rPr>
              <w:t>69</w:t>
            </w:r>
            <w:r>
              <w:rPr>
                <w:webHidden/>
              </w:rPr>
              <w:fldChar w:fldCharType="end"/>
            </w:r>
          </w:hyperlink>
        </w:p>
        <w:p w14:paraId="44855AC8" w14:textId="1D46AA8F" w:rsidR="00607E8C" w:rsidRDefault="00607E8C">
          <w:pPr>
            <w:pStyle w:val="TOC2"/>
            <w:rPr>
              <w:rFonts w:asciiTheme="minorHAnsi" w:eastAsiaTheme="minorEastAsia" w:hAnsiTheme="minorHAnsi" w:cstheme="minorBidi"/>
              <w:b w:val="0"/>
              <w:sz w:val="22"/>
              <w:szCs w:val="22"/>
              <w:lang w:val="en-US"/>
            </w:rPr>
          </w:pPr>
          <w:hyperlink w:anchor="_Toc129608413" w:history="1">
            <w:r w:rsidRPr="005326DE">
              <w:rPr>
                <w:rStyle w:val="Hyperlink"/>
              </w:rPr>
              <w:t>IMDG Code</w:t>
            </w:r>
            <w:r>
              <w:rPr>
                <w:webHidden/>
              </w:rPr>
              <w:tab/>
            </w:r>
            <w:r>
              <w:rPr>
                <w:webHidden/>
              </w:rPr>
              <w:fldChar w:fldCharType="begin"/>
            </w:r>
            <w:r>
              <w:rPr>
                <w:webHidden/>
              </w:rPr>
              <w:instrText xml:space="preserve"> PAGEREF _Toc129608413 \h </w:instrText>
            </w:r>
            <w:r>
              <w:rPr>
                <w:webHidden/>
              </w:rPr>
            </w:r>
            <w:r>
              <w:rPr>
                <w:webHidden/>
              </w:rPr>
              <w:fldChar w:fldCharType="separate"/>
            </w:r>
            <w:r>
              <w:rPr>
                <w:webHidden/>
              </w:rPr>
              <w:t>72</w:t>
            </w:r>
            <w:r>
              <w:rPr>
                <w:webHidden/>
              </w:rPr>
              <w:fldChar w:fldCharType="end"/>
            </w:r>
          </w:hyperlink>
        </w:p>
        <w:p w14:paraId="4AF88E4F" w14:textId="5DD17DEC" w:rsidR="00607E8C" w:rsidRDefault="00607E8C">
          <w:pPr>
            <w:pStyle w:val="TOC2"/>
            <w:rPr>
              <w:rFonts w:asciiTheme="minorHAnsi" w:eastAsiaTheme="minorEastAsia" w:hAnsiTheme="minorHAnsi" w:cstheme="minorBidi"/>
              <w:b w:val="0"/>
              <w:sz w:val="22"/>
              <w:szCs w:val="22"/>
              <w:lang w:val="en-US"/>
            </w:rPr>
          </w:pPr>
          <w:hyperlink w:anchor="_Toc129608414" w:history="1">
            <w:r w:rsidRPr="005326DE">
              <w:rPr>
                <w:rStyle w:val="Hyperlink"/>
              </w:rPr>
              <w:t>Incoterm Code</w:t>
            </w:r>
            <w:r>
              <w:rPr>
                <w:webHidden/>
              </w:rPr>
              <w:tab/>
            </w:r>
            <w:r>
              <w:rPr>
                <w:webHidden/>
              </w:rPr>
              <w:fldChar w:fldCharType="begin"/>
            </w:r>
            <w:r>
              <w:rPr>
                <w:webHidden/>
              </w:rPr>
              <w:instrText xml:space="preserve"> PAGEREF _Toc129608414 \h </w:instrText>
            </w:r>
            <w:r>
              <w:rPr>
                <w:webHidden/>
              </w:rPr>
            </w:r>
            <w:r>
              <w:rPr>
                <w:webHidden/>
              </w:rPr>
              <w:fldChar w:fldCharType="separate"/>
            </w:r>
            <w:r>
              <w:rPr>
                <w:webHidden/>
              </w:rPr>
              <w:t>75</w:t>
            </w:r>
            <w:r>
              <w:rPr>
                <w:webHidden/>
              </w:rPr>
              <w:fldChar w:fldCharType="end"/>
            </w:r>
          </w:hyperlink>
        </w:p>
        <w:p w14:paraId="3C785CDE" w14:textId="0D013786" w:rsidR="00607E8C" w:rsidRDefault="00607E8C">
          <w:pPr>
            <w:pStyle w:val="TOC2"/>
            <w:rPr>
              <w:rFonts w:asciiTheme="minorHAnsi" w:eastAsiaTheme="minorEastAsia" w:hAnsiTheme="minorHAnsi" w:cstheme="minorBidi"/>
              <w:b w:val="0"/>
              <w:sz w:val="22"/>
              <w:szCs w:val="22"/>
              <w:lang w:val="en-US"/>
            </w:rPr>
          </w:pPr>
          <w:hyperlink w:anchor="_Toc129608415" w:history="1">
            <w:r w:rsidRPr="005326DE">
              <w:rPr>
                <w:rStyle w:val="Hyperlink"/>
              </w:rPr>
              <w:t>Offense Code</w:t>
            </w:r>
            <w:r>
              <w:rPr>
                <w:webHidden/>
              </w:rPr>
              <w:tab/>
            </w:r>
            <w:r>
              <w:rPr>
                <w:webHidden/>
              </w:rPr>
              <w:fldChar w:fldCharType="begin"/>
            </w:r>
            <w:r>
              <w:rPr>
                <w:webHidden/>
              </w:rPr>
              <w:instrText xml:space="preserve"> PAGEREF _Toc129608415 \h </w:instrText>
            </w:r>
            <w:r>
              <w:rPr>
                <w:webHidden/>
              </w:rPr>
            </w:r>
            <w:r>
              <w:rPr>
                <w:webHidden/>
              </w:rPr>
              <w:fldChar w:fldCharType="separate"/>
            </w:r>
            <w:r>
              <w:rPr>
                <w:webHidden/>
              </w:rPr>
              <w:t>78</w:t>
            </w:r>
            <w:r>
              <w:rPr>
                <w:webHidden/>
              </w:rPr>
              <w:fldChar w:fldCharType="end"/>
            </w:r>
          </w:hyperlink>
        </w:p>
        <w:p w14:paraId="708F8743" w14:textId="3034F356" w:rsidR="00607E8C" w:rsidRDefault="00607E8C">
          <w:pPr>
            <w:pStyle w:val="TOC2"/>
            <w:rPr>
              <w:rFonts w:asciiTheme="minorHAnsi" w:eastAsiaTheme="minorEastAsia" w:hAnsiTheme="minorHAnsi" w:cstheme="minorBidi"/>
              <w:b w:val="0"/>
              <w:sz w:val="22"/>
              <w:szCs w:val="22"/>
              <w:lang w:val="en-US"/>
            </w:rPr>
          </w:pPr>
          <w:hyperlink w:anchor="_Toc129608416" w:history="1">
            <w:r w:rsidRPr="005326DE">
              <w:rPr>
                <w:rStyle w:val="Hyperlink"/>
              </w:rPr>
              <w:t>Payment Mode Code</w:t>
            </w:r>
            <w:r>
              <w:rPr>
                <w:webHidden/>
              </w:rPr>
              <w:tab/>
            </w:r>
            <w:r>
              <w:rPr>
                <w:webHidden/>
              </w:rPr>
              <w:fldChar w:fldCharType="begin"/>
            </w:r>
            <w:r>
              <w:rPr>
                <w:webHidden/>
              </w:rPr>
              <w:instrText xml:space="preserve"> PAGEREF _Toc129608416 \h </w:instrText>
            </w:r>
            <w:r>
              <w:rPr>
                <w:webHidden/>
              </w:rPr>
            </w:r>
            <w:r>
              <w:rPr>
                <w:webHidden/>
              </w:rPr>
              <w:fldChar w:fldCharType="separate"/>
            </w:r>
            <w:r>
              <w:rPr>
                <w:webHidden/>
              </w:rPr>
              <w:t>81</w:t>
            </w:r>
            <w:r>
              <w:rPr>
                <w:webHidden/>
              </w:rPr>
              <w:fldChar w:fldCharType="end"/>
            </w:r>
          </w:hyperlink>
        </w:p>
        <w:p w14:paraId="4D4514A4" w14:textId="7EC22FFE" w:rsidR="00607E8C" w:rsidRDefault="00607E8C">
          <w:pPr>
            <w:pStyle w:val="TOC2"/>
            <w:rPr>
              <w:rFonts w:asciiTheme="minorHAnsi" w:eastAsiaTheme="minorEastAsia" w:hAnsiTheme="minorHAnsi" w:cstheme="minorBidi"/>
              <w:b w:val="0"/>
              <w:sz w:val="22"/>
              <w:szCs w:val="22"/>
              <w:lang w:val="en-US"/>
            </w:rPr>
          </w:pPr>
          <w:hyperlink w:anchor="_Toc129608417" w:history="1">
            <w:r w:rsidRPr="005326DE">
              <w:rPr>
                <w:rStyle w:val="Hyperlink"/>
              </w:rPr>
              <w:t>Port Code</w:t>
            </w:r>
            <w:r>
              <w:rPr>
                <w:webHidden/>
              </w:rPr>
              <w:tab/>
            </w:r>
            <w:r>
              <w:rPr>
                <w:webHidden/>
              </w:rPr>
              <w:fldChar w:fldCharType="begin"/>
            </w:r>
            <w:r>
              <w:rPr>
                <w:webHidden/>
              </w:rPr>
              <w:instrText xml:space="preserve"> PAGEREF _Toc129608417 \h </w:instrText>
            </w:r>
            <w:r>
              <w:rPr>
                <w:webHidden/>
              </w:rPr>
            </w:r>
            <w:r>
              <w:rPr>
                <w:webHidden/>
              </w:rPr>
              <w:fldChar w:fldCharType="separate"/>
            </w:r>
            <w:r>
              <w:rPr>
                <w:webHidden/>
              </w:rPr>
              <w:t>84</w:t>
            </w:r>
            <w:r>
              <w:rPr>
                <w:webHidden/>
              </w:rPr>
              <w:fldChar w:fldCharType="end"/>
            </w:r>
          </w:hyperlink>
        </w:p>
        <w:p w14:paraId="6E35C8CB" w14:textId="7CA2599B" w:rsidR="00607E8C" w:rsidRDefault="00607E8C">
          <w:pPr>
            <w:pStyle w:val="TOC2"/>
            <w:rPr>
              <w:rFonts w:asciiTheme="minorHAnsi" w:eastAsiaTheme="minorEastAsia" w:hAnsiTheme="minorHAnsi" w:cstheme="minorBidi"/>
              <w:b w:val="0"/>
              <w:sz w:val="22"/>
              <w:szCs w:val="22"/>
              <w:lang w:val="en-US"/>
            </w:rPr>
          </w:pPr>
          <w:hyperlink w:anchor="_Toc129608418" w:history="1">
            <w:r w:rsidRPr="005326DE">
              <w:rPr>
                <w:rStyle w:val="Hyperlink"/>
              </w:rPr>
              <w:t>Public Holiday Code</w:t>
            </w:r>
            <w:r>
              <w:rPr>
                <w:webHidden/>
              </w:rPr>
              <w:tab/>
            </w:r>
            <w:r>
              <w:rPr>
                <w:webHidden/>
              </w:rPr>
              <w:fldChar w:fldCharType="begin"/>
            </w:r>
            <w:r>
              <w:rPr>
                <w:webHidden/>
              </w:rPr>
              <w:instrText xml:space="preserve"> PAGEREF _Toc129608418 \h </w:instrText>
            </w:r>
            <w:r>
              <w:rPr>
                <w:webHidden/>
              </w:rPr>
            </w:r>
            <w:r>
              <w:rPr>
                <w:webHidden/>
              </w:rPr>
              <w:fldChar w:fldCharType="separate"/>
            </w:r>
            <w:r>
              <w:rPr>
                <w:webHidden/>
              </w:rPr>
              <w:t>87</w:t>
            </w:r>
            <w:r>
              <w:rPr>
                <w:webHidden/>
              </w:rPr>
              <w:fldChar w:fldCharType="end"/>
            </w:r>
          </w:hyperlink>
        </w:p>
        <w:p w14:paraId="2064FF32" w14:textId="54C14C56" w:rsidR="00607E8C" w:rsidRDefault="00607E8C">
          <w:pPr>
            <w:pStyle w:val="TOC2"/>
            <w:rPr>
              <w:rFonts w:asciiTheme="minorHAnsi" w:eastAsiaTheme="minorEastAsia" w:hAnsiTheme="minorHAnsi" w:cstheme="minorBidi"/>
              <w:b w:val="0"/>
              <w:sz w:val="22"/>
              <w:szCs w:val="22"/>
              <w:lang w:val="en-US"/>
            </w:rPr>
          </w:pPr>
          <w:hyperlink w:anchor="_Toc129608419" w:history="1">
            <w:r w:rsidRPr="005326DE">
              <w:rPr>
                <w:rStyle w:val="Hyperlink"/>
              </w:rPr>
              <w:t>Regime Code</w:t>
            </w:r>
            <w:r>
              <w:rPr>
                <w:webHidden/>
              </w:rPr>
              <w:tab/>
            </w:r>
            <w:r>
              <w:rPr>
                <w:webHidden/>
              </w:rPr>
              <w:fldChar w:fldCharType="begin"/>
            </w:r>
            <w:r>
              <w:rPr>
                <w:webHidden/>
              </w:rPr>
              <w:instrText xml:space="preserve"> PAGEREF _Toc129608419 \h </w:instrText>
            </w:r>
            <w:r>
              <w:rPr>
                <w:webHidden/>
              </w:rPr>
            </w:r>
            <w:r>
              <w:rPr>
                <w:webHidden/>
              </w:rPr>
              <w:fldChar w:fldCharType="separate"/>
            </w:r>
            <w:r>
              <w:rPr>
                <w:webHidden/>
              </w:rPr>
              <w:t>90</w:t>
            </w:r>
            <w:r>
              <w:rPr>
                <w:webHidden/>
              </w:rPr>
              <w:fldChar w:fldCharType="end"/>
            </w:r>
          </w:hyperlink>
        </w:p>
        <w:p w14:paraId="5D9EE6EC" w14:textId="5A2ADA0F" w:rsidR="00607E8C" w:rsidRDefault="00607E8C">
          <w:pPr>
            <w:pStyle w:val="TOC2"/>
            <w:rPr>
              <w:rFonts w:asciiTheme="minorHAnsi" w:eastAsiaTheme="minorEastAsia" w:hAnsiTheme="minorHAnsi" w:cstheme="minorBidi"/>
              <w:b w:val="0"/>
              <w:sz w:val="22"/>
              <w:szCs w:val="22"/>
              <w:lang w:val="en-US"/>
            </w:rPr>
          </w:pPr>
          <w:hyperlink w:anchor="_Toc129608420" w:history="1">
            <w:r w:rsidRPr="005326DE">
              <w:rPr>
                <w:rStyle w:val="Hyperlink"/>
              </w:rPr>
              <w:t>Shipment Type Code</w:t>
            </w:r>
            <w:r>
              <w:rPr>
                <w:webHidden/>
              </w:rPr>
              <w:tab/>
            </w:r>
            <w:r>
              <w:rPr>
                <w:webHidden/>
              </w:rPr>
              <w:fldChar w:fldCharType="begin"/>
            </w:r>
            <w:r>
              <w:rPr>
                <w:webHidden/>
              </w:rPr>
              <w:instrText xml:space="preserve"> PAGEREF _Toc129608420 \h </w:instrText>
            </w:r>
            <w:r>
              <w:rPr>
                <w:webHidden/>
              </w:rPr>
            </w:r>
            <w:r>
              <w:rPr>
                <w:webHidden/>
              </w:rPr>
              <w:fldChar w:fldCharType="separate"/>
            </w:r>
            <w:r>
              <w:rPr>
                <w:webHidden/>
              </w:rPr>
              <w:t>93</w:t>
            </w:r>
            <w:r>
              <w:rPr>
                <w:webHidden/>
              </w:rPr>
              <w:fldChar w:fldCharType="end"/>
            </w:r>
          </w:hyperlink>
        </w:p>
        <w:p w14:paraId="340DC9B2" w14:textId="4FFFE45F" w:rsidR="00607E8C" w:rsidRDefault="00607E8C">
          <w:pPr>
            <w:pStyle w:val="TOC2"/>
            <w:rPr>
              <w:rFonts w:asciiTheme="minorHAnsi" w:eastAsiaTheme="minorEastAsia" w:hAnsiTheme="minorHAnsi" w:cstheme="minorBidi"/>
              <w:b w:val="0"/>
              <w:sz w:val="22"/>
              <w:szCs w:val="22"/>
              <w:lang w:val="en-US"/>
            </w:rPr>
          </w:pPr>
          <w:hyperlink w:anchor="_Toc129608421" w:history="1">
            <w:r w:rsidRPr="005326DE">
              <w:rPr>
                <w:rStyle w:val="Hyperlink"/>
              </w:rPr>
              <w:t>Transit Route Code</w:t>
            </w:r>
            <w:r>
              <w:rPr>
                <w:webHidden/>
              </w:rPr>
              <w:tab/>
            </w:r>
            <w:r>
              <w:rPr>
                <w:webHidden/>
              </w:rPr>
              <w:fldChar w:fldCharType="begin"/>
            </w:r>
            <w:r>
              <w:rPr>
                <w:webHidden/>
              </w:rPr>
              <w:instrText xml:space="preserve"> PAGEREF _Toc129608421 \h </w:instrText>
            </w:r>
            <w:r>
              <w:rPr>
                <w:webHidden/>
              </w:rPr>
            </w:r>
            <w:r>
              <w:rPr>
                <w:webHidden/>
              </w:rPr>
              <w:fldChar w:fldCharType="separate"/>
            </w:r>
            <w:r>
              <w:rPr>
                <w:webHidden/>
              </w:rPr>
              <w:t>96</w:t>
            </w:r>
            <w:r>
              <w:rPr>
                <w:webHidden/>
              </w:rPr>
              <w:fldChar w:fldCharType="end"/>
            </w:r>
          </w:hyperlink>
        </w:p>
        <w:p w14:paraId="0FFF82F7" w14:textId="64D41473" w:rsidR="00607E8C" w:rsidRDefault="00607E8C">
          <w:pPr>
            <w:pStyle w:val="TOC2"/>
            <w:rPr>
              <w:rFonts w:asciiTheme="minorHAnsi" w:eastAsiaTheme="minorEastAsia" w:hAnsiTheme="minorHAnsi" w:cstheme="minorBidi"/>
              <w:b w:val="0"/>
              <w:sz w:val="22"/>
              <w:szCs w:val="22"/>
              <w:lang w:val="en-US"/>
            </w:rPr>
          </w:pPr>
          <w:hyperlink w:anchor="_Toc129608422" w:history="1">
            <w:r w:rsidRPr="005326DE">
              <w:rPr>
                <w:rStyle w:val="Hyperlink"/>
              </w:rPr>
              <w:t>Transport Mode Code</w:t>
            </w:r>
            <w:r>
              <w:rPr>
                <w:webHidden/>
              </w:rPr>
              <w:tab/>
            </w:r>
            <w:r>
              <w:rPr>
                <w:webHidden/>
              </w:rPr>
              <w:fldChar w:fldCharType="begin"/>
            </w:r>
            <w:r>
              <w:rPr>
                <w:webHidden/>
              </w:rPr>
              <w:instrText xml:space="preserve"> PAGEREF _Toc129608422 \h </w:instrText>
            </w:r>
            <w:r>
              <w:rPr>
                <w:webHidden/>
              </w:rPr>
            </w:r>
            <w:r>
              <w:rPr>
                <w:webHidden/>
              </w:rPr>
              <w:fldChar w:fldCharType="separate"/>
            </w:r>
            <w:r>
              <w:rPr>
                <w:webHidden/>
              </w:rPr>
              <w:t>99</w:t>
            </w:r>
            <w:r>
              <w:rPr>
                <w:webHidden/>
              </w:rPr>
              <w:fldChar w:fldCharType="end"/>
            </w:r>
          </w:hyperlink>
        </w:p>
        <w:p w14:paraId="584FF447" w14:textId="1963136B" w:rsidR="00607E8C" w:rsidRDefault="00607E8C">
          <w:pPr>
            <w:pStyle w:val="TOC2"/>
            <w:rPr>
              <w:rFonts w:asciiTheme="minorHAnsi" w:eastAsiaTheme="minorEastAsia" w:hAnsiTheme="minorHAnsi" w:cstheme="minorBidi"/>
              <w:b w:val="0"/>
              <w:sz w:val="22"/>
              <w:szCs w:val="22"/>
              <w:lang w:val="en-US"/>
            </w:rPr>
          </w:pPr>
          <w:hyperlink w:anchor="_Toc129608423" w:history="1">
            <w:r w:rsidRPr="005326DE">
              <w:rPr>
                <w:rStyle w:val="Hyperlink"/>
              </w:rPr>
              <w:t>UOM Code</w:t>
            </w:r>
            <w:r>
              <w:rPr>
                <w:webHidden/>
              </w:rPr>
              <w:tab/>
            </w:r>
            <w:r>
              <w:rPr>
                <w:webHidden/>
              </w:rPr>
              <w:fldChar w:fldCharType="begin"/>
            </w:r>
            <w:r>
              <w:rPr>
                <w:webHidden/>
              </w:rPr>
              <w:instrText xml:space="preserve"> PAGEREF _Toc129608423 \h </w:instrText>
            </w:r>
            <w:r>
              <w:rPr>
                <w:webHidden/>
              </w:rPr>
            </w:r>
            <w:r>
              <w:rPr>
                <w:webHidden/>
              </w:rPr>
              <w:fldChar w:fldCharType="separate"/>
            </w:r>
            <w:r>
              <w:rPr>
                <w:webHidden/>
              </w:rPr>
              <w:t>102</w:t>
            </w:r>
            <w:r>
              <w:rPr>
                <w:webHidden/>
              </w:rPr>
              <w:fldChar w:fldCharType="end"/>
            </w:r>
          </w:hyperlink>
        </w:p>
        <w:p w14:paraId="0E5B2AA0" w14:textId="6D9FF720" w:rsidR="00607E8C" w:rsidRDefault="00607E8C">
          <w:pPr>
            <w:pStyle w:val="TOC2"/>
            <w:rPr>
              <w:rFonts w:asciiTheme="minorHAnsi" w:eastAsiaTheme="minorEastAsia" w:hAnsiTheme="minorHAnsi" w:cstheme="minorBidi"/>
              <w:b w:val="0"/>
              <w:sz w:val="22"/>
              <w:szCs w:val="22"/>
              <w:lang w:val="en-US"/>
            </w:rPr>
          </w:pPr>
          <w:hyperlink w:anchor="_Toc129608424" w:history="1">
            <w:r w:rsidRPr="005326DE">
              <w:rPr>
                <w:rStyle w:val="Hyperlink"/>
              </w:rPr>
              <w:t>Vessel/Aircraft Code</w:t>
            </w:r>
            <w:r>
              <w:rPr>
                <w:webHidden/>
              </w:rPr>
              <w:tab/>
            </w:r>
            <w:r>
              <w:rPr>
                <w:webHidden/>
              </w:rPr>
              <w:fldChar w:fldCharType="begin"/>
            </w:r>
            <w:r>
              <w:rPr>
                <w:webHidden/>
              </w:rPr>
              <w:instrText xml:space="preserve"> PAGEREF _Toc129608424 \h </w:instrText>
            </w:r>
            <w:r>
              <w:rPr>
                <w:webHidden/>
              </w:rPr>
            </w:r>
            <w:r>
              <w:rPr>
                <w:webHidden/>
              </w:rPr>
              <w:fldChar w:fldCharType="separate"/>
            </w:r>
            <w:r>
              <w:rPr>
                <w:webHidden/>
              </w:rPr>
              <w:t>105</w:t>
            </w:r>
            <w:r>
              <w:rPr>
                <w:webHidden/>
              </w:rPr>
              <w:fldChar w:fldCharType="end"/>
            </w:r>
          </w:hyperlink>
        </w:p>
        <w:p w14:paraId="5A7F0601" w14:textId="26315FE8" w:rsidR="00607E8C" w:rsidRDefault="00607E8C">
          <w:pPr>
            <w:pStyle w:val="TOC2"/>
            <w:rPr>
              <w:rFonts w:asciiTheme="minorHAnsi" w:eastAsiaTheme="minorEastAsia" w:hAnsiTheme="minorHAnsi" w:cstheme="minorBidi"/>
              <w:b w:val="0"/>
              <w:sz w:val="22"/>
              <w:szCs w:val="22"/>
              <w:lang w:val="en-US"/>
            </w:rPr>
          </w:pPr>
          <w:hyperlink w:anchor="_Toc129608425" w:history="1">
            <w:r w:rsidRPr="005326DE">
              <w:rPr>
                <w:rStyle w:val="Hyperlink"/>
              </w:rPr>
              <w:t>Warehouse Code</w:t>
            </w:r>
            <w:r>
              <w:rPr>
                <w:webHidden/>
              </w:rPr>
              <w:tab/>
            </w:r>
            <w:r>
              <w:rPr>
                <w:webHidden/>
              </w:rPr>
              <w:fldChar w:fldCharType="begin"/>
            </w:r>
            <w:r>
              <w:rPr>
                <w:webHidden/>
              </w:rPr>
              <w:instrText xml:space="preserve"> PAGEREF _Toc129608425 \h </w:instrText>
            </w:r>
            <w:r>
              <w:rPr>
                <w:webHidden/>
              </w:rPr>
            </w:r>
            <w:r>
              <w:rPr>
                <w:webHidden/>
              </w:rPr>
              <w:fldChar w:fldCharType="separate"/>
            </w:r>
            <w:r>
              <w:rPr>
                <w:webHidden/>
              </w:rPr>
              <w:t>110</w:t>
            </w:r>
            <w:r>
              <w:rPr>
                <w:webHidden/>
              </w:rPr>
              <w:fldChar w:fldCharType="end"/>
            </w:r>
          </w:hyperlink>
        </w:p>
        <w:p w14:paraId="561631F3" w14:textId="4624C9C2" w:rsidR="00607E8C" w:rsidRDefault="00607E8C">
          <w:pPr>
            <w:pStyle w:val="TOC2"/>
            <w:rPr>
              <w:rFonts w:asciiTheme="minorHAnsi" w:eastAsiaTheme="minorEastAsia" w:hAnsiTheme="minorHAnsi" w:cstheme="minorBidi"/>
              <w:b w:val="0"/>
              <w:sz w:val="22"/>
              <w:szCs w:val="22"/>
              <w:lang w:val="en-US"/>
            </w:rPr>
          </w:pPr>
          <w:hyperlink w:anchor="_Toc129608426" w:history="1">
            <w:r w:rsidRPr="005326DE">
              <w:rPr>
                <w:rStyle w:val="Hyperlink"/>
              </w:rPr>
              <w:t>Warehouse Type Code</w:t>
            </w:r>
            <w:r>
              <w:rPr>
                <w:webHidden/>
              </w:rPr>
              <w:tab/>
            </w:r>
            <w:r>
              <w:rPr>
                <w:webHidden/>
              </w:rPr>
              <w:fldChar w:fldCharType="begin"/>
            </w:r>
            <w:r>
              <w:rPr>
                <w:webHidden/>
              </w:rPr>
              <w:instrText xml:space="preserve"> PAGEREF _Toc129608426 \h </w:instrText>
            </w:r>
            <w:r>
              <w:rPr>
                <w:webHidden/>
              </w:rPr>
            </w:r>
            <w:r>
              <w:rPr>
                <w:webHidden/>
              </w:rPr>
              <w:fldChar w:fldCharType="separate"/>
            </w:r>
            <w:r>
              <w:rPr>
                <w:webHidden/>
              </w:rPr>
              <w:t>113</w:t>
            </w:r>
            <w:r>
              <w:rPr>
                <w:webHidden/>
              </w:rPr>
              <w:fldChar w:fldCharType="end"/>
            </w:r>
          </w:hyperlink>
        </w:p>
        <w:p w14:paraId="2C870C19" w14:textId="7A48583E" w:rsidR="00607E8C" w:rsidRDefault="00607E8C">
          <w:pPr>
            <w:pStyle w:val="TOC2"/>
            <w:rPr>
              <w:rFonts w:asciiTheme="minorHAnsi" w:eastAsiaTheme="minorEastAsia" w:hAnsiTheme="minorHAnsi" w:cstheme="minorBidi"/>
              <w:b w:val="0"/>
              <w:sz w:val="22"/>
              <w:szCs w:val="22"/>
              <w:lang w:val="en-US"/>
            </w:rPr>
          </w:pPr>
          <w:hyperlink w:anchor="_Toc129608427" w:history="1">
            <w:r w:rsidRPr="005326DE">
              <w:rPr>
                <w:rStyle w:val="Hyperlink"/>
              </w:rPr>
              <w:t>Notification</w:t>
            </w:r>
            <w:r>
              <w:rPr>
                <w:webHidden/>
              </w:rPr>
              <w:tab/>
            </w:r>
            <w:r>
              <w:rPr>
                <w:webHidden/>
              </w:rPr>
              <w:fldChar w:fldCharType="begin"/>
            </w:r>
            <w:r>
              <w:rPr>
                <w:webHidden/>
              </w:rPr>
              <w:instrText xml:space="preserve"> PAGEREF _Toc129608427 \h </w:instrText>
            </w:r>
            <w:r>
              <w:rPr>
                <w:webHidden/>
              </w:rPr>
            </w:r>
            <w:r>
              <w:rPr>
                <w:webHidden/>
              </w:rPr>
              <w:fldChar w:fldCharType="separate"/>
            </w:r>
            <w:r>
              <w:rPr>
                <w:webHidden/>
              </w:rPr>
              <w:t>117</w:t>
            </w:r>
            <w:r>
              <w:rPr>
                <w:webHidden/>
              </w:rPr>
              <w:fldChar w:fldCharType="end"/>
            </w:r>
          </w:hyperlink>
        </w:p>
        <w:p w14:paraId="53E7E63C" w14:textId="7896128D" w:rsidR="00607E8C" w:rsidRDefault="00607E8C">
          <w:pPr>
            <w:pStyle w:val="TOC2"/>
            <w:rPr>
              <w:rFonts w:asciiTheme="minorHAnsi" w:eastAsiaTheme="minorEastAsia" w:hAnsiTheme="minorHAnsi" w:cstheme="minorBidi"/>
              <w:b w:val="0"/>
              <w:sz w:val="22"/>
              <w:szCs w:val="22"/>
              <w:lang w:val="en-US"/>
            </w:rPr>
          </w:pPr>
          <w:hyperlink w:anchor="_Toc129608428" w:history="1">
            <w:r w:rsidRPr="005326DE">
              <w:rPr>
                <w:rStyle w:val="Hyperlink"/>
              </w:rPr>
              <w:t>Creating Notification Template Details</w:t>
            </w:r>
            <w:r>
              <w:rPr>
                <w:webHidden/>
              </w:rPr>
              <w:tab/>
            </w:r>
            <w:r>
              <w:rPr>
                <w:webHidden/>
              </w:rPr>
              <w:fldChar w:fldCharType="begin"/>
            </w:r>
            <w:r>
              <w:rPr>
                <w:webHidden/>
              </w:rPr>
              <w:instrText xml:space="preserve"> PAGEREF _Toc129608428 \h </w:instrText>
            </w:r>
            <w:r>
              <w:rPr>
                <w:webHidden/>
              </w:rPr>
            </w:r>
            <w:r>
              <w:rPr>
                <w:webHidden/>
              </w:rPr>
              <w:fldChar w:fldCharType="separate"/>
            </w:r>
            <w:r>
              <w:rPr>
                <w:webHidden/>
              </w:rPr>
              <w:t>117</w:t>
            </w:r>
            <w:r>
              <w:rPr>
                <w:webHidden/>
              </w:rPr>
              <w:fldChar w:fldCharType="end"/>
            </w:r>
          </w:hyperlink>
        </w:p>
        <w:p w14:paraId="02786CC2" w14:textId="7609A833" w:rsidR="00607E8C" w:rsidRDefault="00607E8C">
          <w:pPr>
            <w:pStyle w:val="TOC2"/>
            <w:rPr>
              <w:rFonts w:asciiTheme="minorHAnsi" w:eastAsiaTheme="minorEastAsia" w:hAnsiTheme="minorHAnsi" w:cstheme="minorBidi"/>
              <w:b w:val="0"/>
              <w:sz w:val="22"/>
              <w:szCs w:val="22"/>
              <w:lang w:val="en-US"/>
            </w:rPr>
          </w:pPr>
          <w:hyperlink w:anchor="_Toc129608429" w:history="1">
            <w:r w:rsidRPr="005326DE">
              <w:rPr>
                <w:rStyle w:val="Hyperlink"/>
              </w:rPr>
              <w:t>Search Notification Template Details</w:t>
            </w:r>
            <w:r>
              <w:rPr>
                <w:webHidden/>
              </w:rPr>
              <w:tab/>
            </w:r>
            <w:r>
              <w:rPr>
                <w:webHidden/>
              </w:rPr>
              <w:fldChar w:fldCharType="begin"/>
            </w:r>
            <w:r>
              <w:rPr>
                <w:webHidden/>
              </w:rPr>
              <w:instrText xml:space="preserve"> PAGEREF _Toc129608429 \h </w:instrText>
            </w:r>
            <w:r>
              <w:rPr>
                <w:webHidden/>
              </w:rPr>
            </w:r>
            <w:r>
              <w:rPr>
                <w:webHidden/>
              </w:rPr>
              <w:fldChar w:fldCharType="separate"/>
            </w:r>
            <w:r>
              <w:rPr>
                <w:webHidden/>
              </w:rPr>
              <w:t>119</w:t>
            </w:r>
            <w:r>
              <w:rPr>
                <w:webHidden/>
              </w:rPr>
              <w:fldChar w:fldCharType="end"/>
            </w:r>
          </w:hyperlink>
        </w:p>
        <w:p w14:paraId="60F10399" w14:textId="3A6DE2C6" w:rsidR="00607E8C" w:rsidRDefault="00607E8C">
          <w:pPr>
            <w:pStyle w:val="TOC3"/>
            <w:rPr>
              <w:rFonts w:asciiTheme="minorHAnsi" w:eastAsiaTheme="minorEastAsia" w:hAnsiTheme="minorHAnsi" w:cstheme="minorBidi"/>
              <w:noProof/>
              <w:sz w:val="22"/>
              <w:szCs w:val="22"/>
              <w:lang w:val="en-US"/>
            </w:rPr>
          </w:pPr>
          <w:hyperlink w:anchor="_Toc129608430" w:history="1">
            <w:r w:rsidRPr="005326DE">
              <w:rPr>
                <w:rStyle w:val="Hyperlink"/>
                <w:noProof/>
              </w:rPr>
              <w:t>View Notification Details</w:t>
            </w:r>
            <w:r>
              <w:rPr>
                <w:noProof/>
                <w:webHidden/>
              </w:rPr>
              <w:tab/>
            </w:r>
            <w:r>
              <w:rPr>
                <w:noProof/>
                <w:webHidden/>
              </w:rPr>
              <w:fldChar w:fldCharType="begin"/>
            </w:r>
            <w:r>
              <w:rPr>
                <w:noProof/>
                <w:webHidden/>
              </w:rPr>
              <w:instrText xml:space="preserve"> PAGEREF _Toc129608430 \h </w:instrText>
            </w:r>
            <w:r>
              <w:rPr>
                <w:noProof/>
                <w:webHidden/>
              </w:rPr>
            </w:r>
            <w:r>
              <w:rPr>
                <w:noProof/>
                <w:webHidden/>
              </w:rPr>
              <w:fldChar w:fldCharType="separate"/>
            </w:r>
            <w:r>
              <w:rPr>
                <w:noProof/>
                <w:webHidden/>
              </w:rPr>
              <w:t>121</w:t>
            </w:r>
            <w:r>
              <w:rPr>
                <w:noProof/>
                <w:webHidden/>
              </w:rPr>
              <w:fldChar w:fldCharType="end"/>
            </w:r>
          </w:hyperlink>
        </w:p>
        <w:p w14:paraId="1923FC79" w14:textId="18AD2AF7" w:rsidR="00607E8C" w:rsidRDefault="00607E8C">
          <w:pPr>
            <w:pStyle w:val="TOC3"/>
            <w:rPr>
              <w:rFonts w:asciiTheme="minorHAnsi" w:eastAsiaTheme="minorEastAsia" w:hAnsiTheme="minorHAnsi" w:cstheme="minorBidi"/>
              <w:noProof/>
              <w:sz w:val="22"/>
              <w:szCs w:val="22"/>
              <w:lang w:val="en-US"/>
            </w:rPr>
          </w:pPr>
          <w:hyperlink w:anchor="_Toc129608431" w:history="1">
            <w:r w:rsidRPr="005326DE">
              <w:rPr>
                <w:rStyle w:val="Hyperlink"/>
                <w:noProof/>
              </w:rPr>
              <w:t>Quick View Notification Details</w:t>
            </w:r>
            <w:r>
              <w:rPr>
                <w:noProof/>
                <w:webHidden/>
              </w:rPr>
              <w:tab/>
            </w:r>
            <w:r>
              <w:rPr>
                <w:noProof/>
                <w:webHidden/>
              </w:rPr>
              <w:fldChar w:fldCharType="begin"/>
            </w:r>
            <w:r>
              <w:rPr>
                <w:noProof/>
                <w:webHidden/>
              </w:rPr>
              <w:instrText xml:space="preserve"> PAGEREF _Toc129608431 \h </w:instrText>
            </w:r>
            <w:r>
              <w:rPr>
                <w:noProof/>
                <w:webHidden/>
              </w:rPr>
            </w:r>
            <w:r>
              <w:rPr>
                <w:noProof/>
                <w:webHidden/>
              </w:rPr>
              <w:fldChar w:fldCharType="separate"/>
            </w:r>
            <w:r>
              <w:rPr>
                <w:noProof/>
                <w:webHidden/>
              </w:rPr>
              <w:t>121</w:t>
            </w:r>
            <w:r>
              <w:rPr>
                <w:noProof/>
                <w:webHidden/>
              </w:rPr>
              <w:fldChar w:fldCharType="end"/>
            </w:r>
          </w:hyperlink>
        </w:p>
        <w:p w14:paraId="14996A0D" w14:textId="01C33C8E" w:rsidR="00607E8C" w:rsidRDefault="00607E8C">
          <w:pPr>
            <w:pStyle w:val="TOC3"/>
            <w:rPr>
              <w:rFonts w:asciiTheme="minorHAnsi" w:eastAsiaTheme="minorEastAsia" w:hAnsiTheme="minorHAnsi" w:cstheme="minorBidi"/>
              <w:noProof/>
              <w:sz w:val="22"/>
              <w:szCs w:val="22"/>
              <w:lang w:val="en-US"/>
            </w:rPr>
          </w:pPr>
          <w:hyperlink w:anchor="_Toc129608432" w:history="1">
            <w:r w:rsidRPr="005326DE">
              <w:rPr>
                <w:rStyle w:val="Hyperlink"/>
                <w:noProof/>
              </w:rPr>
              <w:t>Edit Notification Details</w:t>
            </w:r>
            <w:r>
              <w:rPr>
                <w:noProof/>
                <w:webHidden/>
              </w:rPr>
              <w:tab/>
            </w:r>
            <w:r>
              <w:rPr>
                <w:noProof/>
                <w:webHidden/>
              </w:rPr>
              <w:fldChar w:fldCharType="begin"/>
            </w:r>
            <w:r>
              <w:rPr>
                <w:noProof/>
                <w:webHidden/>
              </w:rPr>
              <w:instrText xml:space="preserve"> PAGEREF _Toc129608432 \h </w:instrText>
            </w:r>
            <w:r>
              <w:rPr>
                <w:noProof/>
                <w:webHidden/>
              </w:rPr>
            </w:r>
            <w:r>
              <w:rPr>
                <w:noProof/>
                <w:webHidden/>
              </w:rPr>
              <w:fldChar w:fldCharType="separate"/>
            </w:r>
            <w:r>
              <w:rPr>
                <w:noProof/>
                <w:webHidden/>
              </w:rPr>
              <w:t>122</w:t>
            </w:r>
            <w:r>
              <w:rPr>
                <w:noProof/>
                <w:webHidden/>
              </w:rPr>
              <w:fldChar w:fldCharType="end"/>
            </w:r>
          </w:hyperlink>
        </w:p>
        <w:p w14:paraId="5C86421F" w14:textId="11A4809A" w:rsidR="00607E8C" w:rsidRDefault="00607E8C">
          <w:pPr>
            <w:pStyle w:val="TOC2"/>
            <w:rPr>
              <w:rFonts w:asciiTheme="minorHAnsi" w:eastAsiaTheme="minorEastAsia" w:hAnsiTheme="minorHAnsi" w:cstheme="minorBidi"/>
              <w:b w:val="0"/>
              <w:sz w:val="22"/>
              <w:szCs w:val="22"/>
              <w:lang w:val="en-US"/>
            </w:rPr>
          </w:pPr>
          <w:hyperlink w:anchor="_Toc129608433" w:history="1">
            <w:r w:rsidRPr="005326DE">
              <w:rPr>
                <w:rStyle w:val="Hyperlink"/>
              </w:rPr>
              <w:t>Search Transaction Details</w:t>
            </w:r>
            <w:r>
              <w:rPr>
                <w:webHidden/>
              </w:rPr>
              <w:tab/>
            </w:r>
            <w:r>
              <w:rPr>
                <w:webHidden/>
              </w:rPr>
              <w:fldChar w:fldCharType="begin"/>
            </w:r>
            <w:r>
              <w:rPr>
                <w:webHidden/>
              </w:rPr>
              <w:instrText xml:space="preserve"> PAGEREF _Toc129608433 \h </w:instrText>
            </w:r>
            <w:r>
              <w:rPr>
                <w:webHidden/>
              </w:rPr>
            </w:r>
            <w:r>
              <w:rPr>
                <w:webHidden/>
              </w:rPr>
              <w:fldChar w:fldCharType="separate"/>
            </w:r>
            <w:r>
              <w:rPr>
                <w:webHidden/>
              </w:rPr>
              <w:t>123</w:t>
            </w:r>
            <w:r>
              <w:rPr>
                <w:webHidden/>
              </w:rPr>
              <w:fldChar w:fldCharType="end"/>
            </w:r>
          </w:hyperlink>
        </w:p>
        <w:p w14:paraId="25A39174" w14:textId="6CC8F8A2" w:rsidR="00607E8C" w:rsidRDefault="00607E8C">
          <w:pPr>
            <w:pStyle w:val="TOC3"/>
            <w:rPr>
              <w:rFonts w:asciiTheme="minorHAnsi" w:eastAsiaTheme="minorEastAsia" w:hAnsiTheme="minorHAnsi" w:cstheme="minorBidi"/>
              <w:noProof/>
              <w:sz w:val="22"/>
              <w:szCs w:val="22"/>
              <w:lang w:val="en-US"/>
            </w:rPr>
          </w:pPr>
          <w:hyperlink w:anchor="_Toc129608434" w:history="1">
            <w:r w:rsidRPr="005326DE">
              <w:rPr>
                <w:rStyle w:val="Hyperlink"/>
                <w:noProof/>
              </w:rPr>
              <w:t>View Transaction Details</w:t>
            </w:r>
            <w:r>
              <w:rPr>
                <w:noProof/>
                <w:webHidden/>
              </w:rPr>
              <w:tab/>
            </w:r>
            <w:r>
              <w:rPr>
                <w:noProof/>
                <w:webHidden/>
              </w:rPr>
              <w:fldChar w:fldCharType="begin"/>
            </w:r>
            <w:r>
              <w:rPr>
                <w:noProof/>
                <w:webHidden/>
              </w:rPr>
              <w:instrText xml:space="preserve"> PAGEREF _Toc129608434 \h </w:instrText>
            </w:r>
            <w:r>
              <w:rPr>
                <w:noProof/>
                <w:webHidden/>
              </w:rPr>
            </w:r>
            <w:r>
              <w:rPr>
                <w:noProof/>
                <w:webHidden/>
              </w:rPr>
              <w:fldChar w:fldCharType="separate"/>
            </w:r>
            <w:r>
              <w:rPr>
                <w:noProof/>
                <w:webHidden/>
              </w:rPr>
              <w:t>125</w:t>
            </w:r>
            <w:r>
              <w:rPr>
                <w:noProof/>
                <w:webHidden/>
              </w:rPr>
              <w:fldChar w:fldCharType="end"/>
            </w:r>
          </w:hyperlink>
        </w:p>
        <w:p w14:paraId="0F0FE217" w14:textId="521AFB77" w:rsidR="00607E8C" w:rsidRDefault="00607E8C">
          <w:pPr>
            <w:pStyle w:val="TOC3"/>
            <w:rPr>
              <w:rFonts w:asciiTheme="minorHAnsi" w:eastAsiaTheme="minorEastAsia" w:hAnsiTheme="minorHAnsi" w:cstheme="minorBidi"/>
              <w:noProof/>
              <w:sz w:val="22"/>
              <w:szCs w:val="22"/>
              <w:lang w:val="en-US"/>
            </w:rPr>
          </w:pPr>
          <w:hyperlink w:anchor="_Toc129608435" w:history="1">
            <w:r w:rsidRPr="005326DE">
              <w:rPr>
                <w:rStyle w:val="Hyperlink"/>
                <w:noProof/>
              </w:rPr>
              <w:t>Quick View Transaction Details</w:t>
            </w:r>
            <w:r>
              <w:rPr>
                <w:noProof/>
                <w:webHidden/>
              </w:rPr>
              <w:tab/>
            </w:r>
            <w:r>
              <w:rPr>
                <w:noProof/>
                <w:webHidden/>
              </w:rPr>
              <w:fldChar w:fldCharType="begin"/>
            </w:r>
            <w:r>
              <w:rPr>
                <w:noProof/>
                <w:webHidden/>
              </w:rPr>
              <w:instrText xml:space="preserve"> PAGEREF _Toc129608435 \h </w:instrText>
            </w:r>
            <w:r>
              <w:rPr>
                <w:noProof/>
                <w:webHidden/>
              </w:rPr>
            </w:r>
            <w:r>
              <w:rPr>
                <w:noProof/>
                <w:webHidden/>
              </w:rPr>
              <w:fldChar w:fldCharType="separate"/>
            </w:r>
            <w:r>
              <w:rPr>
                <w:noProof/>
                <w:webHidden/>
              </w:rPr>
              <w:t>125</w:t>
            </w:r>
            <w:r>
              <w:rPr>
                <w:noProof/>
                <w:webHidden/>
              </w:rPr>
              <w:fldChar w:fldCharType="end"/>
            </w:r>
          </w:hyperlink>
        </w:p>
        <w:p w14:paraId="6F6142C0" w14:textId="0D3FBFE2" w:rsidR="00607E8C" w:rsidRDefault="00607E8C">
          <w:pPr>
            <w:pStyle w:val="TOC3"/>
            <w:rPr>
              <w:rFonts w:asciiTheme="minorHAnsi" w:eastAsiaTheme="minorEastAsia" w:hAnsiTheme="minorHAnsi" w:cstheme="minorBidi"/>
              <w:noProof/>
              <w:sz w:val="22"/>
              <w:szCs w:val="22"/>
              <w:lang w:val="en-US"/>
            </w:rPr>
          </w:pPr>
          <w:hyperlink w:anchor="_Toc129608436" w:history="1">
            <w:r w:rsidRPr="005326DE">
              <w:rPr>
                <w:rStyle w:val="Hyperlink"/>
                <w:noProof/>
              </w:rPr>
              <w:t>Edit Transaction Details</w:t>
            </w:r>
            <w:r>
              <w:rPr>
                <w:noProof/>
                <w:webHidden/>
              </w:rPr>
              <w:tab/>
            </w:r>
            <w:r>
              <w:rPr>
                <w:noProof/>
                <w:webHidden/>
              </w:rPr>
              <w:fldChar w:fldCharType="begin"/>
            </w:r>
            <w:r>
              <w:rPr>
                <w:noProof/>
                <w:webHidden/>
              </w:rPr>
              <w:instrText xml:space="preserve"> PAGEREF _Toc129608436 \h </w:instrText>
            </w:r>
            <w:r>
              <w:rPr>
                <w:noProof/>
                <w:webHidden/>
              </w:rPr>
            </w:r>
            <w:r>
              <w:rPr>
                <w:noProof/>
                <w:webHidden/>
              </w:rPr>
              <w:fldChar w:fldCharType="separate"/>
            </w:r>
            <w:r>
              <w:rPr>
                <w:noProof/>
                <w:webHidden/>
              </w:rPr>
              <w:t>126</w:t>
            </w:r>
            <w:r>
              <w:rPr>
                <w:noProof/>
                <w:webHidden/>
              </w:rPr>
              <w:fldChar w:fldCharType="end"/>
            </w:r>
          </w:hyperlink>
        </w:p>
        <w:p w14:paraId="014ABB03" w14:textId="08D4F3D9" w:rsidR="00607E8C" w:rsidRDefault="00607E8C">
          <w:pPr>
            <w:pStyle w:val="TOC2"/>
            <w:rPr>
              <w:rFonts w:asciiTheme="minorHAnsi" w:eastAsiaTheme="minorEastAsia" w:hAnsiTheme="minorHAnsi" w:cstheme="minorBidi"/>
              <w:b w:val="0"/>
              <w:sz w:val="22"/>
              <w:szCs w:val="22"/>
              <w:lang w:val="en-US"/>
            </w:rPr>
          </w:pPr>
          <w:hyperlink w:anchor="_Toc129608437" w:history="1">
            <w:r w:rsidRPr="005326DE">
              <w:rPr>
                <w:rStyle w:val="Hyperlink"/>
              </w:rPr>
              <w:t>Creating Email Setting Form</w:t>
            </w:r>
            <w:r>
              <w:rPr>
                <w:webHidden/>
              </w:rPr>
              <w:tab/>
            </w:r>
            <w:r>
              <w:rPr>
                <w:webHidden/>
              </w:rPr>
              <w:fldChar w:fldCharType="begin"/>
            </w:r>
            <w:r>
              <w:rPr>
                <w:webHidden/>
              </w:rPr>
              <w:instrText xml:space="preserve"> PAGEREF _Toc129608437 \h </w:instrText>
            </w:r>
            <w:r>
              <w:rPr>
                <w:webHidden/>
              </w:rPr>
            </w:r>
            <w:r>
              <w:rPr>
                <w:webHidden/>
              </w:rPr>
              <w:fldChar w:fldCharType="separate"/>
            </w:r>
            <w:r>
              <w:rPr>
                <w:webHidden/>
              </w:rPr>
              <w:t>127</w:t>
            </w:r>
            <w:r>
              <w:rPr>
                <w:webHidden/>
              </w:rPr>
              <w:fldChar w:fldCharType="end"/>
            </w:r>
          </w:hyperlink>
        </w:p>
        <w:p w14:paraId="2AF50DED" w14:textId="17973DAE" w:rsidR="00607E8C" w:rsidRDefault="00607E8C">
          <w:pPr>
            <w:pStyle w:val="TOC2"/>
            <w:rPr>
              <w:rFonts w:asciiTheme="minorHAnsi" w:eastAsiaTheme="minorEastAsia" w:hAnsiTheme="minorHAnsi" w:cstheme="minorBidi"/>
              <w:b w:val="0"/>
              <w:sz w:val="22"/>
              <w:szCs w:val="22"/>
              <w:lang w:val="en-US"/>
            </w:rPr>
          </w:pPr>
          <w:hyperlink w:anchor="_Toc129608438" w:history="1">
            <w:r w:rsidRPr="005326DE">
              <w:rPr>
                <w:rStyle w:val="Hyperlink"/>
              </w:rPr>
              <w:t>Search Email Setting Form Details</w:t>
            </w:r>
            <w:r>
              <w:rPr>
                <w:webHidden/>
              </w:rPr>
              <w:tab/>
            </w:r>
            <w:r>
              <w:rPr>
                <w:webHidden/>
              </w:rPr>
              <w:fldChar w:fldCharType="begin"/>
            </w:r>
            <w:r>
              <w:rPr>
                <w:webHidden/>
              </w:rPr>
              <w:instrText xml:space="preserve"> PAGEREF _Toc129608438 \h </w:instrText>
            </w:r>
            <w:r>
              <w:rPr>
                <w:webHidden/>
              </w:rPr>
            </w:r>
            <w:r>
              <w:rPr>
                <w:webHidden/>
              </w:rPr>
              <w:fldChar w:fldCharType="separate"/>
            </w:r>
            <w:r>
              <w:rPr>
                <w:webHidden/>
              </w:rPr>
              <w:t>129</w:t>
            </w:r>
            <w:r>
              <w:rPr>
                <w:webHidden/>
              </w:rPr>
              <w:fldChar w:fldCharType="end"/>
            </w:r>
          </w:hyperlink>
        </w:p>
        <w:p w14:paraId="1623FA8B" w14:textId="759B2CEA" w:rsidR="00607E8C" w:rsidRDefault="00607E8C">
          <w:pPr>
            <w:pStyle w:val="TOC3"/>
            <w:rPr>
              <w:rFonts w:asciiTheme="minorHAnsi" w:eastAsiaTheme="minorEastAsia" w:hAnsiTheme="minorHAnsi" w:cstheme="minorBidi"/>
              <w:noProof/>
              <w:sz w:val="22"/>
              <w:szCs w:val="22"/>
              <w:lang w:val="en-US"/>
            </w:rPr>
          </w:pPr>
          <w:hyperlink w:anchor="_Toc129608439" w:history="1">
            <w:r w:rsidRPr="005326DE">
              <w:rPr>
                <w:rStyle w:val="Hyperlink"/>
                <w:noProof/>
              </w:rPr>
              <w:t>View Email Setting Details</w:t>
            </w:r>
            <w:r>
              <w:rPr>
                <w:noProof/>
                <w:webHidden/>
              </w:rPr>
              <w:tab/>
            </w:r>
            <w:r>
              <w:rPr>
                <w:noProof/>
                <w:webHidden/>
              </w:rPr>
              <w:fldChar w:fldCharType="begin"/>
            </w:r>
            <w:r>
              <w:rPr>
                <w:noProof/>
                <w:webHidden/>
              </w:rPr>
              <w:instrText xml:space="preserve"> PAGEREF _Toc129608439 \h </w:instrText>
            </w:r>
            <w:r>
              <w:rPr>
                <w:noProof/>
                <w:webHidden/>
              </w:rPr>
            </w:r>
            <w:r>
              <w:rPr>
                <w:noProof/>
                <w:webHidden/>
              </w:rPr>
              <w:fldChar w:fldCharType="separate"/>
            </w:r>
            <w:r>
              <w:rPr>
                <w:noProof/>
                <w:webHidden/>
              </w:rPr>
              <w:t>130</w:t>
            </w:r>
            <w:r>
              <w:rPr>
                <w:noProof/>
                <w:webHidden/>
              </w:rPr>
              <w:fldChar w:fldCharType="end"/>
            </w:r>
          </w:hyperlink>
        </w:p>
        <w:p w14:paraId="7D4F635F" w14:textId="2DC7CF64" w:rsidR="00607E8C" w:rsidRDefault="00607E8C">
          <w:pPr>
            <w:pStyle w:val="TOC3"/>
            <w:rPr>
              <w:rFonts w:asciiTheme="minorHAnsi" w:eastAsiaTheme="minorEastAsia" w:hAnsiTheme="minorHAnsi" w:cstheme="minorBidi"/>
              <w:noProof/>
              <w:sz w:val="22"/>
              <w:szCs w:val="22"/>
              <w:lang w:val="en-US"/>
            </w:rPr>
          </w:pPr>
          <w:hyperlink w:anchor="_Toc129608440" w:history="1">
            <w:r w:rsidRPr="005326DE">
              <w:rPr>
                <w:rStyle w:val="Hyperlink"/>
                <w:noProof/>
              </w:rPr>
              <w:t>Quick View Email Setting Details</w:t>
            </w:r>
            <w:r>
              <w:rPr>
                <w:noProof/>
                <w:webHidden/>
              </w:rPr>
              <w:tab/>
            </w:r>
            <w:r>
              <w:rPr>
                <w:noProof/>
                <w:webHidden/>
              </w:rPr>
              <w:fldChar w:fldCharType="begin"/>
            </w:r>
            <w:r>
              <w:rPr>
                <w:noProof/>
                <w:webHidden/>
              </w:rPr>
              <w:instrText xml:space="preserve"> PAGEREF _Toc129608440 \h </w:instrText>
            </w:r>
            <w:r>
              <w:rPr>
                <w:noProof/>
                <w:webHidden/>
              </w:rPr>
            </w:r>
            <w:r>
              <w:rPr>
                <w:noProof/>
                <w:webHidden/>
              </w:rPr>
              <w:fldChar w:fldCharType="separate"/>
            </w:r>
            <w:r>
              <w:rPr>
                <w:noProof/>
                <w:webHidden/>
              </w:rPr>
              <w:t>131</w:t>
            </w:r>
            <w:r>
              <w:rPr>
                <w:noProof/>
                <w:webHidden/>
              </w:rPr>
              <w:fldChar w:fldCharType="end"/>
            </w:r>
          </w:hyperlink>
        </w:p>
        <w:p w14:paraId="69A436E5" w14:textId="1D8F23DC" w:rsidR="00607E8C" w:rsidRDefault="00607E8C">
          <w:pPr>
            <w:pStyle w:val="TOC3"/>
            <w:rPr>
              <w:rFonts w:asciiTheme="minorHAnsi" w:eastAsiaTheme="minorEastAsia" w:hAnsiTheme="minorHAnsi" w:cstheme="minorBidi"/>
              <w:noProof/>
              <w:sz w:val="22"/>
              <w:szCs w:val="22"/>
              <w:lang w:val="en-US"/>
            </w:rPr>
          </w:pPr>
          <w:hyperlink w:anchor="_Toc129608441" w:history="1">
            <w:r w:rsidRPr="005326DE">
              <w:rPr>
                <w:rStyle w:val="Hyperlink"/>
                <w:noProof/>
              </w:rPr>
              <w:t>Edit Email Setting Details</w:t>
            </w:r>
            <w:r>
              <w:rPr>
                <w:noProof/>
                <w:webHidden/>
              </w:rPr>
              <w:tab/>
            </w:r>
            <w:r>
              <w:rPr>
                <w:noProof/>
                <w:webHidden/>
              </w:rPr>
              <w:fldChar w:fldCharType="begin"/>
            </w:r>
            <w:r>
              <w:rPr>
                <w:noProof/>
                <w:webHidden/>
              </w:rPr>
              <w:instrText xml:space="preserve"> PAGEREF _Toc129608441 \h </w:instrText>
            </w:r>
            <w:r>
              <w:rPr>
                <w:noProof/>
                <w:webHidden/>
              </w:rPr>
            </w:r>
            <w:r>
              <w:rPr>
                <w:noProof/>
                <w:webHidden/>
              </w:rPr>
              <w:fldChar w:fldCharType="separate"/>
            </w:r>
            <w:r>
              <w:rPr>
                <w:noProof/>
                <w:webHidden/>
              </w:rPr>
              <w:t>132</w:t>
            </w:r>
            <w:r>
              <w:rPr>
                <w:noProof/>
                <w:webHidden/>
              </w:rPr>
              <w:fldChar w:fldCharType="end"/>
            </w:r>
          </w:hyperlink>
        </w:p>
        <w:p w14:paraId="5BDAEFB1" w14:textId="3660A3E7" w:rsidR="00607E8C" w:rsidRDefault="00607E8C">
          <w:pPr>
            <w:pStyle w:val="TOC2"/>
            <w:rPr>
              <w:rFonts w:asciiTheme="minorHAnsi" w:eastAsiaTheme="minorEastAsia" w:hAnsiTheme="minorHAnsi" w:cstheme="minorBidi"/>
              <w:b w:val="0"/>
              <w:sz w:val="22"/>
              <w:szCs w:val="22"/>
              <w:lang w:val="en-US"/>
            </w:rPr>
          </w:pPr>
          <w:hyperlink w:anchor="_Toc129608442" w:history="1">
            <w:r w:rsidRPr="005326DE">
              <w:rPr>
                <w:rStyle w:val="Hyperlink"/>
              </w:rPr>
              <w:t>System Parameters and Rules File Deployment</w:t>
            </w:r>
            <w:r>
              <w:rPr>
                <w:webHidden/>
              </w:rPr>
              <w:tab/>
            </w:r>
            <w:r>
              <w:rPr>
                <w:webHidden/>
              </w:rPr>
              <w:fldChar w:fldCharType="begin"/>
            </w:r>
            <w:r>
              <w:rPr>
                <w:webHidden/>
              </w:rPr>
              <w:instrText xml:space="preserve"> PAGEREF _Toc129608442 \h </w:instrText>
            </w:r>
            <w:r>
              <w:rPr>
                <w:webHidden/>
              </w:rPr>
            </w:r>
            <w:r>
              <w:rPr>
                <w:webHidden/>
              </w:rPr>
              <w:fldChar w:fldCharType="separate"/>
            </w:r>
            <w:r>
              <w:rPr>
                <w:webHidden/>
              </w:rPr>
              <w:t>134</w:t>
            </w:r>
            <w:r>
              <w:rPr>
                <w:webHidden/>
              </w:rPr>
              <w:fldChar w:fldCharType="end"/>
            </w:r>
          </w:hyperlink>
        </w:p>
        <w:p w14:paraId="792A46D8" w14:textId="7291BAD6" w:rsidR="00607E8C" w:rsidRDefault="00607E8C">
          <w:pPr>
            <w:pStyle w:val="TOC2"/>
            <w:rPr>
              <w:rFonts w:asciiTheme="minorHAnsi" w:eastAsiaTheme="minorEastAsia" w:hAnsiTheme="minorHAnsi" w:cstheme="minorBidi"/>
              <w:b w:val="0"/>
              <w:sz w:val="22"/>
              <w:szCs w:val="22"/>
              <w:lang w:val="en-US"/>
            </w:rPr>
          </w:pPr>
          <w:hyperlink w:anchor="_Toc129608443" w:history="1">
            <w:r w:rsidRPr="005326DE">
              <w:rPr>
                <w:rStyle w:val="Hyperlink"/>
              </w:rPr>
              <w:t>System Parameters</w:t>
            </w:r>
            <w:r>
              <w:rPr>
                <w:webHidden/>
              </w:rPr>
              <w:tab/>
            </w:r>
            <w:r>
              <w:rPr>
                <w:webHidden/>
              </w:rPr>
              <w:fldChar w:fldCharType="begin"/>
            </w:r>
            <w:r>
              <w:rPr>
                <w:webHidden/>
              </w:rPr>
              <w:instrText xml:space="preserve"> PAGEREF _Toc129608443 \h </w:instrText>
            </w:r>
            <w:r>
              <w:rPr>
                <w:webHidden/>
              </w:rPr>
            </w:r>
            <w:r>
              <w:rPr>
                <w:webHidden/>
              </w:rPr>
              <w:fldChar w:fldCharType="separate"/>
            </w:r>
            <w:r>
              <w:rPr>
                <w:webHidden/>
              </w:rPr>
              <w:t>134</w:t>
            </w:r>
            <w:r>
              <w:rPr>
                <w:webHidden/>
              </w:rPr>
              <w:fldChar w:fldCharType="end"/>
            </w:r>
          </w:hyperlink>
        </w:p>
        <w:p w14:paraId="65ECBBBC" w14:textId="04229EE9" w:rsidR="00607E8C" w:rsidRDefault="00607E8C">
          <w:pPr>
            <w:pStyle w:val="TOC2"/>
            <w:rPr>
              <w:rFonts w:asciiTheme="minorHAnsi" w:eastAsiaTheme="minorEastAsia" w:hAnsiTheme="minorHAnsi" w:cstheme="minorBidi"/>
              <w:b w:val="0"/>
              <w:sz w:val="22"/>
              <w:szCs w:val="22"/>
              <w:lang w:val="en-US"/>
            </w:rPr>
          </w:pPr>
          <w:hyperlink w:anchor="_Toc129608444" w:history="1">
            <w:r w:rsidRPr="005326DE">
              <w:rPr>
                <w:rStyle w:val="Hyperlink"/>
              </w:rPr>
              <w:t>Rules File Deployment</w:t>
            </w:r>
            <w:r>
              <w:rPr>
                <w:webHidden/>
              </w:rPr>
              <w:tab/>
            </w:r>
            <w:r>
              <w:rPr>
                <w:webHidden/>
              </w:rPr>
              <w:fldChar w:fldCharType="begin"/>
            </w:r>
            <w:r>
              <w:rPr>
                <w:webHidden/>
              </w:rPr>
              <w:instrText xml:space="preserve"> PAGEREF _Toc129608444 \h </w:instrText>
            </w:r>
            <w:r>
              <w:rPr>
                <w:webHidden/>
              </w:rPr>
            </w:r>
            <w:r>
              <w:rPr>
                <w:webHidden/>
              </w:rPr>
              <w:fldChar w:fldCharType="separate"/>
            </w:r>
            <w:r>
              <w:rPr>
                <w:webHidden/>
              </w:rPr>
              <w:t>141</w:t>
            </w:r>
            <w:r>
              <w:rPr>
                <w:webHidden/>
              </w:rPr>
              <w:fldChar w:fldCharType="end"/>
            </w:r>
          </w:hyperlink>
        </w:p>
        <w:p w14:paraId="45EB1175" w14:textId="2AFCA2F5" w:rsidR="00607E8C" w:rsidRDefault="00607E8C">
          <w:pPr>
            <w:pStyle w:val="TOC2"/>
            <w:rPr>
              <w:rFonts w:asciiTheme="minorHAnsi" w:eastAsiaTheme="minorEastAsia" w:hAnsiTheme="minorHAnsi" w:cstheme="minorBidi"/>
              <w:b w:val="0"/>
              <w:sz w:val="22"/>
              <w:szCs w:val="22"/>
              <w:lang w:val="en-US"/>
            </w:rPr>
          </w:pPr>
          <w:hyperlink w:anchor="_Toc129608445" w:history="1">
            <w:r w:rsidRPr="005326DE">
              <w:rPr>
                <w:rStyle w:val="Hyperlink"/>
              </w:rPr>
              <w:t>BPM</w:t>
            </w:r>
            <w:r>
              <w:rPr>
                <w:webHidden/>
              </w:rPr>
              <w:tab/>
            </w:r>
            <w:r>
              <w:rPr>
                <w:webHidden/>
              </w:rPr>
              <w:fldChar w:fldCharType="begin"/>
            </w:r>
            <w:r>
              <w:rPr>
                <w:webHidden/>
              </w:rPr>
              <w:instrText xml:space="preserve"> PAGEREF _Toc129608445 \h </w:instrText>
            </w:r>
            <w:r>
              <w:rPr>
                <w:webHidden/>
              </w:rPr>
            </w:r>
            <w:r>
              <w:rPr>
                <w:webHidden/>
              </w:rPr>
              <w:fldChar w:fldCharType="separate"/>
            </w:r>
            <w:r>
              <w:rPr>
                <w:webHidden/>
              </w:rPr>
              <w:t>142</w:t>
            </w:r>
            <w:r>
              <w:rPr>
                <w:webHidden/>
              </w:rPr>
              <w:fldChar w:fldCharType="end"/>
            </w:r>
          </w:hyperlink>
        </w:p>
        <w:p w14:paraId="6609A080" w14:textId="234D2D2B" w:rsidR="00607E8C" w:rsidRDefault="00607E8C">
          <w:pPr>
            <w:pStyle w:val="TOC3"/>
            <w:rPr>
              <w:rFonts w:asciiTheme="minorHAnsi" w:eastAsiaTheme="minorEastAsia" w:hAnsiTheme="minorHAnsi" w:cstheme="minorBidi"/>
              <w:noProof/>
              <w:sz w:val="22"/>
              <w:szCs w:val="22"/>
              <w:lang w:val="en-US"/>
            </w:rPr>
          </w:pPr>
          <w:hyperlink w:anchor="_Toc129608446" w:history="1">
            <w:r w:rsidRPr="005326DE">
              <w:rPr>
                <w:rStyle w:val="Hyperlink"/>
                <w:noProof/>
              </w:rPr>
              <w:t>Process Definitions</w:t>
            </w:r>
            <w:r>
              <w:rPr>
                <w:noProof/>
                <w:webHidden/>
              </w:rPr>
              <w:tab/>
            </w:r>
            <w:r>
              <w:rPr>
                <w:noProof/>
                <w:webHidden/>
              </w:rPr>
              <w:fldChar w:fldCharType="begin"/>
            </w:r>
            <w:r>
              <w:rPr>
                <w:noProof/>
                <w:webHidden/>
              </w:rPr>
              <w:instrText xml:space="preserve"> PAGEREF _Toc129608446 \h </w:instrText>
            </w:r>
            <w:r>
              <w:rPr>
                <w:noProof/>
                <w:webHidden/>
              </w:rPr>
            </w:r>
            <w:r>
              <w:rPr>
                <w:noProof/>
                <w:webHidden/>
              </w:rPr>
              <w:fldChar w:fldCharType="separate"/>
            </w:r>
            <w:r>
              <w:rPr>
                <w:noProof/>
                <w:webHidden/>
              </w:rPr>
              <w:t>142</w:t>
            </w:r>
            <w:r>
              <w:rPr>
                <w:noProof/>
                <w:webHidden/>
              </w:rPr>
              <w:fldChar w:fldCharType="end"/>
            </w:r>
          </w:hyperlink>
        </w:p>
        <w:p w14:paraId="1A5F3707" w14:textId="5BF7A1C1" w:rsidR="00607E8C" w:rsidRDefault="00607E8C">
          <w:pPr>
            <w:pStyle w:val="TOC3"/>
            <w:rPr>
              <w:rFonts w:asciiTheme="minorHAnsi" w:eastAsiaTheme="minorEastAsia" w:hAnsiTheme="minorHAnsi" w:cstheme="minorBidi"/>
              <w:noProof/>
              <w:sz w:val="22"/>
              <w:szCs w:val="22"/>
              <w:lang w:val="en-US"/>
            </w:rPr>
          </w:pPr>
          <w:hyperlink w:anchor="_Toc129608447" w:history="1">
            <w:r w:rsidRPr="005326DE">
              <w:rPr>
                <w:rStyle w:val="Hyperlink"/>
                <w:noProof/>
              </w:rPr>
              <w:t>Process Instances</w:t>
            </w:r>
            <w:r>
              <w:rPr>
                <w:noProof/>
                <w:webHidden/>
              </w:rPr>
              <w:tab/>
            </w:r>
            <w:r>
              <w:rPr>
                <w:noProof/>
                <w:webHidden/>
              </w:rPr>
              <w:fldChar w:fldCharType="begin"/>
            </w:r>
            <w:r>
              <w:rPr>
                <w:noProof/>
                <w:webHidden/>
              </w:rPr>
              <w:instrText xml:space="preserve"> PAGEREF _Toc129608447 \h </w:instrText>
            </w:r>
            <w:r>
              <w:rPr>
                <w:noProof/>
                <w:webHidden/>
              </w:rPr>
            </w:r>
            <w:r>
              <w:rPr>
                <w:noProof/>
                <w:webHidden/>
              </w:rPr>
              <w:fldChar w:fldCharType="separate"/>
            </w:r>
            <w:r>
              <w:rPr>
                <w:noProof/>
                <w:webHidden/>
              </w:rPr>
              <w:t>147</w:t>
            </w:r>
            <w:r>
              <w:rPr>
                <w:noProof/>
                <w:webHidden/>
              </w:rPr>
              <w:fldChar w:fldCharType="end"/>
            </w:r>
          </w:hyperlink>
        </w:p>
        <w:p w14:paraId="527C8623" w14:textId="51CEC9EE" w:rsidR="00B27E68" w:rsidRDefault="00B27E68">
          <w:r>
            <w:rPr>
              <w:b/>
              <w:bCs/>
              <w:noProof/>
            </w:rPr>
            <w:fldChar w:fldCharType="end"/>
          </w:r>
        </w:p>
      </w:sdtContent>
    </w:sdt>
    <w:p w14:paraId="355AB64C" w14:textId="77777777" w:rsidR="0003298C" w:rsidRDefault="0003298C" w:rsidP="00E66758">
      <w:pPr>
        <w:pStyle w:val="BodyText"/>
        <w:sectPr w:rsidR="0003298C" w:rsidSect="00B27E68">
          <w:headerReference w:type="even" r:id="rId18"/>
          <w:headerReference w:type="default" r:id="rId19"/>
          <w:pgSz w:w="11909" w:h="16834" w:code="9"/>
          <w:pgMar w:top="1440" w:right="1440" w:bottom="1797" w:left="1440" w:header="862" w:footer="1009" w:gutter="0"/>
          <w:pgNumType w:fmt="lowerRoman"/>
          <w:cols w:space="720"/>
          <w:docGrid w:linePitch="272"/>
        </w:sectPr>
      </w:pPr>
    </w:p>
    <w:p w14:paraId="1315A615" w14:textId="7E3C508F" w:rsidR="006936BC" w:rsidRPr="00905D49" w:rsidRDefault="00445A05" w:rsidP="006E3E87">
      <w:pPr>
        <w:pStyle w:val="Heading1"/>
        <w:keepLines/>
        <w:spacing w:line="259" w:lineRule="auto"/>
        <w:rPr>
          <w:rStyle w:val="BookTitle"/>
          <w:rFonts w:asciiTheme="majorHAnsi" w:eastAsiaTheme="majorEastAsia" w:hAnsiTheme="majorHAnsi" w:cstheme="majorBidi"/>
          <w:b/>
          <w:bCs/>
          <w:i/>
          <w:iCs/>
          <w:color w:val="365F91" w:themeColor="accent1" w:themeShade="BF"/>
          <w:sz w:val="40"/>
          <w:szCs w:val="40"/>
          <w:lang w:val="en-SG"/>
        </w:rPr>
      </w:pPr>
      <w:bookmarkStart w:id="0" w:name="_Toc387412588"/>
      <w:bookmarkStart w:id="1" w:name="_Toc385257245"/>
      <w:bookmarkStart w:id="2" w:name="_Toc387320696"/>
      <w:bookmarkStart w:id="3" w:name="_Toc129608371"/>
      <w:r w:rsidRPr="00905D49">
        <w:rPr>
          <w:rStyle w:val="BookTitle"/>
          <w:rFonts w:asciiTheme="majorHAnsi" w:eastAsiaTheme="majorEastAsia" w:hAnsiTheme="majorHAnsi" w:cstheme="majorBidi"/>
          <w:b/>
          <w:bCs/>
          <w:i/>
          <w:iCs/>
          <w:color w:val="365F91" w:themeColor="accent1" w:themeShade="BF"/>
          <w:sz w:val="40"/>
          <w:szCs w:val="40"/>
          <w:lang w:val="en-SG"/>
        </w:rPr>
        <w:lastRenderedPageBreak/>
        <w:t>chapter 1</w:t>
      </w:r>
      <w:bookmarkEnd w:id="0"/>
      <w:r w:rsidR="000C3C56" w:rsidRPr="00905D49">
        <w:rPr>
          <w:rStyle w:val="BookTitle"/>
          <w:rFonts w:asciiTheme="majorHAnsi" w:eastAsiaTheme="majorEastAsia" w:hAnsiTheme="majorHAnsi" w:cstheme="majorBidi"/>
          <w:b/>
          <w:bCs/>
          <w:i/>
          <w:iCs/>
          <w:color w:val="365F91" w:themeColor="accent1" w:themeShade="BF"/>
          <w:sz w:val="40"/>
          <w:szCs w:val="40"/>
          <w:lang w:val="en-SG"/>
        </w:rPr>
        <w:t xml:space="preserve"> - </w:t>
      </w:r>
      <w:r w:rsidR="00CF5BB3" w:rsidRPr="00905D49">
        <w:rPr>
          <w:rStyle w:val="BookTitle"/>
          <w:rFonts w:asciiTheme="majorHAnsi" w:eastAsiaTheme="majorEastAsia" w:hAnsiTheme="majorHAnsi" w:cstheme="majorBidi"/>
          <w:b/>
          <w:bCs/>
          <w:i/>
          <w:iCs/>
          <w:color w:val="365F91" w:themeColor="accent1" w:themeShade="BF"/>
          <w:sz w:val="40"/>
          <w:szCs w:val="40"/>
          <w:lang w:val="en-SG"/>
        </w:rPr>
        <w:t>About this Guide</w:t>
      </w:r>
      <w:bookmarkEnd w:id="3"/>
    </w:p>
    <w:p w14:paraId="7C6F38D0" w14:textId="77777777" w:rsidR="000C3C56" w:rsidRDefault="000C3C56" w:rsidP="000C3C56">
      <w:pPr>
        <w:pStyle w:val="BodyText"/>
        <w:spacing w:before="0" w:after="0" w:line="240" w:lineRule="auto"/>
        <w:ind w:left="0"/>
        <w:jc w:val="both"/>
        <w:rPr>
          <w:rFonts w:asciiTheme="minorHAnsi" w:hAnsiTheme="minorHAnsi" w:cstheme="minorHAnsi"/>
          <w:sz w:val="22"/>
          <w:szCs w:val="28"/>
        </w:rPr>
      </w:pPr>
    </w:p>
    <w:p w14:paraId="067F8983" w14:textId="78660232" w:rsidR="002F4C95" w:rsidRPr="00531C64" w:rsidRDefault="002F4C95" w:rsidP="00531C64">
      <w:pPr>
        <w:pStyle w:val="BodyText"/>
        <w:ind w:left="0"/>
        <w:jc w:val="both"/>
      </w:pPr>
      <w:r w:rsidRPr="00531C64">
        <w:t xml:space="preserve">Welcome to the </w:t>
      </w:r>
      <w:r w:rsidR="006E3E87" w:rsidRPr="00531C64">
        <w:t>Electronic</w:t>
      </w:r>
      <w:r w:rsidRPr="00531C64">
        <w:t xml:space="preserve"> Customs Management System (</w:t>
      </w:r>
      <w:r w:rsidR="006E3E87" w:rsidRPr="00531C64">
        <w:t>e</w:t>
      </w:r>
      <w:r w:rsidRPr="00531C64">
        <w:t xml:space="preserve">CMS) user guide for System Administrators! This user guide aims to enumerate the process and steps involved in using </w:t>
      </w:r>
      <w:r w:rsidR="006E3E87" w:rsidRPr="00531C64">
        <w:t>e</w:t>
      </w:r>
      <w:r w:rsidRPr="00531C64">
        <w:t>CMS.</w:t>
      </w:r>
    </w:p>
    <w:p w14:paraId="65CB29A6" w14:textId="3CD10A88" w:rsidR="002F4C95" w:rsidRPr="00531C64" w:rsidRDefault="002F4C95" w:rsidP="00531C64">
      <w:pPr>
        <w:pStyle w:val="BodyText"/>
        <w:ind w:left="0"/>
        <w:jc w:val="both"/>
      </w:pPr>
      <w:r w:rsidRPr="00531C64">
        <w:t xml:space="preserve">This user guide is divided into different topics and sub-topics. Each topic discusses and shows the steps of the modules that the System Administrators can do in </w:t>
      </w:r>
      <w:r w:rsidR="006E3E87" w:rsidRPr="00531C64">
        <w:t>e</w:t>
      </w:r>
      <w:r w:rsidRPr="00531C64">
        <w:t>CMS.</w:t>
      </w:r>
    </w:p>
    <w:p w14:paraId="4D362C5E" w14:textId="77777777" w:rsidR="00992171" w:rsidRDefault="00992171" w:rsidP="00992171"/>
    <w:p w14:paraId="1F4D7DAD" w14:textId="024FDF4D" w:rsidR="006936BC" w:rsidRPr="00187E98" w:rsidRDefault="006936BC" w:rsidP="00531C64">
      <w:pPr>
        <w:pStyle w:val="Heading1CL"/>
        <w:ind w:left="0"/>
        <w:rPr>
          <w:sz w:val="32"/>
          <w:szCs w:val="28"/>
        </w:rPr>
      </w:pPr>
      <w:bookmarkStart w:id="4" w:name="_Toc387412589"/>
      <w:bookmarkStart w:id="5" w:name="_Toc123813429"/>
      <w:bookmarkStart w:id="6" w:name="_Toc129608372"/>
      <w:r w:rsidRPr="00187E98">
        <w:rPr>
          <w:sz w:val="32"/>
          <w:szCs w:val="28"/>
        </w:rPr>
        <w:t xml:space="preserve">Purpose and </w:t>
      </w:r>
      <w:bookmarkEnd w:id="4"/>
      <w:r w:rsidR="00992171" w:rsidRPr="00187E98">
        <w:rPr>
          <w:sz w:val="32"/>
          <w:szCs w:val="28"/>
        </w:rPr>
        <w:t>Audience</w:t>
      </w:r>
      <w:bookmarkEnd w:id="5"/>
      <w:bookmarkEnd w:id="6"/>
      <w:r w:rsidR="00761B19" w:rsidRPr="00187E98">
        <w:rPr>
          <w:sz w:val="32"/>
          <w:szCs w:val="28"/>
        </w:rPr>
        <w:t xml:space="preserve"> </w:t>
      </w:r>
    </w:p>
    <w:p w14:paraId="19731608" w14:textId="6E8DB2A4" w:rsidR="00F03D0C" w:rsidRPr="002B491C" w:rsidRDefault="002B491C" w:rsidP="00531C64">
      <w:pPr>
        <w:pStyle w:val="BodyText"/>
        <w:ind w:left="0"/>
        <w:jc w:val="both"/>
      </w:pPr>
      <w:bookmarkStart w:id="7" w:name="_Toc143403331"/>
      <w:bookmarkStart w:id="8" w:name="_Toc156396943"/>
      <w:bookmarkStart w:id="9" w:name="_Toc160597139"/>
      <w:bookmarkStart w:id="10" w:name="_Toc387412590"/>
      <w:r w:rsidRPr="002B491C">
        <w:t>This user g</w:t>
      </w:r>
      <w:r w:rsidR="00F03D0C" w:rsidRPr="002B491C">
        <w:t xml:space="preserve">uide will help the user to get a quick reference on usage of the system. </w:t>
      </w:r>
    </w:p>
    <w:p w14:paraId="7A4A8F94" w14:textId="77777777" w:rsidR="00F03D0C" w:rsidRDefault="00F03D0C" w:rsidP="000939F2"/>
    <w:p w14:paraId="2013E023" w14:textId="77777777" w:rsidR="006936BC" w:rsidRPr="00187E98" w:rsidRDefault="006936BC" w:rsidP="00531C64">
      <w:pPr>
        <w:pStyle w:val="Heading1CL"/>
        <w:ind w:left="0"/>
        <w:rPr>
          <w:sz w:val="32"/>
          <w:szCs w:val="28"/>
        </w:rPr>
      </w:pPr>
      <w:bookmarkStart w:id="11" w:name="_Toc123813430"/>
      <w:bookmarkStart w:id="12" w:name="_Toc129608373"/>
      <w:r w:rsidRPr="00187E98">
        <w:rPr>
          <w:sz w:val="32"/>
          <w:szCs w:val="28"/>
        </w:rPr>
        <w:t>Document Conventions</w:t>
      </w:r>
      <w:bookmarkEnd w:id="7"/>
      <w:bookmarkEnd w:id="8"/>
      <w:bookmarkEnd w:id="9"/>
      <w:bookmarkEnd w:id="10"/>
      <w:bookmarkEnd w:id="11"/>
      <w:bookmarkEnd w:id="12"/>
    </w:p>
    <w:p w14:paraId="358A6A78" w14:textId="365F980E" w:rsidR="006936BC" w:rsidRPr="0013748C" w:rsidRDefault="006936BC" w:rsidP="00531C64">
      <w:pPr>
        <w:pStyle w:val="BodyText"/>
        <w:ind w:left="0"/>
      </w:pPr>
      <w:r w:rsidRPr="0013748C">
        <w:t xml:space="preserve">Refer to this section to familiarise </w:t>
      </w:r>
      <w:r w:rsidR="00761B19">
        <w:t>yourself</w:t>
      </w:r>
      <w:r w:rsidRPr="0013748C">
        <w:t xml:space="preserve"> with the visual aids used throughout the </w:t>
      </w:r>
      <w:r w:rsidR="007060E7">
        <w:t>user</w:t>
      </w:r>
      <w:r w:rsidRPr="0013748C">
        <w:t xml:space="preserve"> guide.</w:t>
      </w:r>
    </w:p>
    <w:p w14:paraId="1A234993" w14:textId="77777777" w:rsidR="006936BC" w:rsidRPr="0013748C" w:rsidRDefault="006936BC" w:rsidP="00531C64">
      <w:pPr>
        <w:pStyle w:val="MinorHeading"/>
        <w:ind w:left="0"/>
      </w:pPr>
      <w:r w:rsidRPr="0013748C">
        <w:t>Navigation</w:t>
      </w:r>
    </w:p>
    <w:p w14:paraId="56CA46EC" w14:textId="01BCFC72" w:rsidR="006936BC" w:rsidRPr="0013748C" w:rsidRDefault="006936BC" w:rsidP="00531C64">
      <w:pPr>
        <w:pStyle w:val="BodyText"/>
        <w:ind w:left="0"/>
      </w:pPr>
      <w:r w:rsidRPr="0013748C">
        <w:t xml:space="preserve">To assist </w:t>
      </w:r>
      <w:r w:rsidR="002249B7">
        <w:t>you</w:t>
      </w:r>
      <w:r w:rsidRPr="0013748C">
        <w:t xml:space="preserve"> with accessing screens, pages, or windows, refer to the following navigation format:</w:t>
      </w:r>
    </w:p>
    <w:p w14:paraId="5783B341" w14:textId="75C71762" w:rsidR="006936BC" w:rsidRPr="0013748C" w:rsidRDefault="00736A15" w:rsidP="00531C64">
      <w:pPr>
        <w:pStyle w:val="BodyTextIndented"/>
        <w:ind w:left="358"/>
      </w:pPr>
      <w:r>
        <w:t xml:space="preserve">Click </w:t>
      </w:r>
      <w:r w:rsidR="00945823" w:rsidRPr="00945823">
        <w:rPr>
          <w:b/>
        </w:rPr>
        <w:t>User Registration</w:t>
      </w:r>
      <w:r w:rsidRPr="00945823">
        <w:rPr>
          <w:b/>
        </w:rPr>
        <w:t>&gt;&gt;</w:t>
      </w:r>
      <w:r w:rsidR="00945823" w:rsidRPr="00945823">
        <w:rPr>
          <w:b/>
        </w:rPr>
        <w:t>Users</w:t>
      </w:r>
    </w:p>
    <w:p w14:paraId="4ED51113" w14:textId="77777777" w:rsidR="00FC587D" w:rsidRPr="00A51DE3" w:rsidRDefault="00FC587D" w:rsidP="00531C64">
      <w:pPr>
        <w:pStyle w:val="MinorHeading"/>
        <w:ind w:left="0"/>
      </w:pPr>
      <w:r w:rsidRPr="00A51DE3">
        <w:t xml:space="preserve">Buttons, fields, </w:t>
      </w:r>
      <w:r w:rsidRPr="00FC587D">
        <w:rPr>
          <w:b w:val="0"/>
        </w:rPr>
        <w:t>and</w:t>
      </w:r>
      <w:r w:rsidRPr="00A51DE3">
        <w:t xml:space="preserve"> other system elements</w:t>
      </w:r>
    </w:p>
    <w:p w14:paraId="5EFCE596" w14:textId="77777777" w:rsidR="006936BC" w:rsidRPr="00FC587D" w:rsidRDefault="00FC587D" w:rsidP="00531C64">
      <w:pPr>
        <w:pStyle w:val="TableField"/>
        <w:rPr>
          <w:b w:val="0"/>
        </w:rPr>
      </w:pPr>
      <w:r w:rsidRPr="00FC587D">
        <w:rPr>
          <w:b w:val="0"/>
        </w:rPr>
        <w:t>All system elements are highlighted in</w:t>
      </w:r>
      <w:r w:rsidRPr="00A51DE3">
        <w:t xml:space="preserve"> Bold </w:t>
      </w:r>
      <w:r w:rsidRPr="00FC587D">
        <w:rPr>
          <w:b w:val="0"/>
        </w:rPr>
        <w:t>text.</w:t>
      </w:r>
    </w:p>
    <w:p w14:paraId="59C5C286" w14:textId="77777777" w:rsidR="006936BC" w:rsidRPr="0013748C" w:rsidRDefault="006936BC" w:rsidP="00531C64">
      <w:pPr>
        <w:pStyle w:val="MinorHeading"/>
        <w:ind w:left="0"/>
      </w:pPr>
      <w:r w:rsidRPr="0013748C">
        <w:t>Hyperlinks</w:t>
      </w:r>
    </w:p>
    <w:p w14:paraId="12C47A21" w14:textId="05BB03DC" w:rsidR="006936BC" w:rsidRPr="0013748C" w:rsidRDefault="006936BC" w:rsidP="00531C64">
      <w:pPr>
        <w:pStyle w:val="BodyText"/>
        <w:ind w:left="0"/>
      </w:pPr>
      <w:r w:rsidRPr="0013748C">
        <w:t xml:space="preserve">All topics mentioned in the </w:t>
      </w:r>
      <w:r w:rsidR="007060E7">
        <w:t>user</w:t>
      </w:r>
      <w:r w:rsidRPr="0013748C">
        <w:t xml:space="preserve"> guide’s content are hyperlinked. Click on the</w:t>
      </w:r>
      <w:r w:rsidR="00761B19">
        <w:t xml:space="preserve"> hyperlink to view the referenced</w:t>
      </w:r>
      <w:r w:rsidRPr="0013748C">
        <w:t xml:space="preserve"> topic.</w:t>
      </w:r>
    </w:p>
    <w:p w14:paraId="168E0999" w14:textId="77777777" w:rsidR="006936BC" w:rsidRPr="0013748C" w:rsidRDefault="006936BC" w:rsidP="00531C64">
      <w:pPr>
        <w:pStyle w:val="MinorHeading"/>
        <w:ind w:left="0"/>
      </w:pPr>
      <w:r w:rsidRPr="0013748C">
        <w:t>Callouts</w:t>
      </w:r>
    </w:p>
    <w:p w14:paraId="6213029B" w14:textId="746764E8" w:rsidR="006936BC" w:rsidRPr="0013748C" w:rsidRDefault="006936BC" w:rsidP="00531C64">
      <w:pPr>
        <w:pStyle w:val="BodyText"/>
        <w:ind w:left="0"/>
      </w:pPr>
      <w:r w:rsidRPr="0013748C">
        <w:t xml:space="preserve">Callouts are presented differently from the original </w:t>
      </w:r>
      <w:r w:rsidR="00761B19">
        <w:t xml:space="preserve">CONTENTS </w:t>
      </w:r>
      <w:r w:rsidRPr="0013748C">
        <w:t xml:space="preserve">and highlight certain information.  </w:t>
      </w:r>
    </w:p>
    <w:p w14:paraId="0E57CDDA" w14:textId="77777777" w:rsidR="006936BC" w:rsidRPr="0013748C" w:rsidRDefault="006936BC" w:rsidP="00531C64">
      <w:pPr>
        <w:pStyle w:val="BodyText"/>
        <w:ind w:left="0"/>
      </w:pPr>
      <w:r w:rsidRPr="0013748C">
        <w:t xml:space="preserve">There are two types of callouts: tips and warnings. </w:t>
      </w:r>
    </w:p>
    <w:p w14:paraId="5980D9FE" w14:textId="77777777" w:rsidR="006936BC" w:rsidRPr="0013748C" w:rsidRDefault="006936BC" w:rsidP="006936BC">
      <w:pPr>
        <w:pStyle w:val="BodyText"/>
      </w:pPr>
    </w:p>
    <w:tbl>
      <w:tblPr>
        <w:tblW w:w="0" w:type="auto"/>
        <w:tblInd w:w="612" w:type="dxa"/>
        <w:shd w:val="clear" w:color="auto" w:fill="FFFFFF" w:themeFill="background1"/>
        <w:tblLook w:val="01E0" w:firstRow="1" w:lastRow="1" w:firstColumn="1" w:lastColumn="1" w:noHBand="0" w:noVBand="0"/>
      </w:tblPr>
      <w:tblGrid>
        <w:gridCol w:w="630"/>
        <w:gridCol w:w="7661"/>
      </w:tblGrid>
      <w:tr w:rsidR="006936BC" w:rsidRPr="0013748C" w14:paraId="7731883E" w14:textId="77777777" w:rsidTr="00531C64">
        <w:tc>
          <w:tcPr>
            <w:tcW w:w="630" w:type="dxa"/>
            <w:shd w:val="clear" w:color="auto" w:fill="C00000"/>
            <w:vAlign w:val="center"/>
          </w:tcPr>
          <w:p w14:paraId="3F37CF26" w14:textId="77777777" w:rsidR="006936BC" w:rsidRPr="0013748C" w:rsidRDefault="006936BC" w:rsidP="006106A9">
            <w:pPr>
              <w:pStyle w:val="StyleCalloutSymbolScienceBold"/>
            </w:pPr>
            <w:r w:rsidRPr="0013748C">
              <w:t>@</w:t>
            </w:r>
          </w:p>
        </w:tc>
        <w:tc>
          <w:tcPr>
            <w:tcW w:w="7661" w:type="dxa"/>
            <w:shd w:val="clear" w:color="auto" w:fill="BFBFBF" w:themeFill="background1" w:themeFillShade="BF"/>
          </w:tcPr>
          <w:p w14:paraId="5B12B188" w14:textId="728FC145" w:rsidR="006936BC" w:rsidRPr="0013748C" w:rsidRDefault="006936BC" w:rsidP="007060E7">
            <w:pPr>
              <w:pStyle w:val="CalloutText"/>
            </w:pPr>
            <w:r w:rsidRPr="0013748C">
              <w:t xml:space="preserve">A Tip provides </w:t>
            </w:r>
            <w:r w:rsidR="00761B19">
              <w:t xml:space="preserve">useful </w:t>
            </w:r>
            <w:r w:rsidRPr="0013748C">
              <w:t xml:space="preserve">information that helps </w:t>
            </w:r>
            <w:r w:rsidR="002249B7">
              <w:t>you</w:t>
            </w:r>
            <w:r w:rsidRPr="0013748C">
              <w:t xml:space="preserve"> complete a task or procedure.</w:t>
            </w:r>
          </w:p>
        </w:tc>
      </w:tr>
    </w:tbl>
    <w:p w14:paraId="4244AA8F" w14:textId="77777777" w:rsidR="006936BC" w:rsidRPr="0013748C" w:rsidRDefault="006936BC" w:rsidP="00CF5BB3"/>
    <w:tbl>
      <w:tblPr>
        <w:tblW w:w="0" w:type="auto"/>
        <w:tblInd w:w="612" w:type="dxa"/>
        <w:shd w:val="clear" w:color="auto" w:fill="FFFFFF" w:themeFill="background1"/>
        <w:tblLook w:val="01E0" w:firstRow="1" w:lastRow="1" w:firstColumn="1" w:lastColumn="1" w:noHBand="0" w:noVBand="0"/>
      </w:tblPr>
      <w:tblGrid>
        <w:gridCol w:w="643"/>
        <w:gridCol w:w="7648"/>
      </w:tblGrid>
      <w:tr w:rsidR="006936BC" w:rsidRPr="0013748C" w14:paraId="4982B6EA" w14:textId="77777777" w:rsidTr="00531C64">
        <w:tc>
          <w:tcPr>
            <w:tcW w:w="643" w:type="dxa"/>
            <w:shd w:val="clear" w:color="auto" w:fill="C00000"/>
            <w:vAlign w:val="center"/>
          </w:tcPr>
          <w:p w14:paraId="5F50097D" w14:textId="77777777" w:rsidR="006936BC" w:rsidRPr="0013748C" w:rsidRDefault="006936BC" w:rsidP="00531C64">
            <w:pPr>
              <w:pStyle w:val="StyleCalloutSymbolHazard"/>
            </w:pPr>
            <w:r w:rsidRPr="0013748C">
              <w:t>!</w:t>
            </w:r>
          </w:p>
        </w:tc>
        <w:tc>
          <w:tcPr>
            <w:tcW w:w="7648" w:type="dxa"/>
            <w:shd w:val="clear" w:color="auto" w:fill="BFBFBF" w:themeFill="background1" w:themeFillShade="BF"/>
          </w:tcPr>
          <w:p w14:paraId="1C88DC93" w14:textId="77777777" w:rsidR="006936BC" w:rsidRPr="0013748C" w:rsidRDefault="006936BC" w:rsidP="006106A9">
            <w:pPr>
              <w:pStyle w:val="CalloutText"/>
            </w:pPr>
            <w:r w:rsidRPr="0013748C">
              <w:t>A Warning refers to information that may be critical to the system’s functionality and might affect data or system stability.</w:t>
            </w:r>
          </w:p>
        </w:tc>
      </w:tr>
    </w:tbl>
    <w:p w14:paraId="5468F0EA" w14:textId="77777777" w:rsidR="007060E7" w:rsidRDefault="007060E7" w:rsidP="00043686">
      <w:pPr>
        <w:pStyle w:val="BodyText"/>
        <w:sectPr w:rsidR="007060E7" w:rsidSect="00607E8C">
          <w:headerReference w:type="even" r:id="rId20"/>
          <w:headerReference w:type="default" r:id="rId21"/>
          <w:pgSz w:w="11909" w:h="16834" w:code="9"/>
          <w:pgMar w:top="1350" w:right="1440" w:bottom="1797" w:left="1440" w:header="862" w:footer="1009" w:gutter="0"/>
          <w:cols w:space="720"/>
          <w:docGrid w:linePitch="272"/>
        </w:sectPr>
      </w:pPr>
    </w:p>
    <w:p w14:paraId="24371C5B" w14:textId="04719E77" w:rsidR="006936BC" w:rsidRPr="00905D49" w:rsidRDefault="006936BC" w:rsidP="00F35B99">
      <w:pPr>
        <w:pStyle w:val="Heading1"/>
        <w:keepLines/>
        <w:spacing w:line="259" w:lineRule="auto"/>
        <w:rPr>
          <w:rStyle w:val="BookTitle"/>
          <w:rFonts w:asciiTheme="majorHAnsi" w:eastAsiaTheme="majorEastAsia" w:hAnsiTheme="majorHAnsi" w:cstheme="majorBidi"/>
          <w:b/>
          <w:bCs/>
          <w:i/>
          <w:iCs/>
          <w:color w:val="365F91" w:themeColor="accent1" w:themeShade="BF"/>
          <w:sz w:val="40"/>
          <w:szCs w:val="40"/>
          <w:lang w:val="en-SG"/>
        </w:rPr>
      </w:pPr>
      <w:bookmarkStart w:id="13" w:name="_Toc129608374"/>
      <w:r w:rsidRPr="00905D49">
        <w:rPr>
          <w:rStyle w:val="BookTitle"/>
          <w:rFonts w:asciiTheme="majorHAnsi" w:eastAsiaTheme="majorEastAsia" w:hAnsiTheme="majorHAnsi" w:cstheme="majorBidi"/>
          <w:b/>
          <w:bCs/>
          <w:i/>
          <w:iCs/>
          <w:color w:val="365F91" w:themeColor="accent1" w:themeShade="BF"/>
          <w:sz w:val="40"/>
          <w:szCs w:val="40"/>
          <w:lang w:val="en-SG"/>
        </w:rPr>
        <w:lastRenderedPageBreak/>
        <w:t>Chapter 2</w:t>
      </w:r>
      <w:r w:rsidR="00F35B99" w:rsidRPr="00905D49">
        <w:rPr>
          <w:rStyle w:val="BookTitle"/>
          <w:rFonts w:asciiTheme="majorHAnsi" w:eastAsiaTheme="majorEastAsia" w:hAnsiTheme="majorHAnsi" w:cstheme="majorBidi"/>
          <w:b/>
          <w:bCs/>
          <w:i/>
          <w:iCs/>
          <w:color w:val="365F91" w:themeColor="accent1" w:themeShade="BF"/>
          <w:sz w:val="40"/>
          <w:szCs w:val="40"/>
          <w:lang w:val="en-SG"/>
        </w:rPr>
        <w:t xml:space="preserve"> - </w:t>
      </w:r>
      <w:r w:rsidR="00F03D0C" w:rsidRPr="00905D49">
        <w:rPr>
          <w:rStyle w:val="BookTitle"/>
          <w:rFonts w:asciiTheme="majorHAnsi" w:eastAsiaTheme="majorEastAsia" w:hAnsiTheme="majorHAnsi" w:cstheme="majorBidi"/>
          <w:b/>
          <w:bCs/>
          <w:i/>
          <w:iCs/>
          <w:color w:val="365F91" w:themeColor="accent1" w:themeShade="BF"/>
          <w:sz w:val="40"/>
          <w:szCs w:val="40"/>
          <w:lang w:val="en-SG"/>
        </w:rPr>
        <w:t>Getting Started</w:t>
      </w:r>
      <w:bookmarkEnd w:id="13"/>
    </w:p>
    <w:p w14:paraId="44B794AD" w14:textId="6C39DAD5" w:rsidR="005D34FE" w:rsidRPr="00F35B99" w:rsidRDefault="005D34FE" w:rsidP="00F35B99">
      <w:pPr>
        <w:pStyle w:val="BodyText"/>
        <w:ind w:left="0"/>
      </w:pPr>
      <w:r w:rsidRPr="00F35B99">
        <w:t xml:space="preserve">Refer to this chapter to familiarize yourself with the </w:t>
      </w:r>
      <w:r w:rsidR="00B96648" w:rsidRPr="00F35B99">
        <w:t>eCMS</w:t>
      </w:r>
      <w:r w:rsidRPr="00F35B99">
        <w:t xml:space="preserve"> System; how to log in and log off from the system</w:t>
      </w:r>
      <w:r w:rsidR="000939F2" w:rsidRPr="00F35B99">
        <w:t>.</w:t>
      </w:r>
    </w:p>
    <w:p w14:paraId="386086E3" w14:textId="5B0B8176" w:rsidR="00C5431D" w:rsidRPr="00187E98" w:rsidRDefault="00C5431D" w:rsidP="00187E98">
      <w:pPr>
        <w:pStyle w:val="Heading1CL"/>
        <w:ind w:left="0"/>
        <w:rPr>
          <w:sz w:val="32"/>
          <w:szCs w:val="32"/>
        </w:rPr>
      </w:pPr>
      <w:bookmarkStart w:id="14" w:name="_Toc129608375"/>
      <w:r w:rsidRPr="00187E98">
        <w:rPr>
          <w:sz w:val="32"/>
          <w:szCs w:val="32"/>
        </w:rPr>
        <w:t>End-user experience of the self-service process</w:t>
      </w:r>
      <w:bookmarkEnd w:id="14"/>
    </w:p>
    <w:p w14:paraId="442BEF29" w14:textId="7C9A3F8C" w:rsidR="000A462B" w:rsidRDefault="000A462B" w:rsidP="001F7791">
      <w:pPr>
        <w:pStyle w:val="Heading2CL"/>
        <w:numPr>
          <w:ilvl w:val="0"/>
          <w:numId w:val="109"/>
        </w:numPr>
      </w:pPr>
      <w:bookmarkStart w:id="15" w:name="_Toc240712623"/>
      <w:bookmarkStart w:id="16" w:name="_Toc454817747"/>
      <w:bookmarkStart w:id="17" w:name="_Toc123813431"/>
      <w:bookmarkStart w:id="18" w:name="_Toc129608376"/>
      <w:r>
        <w:t>Logging In</w:t>
      </w:r>
      <w:bookmarkEnd w:id="15"/>
      <w:bookmarkEnd w:id="16"/>
      <w:bookmarkEnd w:id="17"/>
      <w:bookmarkEnd w:id="18"/>
    </w:p>
    <w:p w14:paraId="6482D627" w14:textId="4A75AB16" w:rsidR="000A462B" w:rsidRPr="002F0747" w:rsidRDefault="000A462B" w:rsidP="0075734A">
      <w:pPr>
        <w:pStyle w:val="ProcedureHeading"/>
        <w:ind w:left="360"/>
        <w:rPr>
          <w:i w:val="0"/>
          <w:iCs/>
        </w:rPr>
      </w:pPr>
      <w:r w:rsidRPr="002F0747">
        <w:rPr>
          <w:i w:val="0"/>
          <w:iCs/>
        </w:rPr>
        <w:t xml:space="preserve">To log in to </w:t>
      </w:r>
      <w:r w:rsidR="0075734A" w:rsidRPr="002F0747">
        <w:rPr>
          <w:i w:val="0"/>
          <w:iCs/>
        </w:rPr>
        <w:t>the eCMS</w:t>
      </w:r>
      <w:r w:rsidRPr="002F0747">
        <w:rPr>
          <w:i w:val="0"/>
          <w:iCs/>
        </w:rPr>
        <w:t>:</w:t>
      </w:r>
    </w:p>
    <w:p w14:paraId="0A5E8358" w14:textId="4FC6F602" w:rsidR="000A462B" w:rsidRDefault="000A462B" w:rsidP="001F7791">
      <w:pPr>
        <w:pStyle w:val="NumberedListing"/>
        <w:numPr>
          <w:ilvl w:val="0"/>
          <w:numId w:val="19"/>
        </w:numPr>
        <w:spacing w:before="0" w:after="0"/>
        <w:jc w:val="both"/>
      </w:pPr>
      <w:r>
        <w:t>Type in</w:t>
      </w:r>
      <w:r w:rsidRPr="008F48C2">
        <w:t xml:space="preserve"> </w:t>
      </w:r>
      <w:r w:rsidRPr="00437974">
        <w:t xml:space="preserve">URL </w:t>
      </w:r>
      <w:hyperlink r:id="rId22" w:history="1">
        <w:r w:rsidR="00FC05E6" w:rsidRPr="00B719B0">
          <w:rPr>
            <w:rStyle w:val="Hyperlink"/>
          </w:rPr>
          <w:t>ecms.gov.bt</w:t>
        </w:r>
      </w:hyperlink>
      <w:r w:rsidRPr="00437974">
        <w:t xml:space="preserve"> your Internet browser to access the </w:t>
      </w:r>
      <w:r w:rsidR="00B96648">
        <w:t>eCMS</w:t>
      </w:r>
      <w:r w:rsidR="005D34FE">
        <w:t xml:space="preserve"> System</w:t>
      </w:r>
      <w:r w:rsidRPr="00437974">
        <w:t>.</w:t>
      </w:r>
    </w:p>
    <w:p w14:paraId="3D1F8282" w14:textId="43C2620D" w:rsidR="00FA64D2" w:rsidRDefault="004E0C4B" w:rsidP="001F7791">
      <w:pPr>
        <w:pStyle w:val="NumberedListing"/>
        <w:numPr>
          <w:ilvl w:val="0"/>
          <w:numId w:val="19"/>
        </w:numPr>
        <w:spacing w:before="0" w:after="0"/>
        <w:jc w:val="both"/>
      </w:pPr>
      <w:r>
        <w:t xml:space="preserve">CMS </w:t>
      </w:r>
      <w:r w:rsidR="002F0747">
        <w:t>user</w:t>
      </w:r>
      <w:r>
        <w:t xml:space="preserve"> landing page will </w:t>
      </w:r>
      <w:r w:rsidR="00FC05E6">
        <w:t>display.</w:t>
      </w:r>
    </w:p>
    <w:p w14:paraId="166FFB7E" w14:textId="77777777" w:rsidR="00FC05E6" w:rsidRDefault="00FC05E6" w:rsidP="00FC05E6">
      <w:pPr>
        <w:pStyle w:val="NumberedListing"/>
        <w:spacing w:before="0" w:after="0"/>
        <w:ind w:left="720"/>
        <w:jc w:val="both"/>
      </w:pPr>
    </w:p>
    <w:p w14:paraId="2628FEFB" w14:textId="6084BECF" w:rsidR="00FC05E6" w:rsidRDefault="00FC05E6" w:rsidP="00FC05E6">
      <w:pPr>
        <w:pStyle w:val="NumberedListing"/>
        <w:spacing w:before="0" w:after="0"/>
        <w:ind w:left="720"/>
        <w:jc w:val="both"/>
      </w:pPr>
      <w:r>
        <w:rPr>
          <w:noProof/>
        </w:rPr>
        <w:drawing>
          <wp:inline distT="0" distB="0" distL="0" distR="0" wp14:anchorId="5F98E75C" wp14:editId="4744BD87">
            <wp:extent cx="5733415" cy="2716530"/>
            <wp:effectExtent l="0" t="0" r="0" b="0"/>
            <wp:docPr id="9" name="Picture 9"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website&#10;&#10;Description automatically generated"/>
                    <pic:cNvPicPr/>
                  </pic:nvPicPr>
                  <pic:blipFill>
                    <a:blip r:embed="rId23"/>
                    <a:stretch>
                      <a:fillRect/>
                    </a:stretch>
                  </pic:blipFill>
                  <pic:spPr>
                    <a:xfrm>
                      <a:off x="0" y="0"/>
                      <a:ext cx="5733415" cy="2716530"/>
                    </a:xfrm>
                    <a:prstGeom prst="rect">
                      <a:avLst/>
                    </a:prstGeom>
                  </pic:spPr>
                </pic:pic>
              </a:graphicData>
            </a:graphic>
          </wp:inline>
        </w:drawing>
      </w:r>
    </w:p>
    <w:p w14:paraId="66A66029" w14:textId="00345870" w:rsidR="004E0C4B" w:rsidRDefault="004E0C4B" w:rsidP="004E0C4B">
      <w:pPr>
        <w:pStyle w:val="NumberedListing"/>
        <w:spacing w:before="0" w:after="0"/>
        <w:ind w:left="576"/>
      </w:pPr>
    </w:p>
    <w:p w14:paraId="66E16D08" w14:textId="030AFD55" w:rsidR="000A462B" w:rsidRDefault="004E0C4B" w:rsidP="001F7791">
      <w:pPr>
        <w:pStyle w:val="NumberedListing"/>
        <w:numPr>
          <w:ilvl w:val="0"/>
          <w:numId w:val="19"/>
        </w:numPr>
        <w:spacing w:before="0" w:after="0"/>
      </w:pPr>
      <w:r>
        <w:t xml:space="preserve">Click on Login and </w:t>
      </w:r>
      <w:r w:rsidR="00D722C7">
        <w:t xml:space="preserve">provide the necessary credentials </w:t>
      </w:r>
    </w:p>
    <w:p w14:paraId="57A54EDD" w14:textId="77777777" w:rsidR="0038721A" w:rsidRDefault="0038721A" w:rsidP="0038721A">
      <w:pPr>
        <w:pStyle w:val="NumberedListing"/>
        <w:spacing w:before="0" w:after="0"/>
        <w:ind w:left="720"/>
      </w:pPr>
    </w:p>
    <w:p w14:paraId="47F4E799" w14:textId="1D081779" w:rsidR="0038721A" w:rsidRDefault="0038721A" w:rsidP="0038721A">
      <w:pPr>
        <w:pStyle w:val="NumberedListing"/>
        <w:spacing w:before="0" w:after="0"/>
        <w:ind w:left="720"/>
        <w:jc w:val="center"/>
      </w:pPr>
      <w:r w:rsidRPr="0038721A">
        <w:rPr>
          <w:noProof/>
        </w:rPr>
        <w:drawing>
          <wp:inline distT="0" distB="0" distL="0" distR="0" wp14:anchorId="5A79518D" wp14:editId="6B1BB716">
            <wp:extent cx="1835149" cy="2316208"/>
            <wp:effectExtent l="0" t="0" r="0" b="8255"/>
            <wp:docPr id="122" name="Picture 12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 text, application, chat or text message&#10;&#10;Description automatically generated"/>
                    <pic:cNvPicPr/>
                  </pic:nvPicPr>
                  <pic:blipFill>
                    <a:blip r:embed="rId24"/>
                    <a:stretch>
                      <a:fillRect/>
                    </a:stretch>
                  </pic:blipFill>
                  <pic:spPr>
                    <a:xfrm>
                      <a:off x="0" y="0"/>
                      <a:ext cx="1845254" cy="2328961"/>
                    </a:xfrm>
                    <a:prstGeom prst="rect">
                      <a:avLst/>
                    </a:prstGeom>
                  </pic:spPr>
                </pic:pic>
              </a:graphicData>
            </a:graphic>
          </wp:inline>
        </w:drawing>
      </w:r>
    </w:p>
    <w:p w14:paraId="7120B03C" w14:textId="5A7CE427" w:rsidR="000A462B" w:rsidRDefault="00B96648" w:rsidP="0035550C">
      <w:pPr>
        <w:pStyle w:val="Figure"/>
        <w:jc w:val="center"/>
      </w:pPr>
      <w:r>
        <w:t>eCMS Login</w:t>
      </w:r>
      <w:r w:rsidR="000A462B">
        <w:t xml:space="preserve"> </w:t>
      </w:r>
      <w:r w:rsidR="00157691">
        <w:t>Page</w:t>
      </w:r>
    </w:p>
    <w:p w14:paraId="39FA49CB" w14:textId="77777777" w:rsidR="00945823" w:rsidRPr="00945823" w:rsidRDefault="00945823" w:rsidP="000939F2"/>
    <w:p w14:paraId="6895660E" w14:textId="2B897C02" w:rsidR="004F6FB7" w:rsidRDefault="004F6FB7" w:rsidP="001F7791">
      <w:pPr>
        <w:pStyle w:val="NumberedListing"/>
        <w:numPr>
          <w:ilvl w:val="0"/>
          <w:numId w:val="19"/>
        </w:numPr>
        <w:spacing w:before="0" w:after="0"/>
        <w:rPr>
          <w:lang w:val="en-US"/>
        </w:rPr>
      </w:pPr>
      <w:r>
        <w:rPr>
          <w:lang w:val="en-US"/>
        </w:rPr>
        <w:lastRenderedPageBreak/>
        <w:t xml:space="preserve">Enter the </w:t>
      </w:r>
      <w:r>
        <w:rPr>
          <w:b/>
          <w:lang w:val="en-US"/>
        </w:rPr>
        <w:t>USERNAME</w:t>
      </w:r>
      <w:r>
        <w:rPr>
          <w:lang w:val="en-US"/>
        </w:rPr>
        <w:t xml:space="preserve"> and the </w:t>
      </w:r>
      <w:r>
        <w:rPr>
          <w:b/>
          <w:lang w:val="en-US"/>
        </w:rPr>
        <w:t>PASSWORD</w:t>
      </w:r>
      <w:r>
        <w:rPr>
          <w:lang w:val="en-US"/>
        </w:rPr>
        <w:t xml:space="preserve"> in the fields provided and Click  </w:t>
      </w:r>
      <w:r w:rsidR="00DC7D19">
        <w:rPr>
          <w:noProof/>
        </w:rPr>
        <w:drawing>
          <wp:inline distT="0" distB="0" distL="0" distR="0" wp14:anchorId="470A99D8" wp14:editId="53A0D53E">
            <wp:extent cx="922655" cy="240166"/>
            <wp:effectExtent l="0" t="0" r="0" b="762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5"/>
                    <a:stretch>
                      <a:fillRect/>
                    </a:stretch>
                  </pic:blipFill>
                  <pic:spPr>
                    <a:xfrm>
                      <a:off x="0" y="0"/>
                      <a:ext cx="962486" cy="250534"/>
                    </a:xfrm>
                    <a:prstGeom prst="rect">
                      <a:avLst/>
                    </a:prstGeom>
                  </pic:spPr>
                </pic:pic>
              </a:graphicData>
            </a:graphic>
          </wp:inline>
        </w:drawing>
      </w:r>
      <w:r>
        <w:rPr>
          <w:lang w:val="en-US"/>
        </w:rPr>
        <w:t xml:space="preserve">button. Upon successful login the </w:t>
      </w:r>
      <w:r w:rsidR="007063CB">
        <w:rPr>
          <w:lang w:val="en-US"/>
        </w:rPr>
        <w:t>Electronic</w:t>
      </w:r>
      <w:r>
        <w:t xml:space="preserve"> Customs Management System </w:t>
      </w:r>
      <w:r>
        <w:rPr>
          <w:lang w:val="en-US"/>
        </w:rPr>
        <w:t>Home Page will be displayed.</w:t>
      </w:r>
    </w:p>
    <w:p w14:paraId="54672E98" w14:textId="4E5B5B65" w:rsidR="00813D54" w:rsidRDefault="00813D54" w:rsidP="00813D54">
      <w:pPr>
        <w:pStyle w:val="NumberedListing"/>
        <w:spacing w:before="0" w:after="0"/>
        <w:rPr>
          <w:lang w:val="en-US"/>
        </w:rPr>
      </w:pPr>
    </w:p>
    <w:p w14:paraId="19C4BB59" w14:textId="143A4C52" w:rsidR="000209A8" w:rsidRDefault="00813D54" w:rsidP="001F7791">
      <w:pPr>
        <w:pStyle w:val="NumberedListing"/>
        <w:numPr>
          <w:ilvl w:val="0"/>
          <w:numId w:val="19"/>
        </w:numPr>
        <w:spacing w:before="0" w:after="0"/>
        <w:rPr>
          <w:lang w:val="en-US"/>
        </w:rPr>
      </w:pPr>
      <w:r w:rsidRPr="00231C31">
        <w:rPr>
          <w:lang w:val="en-US"/>
        </w:rPr>
        <w:t>On the login page, the user clicks the </w:t>
      </w:r>
      <w:r w:rsidRPr="00231C31">
        <w:rPr>
          <w:b/>
          <w:bCs/>
          <w:color w:val="FF0000"/>
          <w:u w:val="single"/>
          <w:lang w:val="en-US"/>
        </w:rPr>
        <w:t>Forgot Password?</w:t>
      </w:r>
      <w:r w:rsidRPr="00231C31">
        <w:rPr>
          <w:color w:val="FF0000"/>
          <w:lang w:val="en-US"/>
        </w:rPr>
        <w:t> </w:t>
      </w:r>
      <w:r w:rsidR="00F241AC">
        <w:rPr>
          <w:lang w:val="en-US"/>
        </w:rPr>
        <w:t>, if the user forget their password</w:t>
      </w:r>
      <w:r w:rsidR="004A0F6E">
        <w:rPr>
          <w:lang w:val="en-US"/>
        </w:rPr>
        <w:t>. Then they will need to provide the required information and then default password will be send to their mail.</w:t>
      </w:r>
    </w:p>
    <w:p w14:paraId="3D86923A" w14:textId="3AC8D98E" w:rsidR="00303410" w:rsidRDefault="00303410" w:rsidP="00303410">
      <w:pPr>
        <w:pStyle w:val="ListParagraph"/>
        <w:rPr>
          <w:lang w:val="en-US"/>
        </w:rPr>
      </w:pPr>
    </w:p>
    <w:p w14:paraId="21E616AA" w14:textId="6C207107" w:rsidR="00303410" w:rsidRPr="00F241AC" w:rsidRDefault="0039027B" w:rsidP="00303410">
      <w:pPr>
        <w:pStyle w:val="NumberedListing"/>
        <w:spacing w:before="0" w:after="0"/>
        <w:rPr>
          <w:lang w:val="en-US"/>
        </w:rPr>
      </w:pPr>
      <w:r>
        <w:rPr>
          <w:noProof/>
        </w:rPr>
        <w:drawing>
          <wp:anchor distT="0" distB="0" distL="114300" distR="114300" simplePos="0" relativeHeight="251656192" behindDoc="0" locked="0" layoutInCell="1" allowOverlap="1" wp14:anchorId="27785045" wp14:editId="0A26C1D8">
            <wp:simplePos x="0" y="0"/>
            <wp:positionH relativeFrom="column">
              <wp:posOffset>1784350</wp:posOffset>
            </wp:positionH>
            <wp:positionV relativeFrom="paragraph">
              <wp:posOffset>20955</wp:posOffset>
            </wp:positionV>
            <wp:extent cx="1809750" cy="2609850"/>
            <wp:effectExtent l="0" t="0" r="0" b="0"/>
            <wp:wrapSquare wrapText="bothSides"/>
            <wp:docPr id="116" name="Picture 1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Graphical user interface, application&#10;&#10;Description automatically generated"/>
                    <pic:cNvPicPr/>
                  </pic:nvPicPr>
                  <pic:blipFill rotWithShape="1">
                    <a:blip r:embed="rId26">
                      <a:extLst>
                        <a:ext uri="{28A0092B-C50C-407E-A947-70E740481C1C}">
                          <a14:useLocalDpi xmlns:a14="http://schemas.microsoft.com/office/drawing/2010/main" val="0"/>
                        </a:ext>
                      </a:extLst>
                    </a:blip>
                    <a:srcRect l="5287" t="9107" r="5335" b="3813"/>
                    <a:stretch/>
                  </pic:blipFill>
                  <pic:spPr bwMode="auto">
                    <a:xfrm>
                      <a:off x="0" y="0"/>
                      <a:ext cx="1809750" cy="2609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F2E9D4" w14:textId="49696A51" w:rsidR="00FA64D2" w:rsidRDefault="00FA64D2" w:rsidP="00FA64D2">
      <w:pPr>
        <w:pStyle w:val="Figure"/>
      </w:pPr>
    </w:p>
    <w:p w14:paraId="61C2F702" w14:textId="30335C3B" w:rsidR="00FA64D2" w:rsidRDefault="00FA64D2" w:rsidP="00FA64D2">
      <w:pPr>
        <w:pStyle w:val="BodyText"/>
      </w:pPr>
    </w:p>
    <w:p w14:paraId="3D6618DA" w14:textId="76260200" w:rsidR="00FA64D2" w:rsidRDefault="00FA64D2" w:rsidP="00FA64D2">
      <w:pPr>
        <w:pStyle w:val="BodyText"/>
      </w:pPr>
    </w:p>
    <w:p w14:paraId="2B27BC14" w14:textId="72BC53AF" w:rsidR="00FA64D2" w:rsidRDefault="00FA64D2" w:rsidP="00FA64D2">
      <w:pPr>
        <w:pStyle w:val="BodyText"/>
      </w:pPr>
    </w:p>
    <w:p w14:paraId="3DE34760" w14:textId="693062BF" w:rsidR="00FA64D2" w:rsidRDefault="00FA64D2" w:rsidP="00FA64D2">
      <w:pPr>
        <w:pStyle w:val="BodyText"/>
      </w:pPr>
    </w:p>
    <w:p w14:paraId="00493014" w14:textId="7532982A" w:rsidR="00FA64D2" w:rsidRDefault="00FA64D2" w:rsidP="00FA64D2">
      <w:pPr>
        <w:pStyle w:val="BodyText"/>
      </w:pPr>
    </w:p>
    <w:p w14:paraId="31046B56" w14:textId="01760474" w:rsidR="00FA64D2" w:rsidRDefault="00FA64D2" w:rsidP="00FA64D2">
      <w:pPr>
        <w:pStyle w:val="BodyText"/>
      </w:pPr>
    </w:p>
    <w:p w14:paraId="2795953B" w14:textId="45C42743" w:rsidR="00FA64D2" w:rsidRDefault="00FA64D2" w:rsidP="00FA64D2">
      <w:pPr>
        <w:pStyle w:val="BodyText"/>
      </w:pPr>
    </w:p>
    <w:p w14:paraId="11231F24" w14:textId="5046C7D3" w:rsidR="00FA64D2" w:rsidRDefault="00FA64D2" w:rsidP="00FA64D2">
      <w:pPr>
        <w:pStyle w:val="BodyText"/>
      </w:pPr>
    </w:p>
    <w:p w14:paraId="466CBB8D" w14:textId="6BC23454" w:rsidR="00FA64D2" w:rsidRDefault="00FA64D2" w:rsidP="00FA64D2">
      <w:pPr>
        <w:pStyle w:val="BodyText"/>
      </w:pPr>
    </w:p>
    <w:p w14:paraId="218C9A92" w14:textId="5FF25C4E" w:rsidR="00F03D0C" w:rsidRDefault="00F03D0C" w:rsidP="001F7791">
      <w:pPr>
        <w:pStyle w:val="Screenshot"/>
        <w:numPr>
          <w:ilvl w:val="0"/>
          <w:numId w:val="19"/>
        </w:numPr>
      </w:pPr>
      <w:r>
        <w:t xml:space="preserve"> </w:t>
      </w:r>
      <w:r w:rsidR="00945823">
        <w:t>Dash</w:t>
      </w:r>
      <w:r w:rsidR="00F0201A">
        <w:t>b</w:t>
      </w:r>
      <w:r w:rsidR="005D34FE">
        <w:t xml:space="preserve">oard </w:t>
      </w:r>
      <w:r w:rsidR="00D8770D">
        <w:t>Page</w:t>
      </w:r>
    </w:p>
    <w:p w14:paraId="6DD53705" w14:textId="77777777" w:rsidR="000A462B" w:rsidRDefault="000A462B" w:rsidP="001F7791">
      <w:pPr>
        <w:pStyle w:val="Heading2CL"/>
        <w:numPr>
          <w:ilvl w:val="0"/>
          <w:numId w:val="109"/>
        </w:numPr>
      </w:pPr>
      <w:bookmarkStart w:id="19" w:name="_Toc240712624"/>
      <w:bookmarkStart w:id="20" w:name="_Toc454817749"/>
      <w:bookmarkStart w:id="21" w:name="_Toc123813432"/>
      <w:bookmarkStart w:id="22" w:name="_Toc129608377"/>
      <w:r>
        <w:t>Logging Out</w:t>
      </w:r>
      <w:bookmarkEnd w:id="19"/>
      <w:bookmarkEnd w:id="20"/>
      <w:bookmarkEnd w:id="21"/>
      <w:bookmarkEnd w:id="22"/>
    </w:p>
    <w:p w14:paraId="28A39FBC" w14:textId="2D879BCB" w:rsidR="000A462B" w:rsidRPr="00CD4F06" w:rsidRDefault="000A462B" w:rsidP="001F7791">
      <w:pPr>
        <w:pStyle w:val="Screenshot"/>
        <w:numPr>
          <w:ilvl w:val="0"/>
          <w:numId w:val="110"/>
        </w:numPr>
        <w:jc w:val="both"/>
      </w:pPr>
      <w:r w:rsidRPr="00CD4F06">
        <w:t xml:space="preserve">This function allows the user to log out from the application any time. User can sign out from the </w:t>
      </w:r>
      <w:r w:rsidR="009D3D48" w:rsidRPr="00CD4F06">
        <w:t>TFB</w:t>
      </w:r>
      <w:r w:rsidR="005D34FE" w:rsidRPr="00CD4F06">
        <w:t xml:space="preserve"> System </w:t>
      </w:r>
      <w:r w:rsidRPr="00CD4F06">
        <w:t xml:space="preserve">any time by simply clicking the </w:t>
      </w:r>
      <w:r w:rsidR="002D3B59" w:rsidRPr="00CD4F06">
        <w:drawing>
          <wp:inline distT="0" distB="0" distL="0" distR="0" wp14:anchorId="0A5A7115" wp14:editId="3B707E5A">
            <wp:extent cx="733333" cy="2190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33333" cy="219048"/>
                    </a:xfrm>
                    <a:prstGeom prst="rect">
                      <a:avLst/>
                    </a:prstGeom>
                  </pic:spPr>
                </pic:pic>
              </a:graphicData>
            </a:graphic>
          </wp:inline>
        </w:drawing>
      </w:r>
      <w:r w:rsidRPr="00CD4F06">
        <w:t xml:space="preserve"> button available at the upper right corner of the</w:t>
      </w:r>
      <w:r w:rsidR="005847B6" w:rsidRPr="00CD4F06">
        <w:t xml:space="preserve"> user logged-in window</w:t>
      </w:r>
      <w:r w:rsidRPr="00CD4F06">
        <w:t>.</w:t>
      </w:r>
    </w:p>
    <w:p w14:paraId="467075B7" w14:textId="77777777" w:rsidR="008E2EEA" w:rsidRPr="008E2EEA" w:rsidRDefault="008E2EEA" w:rsidP="008E2EEA">
      <w:pPr>
        <w:pStyle w:val="NumberedListing"/>
        <w:spacing w:before="0" w:after="0"/>
        <w:ind w:left="936"/>
        <w:rPr>
          <w:noProof/>
          <w:lang w:val="en-IN" w:eastAsia="en-IN"/>
        </w:rPr>
      </w:pPr>
    </w:p>
    <w:p w14:paraId="53244770" w14:textId="648FA8DE" w:rsidR="008E2EEA" w:rsidRPr="00BF2E04" w:rsidRDefault="0039027B" w:rsidP="00CD4F06">
      <w:pPr>
        <w:pStyle w:val="NumberedListing"/>
        <w:spacing w:before="0" w:after="0"/>
        <w:rPr>
          <w:noProof/>
          <w:lang w:val="en-IN" w:eastAsia="en-IN"/>
        </w:rPr>
      </w:pPr>
      <w:r>
        <w:rPr>
          <w:noProof/>
          <w:lang w:val="en-IN" w:eastAsia="en-IN"/>
        </w:rPr>
        <w:drawing>
          <wp:inline distT="0" distB="0" distL="0" distR="0" wp14:anchorId="764E48E0" wp14:editId="1C7747A1">
            <wp:extent cx="5733415" cy="2660015"/>
            <wp:effectExtent l="0" t="0" r="635" b="6985"/>
            <wp:docPr id="124" name="Picture 12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3415" cy="2660015"/>
                    </a:xfrm>
                    <a:prstGeom prst="rect">
                      <a:avLst/>
                    </a:prstGeom>
                  </pic:spPr>
                </pic:pic>
              </a:graphicData>
            </a:graphic>
          </wp:inline>
        </w:drawing>
      </w:r>
    </w:p>
    <w:p w14:paraId="79771AC7" w14:textId="22D5E616" w:rsidR="00F03D0C" w:rsidRDefault="00F03D0C" w:rsidP="00CD4F06">
      <w:pPr>
        <w:pStyle w:val="Figure"/>
        <w:jc w:val="center"/>
      </w:pPr>
      <w:r w:rsidRPr="006909AD">
        <w:t xml:space="preserve">Log Out </w:t>
      </w:r>
      <w:r w:rsidR="00D8770D">
        <w:t>Page</w:t>
      </w:r>
    </w:p>
    <w:p w14:paraId="14737478" w14:textId="77777777" w:rsidR="00C911B4" w:rsidRPr="002F3A73" w:rsidRDefault="00C911B4" w:rsidP="002F3A73">
      <w:pPr>
        <w:pStyle w:val="Heading2"/>
        <w:shd w:val="clear" w:color="auto" w:fill="FFFFFF"/>
        <w:spacing w:after="240"/>
        <w:ind w:left="0"/>
        <w:rPr>
          <w:rFonts w:ascii="Source Sans Pro" w:hAnsi="Source Sans Pro"/>
          <w:color w:val="425051"/>
          <w:sz w:val="30"/>
          <w:szCs w:val="30"/>
        </w:rPr>
      </w:pPr>
      <w:bookmarkStart w:id="23" w:name="_Toc392169824"/>
      <w:bookmarkStart w:id="24" w:name="CommonIconsandButtons"/>
      <w:bookmarkStart w:id="25" w:name="_Toc129608378"/>
      <w:r w:rsidRPr="002F3A73">
        <w:rPr>
          <w:rFonts w:ascii="Source Sans Pro" w:hAnsi="Source Sans Pro"/>
          <w:color w:val="425051"/>
          <w:sz w:val="30"/>
          <w:szCs w:val="30"/>
        </w:rPr>
        <w:lastRenderedPageBreak/>
        <w:t>Common Icons and Buttons</w:t>
      </w:r>
      <w:bookmarkEnd w:id="23"/>
      <w:bookmarkEnd w:id="25"/>
    </w:p>
    <w:bookmarkEnd w:id="24"/>
    <w:p w14:paraId="512AE960" w14:textId="22BE77DF" w:rsidR="00E30F09" w:rsidRPr="00E30F09" w:rsidRDefault="00E30F09" w:rsidP="002F3A73">
      <w:pPr>
        <w:pStyle w:val="BodyText"/>
        <w:ind w:left="0"/>
        <w:rPr>
          <w:lang w:val="en-US"/>
        </w:rPr>
      </w:pPr>
      <w:r w:rsidRPr="002F3A73">
        <w:t>The</w:t>
      </w:r>
      <w:r w:rsidRPr="00E30F09">
        <w:rPr>
          <w:lang w:val="en-US"/>
        </w:rPr>
        <w:t xml:space="preserve"> following are the list of </w:t>
      </w:r>
      <w:r>
        <w:rPr>
          <w:lang w:val="en-US"/>
        </w:rPr>
        <w:t xml:space="preserve">icons and </w:t>
      </w:r>
      <w:r w:rsidRPr="00E30F09">
        <w:rPr>
          <w:lang w:val="en-US"/>
        </w:rPr>
        <w:t xml:space="preserve">buttons referenced across screens and their functionality. </w:t>
      </w:r>
    </w:p>
    <w:tbl>
      <w:tblPr>
        <w:tblStyle w:val="TableGrid"/>
        <w:tblW w:w="0" w:type="auto"/>
        <w:jc w:val="center"/>
        <w:tblLayout w:type="fixed"/>
        <w:tblLook w:val="04A0" w:firstRow="1" w:lastRow="0" w:firstColumn="1" w:lastColumn="0" w:noHBand="0" w:noVBand="1"/>
      </w:tblPr>
      <w:tblGrid>
        <w:gridCol w:w="2933"/>
        <w:gridCol w:w="5802"/>
      </w:tblGrid>
      <w:tr w:rsidR="00C911B4" w:rsidRPr="0013748C" w14:paraId="1904B993" w14:textId="77777777" w:rsidTr="00070017">
        <w:trPr>
          <w:cantSplit/>
          <w:tblHeader/>
          <w:jc w:val="center"/>
        </w:trPr>
        <w:tc>
          <w:tcPr>
            <w:tcW w:w="2933" w:type="dxa"/>
            <w:shd w:val="clear" w:color="auto" w:fill="BFBFBF" w:themeFill="background1" w:themeFillShade="BF"/>
          </w:tcPr>
          <w:p w14:paraId="69D3CA30" w14:textId="77777777" w:rsidR="00C911B4" w:rsidRPr="0013748C" w:rsidRDefault="00C911B4" w:rsidP="00C77AEE">
            <w:pPr>
              <w:pStyle w:val="TableHeading"/>
            </w:pPr>
            <w:r w:rsidRPr="0013748C">
              <w:t>Field/Button description</w:t>
            </w:r>
          </w:p>
        </w:tc>
        <w:tc>
          <w:tcPr>
            <w:tcW w:w="5802" w:type="dxa"/>
            <w:shd w:val="clear" w:color="auto" w:fill="BFBFBF" w:themeFill="background1" w:themeFillShade="BF"/>
          </w:tcPr>
          <w:p w14:paraId="7D008BEB" w14:textId="77777777" w:rsidR="00C911B4" w:rsidRPr="0013748C" w:rsidRDefault="00C911B4" w:rsidP="00C77AEE">
            <w:pPr>
              <w:pStyle w:val="TableHeading"/>
            </w:pPr>
            <w:r w:rsidRPr="0013748C">
              <w:t>Action/Input Required</w:t>
            </w:r>
          </w:p>
        </w:tc>
      </w:tr>
      <w:tr w:rsidR="00C911B4" w:rsidRPr="0013748C" w14:paraId="73A395AF" w14:textId="77777777" w:rsidTr="00070017">
        <w:trPr>
          <w:cantSplit/>
          <w:jc w:val="center"/>
        </w:trPr>
        <w:tc>
          <w:tcPr>
            <w:tcW w:w="2933" w:type="dxa"/>
          </w:tcPr>
          <w:p w14:paraId="654FF1F9" w14:textId="658C0E8C" w:rsidR="00C911B4" w:rsidRPr="0013748C" w:rsidRDefault="00F74B7A" w:rsidP="00C77AEE">
            <w:pPr>
              <w:pStyle w:val="TableField"/>
              <w:rPr>
                <w:noProof/>
                <w:lang w:val="en-SG" w:eastAsia="en-SG"/>
              </w:rPr>
            </w:pPr>
            <w:r w:rsidRPr="00F74B7A">
              <w:rPr>
                <w:noProof/>
                <w:lang w:val="en-SG" w:eastAsia="en-SG"/>
              </w:rPr>
              <w:drawing>
                <wp:anchor distT="0" distB="0" distL="114300" distR="114300" simplePos="0" relativeHeight="251658240" behindDoc="0" locked="0" layoutInCell="1" allowOverlap="1" wp14:anchorId="4916EB99" wp14:editId="53C9B8BE">
                  <wp:simplePos x="0" y="0"/>
                  <wp:positionH relativeFrom="column">
                    <wp:posOffset>460375</wp:posOffset>
                  </wp:positionH>
                  <wp:positionV relativeFrom="paragraph">
                    <wp:posOffset>549275</wp:posOffset>
                  </wp:positionV>
                  <wp:extent cx="292115" cy="234962"/>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92115" cy="234962"/>
                          </a:xfrm>
                          <a:prstGeom prst="rect">
                            <a:avLst/>
                          </a:prstGeom>
                        </pic:spPr>
                      </pic:pic>
                    </a:graphicData>
                  </a:graphic>
                  <wp14:sizeRelH relativeFrom="page">
                    <wp14:pctWidth>0</wp14:pctWidth>
                  </wp14:sizeRelH>
                  <wp14:sizeRelV relativeFrom="page">
                    <wp14:pctHeight>0</wp14:pctHeight>
                  </wp14:sizeRelV>
                </wp:anchor>
              </w:drawing>
            </w:r>
          </w:p>
        </w:tc>
        <w:tc>
          <w:tcPr>
            <w:tcW w:w="5802" w:type="dxa"/>
          </w:tcPr>
          <w:p w14:paraId="4702D8CA" w14:textId="02FF4E63" w:rsidR="00C911B4" w:rsidRPr="0013748C" w:rsidRDefault="00C911B4" w:rsidP="00F74B7A">
            <w:pPr>
              <w:pStyle w:val="TableText"/>
              <w:numPr>
                <w:ilvl w:val="0"/>
                <w:numId w:val="16"/>
              </w:numPr>
              <w:spacing w:before="40" w:after="40" w:line="240" w:lineRule="auto"/>
              <w:ind w:left="370"/>
            </w:pPr>
            <w:r w:rsidRPr="0013748C">
              <w:t xml:space="preserve">Click  </w:t>
            </w:r>
            <w:r w:rsidR="00F74B7A" w:rsidRPr="00F74B7A">
              <w:rPr>
                <w:noProof/>
                <w:lang w:val="en-SG" w:eastAsia="en-SG"/>
              </w:rPr>
              <w:drawing>
                <wp:inline distT="0" distB="0" distL="0" distR="0" wp14:anchorId="176EDFE5" wp14:editId="139002F4">
                  <wp:extent cx="292115" cy="234962"/>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2115" cy="234962"/>
                          </a:xfrm>
                          <a:prstGeom prst="rect">
                            <a:avLst/>
                          </a:prstGeom>
                        </pic:spPr>
                      </pic:pic>
                    </a:graphicData>
                  </a:graphic>
                </wp:inline>
              </w:drawing>
            </w:r>
            <w:r w:rsidRPr="0013748C">
              <w:t xml:space="preserve"> to view the calendar.</w:t>
            </w:r>
          </w:p>
          <w:p w14:paraId="53439679" w14:textId="77777777" w:rsidR="00C911B4" w:rsidRPr="0013748C" w:rsidRDefault="00C911B4" w:rsidP="00F74B7A">
            <w:pPr>
              <w:pStyle w:val="TableText"/>
              <w:numPr>
                <w:ilvl w:val="0"/>
                <w:numId w:val="16"/>
              </w:numPr>
              <w:spacing w:before="40" w:after="40" w:line="240" w:lineRule="auto"/>
              <w:ind w:left="370"/>
            </w:pPr>
            <w:r w:rsidRPr="0013748C">
              <w:t>Specify the required date and time from the respective portions of the calendar.</w:t>
            </w:r>
          </w:p>
          <w:p w14:paraId="62F078AC" w14:textId="77777777" w:rsidR="00C911B4" w:rsidRPr="0013748C" w:rsidRDefault="00C911B4" w:rsidP="00F74B7A">
            <w:pPr>
              <w:pStyle w:val="TableText"/>
              <w:numPr>
                <w:ilvl w:val="0"/>
                <w:numId w:val="16"/>
              </w:numPr>
              <w:spacing w:before="40" w:after="40" w:line="240" w:lineRule="auto"/>
              <w:ind w:left="370"/>
            </w:pPr>
            <w:r w:rsidRPr="0013748C">
              <w:t xml:space="preserve">Click </w:t>
            </w:r>
            <w:r w:rsidRPr="0013748C">
              <w:rPr>
                <w:b/>
              </w:rPr>
              <w:t>Apply</w:t>
            </w:r>
            <w:r w:rsidRPr="0013748C">
              <w:t>.</w:t>
            </w:r>
          </w:p>
          <w:p w14:paraId="3E523AB9" w14:textId="0A6CAABC" w:rsidR="00C911B4" w:rsidRPr="0013748C" w:rsidRDefault="00381A59" w:rsidP="00C77AEE">
            <w:pPr>
              <w:pStyle w:val="TableText"/>
            </w:pPr>
            <w:r w:rsidRPr="00381A59">
              <w:rPr>
                <w:noProof/>
              </w:rPr>
              <w:drawing>
                <wp:inline distT="0" distB="0" distL="0" distR="0" wp14:anchorId="05DE9F9B" wp14:editId="6381E0E2">
                  <wp:extent cx="2078416" cy="2032000"/>
                  <wp:effectExtent l="0" t="0" r="0" b="6350"/>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84296" cy="2037749"/>
                          </a:xfrm>
                          <a:prstGeom prst="rect">
                            <a:avLst/>
                          </a:prstGeom>
                        </pic:spPr>
                      </pic:pic>
                    </a:graphicData>
                  </a:graphic>
                </wp:inline>
              </w:drawing>
            </w:r>
          </w:p>
        </w:tc>
      </w:tr>
      <w:tr w:rsidR="00C911B4" w:rsidRPr="0013748C" w14:paraId="3326DE20" w14:textId="77777777" w:rsidTr="00070017">
        <w:trPr>
          <w:cantSplit/>
          <w:jc w:val="center"/>
        </w:trPr>
        <w:tc>
          <w:tcPr>
            <w:tcW w:w="2933" w:type="dxa"/>
          </w:tcPr>
          <w:p w14:paraId="474FD4BE" w14:textId="53A7D6BA" w:rsidR="00C911B4" w:rsidRPr="0013748C" w:rsidRDefault="00411DB2" w:rsidP="00C77AEE">
            <w:pPr>
              <w:pStyle w:val="TableField"/>
            </w:pPr>
            <w:r>
              <w:rPr>
                <w:noProof/>
              </w:rPr>
              <w:drawing>
                <wp:inline distT="0" distB="0" distL="0" distR="0" wp14:anchorId="68E56F17" wp14:editId="1166D226">
                  <wp:extent cx="901700" cy="28575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31">
                            <a:extLst>
                              <a:ext uri="{28A0092B-C50C-407E-A947-70E740481C1C}">
                                <a14:useLocalDpi xmlns:a14="http://schemas.microsoft.com/office/drawing/2010/main" val="0"/>
                              </a:ext>
                            </a:extLst>
                          </a:blip>
                          <a:stretch>
                            <a:fillRect/>
                          </a:stretch>
                        </pic:blipFill>
                        <pic:spPr>
                          <a:xfrm>
                            <a:off x="0" y="0"/>
                            <a:ext cx="901700" cy="285750"/>
                          </a:xfrm>
                          <a:prstGeom prst="rect">
                            <a:avLst/>
                          </a:prstGeom>
                        </pic:spPr>
                      </pic:pic>
                    </a:graphicData>
                  </a:graphic>
                </wp:inline>
              </w:drawing>
            </w:r>
          </w:p>
        </w:tc>
        <w:tc>
          <w:tcPr>
            <w:tcW w:w="5802" w:type="dxa"/>
          </w:tcPr>
          <w:p w14:paraId="5CA14D7F" w14:textId="68947409" w:rsidR="00C911B4" w:rsidRPr="0013748C" w:rsidRDefault="00C911B4" w:rsidP="00736A15">
            <w:pPr>
              <w:pStyle w:val="TableText"/>
            </w:pPr>
            <w:r w:rsidRPr="0013748C">
              <w:t>Click this</w:t>
            </w:r>
            <w:r w:rsidR="000E0E1E">
              <w:t xml:space="preserve"> button </w:t>
            </w:r>
            <w:r w:rsidRPr="0013748C">
              <w:t>to submit the</w:t>
            </w:r>
            <w:r w:rsidR="00736A15">
              <w:t xml:space="preserve"> </w:t>
            </w:r>
            <w:r w:rsidR="00BE5748">
              <w:t xml:space="preserve">relevant </w:t>
            </w:r>
            <w:r w:rsidR="00736A15">
              <w:t>details</w:t>
            </w:r>
            <w:r w:rsidRPr="0013748C">
              <w:t xml:space="preserve">. </w:t>
            </w:r>
          </w:p>
        </w:tc>
      </w:tr>
      <w:tr w:rsidR="00C911B4" w:rsidRPr="0013748C" w14:paraId="6F95FB12" w14:textId="77777777" w:rsidTr="00070017">
        <w:trPr>
          <w:cantSplit/>
          <w:jc w:val="center"/>
        </w:trPr>
        <w:tc>
          <w:tcPr>
            <w:tcW w:w="2933" w:type="dxa"/>
          </w:tcPr>
          <w:p w14:paraId="7524350F" w14:textId="30028B65" w:rsidR="00C911B4" w:rsidRPr="0013748C" w:rsidRDefault="008F4C90" w:rsidP="00C77AEE">
            <w:pPr>
              <w:pStyle w:val="TableField"/>
              <w:rPr>
                <w:noProof/>
                <w:lang w:val="en-SG" w:eastAsia="en-SG"/>
              </w:rPr>
            </w:pPr>
            <w:r>
              <w:rPr>
                <w:noProof/>
              </w:rPr>
              <w:drawing>
                <wp:inline distT="0" distB="0" distL="0" distR="0" wp14:anchorId="49943DC8" wp14:editId="4A608EB8">
                  <wp:extent cx="952500" cy="2692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61330" cy="271734"/>
                          </a:xfrm>
                          <a:prstGeom prst="rect">
                            <a:avLst/>
                          </a:prstGeom>
                        </pic:spPr>
                      </pic:pic>
                    </a:graphicData>
                  </a:graphic>
                </wp:inline>
              </w:drawing>
            </w:r>
          </w:p>
        </w:tc>
        <w:tc>
          <w:tcPr>
            <w:tcW w:w="5802" w:type="dxa"/>
          </w:tcPr>
          <w:p w14:paraId="09146C93" w14:textId="47B55486" w:rsidR="00C911B4" w:rsidRPr="0013748C" w:rsidRDefault="00C911B4" w:rsidP="00C86D20">
            <w:pPr>
              <w:pStyle w:val="TableText"/>
            </w:pPr>
            <w:r w:rsidRPr="0013748C">
              <w:t xml:space="preserve">Click this </w:t>
            </w:r>
            <w:r w:rsidR="000E0E1E">
              <w:t xml:space="preserve">button </w:t>
            </w:r>
            <w:r w:rsidRPr="0013748C">
              <w:t>to c</w:t>
            </w:r>
            <w:r w:rsidR="00C86D20">
              <w:t>lose</w:t>
            </w:r>
            <w:r w:rsidRPr="0013748C">
              <w:rPr>
                <w:b/>
              </w:rPr>
              <w:t xml:space="preserve"> </w:t>
            </w:r>
            <w:r w:rsidRPr="002B430E">
              <w:t>the</w:t>
            </w:r>
            <w:r w:rsidR="00C86D20">
              <w:t xml:space="preserve"> relevant tab details</w:t>
            </w:r>
            <w:r w:rsidRPr="002B430E">
              <w:t>.</w:t>
            </w:r>
            <w:r w:rsidRPr="0013748C">
              <w:t xml:space="preserve"> </w:t>
            </w:r>
            <w:r>
              <w:t xml:space="preserve"> </w:t>
            </w:r>
          </w:p>
        </w:tc>
      </w:tr>
      <w:tr w:rsidR="00C911B4" w:rsidRPr="0013748C" w14:paraId="6D252117" w14:textId="77777777" w:rsidTr="00070017">
        <w:trPr>
          <w:cantSplit/>
          <w:jc w:val="center"/>
        </w:trPr>
        <w:tc>
          <w:tcPr>
            <w:tcW w:w="2933" w:type="dxa"/>
          </w:tcPr>
          <w:p w14:paraId="67CDE02A" w14:textId="21151A3F" w:rsidR="00C911B4" w:rsidRPr="0013748C" w:rsidRDefault="00411DB2" w:rsidP="00C77AEE">
            <w:pPr>
              <w:pStyle w:val="TableField"/>
            </w:pPr>
            <w:r>
              <w:rPr>
                <w:noProof/>
              </w:rPr>
              <w:drawing>
                <wp:inline distT="0" distB="0" distL="0" distR="0" wp14:anchorId="419CB5D5" wp14:editId="278F6895">
                  <wp:extent cx="1085850" cy="29845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Picture 965"/>
                          <pic:cNvPicPr/>
                        </pic:nvPicPr>
                        <pic:blipFill>
                          <a:blip r:embed="rId33">
                            <a:extLst>
                              <a:ext uri="{28A0092B-C50C-407E-A947-70E740481C1C}">
                                <a14:useLocalDpi xmlns:a14="http://schemas.microsoft.com/office/drawing/2010/main" val="0"/>
                              </a:ext>
                            </a:extLst>
                          </a:blip>
                          <a:stretch>
                            <a:fillRect/>
                          </a:stretch>
                        </pic:blipFill>
                        <pic:spPr>
                          <a:xfrm>
                            <a:off x="0" y="0"/>
                            <a:ext cx="1085850" cy="298450"/>
                          </a:xfrm>
                          <a:prstGeom prst="rect">
                            <a:avLst/>
                          </a:prstGeom>
                        </pic:spPr>
                      </pic:pic>
                    </a:graphicData>
                  </a:graphic>
                </wp:inline>
              </w:drawing>
            </w:r>
          </w:p>
        </w:tc>
        <w:tc>
          <w:tcPr>
            <w:tcW w:w="5802" w:type="dxa"/>
          </w:tcPr>
          <w:p w14:paraId="601DAA8F" w14:textId="71F5E891" w:rsidR="00C911B4" w:rsidRPr="0013748C" w:rsidRDefault="00C911B4" w:rsidP="00C86D20">
            <w:pPr>
              <w:pStyle w:val="TableText"/>
            </w:pPr>
            <w:r w:rsidRPr="0013748C">
              <w:t xml:space="preserve">Click this </w:t>
            </w:r>
            <w:r w:rsidR="000E0E1E">
              <w:t xml:space="preserve">button </w:t>
            </w:r>
            <w:r w:rsidRPr="0013748C">
              <w:t xml:space="preserve">to </w:t>
            </w:r>
            <w:r w:rsidR="00C86D20">
              <w:t>update the modified details relevant to</w:t>
            </w:r>
            <w:r w:rsidR="00C1263A">
              <w:t xml:space="preserve"> </w:t>
            </w:r>
            <w:r w:rsidR="00C86D20">
              <w:t>the respective</w:t>
            </w:r>
            <w:r w:rsidRPr="0013748C">
              <w:t xml:space="preserve"> tab.</w:t>
            </w:r>
          </w:p>
        </w:tc>
      </w:tr>
      <w:tr w:rsidR="00C911B4" w:rsidRPr="0013748C" w14:paraId="15E7F875" w14:textId="77777777" w:rsidTr="00070017">
        <w:trPr>
          <w:cantSplit/>
          <w:jc w:val="center"/>
        </w:trPr>
        <w:tc>
          <w:tcPr>
            <w:tcW w:w="2933" w:type="dxa"/>
          </w:tcPr>
          <w:p w14:paraId="61B710DB" w14:textId="59CF4AE0" w:rsidR="00C911B4" w:rsidRDefault="00C6789E" w:rsidP="00C77AEE">
            <w:pPr>
              <w:pStyle w:val="TableField"/>
              <w:rPr>
                <w:noProof/>
                <w:lang w:val="en-SG" w:eastAsia="en-SG"/>
              </w:rPr>
            </w:pPr>
            <w:r w:rsidRPr="00C6789E">
              <w:rPr>
                <w:noProof/>
                <w:lang w:val="en-SG" w:eastAsia="en-SG"/>
              </w:rPr>
              <w:drawing>
                <wp:inline distT="0" distB="0" distL="0" distR="0" wp14:anchorId="00786C63" wp14:editId="26E2D2DB">
                  <wp:extent cx="901746" cy="234962"/>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01746" cy="234962"/>
                          </a:xfrm>
                          <a:prstGeom prst="rect">
                            <a:avLst/>
                          </a:prstGeom>
                        </pic:spPr>
                      </pic:pic>
                    </a:graphicData>
                  </a:graphic>
                </wp:inline>
              </w:drawing>
            </w:r>
          </w:p>
        </w:tc>
        <w:tc>
          <w:tcPr>
            <w:tcW w:w="5802" w:type="dxa"/>
          </w:tcPr>
          <w:p w14:paraId="470E97F2" w14:textId="1713C0EC" w:rsidR="00C911B4" w:rsidRDefault="00C911B4" w:rsidP="00C77AEE">
            <w:pPr>
              <w:pStyle w:val="TableText"/>
            </w:pPr>
            <w:r>
              <w:t>Click this</w:t>
            </w:r>
            <w:r w:rsidR="000E0E1E">
              <w:t xml:space="preserve"> button</w:t>
            </w:r>
            <w:r>
              <w:t xml:space="preserve"> to save the details of that particular tab.</w:t>
            </w:r>
          </w:p>
        </w:tc>
      </w:tr>
      <w:tr w:rsidR="00BE5748" w:rsidRPr="0013748C" w14:paraId="5C43BD37" w14:textId="77777777" w:rsidTr="00070017">
        <w:trPr>
          <w:cantSplit/>
          <w:jc w:val="center"/>
        </w:trPr>
        <w:tc>
          <w:tcPr>
            <w:tcW w:w="2933" w:type="dxa"/>
          </w:tcPr>
          <w:p w14:paraId="3739BD5A" w14:textId="76A58832" w:rsidR="00BE5748" w:rsidRDefault="00411DB2" w:rsidP="00C77AEE">
            <w:pPr>
              <w:pStyle w:val="TableField"/>
              <w:rPr>
                <w:noProof/>
                <w:lang w:val="en-IN" w:eastAsia="en-IN"/>
              </w:rPr>
            </w:pPr>
            <w:r>
              <w:rPr>
                <w:noProof/>
                <w:lang w:val="en-IN" w:eastAsia="en-IN"/>
              </w:rPr>
              <w:drawing>
                <wp:inline distT="0" distB="0" distL="0" distR="0" wp14:anchorId="4766E9BD" wp14:editId="7B0D448F">
                  <wp:extent cx="1054100" cy="29845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35">
                            <a:extLst>
                              <a:ext uri="{28A0092B-C50C-407E-A947-70E740481C1C}">
                                <a14:useLocalDpi xmlns:a14="http://schemas.microsoft.com/office/drawing/2010/main" val="0"/>
                              </a:ext>
                            </a:extLst>
                          </a:blip>
                          <a:stretch>
                            <a:fillRect/>
                          </a:stretch>
                        </pic:blipFill>
                        <pic:spPr>
                          <a:xfrm>
                            <a:off x="0" y="0"/>
                            <a:ext cx="1054100" cy="298450"/>
                          </a:xfrm>
                          <a:prstGeom prst="rect">
                            <a:avLst/>
                          </a:prstGeom>
                        </pic:spPr>
                      </pic:pic>
                    </a:graphicData>
                  </a:graphic>
                </wp:inline>
              </w:drawing>
            </w:r>
          </w:p>
        </w:tc>
        <w:tc>
          <w:tcPr>
            <w:tcW w:w="5802" w:type="dxa"/>
          </w:tcPr>
          <w:p w14:paraId="3D21FF16" w14:textId="3DA4D6F2" w:rsidR="00BE5748" w:rsidRDefault="00C86D20" w:rsidP="00C77AEE">
            <w:pPr>
              <w:pStyle w:val="TableText"/>
            </w:pPr>
            <w:r>
              <w:t>Click this button to clear the entered details and re-enter the field values.</w:t>
            </w:r>
          </w:p>
        </w:tc>
      </w:tr>
      <w:tr w:rsidR="00760693" w:rsidRPr="0013748C" w14:paraId="57FA1132" w14:textId="77777777" w:rsidTr="00070017">
        <w:trPr>
          <w:cantSplit/>
          <w:jc w:val="center"/>
        </w:trPr>
        <w:tc>
          <w:tcPr>
            <w:tcW w:w="2933" w:type="dxa"/>
          </w:tcPr>
          <w:p w14:paraId="3E188477" w14:textId="19FEB067" w:rsidR="00760693" w:rsidRDefault="00760693" w:rsidP="00760693">
            <w:pPr>
              <w:pStyle w:val="TableField"/>
              <w:rPr>
                <w:noProof/>
                <w:lang w:val="en-IN" w:eastAsia="en-IN"/>
              </w:rPr>
            </w:pPr>
            <w:r>
              <w:rPr>
                <w:noProof/>
                <w:lang w:val="en-SG" w:eastAsia="en-SG"/>
              </w:rPr>
              <w:drawing>
                <wp:inline distT="0" distB="0" distL="0" distR="0" wp14:anchorId="5AC20D33" wp14:editId="618136B1">
                  <wp:extent cx="238095" cy="228571"/>
                  <wp:effectExtent l="0" t="0" r="0" b="635"/>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8095" cy="228571"/>
                          </a:xfrm>
                          <a:prstGeom prst="rect">
                            <a:avLst/>
                          </a:prstGeom>
                        </pic:spPr>
                      </pic:pic>
                    </a:graphicData>
                  </a:graphic>
                </wp:inline>
              </w:drawing>
            </w:r>
          </w:p>
        </w:tc>
        <w:tc>
          <w:tcPr>
            <w:tcW w:w="5802" w:type="dxa"/>
          </w:tcPr>
          <w:p w14:paraId="4D9E9655" w14:textId="0F36D000" w:rsidR="00760693" w:rsidRDefault="00C86D20" w:rsidP="00C86D20">
            <w:pPr>
              <w:pStyle w:val="TableText"/>
            </w:pPr>
            <w:r>
              <w:t>Click this icon to search for the exact search results from the available details.</w:t>
            </w:r>
          </w:p>
        </w:tc>
      </w:tr>
      <w:tr w:rsidR="00760693" w:rsidRPr="0013748C" w14:paraId="06E4A9AB" w14:textId="77777777" w:rsidTr="00070017">
        <w:trPr>
          <w:cantSplit/>
          <w:jc w:val="center"/>
        </w:trPr>
        <w:tc>
          <w:tcPr>
            <w:tcW w:w="2933" w:type="dxa"/>
          </w:tcPr>
          <w:p w14:paraId="2F728E98" w14:textId="6F5FCB63" w:rsidR="00760693" w:rsidRDefault="00DC41EE" w:rsidP="00760693">
            <w:pPr>
              <w:pStyle w:val="TableField"/>
              <w:rPr>
                <w:noProof/>
                <w:lang w:val="en-IN" w:eastAsia="en-IN"/>
              </w:rPr>
            </w:pPr>
            <w:r>
              <w:rPr>
                <w:noProof/>
                <w:lang w:val="en-IN" w:eastAsia="en-IN"/>
              </w:rPr>
              <w:drawing>
                <wp:inline distT="0" distB="0" distL="0" distR="0" wp14:anchorId="490A9AA3" wp14:editId="136D9CA8">
                  <wp:extent cx="215900" cy="222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p>
        </w:tc>
        <w:tc>
          <w:tcPr>
            <w:tcW w:w="5802" w:type="dxa"/>
          </w:tcPr>
          <w:p w14:paraId="58D5387B" w14:textId="44D650D0" w:rsidR="00760693" w:rsidRDefault="00C86D20" w:rsidP="00760693">
            <w:pPr>
              <w:pStyle w:val="TableText"/>
            </w:pPr>
            <w:r>
              <w:t>Click this icon to add a new record relevant to the respective tab.</w:t>
            </w:r>
          </w:p>
        </w:tc>
      </w:tr>
      <w:tr w:rsidR="00174A35" w:rsidRPr="0013748C" w14:paraId="4D652F4B" w14:textId="77777777" w:rsidTr="00070017">
        <w:trPr>
          <w:cantSplit/>
          <w:jc w:val="center"/>
        </w:trPr>
        <w:tc>
          <w:tcPr>
            <w:tcW w:w="2933" w:type="dxa"/>
          </w:tcPr>
          <w:p w14:paraId="0C2DE029" w14:textId="19628D23" w:rsidR="00174A35" w:rsidRDefault="00413093" w:rsidP="00174A35">
            <w:pPr>
              <w:pStyle w:val="TableField"/>
              <w:rPr>
                <w:noProof/>
                <w:lang w:val="en-IN" w:eastAsia="en-IN"/>
              </w:rPr>
            </w:pPr>
            <w:r>
              <w:rPr>
                <w:noProof/>
                <w:lang w:val="en-IN" w:eastAsia="en-IN"/>
              </w:rPr>
              <w:drawing>
                <wp:inline distT="0" distB="0" distL="0" distR="0" wp14:anchorId="74CD2532" wp14:editId="3C5C8C3E">
                  <wp:extent cx="234950" cy="196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8">
                            <a:extLst>
                              <a:ext uri="{28A0092B-C50C-407E-A947-70E740481C1C}">
                                <a14:useLocalDpi xmlns:a14="http://schemas.microsoft.com/office/drawing/2010/main" val="0"/>
                              </a:ext>
                            </a:extLst>
                          </a:blip>
                          <a:stretch>
                            <a:fillRect/>
                          </a:stretch>
                        </pic:blipFill>
                        <pic:spPr>
                          <a:xfrm>
                            <a:off x="0" y="0"/>
                            <a:ext cx="234950" cy="196850"/>
                          </a:xfrm>
                          <a:prstGeom prst="rect">
                            <a:avLst/>
                          </a:prstGeom>
                        </pic:spPr>
                      </pic:pic>
                    </a:graphicData>
                  </a:graphic>
                </wp:inline>
              </w:drawing>
            </w:r>
          </w:p>
        </w:tc>
        <w:tc>
          <w:tcPr>
            <w:tcW w:w="5802" w:type="dxa"/>
          </w:tcPr>
          <w:p w14:paraId="56FD45A2" w14:textId="40801AED" w:rsidR="00174A35" w:rsidRDefault="00174A35" w:rsidP="00174A35">
            <w:pPr>
              <w:pStyle w:val="TableText"/>
            </w:pPr>
            <w:r>
              <w:t>Click this icon to print the relevant tab details.</w:t>
            </w:r>
          </w:p>
        </w:tc>
      </w:tr>
    </w:tbl>
    <w:p w14:paraId="6515044C" w14:textId="74090861" w:rsidR="00D45496" w:rsidRDefault="00D45496" w:rsidP="00D45496">
      <w:pPr>
        <w:rPr>
          <w:lang w:val="en-US"/>
        </w:rPr>
      </w:pPr>
    </w:p>
    <w:p w14:paraId="19937424" w14:textId="48DB4924" w:rsidR="00413093" w:rsidRDefault="00413093" w:rsidP="00D45496">
      <w:pPr>
        <w:rPr>
          <w:lang w:val="en-US"/>
        </w:rPr>
      </w:pPr>
    </w:p>
    <w:p w14:paraId="1F91CF89" w14:textId="52FB369E" w:rsidR="00413093" w:rsidRDefault="00413093" w:rsidP="00D45496">
      <w:pPr>
        <w:rPr>
          <w:lang w:val="en-US"/>
        </w:rPr>
      </w:pPr>
    </w:p>
    <w:p w14:paraId="0A6B34C0" w14:textId="77777777" w:rsidR="00413093" w:rsidRDefault="00413093" w:rsidP="00D45496">
      <w:pPr>
        <w:rPr>
          <w:lang w:val="en-US"/>
        </w:rPr>
      </w:pPr>
    </w:p>
    <w:p w14:paraId="07D6BFE9" w14:textId="472A08FA" w:rsidR="00D45496" w:rsidRPr="00905D49" w:rsidRDefault="00D45496" w:rsidP="00905D49">
      <w:pPr>
        <w:pStyle w:val="Heading1"/>
        <w:keepLines/>
        <w:spacing w:line="259" w:lineRule="auto"/>
        <w:rPr>
          <w:rStyle w:val="BookTitle"/>
          <w:rFonts w:asciiTheme="majorHAnsi" w:eastAsiaTheme="majorEastAsia" w:hAnsiTheme="majorHAnsi" w:cstheme="majorBidi"/>
          <w:i/>
          <w:iCs/>
          <w:color w:val="365F91" w:themeColor="accent1" w:themeShade="BF"/>
          <w:sz w:val="40"/>
          <w:szCs w:val="40"/>
          <w:lang w:val="en-SG"/>
        </w:rPr>
      </w:pPr>
      <w:bookmarkStart w:id="26" w:name="_Toc129608379"/>
      <w:r w:rsidRPr="00905D49">
        <w:rPr>
          <w:rStyle w:val="BookTitle"/>
          <w:rFonts w:asciiTheme="majorHAnsi" w:eastAsiaTheme="majorEastAsia" w:hAnsiTheme="majorHAnsi" w:cstheme="majorBidi"/>
          <w:i/>
          <w:iCs/>
          <w:color w:val="365F91" w:themeColor="accent1" w:themeShade="BF"/>
          <w:sz w:val="40"/>
          <w:szCs w:val="40"/>
          <w:lang w:val="en-SG"/>
        </w:rPr>
        <w:lastRenderedPageBreak/>
        <w:t>Chapter 3</w:t>
      </w:r>
      <w:r w:rsidR="00BF3EDE">
        <w:rPr>
          <w:rStyle w:val="BookTitle"/>
          <w:rFonts w:asciiTheme="majorHAnsi" w:eastAsiaTheme="majorEastAsia" w:hAnsiTheme="majorHAnsi" w:cstheme="majorBidi"/>
          <w:i/>
          <w:iCs/>
          <w:color w:val="365F91" w:themeColor="accent1" w:themeShade="BF"/>
          <w:sz w:val="40"/>
          <w:szCs w:val="40"/>
          <w:lang w:val="en-SG"/>
        </w:rPr>
        <w:t>-</w:t>
      </w:r>
      <w:r w:rsidRPr="00905D49">
        <w:rPr>
          <w:rStyle w:val="BookTitle"/>
          <w:rFonts w:asciiTheme="majorHAnsi" w:eastAsiaTheme="majorEastAsia" w:hAnsiTheme="majorHAnsi" w:cstheme="majorBidi"/>
          <w:i/>
          <w:iCs/>
          <w:color w:val="365F91" w:themeColor="accent1" w:themeShade="BF"/>
          <w:sz w:val="40"/>
          <w:szCs w:val="40"/>
          <w:lang w:val="en-SG"/>
        </w:rPr>
        <w:t>Party Management</w:t>
      </w:r>
      <w:bookmarkEnd w:id="26"/>
      <w:r w:rsidRPr="00905D49">
        <w:rPr>
          <w:rStyle w:val="BookTitle"/>
          <w:rFonts w:asciiTheme="majorHAnsi" w:eastAsiaTheme="majorEastAsia" w:hAnsiTheme="majorHAnsi" w:cstheme="majorBidi"/>
          <w:i/>
          <w:iCs/>
          <w:color w:val="365F91" w:themeColor="accent1" w:themeShade="BF"/>
          <w:sz w:val="40"/>
          <w:szCs w:val="40"/>
          <w:lang w:val="en-SG"/>
        </w:rPr>
        <w:t xml:space="preserve"> </w:t>
      </w:r>
    </w:p>
    <w:p w14:paraId="548D0431" w14:textId="2C66B10D" w:rsidR="00D45496" w:rsidRPr="00C537C0" w:rsidRDefault="00D45496" w:rsidP="00BF3EDE">
      <w:pPr>
        <w:pStyle w:val="BodyText"/>
        <w:ind w:left="0"/>
      </w:pPr>
      <w:r w:rsidRPr="005A153A">
        <w:t xml:space="preserve">This functionality allows the </w:t>
      </w:r>
      <w:r w:rsidR="00905D49">
        <w:t>e</w:t>
      </w:r>
      <w:r>
        <w:t xml:space="preserve">CMS Admin to create and </w:t>
      </w:r>
      <w:r w:rsidRPr="005A153A">
        <w:t>update the</w:t>
      </w:r>
      <w:r>
        <w:t xml:space="preserve"> party for CMS and</w:t>
      </w:r>
      <w:r w:rsidR="00110018">
        <w:t xml:space="preserve"> Front End </w:t>
      </w:r>
      <w:r>
        <w:t xml:space="preserve">users </w:t>
      </w:r>
      <w:r>
        <w:rPr>
          <w:lang w:val="en-US"/>
        </w:rPr>
        <w:t xml:space="preserve">in the </w:t>
      </w:r>
      <w:r w:rsidR="00905D49">
        <w:rPr>
          <w:lang w:val="en-US"/>
        </w:rPr>
        <w:t>eCMS system.</w:t>
      </w:r>
    </w:p>
    <w:p w14:paraId="4AB221C9" w14:textId="3A25AD0C" w:rsidR="0036393C" w:rsidRPr="00187E98" w:rsidRDefault="00905D49" w:rsidP="003324B9">
      <w:pPr>
        <w:pStyle w:val="Heading1CL"/>
        <w:ind w:left="0"/>
        <w:rPr>
          <w:sz w:val="32"/>
          <w:szCs w:val="32"/>
        </w:rPr>
      </w:pPr>
      <w:bookmarkStart w:id="27" w:name="_Toc123813433"/>
      <w:bookmarkStart w:id="28" w:name="_Toc129608380"/>
      <w:r w:rsidRPr="00187E98">
        <w:rPr>
          <w:sz w:val="32"/>
          <w:szCs w:val="32"/>
        </w:rPr>
        <w:t>TP</w:t>
      </w:r>
      <w:r w:rsidR="00FD595C" w:rsidRPr="00187E98">
        <w:rPr>
          <w:sz w:val="32"/>
          <w:szCs w:val="32"/>
        </w:rPr>
        <w:t>N</w:t>
      </w:r>
      <w:r w:rsidR="0036393C" w:rsidRPr="00187E98">
        <w:rPr>
          <w:sz w:val="32"/>
          <w:szCs w:val="32"/>
        </w:rPr>
        <w:t xml:space="preserve"> </w:t>
      </w:r>
      <w:r w:rsidR="00BF3EDE" w:rsidRPr="00187E98">
        <w:rPr>
          <w:sz w:val="32"/>
          <w:szCs w:val="32"/>
        </w:rPr>
        <w:t>Master</w:t>
      </w:r>
      <w:bookmarkEnd w:id="27"/>
      <w:bookmarkEnd w:id="28"/>
    </w:p>
    <w:p w14:paraId="28C459FE" w14:textId="73FA7DDB" w:rsidR="00281CEF" w:rsidRDefault="0036393C" w:rsidP="003324B9">
      <w:pPr>
        <w:pStyle w:val="BodyText"/>
        <w:ind w:left="0"/>
        <w:jc w:val="both"/>
        <w:rPr>
          <w:lang w:val="en-US"/>
        </w:rPr>
      </w:pPr>
      <w:r>
        <w:rPr>
          <w:lang w:val="en-US"/>
        </w:rPr>
        <w:t xml:space="preserve">This function allows you to </w:t>
      </w:r>
      <w:r w:rsidR="003324B9">
        <w:rPr>
          <w:lang w:val="en-US"/>
        </w:rPr>
        <w:t>view the list of TPN that has been transfer to eCMS from the RAMIS system when the user register into the RAMIS and also the data will be updated when the operator register themselves into the eCMS and also a party will be allocated to the registered user. TPN</w:t>
      </w:r>
      <w:r w:rsidR="00281CEF">
        <w:t xml:space="preserve"> is applicable for Clearing Agent and Importer and Exporter during creation of Party.</w:t>
      </w:r>
    </w:p>
    <w:p w14:paraId="2456ADA0" w14:textId="356F0C63" w:rsidR="0036393C" w:rsidRPr="00B616E0" w:rsidRDefault="0036393C" w:rsidP="00BF3EDE">
      <w:pPr>
        <w:pStyle w:val="ProcedureHeading"/>
        <w:ind w:left="0"/>
        <w:rPr>
          <w:lang w:val="en-US"/>
        </w:rPr>
      </w:pPr>
      <w:r w:rsidRPr="003324B9">
        <w:rPr>
          <w:i w:val="0"/>
          <w:iCs/>
          <w:lang w:val="en-US"/>
        </w:rPr>
        <w:t xml:space="preserve">To </w:t>
      </w:r>
      <w:r w:rsidR="003324B9" w:rsidRPr="003324B9">
        <w:rPr>
          <w:i w:val="0"/>
          <w:iCs/>
          <w:lang w:val="en-US"/>
        </w:rPr>
        <w:t>view TPN</w:t>
      </w:r>
      <w:r w:rsidRPr="003324B9">
        <w:rPr>
          <w:i w:val="0"/>
          <w:iCs/>
          <w:lang w:val="en-US"/>
        </w:rPr>
        <w:t xml:space="preserve"> </w:t>
      </w:r>
      <w:r w:rsidR="003324B9" w:rsidRPr="003324B9">
        <w:rPr>
          <w:i w:val="0"/>
          <w:iCs/>
          <w:lang w:val="en-US"/>
        </w:rPr>
        <w:t>M</w:t>
      </w:r>
      <w:r w:rsidRPr="003324B9">
        <w:rPr>
          <w:i w:val="0"/>
          <w:iCs/>
          <w:lang w:val="en-US"/>
        </w:rPr>
        <w:t xml:space="preserve">aster: </w:t>
      </w:r>
    </w:p>
    <w:p w14:paraId="2C4FAA1E" w14:textId="51C71002" w:rsidR="0036393C" w:rsidRDefault="0036393C" w:rsidP="001F7791">
      <w:pPr>
        <w:pStyle w:val="NumberedListing"/>
        <w:numPr>
          <w:ilvl w:val="0"/>
          <w:numId w:val="108"/>
        </w:numPr>
        <w:ind w:left="360"/>
        <w:rPr>
          <w:lang w:val="en-US"/>
        </w:rPr>
      </w:pPr>
      <w:r w:rsidRPr="00C30D15">
        <w:rPr>
          <w:lang w:val="en-US"/>
        </w:rPr>
        <w:t xml:space="preserve">Login to </w:t>
      </w:r>
      <w:r w:rsidR="003324B9">
        <w:rPr>
          <w:lang w:val="en-US"/>
        </w:rPr>
        <w:t xml:space="preserve">eCMS </w:t>
      </w:r>
      <w:r w:rsidRPr="00C30D15">
        <w:rPr>
          <w:lang w:val="en-US"/>
        </w:rPr>
        <w:t xml:space="preserve">application and </w:t>
      </w:r>
      <w:r>
        <w:rPr>
          <w:lang w:val="en-US"/>
        </w:rPr>
        <w:t xml:space="preserve">Click </w:t>
      </w:r>
      <w:r w:rsidRPr="00C05334">
        <w:rPr>
          <w:b/>
          <w:lang w:val="en-US"/>
        </w:rPr>
        <w:t>Registration</w:t>
      </w:r>
      <w:r>
        <w:rPr>
          <w:b/>
          <w:lang w:val="en-US"/>
        </w:rPr>
        <w:t xml:space="preserve"> </w:t>
      </w:r>
      <w:r>
        <w:rPr>
          <w:lang w:val="en-US"/>
        </w:rPr>
        <w:t xml:space="preserve">&gt;&gt; </w:t>
      </w:r>
      <w:r w:rsidR="003324B9">
        <w:rPr>
          <w:b/>
          <w:lang w:val="en-US"/>
        </w:rPr>
        <w:t xml:space="preserve">TPN </w:t>
      </w:r>
      <w:r w:rsidRPr="00FD489B">
        <w:rPr>
          <w:b/>
          <w:lang w:val="en-US"/>
        </w:rPr>
        <w:t>Master</w:t>
      </w:r>
      <w:r>
        <w:rPr>
          <w:lang w:val="en-US"/>
        </w:rPr>
        <w:t>. The subsequent screen will be displayed.</w:t>
      </w:r>
    </w:p>
    <w:p w14:paraId="1A61BA0F" w14:textId="390D6A7F" w:rsidR="00BF3EDE" w:rsidRPr="00212BD8" w:rsidRDefault="00BF3EDE" w:rsidP="00C85E06">
      <w:pPr>
        <w:pStyle w:val="NumberedListing"/>
        <w:ind w:left="38"/>
        <w:rPr>
          <w:lang w:val="en-US"/>
        </w:rPr>
      </w:pPr>
      <w:r>
        <w:rPr>
          <w:noProof/>
        </w:rPr>
        <w:drawing>
          <wp:inline distT="0" distB="0" distL="0" distR="0" wp14:anchorId="52BB58D0" wp14:editId="5A89A19F">
            <wp:extent cx="5733415" cy="25019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2501900"/>
                    </a:xfrm>
                    <a:prstGeom prst="rect">
                      <a:avLst/>
                    </a:prstGeom>
                  </pic:spPr>
                </pic:pic>
              </a:graphicData>
            </a:graphic>
          </wp:inline>
        </w:drawing>
      </w:r>
    </w:p>
    <w:p w14:paraId="073E1652" w14:textId="0C16BD77" w:rsidR="0036393C" w:rsidRDefault="0036393C" w:rsidP="00BF3EDE">
      <w:pPr>
        <w:pStyle w:val="Screenshot"/>
        <w:ind w:left="0"/>
        <w:rPr>
          <w:lang w:val="en-US"/>
        </w:rPr>
      </w:pPr>
    </w:p>
    <w:p w14:paraId="1ACD216A" w14:textId="7F0BDC78" w:rsidR="0036393C" w:rsidRDefault="003324B9" w:rsidP="001F7791">
      <w:pPr>
        <w:pStyle w:val="NumberedListing"/>
        <w:numPr>
          <w:ilvl w:val="0"/>
          <w:numId w:val="108"/>
        </w:numPr>
        <w:ind w:left="360"/>
        <w:rPr>
          <w:lang w:val="en-US"/>
        </w:rPr>
      </w:pPr>
      <w:r>
        <w:rPr>
          <w:lang w:val="en-US"/>
        </w:rPr>
        <w:t>Details of TPN Master are as follows:</w:t>
      </w:r>
    </w:p>
    <w:p w14:paraId="7E715BE2" w14:textId="77777777" w:rsidR="003324B9" w:rsidRDefault="003324B9" w:rsidP="007B2F32">
      <w:pPr>
        <w:rPr>
          <w:lang w:val="en-US"/>
        </w:rPr>
      </w:pPr>
    </w:p>
    <w:p w14:paraId="7A593BDA" w14:textId="2375A3C3" w:rsidR="007B2F32" w:rsidRPr="00C85E06" w:rsidRDefault="007B2F32" w:rsidP="001F7791">
      <w:pPr>
        <w:pStyle w:val="ListParagraph"/>
        <w:numPr>
          <w:ilvl w:val="0"/>
          <w:numId w:val="111"/>
        </w:numPr>
        <w:ind w:left="810" w:hanging="450"/>
        <w:rPr>
          <w:rFonts w:asciiTheme="minorHAnsi" w:hAnsiTheme="minorHAnsi" w:cstheme="minorHAnsi"/>
          <w:lang w:val="en-US"/>
        </w:rPr>
      </w:pPr>
      <w:r w:rsidRPr="00C85E06">
        <w:rPr>
          <w:rFonts w:asciiTheme="minorHAnsi" w:hAnsiTheme="minorHAnsi" w:cstheme="minorHAnsi"/>
          <w:lang w:val="en-US"/>
        </w:rPr>
        <w:t xml:space="preserve">TPN details: </w:t>
      </w:r>
    </w:p>
    <w:p w14:paraId="73182CFB" w14:textId="77777777" w:rsidR="007B2F32" w:rsidRDefault="007B2F32" w:rsidP="007B2F32">
      <w:pPr>
        <w:pStyle w:val="ListParagraph"/>
        <w:ind w:left="1080"/>
        <w:rPr>
          <w:lang w:val="en-US"/>
        </w:rPr>
      </w:pPr>
    </w:p>
    <w:p w14:paraId="301A41A5" w14:textId="6211AE20" w:rsidR="007B2F32" w:rsidRDefault="007B2F32" w:rsidP="007B2F32">
      <w:pPr>
        <w:ind w:left="360"/>
        <w:rPr>
          <w:lang w:val="en-US"/>
        </w:rPr>
      </w:pPr>
      <w:r>
        <w:rPr>
          <w:noProof/>
        </w:rPr>
        <w:drawing>
          <wp:inline distT="0" distB="0" distL="0" distR="0" wp14:anchorId="26B86867" wp14:editId="4C4C46F3">
            <wp:extent cx="5733415" cy="1794510"/>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3415" cy="1794510"/>
                    </a:xfrm>
                    <a:prstGeom prst="rect">
                      <a:avLst/>
                    </a:prstGeom>
                  </pic:spPr>
                </pic:pic>
              </a:graphicData>
            </a:graphic>
          </wp:inline>
        </w:drawing>
      </w:r>
    </w:p>
    <w:p w14:paraId="26C9D05B" w14:textId="2B4A0434" w:rsidR="007B2F32" w:rsidRDefault="007B2F32" w:rsidP="001F7791">
      <w:pPr>
        <w:pStyle w:val="ListParagraph"/>
        <w:numPr>
          <w:ilvl w:val="0"/>
          <w:numId w:val="111"/>
        </w:numPr>
        <w:ind w:left="810" w:hanging="450"/>
        <w:rPr>
          <w:lang w:val="en-US"/>
        </w:rPr>
      </w:pPr>
      <w:r>
        <w:rPr>
          <w:lang w:val="en-US"/>
        </w:rPr>
        <w:t>License Details:</w:t>
      </w:r>
    </w:p>
    <w:p w14:paraId="35179125" w14:textId="77777777" w:rsidR="007B2F32" w:rsidRDefault="007B2F32" w:rsidP="007B2F32">
      <w:pPr>
        <w:pStyle w:val="ListParagraph"/>
        <w:ind w:left="1080"/>
        <w:rPr>
          <w:lang w:val="en-US"/>
        </w:rPr>
      </w:pPr>
    </w:p>
    <w:p w14:paraId="6D345923" w14:textId="77777777" w:rsidR="007B2F32" w:rsidRDefault="007B2F32" w:rsidP="00861536">
      <w:pPr>
        <w:pStyle w:val="ListParagraph"/>
        <w:ind w:left="360"/>
        <w:rPr>
          <w:lang w:val="en-US"/>
        </w:rPr>
      </w:pPr>
      <w:r>
        <w:rPr>
          <w:noProof/>
        </w:rPr>
        <w:drawing>
          <wp:inline distT="0" distB="0" distL="0" distR="0" wp14:anchorId="568B2358" wp14:editId="29F78500">
            <wp:extent cx="5733415" cy="718820"/>
            <wp:effectExtent l="0" t="0" r="635" b="5080"/>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41"/>
                    <a:stretch>
                      <a:fillRect/>
                    </a:stretch>
                  </pic:blipFill>
                  <pic:spPr>
                    <a:xfrm>
                      <a:off x="0" y="0"/>
                      <a:ext cx="5733415" cy="718820"/>
                    </a:xfrm>
                    <a:prstGeom prst="rect">
                      <a:avLst/>
                    </a:prstGeom>
                  </pic:spPr>
                </pic:pic>
              </a:graphicData>
            </a:graphic>
          </wp:inline>
        </w:drawing>
      </w:r>
    </w:p>
    <w:p w14:paraId="534F0B56" w14:textId="77777777" w:rsidR="007B2F32" w:rsidRDefault="007B2F32" w:rsidP="007B2F32">
      <w:pPr>
        <w:pStyle w:val="ListParagraph"/>
        <w:ind w:left="630"/>
        <w:rPr>
          <w:lang w:val="en-US"/>
        </w:rPr>
      </w:pPr>
    </w:p>
    <w:p w14:paraId="446F72BA" w14:textId="77777777" w:rsidR="007B2F32" w:rsidRDefault="007B2F32" w:rsidP="007B2F32">
      <w:pPr>
        <w:pStyle w:val="ListParagraph"/>
        <w:ind w:left="630"/>
        <w:rPr>
          <w:lang w:val="en-US"/>
        </w:rPr>
      </w:pPr>
    </w:p>
    <w:p w14:paraId="34DE3A77" w14:textId="29700559" w:rsidR="007B2F32" w:rsidRDefault="007B2F32" w:rsidP="001F7791">
      <w:pPr>
        <w:pStyle w:val="ListParagraph"/>
        <w:numPr>
          <w:ilvl w:val="0"/>
          <w:numId w:val="111"/>
        </w:numPr>
        <w:ind w:left="810" w:hanging="450"/>
        <w:rPr>
          <w:lang w:val="en-US"/>
        </w:rPr>
      </w:pPr>
      <w:r w:rsidRPr="007B2F32">
        <w:rPr>
          <w:lang w:val="en-US"/>
        </w:rPr>
        <w:t xml:space="preserve">Contact </w:t>
      </w:r>
      <w:r w:rsidR="00C85E06" w:rsidRPr="007B2F32">
        <w:rPr>
          <w:lang w:val="en-US"/>
        </w:rPr>
        <w:t>Details:</w:t>
      </w:r>
    </w:p>
    <w:p w14:paraId="38581C03" w14:textId="77777777" w:rsidR="00861536" w:rsidRDefault="00861536" w:rsidP="00861536">
      <w:pPr>
        <w:pStyle w:val="ListParagraph"/>
        <w:ind w:left="810"/>
        <w:rPr>
          <w:lang w:val="en-US"/>
        </w:rPr>
      </w:pPr>
    </w:p>
    <w:p w14:paraId="4C2E1FBF" w14:textId="1372FA9A" w:rsidR="00861536" w:rsidRDefault="00861536" w:rsidP="00861536">
      <w:pPr>
        <w:ind w:left="360"/>
        <w:rPr>
          <w:lang w:val="en-US"/>
        </w:rPr>
      </w:pPr>
      <w:r>
        <w:rPr>
          <w:noProof/>
        </w:rPr>
        <w:drawing>
          <wp:inline distT="0" distB="0" distL="0" distR="0" wp14:anchorId="76D38C01" wp14:editId="7FCF4F01">
            <wp:extent cx="5733415" cy="702310"/>
            <wp:effectExtent l="0" t="0" r="63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702310"/>
                    </a:xfrm>
                    <a:prstGeom prst="rect">
                      <a:avLst/>
                    </a:prstGeom>
                  </pic:spPr>
                </pic:pic>
              </a:graphicData>
            </a:graphic>
          </wp:inline>
        </w:drawing>
      </w:r>
    </w:p>
    <w:p w14:paraId="3D049646" w14:textId="77777777" w:rsidR="00C85E06" w:rsidRDefault="00C85E06" w:rsidP="00861536">
      <w:pPr>
        <w:ind w:left="360"/>
        <w:rPr>
          <w:lang w:val="en-US"/>
        </w:rPr>
      </w:pPr>
    </w:p>
    <w:p w14:paraId="747A84CA" w14:textId="3BA8D054" w:rsidR="00C85E06" w:rsidRDefault="00C85E06" w:rsidP="001F7791">
      <w:pPr>
        <w:pStyle w:val="ListParagraph"/>
        <w:numPr>
          <w:ilvl w:val="0"/>
          <w:numId w:val="111"/>
        </w:numPr>
        <w:ind w:left="810" w:hanging="450"/>
        <w:rPr>
          <w:lang w:val="en-US"/>
        </w:rPr>
      </w:pPr>
      <w:r>
        <w:rPr>
          <w:lang w:val="en-US"/>
        </w:rPr>
        <w:t>Permanent Address:</w:t>
      </w:r>
    </w:p>
    <w:p w14:paraId="564CF5DD" w14:textId="77777777" w:rsidR="00C85E06" w:rsidRDefault="00C85E06" w:rsidP="00C85E06">
      <w:pPr>
        <w:pStyle w:val="ListParagraph"/>
        <w:ind w:left="810"/>
        <w:rPr>
          <w:lang w:val="en-US"/>
        </w:rPr>
      </w:pPr>
    </w:p>
    <w:p w14:paraId="31406E55" w14:textId="77777777" w:rsidR="00C85E06" w:rsidRDefault="00C85E06" w:rsidP="00C85E06">
      <w:pPr>
        <w:ind w:left="360"/>
        <w:rPr>
          <w:lang w:val="en-US"/>
        </w:rPr>
      </w:pPr>
      <w:r>
        <w:rPr>
          <w:noProof/>
        </w:rPr>
        <w:drawing>
          <wp:inline distT="0" distB="0" distL="0" distR="0" wp14:anchorId="01C1DD86" wp14:editId="7B81BFD2">
            <wp:extent cx="5733415" cy="1076960"/>
            <wp:effectExtent l="0" t="0" r="635"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3415" cy="1076960"/>
                    </a:xfrm>
                    <a:prstGeom prst="rect">
                      <a:avLst/>
                    </a:prstGeom>
                  </pic:spPr>
                </pic:pic>
              </a:graphicData>
            </a:graphic>
          </wp:inline>
        </w:drawing>
      </w:r>
    </w:p>
    <w:p w14:paraId="0D92CB62" w14:textId="77777777" w:rsidR="00C85E06" w:rsidRDefault="00C85E06" w:rsidP="00C85E06">
      <w:pPr>
        <w:ind w:left="360"/>
        <w:rPr>
          <w:lang w:val="en-US"/>
        </w:rPr>
      </w:pPr>
    </w:p>
    <w:p w14:paraId="5B0112CA" w14:textId="6299E23E" w:rsidR="00C85E06" w:rsidRDefault="00C85E06" w:rsidP="001F7791">
      <w:pPr>
        <w:pStyle w:val="ListParagraph"/>
        <w:numPr>
          <w:ilvl w:val="0"/>
          <w:numId w:val="111"/>
        </w:numPr>
        <w:ind w:left="810" w:hanging="450"/>
        <w:rPr>
          <w:lang w:val="en-US"/>
        </w:rPr>
      </w:pPr>
      <w:r>
        <w:rPr>
          <w:lang w:val="en-US"/>
        </w:rPr>
        <w:t>Present Address:</w:t>
      </w:r>
    </w:p>
    <w:p w14:paraId="44894BD9" w14:textId="77777777" w:rsidR="00C85E06" w:rsidRDefault="00C85E06" w:rsidP="00C85E06">
      <w:pPr>
        <w:pStyle w:val="ListParagraph"/>
        <w:ind w:left="810"/>
        <w:rPr>
          <w:lang w:val="en-US"/>
        </w:rPr>
      </w:pPr>
    </w:p>
    <w:p w14:paraId="45618F0D" w14:textId="77777777" w:rsidR="00C85E06" w:rsidRDefault="00C85E06" w:rsidP="00C85E06">
      <w:pPr>
        <w:ind w:left="360"/>
        <w:rPr>
          <w:lang w:val="en-US"/>
        </w:rPr>
      </w:pPr>
      <w:r>
        <w:rPr>
          <w:noProof/>
        </w:rPr>
        <w:drawing>
          <wp:inline distT="0" distB="0" distL="0" distR="0" wp14:anchorId="37165896" wp14:editId="65CC927E">
            <wp:extent cx="5733415" cy="1043305"/>
            <wp:effectExtent l="0" t="0" r="635" b="4445"/>
            <wp:docPr id="114" name="Picture 11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A picture containing graphical user interface&#10;&#10;Description automatically generated"/>
                    <pic:cNvPicPr/>
                  </pic:nvPicPr>
                  <pic:blipFill>
                    <a:blip r:embed="rId44"/>
                    <a:stretch>
                      <a:fillRect/>
                    </a:stretch>
                  </pic:blipFill>
                  <pic:spPr>
                    <a:xfrm>
                      <a:off x="0" y="0"/>
                      <a:ext cx="5733415" cy="1043305"/>
                    </a:xfrm>
                    <a:prstGeom prst="rect">
                      <a:avLst/>
                    </a:prstGeom>
                  </pic:spPr>
                </pic:pic>
              </a:graphicData>
            </a:graphic>
          </wp:inline>
        </w:drawing>
      </w:r>
    </w:p>
    <w:p w14:paraId="5255D03A" w14:textId="77777777" w:rsidR="00C85E06" w:rsidRDefault="00C85E06" w:rsidP="00C85E06">
      <w:pPr>
        <w:ind w:left="360"/>
        <w:rPr>
          <w:lang w:val="en-US"/>
        </w:rPr>
      </w:pPr>
    </w:p>
    <w:p w14:paraId="24C38494" w14:textId="2BDA15FD" w:rsidR="00C85E06" w:rsidRDefault="00C85E06" w:rsidP="001F7791">
      <w:pPr>
        <w:pStyle w:val="ListParagraph"/>
        <w:numPr>
          <w:ilvl w:val="0"/>
          <w:numId w:val="111"/>
        </w:numPr>
        <w:ind w:left="810" w:hanging="450"/>
        <w:rPr>
          <w:lang w:val="en-US"/>
        </w:rPr>
      </w:pPr>
      <w:r>
        <w:rPr>
          <w:lang w:val="en-US"/>
        </w:rPr>
        <w:t>Bank Details:</w:t>
      </w:r>
    </w:p>
    <w:p w14:paraId="688A46C7" w14:textId="77777777" w:rsidR="00C85E06" w:rsidRDefault="00C85E06" w:rsidP="00C85E06">
      <w:pPr>
        <w:pStyle w:val="ListParagraph"/>
        <w:ind w:left="810"/>
        <w:rPr>
          <w:lang w:val="en-US"/>
        </w:rPr>
      </w:pPr>
    </w:p>
    <w:p w14:paraId="088A76C9" w14:textId="0CEA8D0A" w:rsidR="00C85E06" w:rsidRPr="00C85E06" w:rsidRDefault="00C85E06" w:rsidP="00C85E06">
      <w:pPr>
        <w:ind w:left="360"/>
        <w:rPr>
          <w:lang w:val="en-US"/>
        </w:rPr>
        <w:sectPr w:rsidR="00C85E06" w:rsidRPr="00C85E06" w:rsidSect="005F06A8">
          <w:headerReference w:type="default" r:id="rId45"/>
          <w:pgSz w:w="11909" w:h="16834" w:code="9"/>
          <w:pgMar w:top="1797" w:right="1440" w:bottom="1797" w:left="1440" w:header="862" w:footer="1009" w:gutter="0"/>
          <w:cols w:space="720"/>
        </w:sectPr>
      </w:pPr>
      <w:r>
        <w:rPr>
          <w:noProof/>
        </w:rPr>
        <w:drawing>
          <wp:inline distT="0" distB="0" distL="0" distR="0" wp14:anchorId="1D3175DA" wp14:editId="78107EB6">
            <wp:extent cx="5733415" cy="664210"/>
            <wp:effectExtent l="0" t="0" r="635" b="254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3415" cy="664210"/>
                    </a:xfrm>
                    <a:prstGeom prst="rect">
                      <a:avLst/>
                    </a:prstGeom>
                  </pic:spPr>
                </pic:pic>
              </a:graphicData>
            </a:graphic>
          </wp:inline>
        </w:drawing>
      </w:r>
    </w:p>
    <w:p w14:paraId="40E6AEA2" w14:textId="77777777" w:rsidR="00D45496" w:rsidRPr="00187E98" w:rsidRDefault="00D45496" w:rsidP="00C41AF8">
      <w:pPr>
        <w:pStyle w:val="Heading1CL"/>
        <w:ind w:left="0"/>
        <w:rPr>
          <w:sz w:val="32"/>
          <w:szCs w:val="32"/>
        </w:rPr>
      </w:pPr>
      <w:bookmarkStart w:id="29" w:name="_Toc123813434"/>
      <w:bookmarkStart w:id="30" w:name="_Toc129608381"/>
      <w:r w:rsidRPr="00187E98">
        <w:rPr>
          <w:sz w:val="32"/>
          <w:szCs w:val="32"/>
        </w:rPr>
        <w:lastRenderedPageBreak/>
        <w:t>Creating Party</w:t>
      </w:r>
      <w:bookmarkEnd w:id="29"/>
      <w:bookmarkEnd w:id="30"/>
    </w:p>
    <w:p w14:paraId="6CC646BA" w14:textId="4874EC06" w:rsidR="00D45496" w:rsidRDefault="00D45496" w:rsidP="00C41AF8">
      <w:pPr>
        <w:pStyle w:val="BodyText"/>
        <w:ind w:left="0"/>
        <w:rPr>
          <w:lang w:val="en-US"/>
        </w:rPr>
      </w:pPr>
      <w:r>
        <w:rPr>
          <w:lang w:val="en-US"/>
        </w:rPr>
        <w:t>This section allows the Company A</w:t>
      </w:r>
      <w:r w:rsidRPr="0097165D">
        <w:rPr>
          <w:lang w:val="en-US"/>
        </w:rPr>
        <w:t xml:space="preserve">dmin to </w:t>
      </w:r>
      <w:r>
        <w:rPr>
          <w:lang w:val="en-US"/>
        </w:rPr>
        <w:t>create</w:t>
      </w:r>
      <w:r w:rsidRPr="0097165D">
        <w:rPr>
          <w:lang w:val="en-US"/>
        </w:rPr>
        <w:t xml:space="preserve"> the </w:t>
      </w:r>
      <w:r>
        <w:rPr>
          <w:lang w:val="en-US"/>
        </w:rPr>
        <w:t xml:space="preserve">party for CMS and </w:t>
      </w:r>
      <w:r w:rsidR="00DB7A28">
        <w:rPr>
          <w:lang w:val="en-US"/>
        </w:rPr>
        <w:t>FRONT END</w:t>
      </w:r>
      <w:r>
        <w:rPr>
          <w:lang w:val="en-US"/>
        </w:rPr>
        <w:t xml:space="preserve"> </w:t>
      </w:r>
      <w:r w:rsidRPr="0097165D">
        <w:rPr>
          <w:lang w:val="en-US"/>
        </w:rPr>
        <w:t xml:space="preserve">users </w:t>
      </w:r>
      <w:r>
        <w:rPr>
          <w:lang w:val="en-US"/>
        </w:rPr>
        <w:t xml:space="preserve">in the </w:t>
      </w:r>
      <w:r w:rsidR="002B2495">
        <w:rPr>
          <w:lang w:val="en-US"/>
        </w:rPr>
        <w:t>eCMS</w:t>
      </w:r>
      <w:r>
        <w:rPr>
          <w:lang w:val="en-US"/>
        </w:rPr>
        <w:t xml:space="preserve"> system.</w:t>
      </w:r>
    </w:p>
    <w:p w14:paraId="0D945186" w14:textId="77777777" w:rsidR="00D45496" w:rsidRPr="008F04CC" w:rsidRDefault="00D45496" w:rsidP="00C41AF8">
      <w:pPr>
        <w:pStyle w:val="ProcedureHeading"/>
        <w:ind w:left="0"/>
        <w:rPr>
          <w:lang w:val="en-US"/>
        </w:rPr>
      </w:pPr>
      <w:r>
        <w:rPr>
          <w:lang w:val="en-US"/>
        </w:rPr>
        <w:t xml:space="preserve">To create a party: </w:t>
      </w:r>
    </w:p>
    <w:p w14:paraId="62FC5A53" w14:textId="480F940F" w:rsidR="00A55246" w:rsidRDefault="00D45496" w:rsidP="001F7791">
      <w:pPr>
        <w:pStyle w:val="NumberedListing"/>
        <w:numPr>
          <w:ilvl w:val="0"/>
          <w:numId w:val="112"/>
        </w:numPr>
        <w:rPr>
          <w:lang w:val="en-US"/>
        </w:rPr>
      </w:pPr>
      <w:r w:rsidRPr="00C30D15">
        <w:rPr>
          <w:lang w:val="en-US"/>
        </w:rPr>
        <w:t xml:space="preserve">Login to </w:t>
      </w:r>
      <w:r w:rsidR="002B2495">
        <w:rPr>
          <w:lang w:val="en-US"/>
        </w:rPr>
        <w:t>eCMS</w:t>
      </w:r>
      <w:r>
        <w:rPr>
          <w:lang w:val="en-US"/>
        </w:rPr>
        <w:t xml:space="preserve"> </w:t>
      </w:r>
      <w:r w:rsidRPr="00C30D15">
        <w:rPr>
          <w:lang w:val="en-US"/>
        </w:rPr>
        <w:t xml:space="preserve">application </w:t>
      </w:r>
      <w:r>
        <w:rPr>
          <w:lang w:val="en-US"/>
        </w:rPr>
        <w:t>as a CMS admin</w:t>
      </w:r>
      <w:r w:rsidRPr="00C30D15">
        <w:rPr>
          <w:lang w:val="en-US"/>
        </w:rPr>
        <w:t>.</w:t>
      </w:r>
    </w:p>
    <w:p w14:paraId="6B2E59BC" w14:textId="4CEAB3B1" w:rsidR="00D45496" w:rsidRPr="00A55246" w:rsidRDefault="00D45496" w:rsidP="001F7791">
      <w:pPr>
        <w:pStyle w:val="NumberedListing"/>
        <w:numPr>
          <w:ilvl w:val="0"/>
          <w:numId w:val="112"/>
        </w:numPr>
        <w:rPr>
          <w:lang w:val="en-US"/>
        </w:rPr>
      </w:pPr>
      <w:r w:rsidRPr="00A55246">
        <w:rPr>
          <w:lang w:val="en-US"/>
        </w:rPr>
        <w:t xml:space="preserve">Click </w:t>
      </w:r>
      <w:r w:rsidRPr="00A55246">
        <w:rPr>
          <w:b/>
          <w:lang w:val="en-US"/>
        </w:rPr>
        <w:t xml:space="preserve">Registration </w:t>
      </w:r>
      <w:r w:rsidRPr="00A55246">
        <w:rPr>
          <w:lang w:val="en-US"/>
        </w:rPr>
        <w:t>&gt;&gt;</w:t>
      </w:r>
      <w:r w:rsidRPr="00A55246">
        <w:rPr>
          <w:b/>
          <w:lang w:val="en-US"/>
        </w:rPr>
        <w:t xml:space="preserve"> Party</w:t>
      </w:r>
      <w:r w:rsidRPr="00A55246">
        <w:rPr>
          <w:lang w:val="en-US"/>
        </w:rPr>
        <w:t>. The subsequent screen will be displayed.</w:t>
      </w:r>
    </w:p>
    <w:p w14:paraId="141869A5" w14:textId="7759C38E" w:rsidR="00A55246" w:rsidRDefault="00A55246" w:rsidP="00A55246">
      <w:pPr>
        <w:pStyle w:val="NumberedListing"/>
        <w:rPr>
          <w:lang w:val="en-US"/>
        </w:rPr>
      </w:pPr>
      <w:r>
        <w:rPr>
          <w:noProof/>
        </w:rPr>
        <w:drawing>
          <wp:inline distT="0" distB="0" distL="0" distR="0" wp14:anchorId="49B009F5" wp14:editId="3DAB5AF1">
            <wp:extent cx="5733415" cy="2546350"/>
            <wp:effectExtent l="0" t="0" r="635" b="635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2546350"/>
                    </a:xfrm>
                    <a:prstGeom prst="rect">
                      <a:avLst/>
                    </a:prstGeom>
                  </pic:spPr>
                </pic:pic>
              </a:graphicData>
            </a:graphic>
          </wp:inline>
        </w:drawing>
      </w:r>
    </w:p>
    <w:p w14:paraId="6C35847E" w14:textId="7EA22BE3" w:rsidR="00D45496" w:rsidRDefault="00D45496" w:rsidP="00A55246">
      <w:pPr>
        <w:pStyle w:val="Screenshot"/>
        <w:ind w:left="0"/>
        <w:rPr>
          <w:lang w:val="en-US"/>
        </w:rPr>
      </w:pPr>
    </w:p>
    <w:p w14:paraId="5C28D813" w14:textId="77777777" w:rsidR="00D45496" w:rsidRPr="00794802" w:rsidRDefault="00D45496" w:rsidP="00A55246">
      <w:pPr>
        <w:pStyle w:val="Figure"/>
        <w:ind w:left="1151"/>
        <w:rPr>
          <w:lang w:val="en-US"/>
        </w:rPr>
      </w:pPr>
      <w:r>
        <w:rPr>
          <w:lang w:val="en-US"/>
        </w:rPr>
        <w:t>Party Detail</w:t>
      </w:r>
      <w:r w:rsidRPr="00794802">
        <w:rPr>
          <w:lang w:val="en-US"/>
        </w:rPr>
        <w:t xml:space="preserve"> </w:t>
      </w:r>
      <w:r>
        <w:rPr>
          <w:lang w:val="en-US"/>
        </w:rPr>
        <w:t>Page</w:t>
      </w:r>
    </w:p>
    <w:p w14:paraId="25F625F3" w14:textId="58B569DE" w:rsidR="00D45496" w:rsidRDefault="00D45496" w:rsidP="001F7791">
      <w:pPr>
        <w:pStyle w:val="NumberedListing"/>
        <w:numPr>
          <w:ilvl w:val="0"/>
          <w:numId w:val="28"/>
        </w:numPr>
        <w:rPr>
          <w:lang w:val="en-US"/>
        </w:rPr>
      </w:pPr>
      <w:r>
        <w:rPr>
          <w:lang w:val="en-US"/>
        </w:rPr>
        <w:t xml:space="preserve">Click </w:t>
      </w:r>
      <w:r w:rsidRPr="00212BD8">
        <w:rPr>
          <w:b/>
          <w:lang w:val="en-US"/>
        </w:rPr>
        <w:t>add</w:t>
      </w:r>
      <w:r>
        <w:rPr>
          <w:lang w:val="en-US"/>
        </w:rPr>
        <w:t xml:space="preserve"> icon to create new party.</w:t>
      </w:r>
    </w:p>
    <w:p w14:paraId="42AB4549" w14:textId="28234C9A" w:rsidR="006A2698" w:rsidRDefault="006A2698" w:rsidP="006A2698">
      <w:pPr>
        <w:pStyle w:val="NumberedListing"/>
        <w:ind w:left="360"/>
        <w:rPr>
          <w:lang w:val="en-US"/>
        </w:rPr>
      </w:pPr>
      <w:r>
        <w:rPr>
          <w:noProof/>
        </w:rPr>
        <w:drawing>
          <wp:inline distT="0" distB="0" distL="0" distR="0" wp14:anchorId="6D3E86DC" wp14:editId="14E9788B">
            <wp:extent cx="5733415" cy="2724150"/>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48"/>
                    <a:stretch>
                      <a:fillRect/>
                    </a:stretch>
                  </pic:blipFill>
                  <pic:spPr>
                    <a:xfrm>
                      <a:off x="0" y="0"/>
                      <a:ext cx="5733415" cy="2724150"/>
                    </a:xfrm>
                    <a:prstGeom prst="rect">
                      <a:avLst/>
                    </a:prstGeom>
                  </pic:spPr>
                </pic:pic>
              </a:graphicData>
            </a:graphic>
          </wp:inline>
        </w:drawing>
      </w:r>
    </w:p>
    <w:p w14:paraId="2C534A2E" w14:textId="5BC226CA" w:rsidR="0014561E" w:rsidRPr="00794802" w:rsidRDefault="0014561E" w:rsidP="0014561E">
      <w:pPr>
        <w:pStyle w:val="NumberedListing"/>
        <w:ind w:left="-360"/>
        <w:rPr>
          <w:lang w:val="en-US"/>
        </w:rPr>
      </w:pPr>
    </w:p>
    <w:p w14:paraId="6F1A94F8" w14:textId="59A6BAC8" w:rsidR="00D45496" w:rsidRDefault="00D45496" w:rsidP="00D45496">
      <w:pPr>
        <w:pStyle w:val="Screenshot"/>
        <w:rPr>
          <w:lang w:val="en-US"/>
        </w:rPr>
      </w:pPr>
    </w:p>
    <w:p w14:paraId="69D1E90D" w14:textId="77777777" w:rsidR="00D45496" w:rsidRDefault="00D45496" w:rsidP="0014561E">
      <w:pPr>
        <w:pStyle w:val="NumberedListing"/>
        <w:rPr>
          <w:b/>
          <w:lang w:val="en-US"/>
        </w:rPr>
      </w:pPr>
      <w:r>
        <w:rPr>
          <w:b/>
          <w:lang w:val="en-US"/>
        </w:rPr>
        <w:lastRenderedPageBreak/>
        <w:t>Party</w:t>
      </w:r>
      <w:r w:rsidRPr="008F04CC">
        <w:rPr>
          <w:b/>
          <w:lang w:val="en-US"/>
        </w:rPr>
        <w:t xml:space="preserve"> Details </w:t>
      </w:r>
      <w:r>
        <w:rPr>
          <w:b/>
          <w:lang w:val="en-US"/>
        </w:rPr>
        <w:t>Tab</w:t>
      </w:r>
    </w:p>
    <w:p w14:paraId="34E67469" w14:textId="77777777" w:rsidR="00D45496" w:rsidRPr="00645F3A" w:rsidRDefault="00D45496" w:rsidP="001F7791">
      <w:pPr>
        <w:pStyle w:val="NumberedListing"/>
        <w:numPr>
          <w:ilvl w:val="0"/>
          <w:numId w:val="28"/>
        </w:numPr>
        <w:rPr>
          <w:b/>
          <w:lang w:val="en-US"/>
        </w:rPr>
      </w:pPr>
      <w:r>
        <w:t>Enter information in the Party Details fields.</w:t>
      </w:r>
    </w:p>
    <w:tbl>
      <w:tblPr>
        <w:tblStyle w:val="TableGrid"/>
        <w:tblW w:w="0" w:type="auto"/>
        <w:tblInd w:w="-5" w:type="dxa"/>
        <w:tblLook w:val="04A0" w:firstRow="1" w:lastRow="0" w:firstColumn="1" w:lastColumn="0" w:noHBand="0" w:noVBand="1"/>
      </w:tblPr>
      <w:tblGrid>
        <w:gridCol w:w="3199"/>
        <w:gridCol w:w="5780"/>
      </w:tblGrid>
      <w:tr w:rsidR="00D45496" w:rsidRPr="0013748C" w14:paraId="3E69DB1E" w14:textId="77777777" w:rsidTr="0014561E">
        <w:trPr>
          <w:cantSplit/>
          <w:trHeight w:val="311"/>
          <w:tblHeader/>
        </w:trPr>
        <w:tc>
          <w:tcPr>
            <w:tcW w:w="3199" w:type="dxa"/>
            <w:shd w:val="clear" w:color="auto" w:fill="BFBFBF" w:themeFill="background1" w:themeFillShade="BF"/>
          </w:tcPr>
          <w:p w14:paraId="080CAE13" w14:textId="77777777" w:rsidR="00D45496" w:rsidRPr="0013748C" w:rsidRDefault="00D45496" w:rsidP="0052351C">
            <w:pPr>
              <w:pStyle w:val="TableHeading"/>
            </w:pPr>
            <w:r w:rsidRPr="0013748C">
              <w:t>Field/Button description</w:t>
            </w:r>
          </w:p>
        </w:tc>
        <w:tc>
          <w:tcPr>
            <w:tcW w:w="5780" w:type="dxa"/>
            <w:shd w:val="clear" w:color="auto" w:fill="BFBFBF" w:themeFill="background1" w:themeFillShade="BF"/>
          </w:tcPr>
          <w:p w14:paraId="697EBEC8" w14:textId="77777777" w:rsidR="00D45496" w:rsidRPr="0013748C" w:rsidRDefault="00D45496" w:rsidP="0052351C">
            <w:pPr>
              <w:pStyle w:val="TableHeading"/>
            </w:pPr>
            <w:r w:rsidRPr="0013748C">
              <w:t>Action/Input Required</w:t>
            </w:r>
          </w:p>
        </w:tc>
      </w:tr>
      <w:tr w:rsidR="00D45496" w:rsidRPr="0013748C" w14:paraId="177DA52E" w14:textId="77777777" w:rsidTr="0014561E">
        <w:trPr>
          <w:cantSplit/>
          <w:trHeight w:val="209"/>
        </w:trPr>
        <w:tc>
          <w:tcPr>
            <w:tcW w:w="3199" w:type="dxa"/>
          </w:tcPr>
          <w:p w14:paraId="7E07ED47" w14:textId="77777777" w:rsidR="00D45496" w:rsidRDefault="00D45496" w:rsidP="0014561E">
            <w:pPr>
              <w:pStyle w:val="Tablefieldindent2"/>
              <w:spacing w:before="0" w:after="0"/>
              <w:ind w:left="0"/>
            </w:pPr>
            <w:r>
              <w:t>Party Type</w:t>
            </w:r>
          </w:p>
        </w:tc>
        <w:tc>
          <w:tcPr>
            <w:tcW w:w="5780" w:type="dxa"/>
          </w:tcPr>
          <w:p w14:paraId="1126C5C4" w14:textId="77777777" w:rsidR="00D45496" w:rsidRDefault="00D45496" w:rsidP="0014561E">
            <w:pPr>
              <w:pStyle w:val="TableText"/>
              <w:spacing w:before="0" w:after="0"/>
            </w:pPr>
            <w:r>
              <w:t xml:space="preserve">Select part type </w:t>
            </w:r>
            <w:r>
              <w:rPr>
                <w:lang w:val="en-US"/>
              </w:rPr>
              <w:t>from the drop-down list.</w:t>
            </w:r>
          </w:p>
        </w:tc>
      </w:tr>
      <w:tr w:rsidR="00D45496" w:rsidRPr="0013748C" w14:paraId="45E1A20E" w14:textId="77777777" w:rsidTr="0014561E">
        <w:trPr>
          <w:cantSplit/>
          <w:trHeight w:val="254"/>
        </w:trPr>
        <w:tc>
          <w:tcPr>
            <w:tcW w:w="3199" w:type="dxa"/>
          </w:tcPr>
          <w:p w14:paraId="4A36994C" w14:textId="77777777" w:rsidR="00D45496" w:rsidRDefault="00D45496" w:rsidP="0014561E">
            <w:pPr>
              <w:pStyle w:val="Tablefieldindent2"/>
              <w:spacing w:before="0" w:after="0"/>
              <w:ind w:left="0"/>
            </w:pPr>
            <w:r>
              <w:t>Category</w:t>
            </w:r>
          </w:p>
        </w:tc>
        <w:tc>
          <w:tcPr>
            <w:tcW w:w="5780" w:type="dxa"/>
          </w:tcPr>
          <w:p w14:paraId="2BA3CC4E" w14:textId="77777777" w:rsidR="00D45496" w:rsidRDefault="00D45496" w:rsidP="0014561E">
            <w:pPr>
              <w:pStyle w:val="TableText"/>
              <w:spacing w:before="0" w:after="0"/>
            </w:pPr>
            <w:r>
              <w:t xml:space="preserve">Select category of party </w:t>
            </w:r>
            <w:r>
              <w:rPr>
                <w:lang w:val="en-US"/>
              </w:rPr>
              <w:t>from the drop-down list.</w:t>
            </w:r>
          </w:p>
        </w:tc>
      </w:tr>
      <w:tr w:rsidR="006A2698" w:rsidRPr="0013748C" w14:paraId="1026332A" w14:textId="77777777" w:rsidTr="0014561E">
        <w:trPr>
          <w:cantSplit/>
          <w:trHeight w:val="254"/>
        </w:trPr>
        <w:tc>
          <w:tcPr>
            <w:tcW w:w="3199" w:type="dxa"/>
          </w:tcPr>
          <w:p w14:paraId="7C4DE5E9" w14:textId="624A4807" w:rsidR="006A2698" w:rsidRDefault="006A2698" w:rsidP="0014561E">
            <w:pPr>
              <w:pStyle w:val="Tablefieldindent2"/>
              <w:spacing w:before="0" w:after="0"/>
              <w:ind w:left="0"/>
            </w:pPr>
            <w:r>
              <w:t>TPN</w:t>
            </w:r>
          </w:p>
        </w:tc>
        <w:tc>
          <w:tcPr>
            <w:tcW w:w="5780" w:type="dxa"/>
          </w:tcPr>
          <w:p w14:paraId="537A2690" w14:textId="77777777" w:rsidR="006A2698" w:rsidRDefault="006A2698" w:rsidP="0014561E">
            <w:pPr>
              <w:pStyle w:val="TableText"/>
              <w:spacing w:before="0" w:after="0"/>
            </w:pPr>
          </w:p>
        </w:tc>
      </w:tr>
      <w:tr w:rsidR="00D45496" w:rsidRPr="0013748C" w14:paraId="0AAB9472" w14:textId="77777777" w:rsidTr="0014561E">
        <w:trPr>
          <w:cantSplit/>
          <w:trHeight w:val="344"/>
        </w:trPr>
        <w:tc>
          <w:tcPr>
            <w:tcW w:w="3199" w:type="dxa"/>
          </w:tcPr>
          <w:p w14:paraId="1F008EF6" w14:textId="77777777" w:rsidR="00D45496" w:rsidRDefault="00D45496" w:rsidP="0014561E">
            <w:pPr>
              <w:pStyle w:val="Tablefieldindent2"/>
              <w:spacing w:before="0" w:after="0"/>
              <w:ind w:left="0"/>
            </w:pPr>
            <w:r>
              <w:t>CR Issue Date</w:t>
            </w:r>
          </w:p>
        </w:tc>
        <w:tc>
          <w:tcPr>
            <w:tcW w:w="5780" w:type="dxa"/>
          </w:tcPr>
          <w:p w14:paraId="73792C76" w14:textId="77777777" w:rsidR="00D45496" w:rsidRDefault="00D45496" w:rsidP="0014561E">
            <w:pPr>
              <w:pStyle w:val="TableText"/>
              <w:spacing w:before="0" w:after="0"/>
            </w:pPr>
            <w:r>
              <w:t>Select CR issue date from date window.</w:t>
            </w:r>
          </w:p>
        </w:tc>
      </w:tr>
      <w:tr w:rsidR="00D45496" w:rsidRPr="0013748C" w14:paraId="0B436F9C" w14:textId="77777777" w:rsidTr="0014561E">
        <w:trPr>
          <w:cantSplit/>
          <w:trHeight w:val="290"/>
        </w:trPr>
        <w:tc>
          <w:tcPr>
            <w:tcW w:w="3199" w:type="dxa"/>
          </w:tcPr>
          <w:p w14:paraId="736A8A57" w14:textId="77777777" w:rsidR="00D45496" w:rsidRDefault="00D45496" w:rsidP="0014561E">
            <w:pPr>
              <w:pStyle w:val="Tablefieldindent2"/>
              <w:spacing w:before="0" w:after="0"/>
              <w:ind w:left="0"/>
            </w:pPr>
            <w:r>
              <w:t>CR Expiry Date</w:t>
            </w:r>
          </w:p>
        </w:tc>
        <w:tc>
          <w:tcPr>
            <w:tcW w:w="5780" w:type="dxa"/>
          </w:tcPr>
          <w:p w14:paraId="594A1CE5" w14:textId="77777777" w:rsidR="00D45496" w:rsidRDefault="00D45496" w:rsidP="0014561E">
            <w:pPr>
              <w:pStyle w:val="TableText"/>
              <w:spacing w:before="0" w:after="0"/>
            </w:pPr>
            <w:r>
              <w:t>Select CR expiry date from date window.</w:t>
            </w:r>
          </w:p>
        </w:tc>
      </w:tr>
      <w:tr w:rsidR="00D45496" w:rsidRPr="0013748C" w14:paraId="7FDAF143" w14:textId="77777777" w:rsidTr="0014561E">
        <w:trPr>
          <w:cantSplit/>
          <w:trHeight w:val="353"/>
        </w:trPr>
        <w:tc>
          <w:tcPr>
            <w:tcW w:w="3199" w:type="dxa"/>
          </w:tcPr>
          <w:p w14:paraId="351D7529" w14:textId="77777777" w:rsidR="00D45496" w:rsidRDefault="00D45496" w:rsidP="0014561E">
            <w:pPr>
              <w:pStyle w:val="Tablefieldindent2"/>
              <w:spacing w:before="0" w:after="0"/>
              <w:ind w:left="0"/>
            </w:pPr>
            <w:r>
              <w:t>Name</w:t>
            </w:r>
          </w:p>
        </w:tc>
        <w:tc>
          <w:tcPr>
            <w:tcW w:w="5780" w:type="dxa"/>
          </w:tcPr>
          <w:p w14:paraId="4624764B" w14:textId="77777777" w:rsidR="00D45496" w:rsidRDefault="00D45496" w:rsidP="0014561E">
            <w:pPr>
              <w:pStyle w:val="TableText"/>
              <w:spacing w:before="0" w:after="0"/>
            </w:pPr>
            <w:r>
              <w:t>Enter name of the party.</w:t>
            </w:r>
          </w:p>
        </w:tc>
      </w:tr>
      <w:tr w:rsidR="00D45496" w:rsidRPr="0013748C" w14:paraId="45DE1A8F" w14:textId="77777777" w:rsidTr="0014561E">
        <w:trPr>
          <w:cantSplit/>
          <w:trHeight w:val="326"/>
        </w:trPr>
        <w:tc>
          <w:tcPr>
            <w:tcW w:w="3199" w:type="dxa"/>
          </w:tcPr>
          <w:p w14:paraId="0D668543" w14:textId="77777777" w:rsidR="00D45496" w:rsidRDefault="00D45496" w:rsidP="0014561E">
            <w:pPr>
              <w:pStyle w:val="Tablefieldindent2"/>
              <w:spacing w:before="0" w:after="0"/>
              <w:ind w:left="0"/>
            </w:pPr>
            <w:r>
              <w:t>Name(Other)</w:t>
            </w:r>
          </w:p>
        </w:tc>
        <w:tc>
          <w:tcPr>
            <w:tcW w:w="5780" w:type="dxa"/>
          </w:tcPr>
          <w:p w14:paraId="311320CD" w14:textId="77777777" w:rsidR="00D45496" w:rsidRDefault="00D45496" w:rsidP="0014561E">
            <w:pPr>
              <w:pStyle w:val="TableText"/>
              <w:spacing w:before="0" w:after="0"/>
            </w:pPr>
            <w:r>
              <w:t>Enter other name of the party.</w:t>
            </w:r>
          </w:p>
        </w:tc>
      </w:tr>
      <w:tr w:rsidR="00D45496" w:rsidRPr="0013748C" w14:paraId="6D4366E2" w14:textId="77777777" w:rsidTr="0014561E">
        <w:trPr>
          <w:cantSplit/>
          <w:trHeight w:val="308"/>
        </w:trPr>
        <w:tc>
          <w:tcPr>
            <w:tcW w:w="3199" w:type="dxa"/>
          </w:tcPr>
          <w:p w14:paraId="74ADC1BA" w14:textId="77777777" w:rsidR="00D45496" w:rsidRDefault="00D45496" w:rsidP="0014561E">
            <w:pPr>
              <w:pStyle w:val="Tablefieldindent2"/>
              <w:spacing w:before="0" w:after="0"/>
              <w:ind w:left="0"/>
            </w:pPr>
            <w:r>
              <w:t>User Group</w:t>
            </w:r>
          </w:p>
        </w:tc>
        <w:tc>
          <w:tcPr>
            <w:tcW w:w="5780" w:type="dxa"/>
          </w:tcPr>
          <w:p w14:paraId="48EDFE59" w14:textId="77777777" w:rsidR="00D45496" w:rsidRDefault="00D45496" w:rsidP="0014561E">
            <w:pPr>
              <w:pStyle w:val="TableText"/>
              <w:spacing w:before="0" w:after="0"/>
            </w:pPr>
            <w:r>
              <w:t xml:space="preserve">Select user group of party </w:t>
            </w:r>
            <w:r>
              <w:rPr>
                <w:lang w:val="en-US"/>
              </w:rPr>
              <w:t>from the drop-down list.</w:t>
            </w:r>
          </w:p>
        </w:tc>
      </w:tr>
      <w:tr w:rsidR="00D45496" w:rsidRPr="0013748C" w14:paraId="024AC0D7" w14:textId="77777777" w:rsidTr="0014561E">
        <w:trPr>
          <w:cantSplit/>
          <w:trHeight w:val="380"/>
        </w:trPr>
        <w:tc>
          <w:tcPr>
            <w:tcW w:w="3199" w:type="dxa"/>
          </w:tcPr>
          <w:p w14:paraId="4DCEE20A" w14:textId="77777777" w:rsidR="00D45496" w:rsidRDefault="00D45496" w:rsidP="0014561E">
            <w:pPr>
              <w:pStyle w:val="Tablefieldindent2"/>
              <w:spacing w:before="0" w:after="0"/>
              <w:ind w:left="0"/>
            </w:pPr>
            <w:r>
              <w:t>Status</w:t>
            </w:r>
          </w:p>
        </w:tc>
        <w:tc>
          <w:tcPr>
            <w:tcW w:w="5780" w:type="dxa"/>
          </w:tcPr>
          <w:p w14:paraId="14C26FE1" w14:textId="77777777" w:rsidR="00D45496" w:rsidRDefault="00D45496" w:rsidP="0014561E">
            <w:pPr>
              <w:pStyle w:val="TableText"/>
              <w:spacing w:before="0" w:after="0"/>
            </w:pPr>
            <w:r>
              <w:t xml:space="preserve">Select status of party </w:t>
            </w:r>
            <w:r>
              <w:rPr>
                <w:lang w:val="en-US"/>
              </w:rPr>
              <w:t>from the drop-down list.</w:t>
            </w:r>
          </w:p>
        </w:tc>
      </w:tr>
      <w:tr w:rsidR="0014561E" w:rsidRPr="0013748C" w14:paraId="3E195A15" w14:textId="77777777" w:rsidTr="0014561E">
        <w:trPr>
          <w:cantSplit/>
          <w:trHeight w:val="263"/>
        </w:trPr>
        <w:tc>
          <w:tcPr>
            <w:tcW w:w="3199" w:type="dxa"/>
          </w:tcPr>
          <w:p w14:paraId="04851B57" w14:textId="7544ED18" w:rsidR="0014561E" w:rsidRDefault="0014561E" w:rsidP="0014561E">
            <w:pPr>
              <w:pStyle w:val="Tablefieldindent2"/>
              <w:spacing w:before="0" w:after="0"/>
              <w:ind w:left="0"/>
            </w:pPr>
            <w:r>
              <w:t>Remarks</w:t>
            </w:r>
          </w:p>
        </w:tc>
        <w:tc>
          <w:tcPr>
            <w:tcW w:w="5780" w:type="dxa"/>
          </w:tcPr>
          <w:p w14:paraId="01769AB2" w14:textId="143D624A" w:rsidR="0014561E" w:rsidRDefault="006A2698" w:rsidP="0014561E">
            <w:pPr>
              <w:pStyle w:val="TableText"/>
              <w:spacing w:before="0" w:after="0"/>
            </w:pPr>
            <w:r>
              <w:t xml:space="preserve">If any additional remarks </w:t>
            </w:r>
          </w:p>
        </w:tc>
      </w:tr>
    </w:tbl>
    <w:p w14:paraId="08D4B121" w14:textId="77777777" w:rsidR="00D45496" w:rsidRPr="008F04CC" w:rsidRDefault="00D45496" w:rsidP="00D45496">
      <w:pPr>
        <w:rPr>
          <w:lang w:val="en-US"/>
        </w:rPr>
      </w:pPr>
    </w:p>
    <w:p w14:paraId="629BFB3B" w14:textId="77777777" w:rsidR="00D45496" w:rsidRDefault="00D45496" w:rsidP="001F7791">
      <w:pPr>
        <w:pStyle w:val="NumberedListing"/>
        <w:numPr>
          <w:ilvl w:val="0"/>
          <w:numId w:val="28"/>
        </w:numPr>
        <w:rPr>
          <w:lang w:val="en-US"/>
        </w:rPr>
      </w:pPr>
      <w:r>
        <w:rPr>
          <w:lang w:val="en-US"/>
        </w:rPr>
        <w:t xml:space="preserve">Click </w:t>
      </w:r>
      <w:r>
        <w:rPr>
          <w:b/>
          <w:lang w:val="en-US"/>
        </w:rPr>
        <w:t>Save</w:t>
      </w:r>
      <w:r>
        <w:rPr>
          <w:lang w:val="en-US"/>
        </w:rPr>
        <w:t xml:space="preserve"> button to save the Party details.</w:t>
      </w:r>
      <w:r>
        <w:rPr>
          <w:noProof/>
          <w:lang w:val="en-US"/>
        </w:rPr>
        <w:t xml:space="preserve"> </w:t>
      </w:r>
    </w:p>
    <w:p w14:paraId="1501F8C5" w14:textId="77777777" w:rsidR="00D45496" w:rsidRPr="00F47248" w:rsidRDefault="00D45496" w:rsidP="001F7791">
      <w:pPr>
        <w:pStyle w:val="NumberedListing"/>
        <w:numPr>
          <w:ilvl w:val="0"/>
          <w:numId w:val="28"/>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07B148CE" w14:textId="7048A2A2" w:rsidR="00D45496" w:rsidRDefault="00D45496" w:rsidP="001F7791">
      <w:pPr>
        <w:pStyle w:val="NumberedListing"/>
        <w:numPr>
          <w:ilvl w:val="0"/>
          <w:numId w:val="28"/>
        </w:numPr>
        <w:rPr>
          <w:lang w:val="en-US"/>
        </w:rPr>
      </w:pPr>
      <w:r>
        <w:rPr>
          <w:noProof/>
          <w:lang w:val="en-US"/>
        </w:rPr>
        <w:t xml:space="preserve">Click on Contact Details Tab. </w:t>
      </w:r>
      <w:r>
        <w:rPr>
          <w:lang w:val="en-US"/>
        </w:rPr>
        <w:t>The subsequent screen will be displayed.</w:t>
      </w:r>
    </w:p>
    <w:p w14:paraId="2D9416DD" w14:textId="4E3FA508" w:rsidR="0014561E" w:rsidRDefault="0014561E" w:rsidP="0014561E">
      <w:pPr>
        <w:pStyle w:val="NumberedListing"/>
        <w:rPr>
          <w:lang w:val="en-US"/>
        </w:rPr>
      </w:pPr>
      <w:r>
        <w:rPr>
          <w:noProof/>
        </w:rPr>
        <w:drawing>
          <wp:inline distT="0" distB="0" distL="0" distR="0" wp14:anchorId="7AAB054F" wp14:editId="5920D1FC">
            <wp:extent cx="5733415" cy="2266950"/>
            <wp:effectExtent l="0" t="0" r="63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2266950"/>
                    </a:xfrm>
                    <a:prstGeom prst="rect">
                      <a:avLst/>
                    </a:prstGeom>
                  </pic:spPr>
                </pic:pic>
              </a:graphicData>
            </a:graphic>
          </wp:inline>
        </w:drawing>
      </w:r>
    </w:p>
    <w:p w14:paraId="5CB9F86B" w14:textId="77777777" w:rsidR="00565319" w:rsidRDefault="00565319" w:rsidP="00D45496">
      <w:pPr>
        <w:pStyle w:val="Figure"/>
        <w:rPr>
          <w:lang w:val="en-US"/>
        </w:rPr>
      </w:pPr>
    </w:p>
    <w:p w14:paraId="7955E09C" w14:textId="77777777" w:rsidR="00565319" w:rsidRDefault="00565319" w:rsidP="00D45496">
      <w:pPr>
        <w:pStyle w:val="Figure"/>
        <w:rPr>
          <w:lang w:val="en-US"/>
        </w:rPr>
      </w:pPr>
    </w:p>
    <w:p w14:paraId="14D5CD8A" w14:textId="54CDE1A2" w:rsidR="00D45496" w:rsidRDefault="00D45496" w:rsidP="00D45496">
      <w:pPr>
        <w:pStyle w:val="Figure"/>
        <w:rPr>
          <w:lang w:val="en-US"/>
        </w:rPr>
      </w:pPr>
      <w:r>
        <w:rPr>
          <w:lang w:val="en-US"/>
        </w:rPr>
        <w:t>Contact Details Tab</w:t>
      </w:r>
    </w:p>
    <w:p w14:paraId="693AF282" w14:textId="77777777" w:rsidR="00D45496" w:rsidRPr="00A27407" w:rsidRDefault="00D45496" w:rsidP="001F7791">
      <w:pPr>
        <w:pStyle w:val="NumberedListing"/>
        <w:numPr>
          <w:ilvl w:val="0"/>
          <w:numId w:val="28"/>
        </w:numPr>
        <w:rPr>
          <w:b/>
          <w:lang w:val="en-US"/>
        </w:rPr>
      </w:pPr>
      <w:r>
        <w:t>Enter information in the Contact Details fields.</w:t>
      </w:r>
    </w:p>
    <w:tbl>
      <w:tblPr>
        <w:tblStyle w:val="TableGrid"/>
        <w:tblW w:w="0" w:type="auto"/>
        <w:jc w:val="center"/>
        <w:tblLook w:val="04A0" w:firstRow="1" w:lastRow="0" w:firstColumn="1" w:lastColumn="0" w:noHBand="0" w:noVBand="1"/>
      </w:tblPr>
      <w:tblGrid>
        <w:gridCol w:w="3298"/>
        <w:gridCol w:w="5427"/>
      </w:tblGrid>
      <w:tr w:rsidR="00D45496" w:rsidRPr="0013748C" w14:paraId="79C95154" w14:textId="77777777" w:rsidTr="0014561E">
        <w:trPr>
          <w:cantSplit/>
          <w:tblHeader/>
          <w:jc w:val="center"/>
        </w:trPr>
        <w:tc>
          <w:tcPr>
            <w:tcW w:w="3298" w:type="dxa"/>
            <w:shd w:val="clear" w:color="auto" w:fill="BFBFBF" w:themeFill="background1" w:themeFillShade="BF"/>
          </w:tcPr>
          <w:p w14:paraId="15765B17" w14:textId="77777777" w:rsidR="00D45496" w:rsidRPr="0013748C" w:rsidRDefault="00D45496" w:rsidP="00565319">
            <w:pPr>
              <w:pStyle w:val="TableHeading"/>
              <w:spacing w:before="0" w:after="0"/>
            </w:pPr>
            <w:r w:rsidRPr="0013748C">
              <w:t>Field/Button description</w:t>
            </w:r>
          </w:p>
        </w:tc>
        <w:tc>
          <w:tcPr>
            <w:tcW w:w="5427" w:type="dxa"/>
            <w:shd w:val="clear" w:color="auto" w:fill="BFBFBF" w:themeFill="background1" w:themeFillShade="BF"/>
          </w:tcPr>
          <w:p w14:paraId="7891507A" w14:textId="77777777" w:rsidR="00D45496" w:rsidRPr="0013748C" w:rsidRDefault="00D45496" w:rsidP="00565319">
            <w:pPr>
              <w:pStyle w:val="TableHeading"/>
              <w:spacing w:before="0" w:after="0"/>
            </w:pPr>
            <w:r w:rsidRPr="0013748C">
              <w:t>Action/Input Required</w:t>
            </w:r>
          </w:p>
        </w:tc>
      </w:tr>
      <w:tr w:rsidR="00D45496" w:rsidRPr="0013748C" w14:paraId="7461DC83" w14:textId="77777777" w:rsidTr="0014561E">
        <w:trPr>
          <w:cantSplit/>
          <w:jc w:val="center"/>
        </w:trPr>
        <w:tc>
          <w:tcPr>
            <w:tcW w:w="3298" w:type="dxa"/>
          </w:tcPr>
          <w:p w14:paraId="3B41EAD8" w14:textId="4BE5068E" w:rsidR="00D45496" w:rsidRDefault="00D45496" w:rsidP="00565319">
            <w:pPr>
              <w:pStyle w:val="TableHeading"/>
              <w:spacing w:before="0" w:after="0"/>
            </w:pPr>
            <w:r w:rsidRPr="0014561E">
              <w:t>Type</w:t>
            </w:r>
          </w:p>
        </w:tc>
        <w:tc>
          <w:tcPr>
            <w:tcW w:w="5427" w:type="dxa"/>
          </w:tcPr>
          <w:p w14:paraId="6ADB2686" w14:textId="77777777" w:rsidR="00D45496" w:rsidRDefault="00D45496" w:rsidP="00565319">
            <w:pPr>
              <w:pStyle w:val="TableHeading"/>
              <w:spacing w:before="0" w:after="0"/>
            </w:pPr>
            <w:r w:rsidRPr="00B46BDD">
              <w:t>Select the Identificati</w:t>
            </w:r>
            <w:r>
              <w:t>on type from the drop-down list.</w:t>
            </w:r>
          </w:p>
        </w:tc>
      </w:tr>
      <w:tr w:rsidR="00D45496" w:rsidRPr="0013748C" w14:paraId="71D64C6E" w14:textId="77777777" w:rsidTr="0014561E">
        <w:trPr>
          <w:cantSplit/>
          <w:jc w:val="center"/>
        </w:trPr>
        <w:tc>
          <w:tcPr>
            <w:tcW w:w="3298" w:type="dxa"/>
          </w:tcPr>
          <w:p w14:paraId="695574EA" w14:textId="4A72472B" w:rsidR="00D45496" w:rsidRPr="0013748C" w:rsidRDefault="00D45496" w:rsidP="00565319">
            <w:pPr>
              <w:pStyle w:val="Tablefieldindent2"/>
              <w:spacing w:before="0" w:after="0"/>
              <w:ind w:left="0"/>
            </w:pPr>
            <w:r w:rsidRPr="00610949">
              <w:rPr>
                <w:lang w:val="en-US"/>
              </w:rPr>
              <w:t>Number</w:t>
            </w:r>
          </w:p>
        </w:tc>
        <w:tc>
          <w:tcPr>
            <w:tcW w:w="5427" w:type="dxa"/>
          </w:tcPr>
          <w:p w14:paraId="0E73216F" w14:textId="77777777" w:rsidR="00D45496" w:rsidRPr="0013748C" w:rsidRDefault="00D45496" w:rsidP="00565319">
            <w:pPr>
              <w:pStyle w:val="TableText"/>
              <w:keepNext/>
              <w:spacing w:before="0" w:after="0"/>
            </w:pPr>
            <w:r w:rsidRPr="00610949">
              <w:rPr>
                <w:lang w:val="en-US"/>
              </w:rPr>
              <w:t xml:space="preserve">Enter the identification number of the </w:t>
            </w:r>
            <w:r>
              <w:rPr>
                <w:lang w:val="en-US"/>
              </w:rPr>
              <w:t>party.</w:t>
            </w:r>
          </w:p>
        </w:tc>
      </w:tr>
      <w:tr w:rsidR="00B52F6D" w:rsidRPr="0013748C" w14:paraId="5D557929" w14:textId="77777777" w:rsidTr="0014561E">
        <w:trPr>
          <w:cantSplit/>
          <w:jc w:val="center"/>
        </w:trPr>
        <w:tc>
          <w:tcPr>
            <w:tcW w:w="3298" w:type="dxa"/>
          </w:tcPr>
          <w:p w14:paraId="2E6452AC" w14:textId="1329C09C" w:rsidR="00B52F6D" w:rsidRPr="00610949" w:rsidRDefault="00B52F6D" w:rsidP="00565319">
            <w:pPr>
              <w:pStyle w:val="Tablefieldindent2"/>
              <w:spacing w:before="0" w:after="0"/>
              <w:ind w:left="0"/>
              <w:rPr>
                <w:lang w:val="en-US"/>
              </w:rPr>
            </w:pPr>
            <w:r>
              <w:rPr>
                <w:lang w:val="en-US"/>
              </w:rPr>
              <w:t>Login</w:t>
            </w:r>
          </w:p>
        </w:tc>
        <w:tc>
          <w:tcPr>
            <w:tcW w:w="5427" w:type="dxa"/>
          </w:tcPr>
          <w:p w14:paraId="59C45DF5" w14:textId="77777777" w:rsidR="00B52F6D" w:rsidRPr="00610949" w:rsidRDefault="00B52F6D" w:rsidP="00565319">
            <w:pPr>
              <w:pStyle w:val="TableText"/>
              <w:keepNext/>
              <w:spacing w:before="0" w:after="0"/>
              <w:rPr>
                <w:lang w:val="en-US"/>
              </w:rPr>
            </w:pPr>
          </w:p>
        </w:tc>
      </w:tr>
      <w:tr w:rsidR="00D45496" w:rsidRPr="0013748C" w14:paraId="42B0403D" w14:textId="77777777" w:rsidTr="0014561E">
        <w:trPr>
          <w:cantSplit/>
          <w:jc w:val="center"/>
        </w:trPr>
        <w:tc>
          <w:tcPr>
            <w:tcW w:w="3298" w:type="dxa"/>
          </w:tcPr>
          <w:p w14:paraId="453EFF23" w14:textId="77777777" w:rsidR="00D45496" w:rsidRPr="00610949" w:rsidRDefault="00D45496" w:rsidP="00565319">
            <w:pPr>
              <w:pStyle w:val="Tablefieldindent2"/>
              <w:spacing w:before="0" w:after="0"/>
              <w:ind w:left="0"/>
              <w:rPr>
                <w:lang w:val="en-US"/>
              </w:rPr>
            </w:pPr>
            <w:r>
              <w:rPr>
                <w:lang w:val="en-US"/>
              </w:rPr>
              <w:t>First Name</w:t>
            </w:r>
          </w:p>
        </w:tc>
        <w:tc>
          <w:tcPr>
            <w:tcW w:w="5427" w:type="dxa"/>
          </w:tcPr>
          <w:p w14:paraId="1CCEC034" w14:textId="77777777" w:rsidR="00D45496" w:rsidRPr="00610949" w:rsidRDefault="00D45496" w:rsidP="00565319">
            <w:pPr>
              <w:pStyle w:val="TableText"/>
              <w:keepNext/>
              <w:spacing w:before="0" w:after="0"/>
              <w:rPr>
                <w:lang w:val="en-US"/>
              </w:rPr>
            </w:pPr>
            <w:r>
              <w:rPr>
                <w:lang w:val="en-US"/>
              </w:rPr>
              <w:t>Enter the first name of the party.</w:t>
            </w:r>
          </w:p>
        </w:tc>
      </w:tr>
      <w:tr w:rsidR="00D45496" w:rsidRPr="0013748C" w14:paraId="7645B8A7" w14:textId="77777777" w:rsidTr="0014561E">
        <w:trPr>
          <w:cantSplit/>
          <w:jc w:val="center"/>
        </w:trPr>
        <w:tc>
          <w:tcPr>
            <w:tcW w:w="3298" w:type="dxa"/>
          </w:tcPr>
          <w:p w14:paraId="7E9D4A95" w14:textId="77777777" w:rsidR="00D45496" w:rsidRPr="00610949" w:rsidRDefault="00D45496" w:rsidP="00565319">
            <w:pPr>
              <w:pStyle w:val="Tablefieldindent2"/>
              <w:spacing w:before="0" w:after="0"/>
              <w:ind w:left="0"/>
              <w:rPr>
                <w:lang w:val="en-US"/>
              </w:rPr>
            </w:pPr>
            <w:r>
              <w:rPr>
                <w:lang w:val="en-US"/>
              </w:rPr>
              <w:t>Middle Name</w:t>
            </w:r>
          </w:p>
        </w:tc>
        <w:tc>
          <w:tcPr>
            <w:tcW w:w="5427" w:type="dxa"/>
          </w:tcPr>
          <w:p w14:paraId="734341F1" w14:textId="77777777" w:rsidR="00D45496" w:rsidRPr="00610949" w:rsidRDefault="00D45496" w:rsidP="00565319">
            <w:pPr>
              <w:pStyle w:val="TableText"/>
              <w:keepNext/>
              <w:spacing w:before="0" w:after="0"/>
              <w:rPr>
                <w:lang w:val="en-US"/>
              </w:rPr>
            </w:pPr>
            <w:r>
              <w:rPr>
                <w:lang w:val="en-US"/>
              </w:rPr>
              <w:t>Enter the middle name of the party.</w:t>
            </w:r>
          </w:p>
        </w:tc>
      </w:tr>
      <w:tr w:rsidR="00D45496" w:rsidRPr="0013748C" w14:paraId="2A742D88" w14:textId="77777777" w:rsidTr="0014561E">
        <w:trPr>
          <w:cantSplit/>
          <w:jc w:val="center"/>
        </w:trPr>
        <w:tc>
          <w:tcPr>
            <w:tcW w:w="3298" w:type="dxa"/>
          </w:tcPr>
          <w:p w14:paraId="6BC9D37B" w14:textId="77777777" w:rsidR="00D45496" w:rsidRPr="00610949" w:rsidRDefault="00D45496" w:rsidP="00565319">
            <w:pPr>
              <w:pStyle w:val="Tablefieldindent2"/>
              <w:spacing w:before="0" w:after="0"/>
              <w:ind w:left="0"/>
              <w:rPr>
                <w:lang w:val="en-US"/>
              </w:rPr>
            </w:pPr>
            <w:r>
              <w:rPr>
                <w:lang w:val="en-US"/>
              </w:rPr>
              <w:t>Last Name</w:t>
            </w:r>
          </w:p>
        </w:tc>
        <w:tc>
          <w:tcPr>
            <w:tcW w:w="5427" w:type="dxa"/>
          </w:tcPr>
          <w:p w14:paraId="38C2F66B" w14:textId="77777777" w:rsidR="00D45496" w:rsidRPr="00610949" w:rsidRDefault="00D45496" w:rsidP="00565319">
            <w:pPr>
              <w:pStyle w:val="TableText"/>
              <w:keepNext/>
              <w:spacing w:before="0" w:after="0"/>
              <w:rPr>
                <w:lang w:val="en-US"/>
              </w:rPr>
            </w:pPr>
            <w:r>
              <w:rPr>
                <w:lang w:val="en-US"/>
              </w:rPr>
              <w:t>Enter the last name of the party.</w:t>
            </w:r>
          </w:p>
        </w:tc>
      </w:tr>
      <w:tr w:rsidR="00D45496" w:rsidRPr="0013748C" w14:paraId="0EB27B40" w14:textId="77777777" w:rsidTr="0014561E">
        <w:trPr>
          <w:cantSplit/>
          <w:jc w:val="center"/>
        </w:trPr>
        <w:tc>
          <w:tcPr>
            <w:tcW w:w="3298" w:type="dxa"/>
          </w:tcPr>
          <w:p w14:paraId="460378E5" w14:textId="77777777" w:rsidR="00D45496" w:rsidRDefault="00D45496" w:rsidP="00565319">
            <w:pPr>
              <w:pStyle w:val="Tablefieldindent2"/>
              <w:spacing w:before="0" w:after="0"/>
              <w:ind w:left="0"/>
              <w:rPr>
                <w:lang w:val="en-US"/>
              </w:rPr>
            </w:pPr>
            <w:r>
              <w:rPr>
                <w:lang w:val="en-US"/>
              </w:rPr>
              <w:t>Name(Other)</w:t>
            </w:r>
          </w:p>
        </w:tc>
        <w:tc>
          <w:tcPr>
            <w:tcW w:w="5427" w:type="dxa"/>
          </w:tcPr>
          <w:p w14:paraId="0E41D5C4" w14:textId="77777777" w:rsidR="00D45496" w:rsidRDefault="00D45496" w:rsidP="00565319">
            <w:pPr>
              <w:pStyle w:val="TableText"/>
              <w:keepNext/>
              <w:spacing w:before="0" w:after="0"/>
              <w:rPr>
                <w:lang w:val="en-US"/>
              </w:rPr>
            </w:pPr>
            <w:r>
              <w:rPr>
                <w:lang w:val="en-US"/>
              </w:rPr>
              <w:t>Enter the other name of the party.</w:t>
            </w:r>
          </w:p>
        </w:tc>
      </w:tr>
      <w:tr w:rsidR="00D45496" w:rsidRPr="0013748C" w14:paraId="578F12A0" w14:textId="77777777" w:rsidTr="0014561E">
        <w:trPr>
          <w:cantSplit/>
          <w:jc w:val="center"/>
        </w:trPr>
        <w:tc>
          <w:tcPr>
            <w:tcW w:w="3298" w:type="dxa"/>
          </w:tcPr>
          <w:p w14:paraId="702EFED1" w14:textId="77777777" w:rsidR="00D45496" w:rsidRPr="00610949" w:rsidRDefault="00D45496" w:rsidP="00565319">
            <w:pPr>
              <w:pStyle w:val="Tablefieldindent2"/>
              <w:spacing w:before="0" w:after="0"/>
              <w:ind w:left="0"/>
              <w:rPr>
                <w:lang w:val="en-US"/>
              </w:rPr>
            </w:pPr>
            <w:r>
              <w:rPr>
                <w:lang w:val="en-US"/>
              </w:rPr>
              <w:lastRenderedPageBreak/>
              <w:t xml:space="preserve">Gender </w:t>
            </w:r>
          </w:p>
        </w:tc>
        <w:tc>
          <w:tcPr>
            <w:tcW w:w="5427" w:type="dxa"/>
          </w:tcPr>
          <w:p w14:paraId="55F29D72" w14:textId="77777777" w:rsidR="00D45496" w:rsidRPr="00610949" w:rsidRDefault="00D45496" w:rsidP="00565319">
            <w:pPr>
              <w:pStyle w:val="TableText"/>
              <w:keepNext/>
              <w:spacing w:before="0" w:after="0"/>
              <w:rPr>
                <w:lang w:val="en-US"/>
              </w:rPr>
            </w:pPr>
            <w:r>
              <w:rPr>
                <w:lang w:val="en-US"/>
              </w:rPr>
              <w:t>Select the gender from the dropdown list.</w:t>
            </w:r>
          </w:p>
        </w:tc>
      </w:tr>
      <w:tr w:rsidR="00D45496" w:rsidRPr="0013748C" w14:paraId="706C243E" w14:textId="77777777" w:rsidTr="0014561E">
        <w:trPr>
          <w:cantSplit/>
          <w:jc w:val="center"/>
        </w:trPr>
        <w:tc>
          <w:tcPr>
            <w:tcW w:w="3298" w:type="dxa"/>
          </w:tcPr>
          <w:p w14:paraId="26CA79C4" w14:textId="77777777" w:rsidR="00D45496" w:rsidRPr="00610949" w:rsidRDefault="00D45496" w:rsidP="00565319">
            <w:pPr>
              <w:pStyle w:val="Tablefieldindent2"/>
              <w:spacing w:before="0" w:after="0"/>
              <w:ind w:left="0"/>
              <w:rPr>
                <w:lang w:val="en-US"/>
              </w:rPr>
            </w:pPr>
            <w:r>
              <w:rPr>
                <w:lang w:val="en-US"/>
              </w:rPr>
              <w:t>Preferred Language</w:t>
            </w:r>
          </w:p>
        </w:tc>
        <w:tc>
          <w:tcPr>
            <w:tcW w:w="5427" w:type="dxa"/>
          </w:tcPr>
          <w:p w14:paraId="40AE0E6C" w14:textId="77777777" w:rsidR="00D45496" w:rsidRPr="00610949" w:rsidRDefault="00D45496" w:rsidP="00565319">
            <w:pPr>
              <w:pStyle w:val="TableText"/>
              <w:keepNext/>
              <w:spacing w:before="0" w:after="0"/>
              <w:rPr>
                <w:lang w:val="en-US"/>
              </w:rPr>
            </w:pPr>
            <w:r>
              <w:rPr>
                <w:lang w:val="en-US"/>
              </w:rPr>
              <w:t>Select the desired language from the drop-down list.</w:t>
            </w:r>
          </w:p>
        </w:tc>
      </w:tr>
      <w:tr w:rsidR="00D45496" w:rsidRPr="0013748C" w14:paraId="64CE2CE8" w14:textId="77777777" w:rsidTr="0014561E">
        <w:trPr>
          <w:cantSplit/>
          <w:jc w:val="center"/>
        </w:trPr>
        <w:tc>
          <w:tcPr>
            <w:tcW w:w="3298" w:type="dxa"/>
          </w:tcPr>
          <w:p w14:paraId="7FB744A6" w14:textId="77777777" w:rsidR="00D45496" w:rsidRPr="00610949" w:rsidRDefault="00D45496" w:rsidP="00565319">
            <w:pPr>
              <w:pStyle w:val="Tablefieldindent2"/>
              <w:spacing w:before="0" w:after="0"/>
              <w:ind w:left="0"/>
              <w:rPr>
                <w:lang w:val="en-US"/>
              </w:rPr>
            </w:pPr>
            <w:r>
              <w:rPr>
                <w:lang w:val="en-US"/>
              </w:rPr>
              <w:t>Communication Mode</w:t>
            </w:r>
          </w:p>
        </w:tc>
        <w:tc>
          <w:tcPr>
            <w:tcW w:w="5427" w:type="dxa"/>
          </w:tcPr>
          <w:p w14:paraId="34D18453" w14:textId="77777777" w:rsidR="00D45496" w:rsidRPr="00610949" w:rsidRDefault="00D45496" w:rsidP="00565319">
            <w:pPr>
              <w:pStyle w:val="TableText"/>
              <w:keepNext/>
              <w:spacing w:before="0" w:after="0"/>
              <w:rPr>
                <w:lang w:val="en-US"/>
              </w:rPr>
            </w:pPr>
            <w:r>
              <w:rPr>
                <w:lang w:val="en-US"/>
              </w:rPr>
              <w:t>Select the Mode of Communication from the drop-down list.</w:t>
            </w:r>
          </w:p>
        </w:tc>
      </w:tr>
      <w:tr w:rsidR="00D45496" w:rsidRPr="0013748C" w14:paraId="7F057354" w14:textId="77777777" w:rsidTr="0014561E">
        <w:trPr>
          <w:cantSplit/>
          <w:jc w:val="center"/>
        </w:trPr>
        <w:tc>
          <w:tcPr>
            <w:tcW w:w="3298" w:type="dxa"/>
          </w:tcPr>
          <w:p w14:paraId="549DA86E" w14:textId="0F79EDB4" w:rsidR="00D45496" w:rsidRDefault="00D45496" w:rsidP="00565319">
            <w:pPr>
              <w:pStyle w:val="Tablefieldindent2"/>
              <w:spacing w:before="0" w:after="0"/>
              <w:ind w:left="0"/>
              <w:rPr>
                <w:lang w:val="en-US"/>
              </w:rPr>
            </w:pPr>
            <w:r>
              <w:rPr>
                <w:lang w:val="en-US"/>
              </w:rPr>
              <w:t xml:space="preserve">E-mail </w:t>
            </w:r>
          </w:p>
        </w:tc>
        <w:tc>
          <w:tcPr>
            <w:tcW w:w="5427" w:type="dxa"/>
          </w:tcPr>
          <w:p w14:paraId="3F53703C" w14:textId="77777777" w:rsidR="00D45496" w:rsidRDefault="00D45496" w:rsidP="00565319">
            <w:pPr>
              <w:pStyle w:val="TableText"/>
              <w:keepNext/>
              <w:spacing w:before="0" w:after="0"/>
              <w:rPr>
                <w:lang w:val="en-US"/>
              </w:rPr>
            </w:pPr>
            <w:r>
              <w:rPr>
                <w:lang w:val="en-US"/>
              </w:rPr>
              <w:t>Enter the email id of the party.</w:t>
            </w:r>
          </w:p>
        </w:tc>
      </w:tr>
      <w:tr w:rsidR="00B52F6D" w:rsidRPr="0013748C" w14:paraId="32ED30F2" w14:textId="77777777" w:rsidTr="0014561E">
        <w:trPr>
          <w:cantSplit/>
          <w:jc w:val="center"/>
        </w:trPr>
        <w:tc>
          <w:tcPr>
            <w:tcW w:w="3298" w:type="dxa"/>
          </w:tcPr>
          <w:p w14:paraId="1D48239C" w14:textId="36DA117C" w:rsidR="00B52F6D" w:rsidRDefault="00B52F6D" w:rsidP="00565319">
            <w:pPr>
              <w:pStyle w:val="Tablefieldindent2"/>
              <w:spacing w:before="0" w:after="0"/>
              <w:ind w:left="0"/>
              <w:rPr>
                <w:lang w:val="en-US"/>
              </w:rPr>
            </w:pPr>
            <w:r>
              <w:rPr>
                <w:lang w:val="en-US"/>
              </w:rPr>
              <w:t>Telephone Number</w:t>
            </w:r>
          </w:p>
        </w:tc>
        <w:tc>
          <w:tcPr>
            <w:tcW w:w="5427" w:type="dxa"/>
          </w:tcPr>
          <w:p w14:paraId="738AE7D8" w14:textId="731597CC" w:rsidR="00B52F6D" w:rsidRDefault="00B52F6D" w:rsidP="00565319">
            <w:pPr>
              <w:pStyle w:val="TableText"/>
              <w:keepNext/>
              <w:spacing w:before="0" w:after="0"/>
              <w:rPr>
                <w:lang w:val="en-US"/>
              </w:rPr>
            </w:pPr>
            <w:r>
              <w:rPr>
                <w:lang w:val="en-US"/>
              </w:rPr>
              <w:t>Enter the land line number of the party</w:t>
            </w:r>
          </w:p>
        </w:tc>
      </w:tr>
      <w:tr w:rsidR="00B52F6D" w:rsidRPr="0013748C" w14:paraId="14D332B5" w14:textId="77777777" w:rsidTr="0014561E">
        <w:trPr>
          <w:cantSplit/>
          <w:jc w:val="center"/>
        </w:trPr>
        <w:tc>
          <w:tcPr>
            <w:tcW w:w="3298" w:type="dxa"/>
          </w:tcPr>
          <w:p w14:paraId="0F264CF0" w14:textId="77777777" w:rsidR="00B52F6D" w:rsidRDefault="00B52F6D" w:rsidP="00565319">
            <w:pPr>
              <w:pStyle w:val="Tablefieldindent2"/>
              <w:spacing w:before="0" w:after="0"/>
              <w:ind w:left="0"/>
              <w:rPr>
                <w:lang w:val="en-US"/>
              </w:rPr>
            </w:pPr>
            <w:r>
              <w:rPr>
                <w:lang w:val="en-US"/>
              </w:rPr>
              <w:t>Mobile Number</w:t>
            </w:r>
          </w:p>
        </w:tc>
        <w:tc>
          <w:tcPr>
            <w:tcW w:w="5427" w:type="dxa"/>
          </w:tcPr>
          <w:p w14:paraId="4B624A8F" w14:textId="77777777" w:rsidR="00B52F6D" w:rsidRDefault="00B52F6D" w:rsidP="00565319">
            <w:pPr>
              <w:pStyle w:val="TableText"/>
              <w:keepNext/>
              <w:spacing w:before="0" w:after="0"/>
              <w:rPr>
                <w:lang w:val="en-US"/>
              </w:rPr>
            </w:pPr>
            <w:r>
              <w:rPr>
                <w:lang w:val="en-US"/>
              </w:rPr>
              <w:t>Enter the Ten Digit Mobile number of the party.</w:t>
            </w:r>
          </w:p>
        </w:tc>
      </w:tr>
      <w:tr w:rsidR="00B52F6D" w:rsidRPr="0013748C" w14:paraId="28EA24AD" w14:textId="77777777" w:rsidTr="0014561E">
        <w:trPr>
          <w:cantSplit/>
          <w:jc w:val="center"/>
        </w:trPr>
        <w:tc>
          <w:tcPr>
            <w:tcW w:w="3298" w:type="dxa"/>
          </w:tcPr>
          <w:p w14:paraId="054D0CAB" w14:textId="77777777" w:rsidR="00B52F6D" w:rsidRDefault="00B52F6D" w:rsidP="00565319">
            <w:pPr>
              <w:pStyle w:val="Tablefieldindent2"/>
              <w:spacing w:before="0" w:after="0"/>
              <w:ind w:left="0"/>
              <w:rPr>
                <w:lang w:val="en-US"/>
              </w:rPr>
            </w:pPr>
            <w:r>
              <w:rPr>
                <w:lang w:val="en-US"/>
              </w:rPr>
              <w:t>Fax Number</w:t>
            </w:r>
          </w:p>
        </w:tc>
        <w:tc>
          <w:tcPr>
            <w:tcW w:w="5427" w:type="dxa"/>
          </w:tcPr>
          <w:p w14:paraId="77EBB776" w14:textId="77777777" w:rsidR="00B52F6D" w:rsidRDefault="00B52F6D" w:rsidP="00565319">
            <w:pPr>
              <w:pStyle w:val="TableText"/>
              <w:keepNext/>
              <w:spacing w:before="0" w:after="0"/>
              <w:rPr>
                <w:lang w:val="en-US"/>
              </w:rPr>
            </w:pPr>
            <w:r>
              <w:rPr>
                <w:lang w:val="en-US"/>
              </w:rPr>
              <w:t>Enter the Fax number of the party.</w:t>
            </w:r>
          </w:p>
        </w:tc>
      </w:tr>
    </w:tbl>
    <w:p w14:paraId="092425C7" w14:textId="53A0D753" w:rsidR="00D45496" w:rsidRDefault="00D45496" w:rsidP="001F7791">
      <w:pPr>
        <w:pStyle w:val="NumberedListing"/>
        <w:numPr>
          <w:ilvl w:val="0"/>
          <w:numId w:val="28"/>
        </w:numPr>
        <w:rPr>
          <w:lang w:val="en-US"/>
        </w:rPr>
      </w:pPr>
      <w:r>
        <w:rPr>
          <w:lang w:val="en-US"/>
        </w:rPr>
        <w:t xml:space="preserve">Click </w:t>
      </w:r>
      <w:r>
        <w:rPr>
          <w:b/>
          <w:lang w:val="en-US"/>
        </w:rPr>
        <w:t>Save</w:t>
      </w:r>
      <w:r>
        <w:rPr>
          <w:lang w:val="en-US"/>
        </w:rPr>
        <w:t xml:space="preserve"> button to save the </w:t>
      </w:r>
      <w:r>
        <w:t xml:space="preserve">Contact </w:t>
      </w:r>
      <w:r>
        <w:rPr>
          <w:lang w:val="en-US"/>
        </w:rPr>
        <w:t>details.</w:t>
      </w:r>
      <w:r>
        <w:rPr>
          <w:noProof/>
          <w:lang w:val="en-US"/>
        </w:rPr>
        <w:t xml:space="preserve"> </w:t>
      </w:r>
    </w:p>
    <w:p w14:paraId="5C716930" w14:textId="46F2CF32" w:rsidR="00F04160" w:rsidRDefault="00F04160" w:rsidP="001F7791">
      <w:pPr>
        <w:pStyle w:val="NumberedListing"/>
        <w:numPr>
          <w:ilvl w:val="0"/>
          <w:numId w:val="28"/>
        </w:numPr>
        <w:rPr>
          <w:lang w:val="en-US"/>
        </w:rPr>
      </w:pPr>
      <w:r>
        <w:rPr>
          <w:noProof/>
          <w:lang w:val="en-US"/>
        </w:rPr>
        <w:t xml:space="preserve">Click </w:t>
      </w:r>
      <w:r w:rsidRPr="00F04160">
        <w:rPr>
          <w:b/>
          <w:bCs/>
          <w:noProof/>
          <w:lang w:val="en-US"/>
        </w:rPr>
        <w:t>Reset</w:t>
      </w:r>
      <w:r>
        <w:rPr>
          <w:noProof/>
          <w:lang w:val="en-US"/>
        </w:rPr>
        <w:t xml:space="preserve"> button to reset the data entered if incorect.</w:t>
      </w:r>
    </w:p>
    <w:p w14:paraId="6C038B9A" w14:textId="5A244445" w:rsidR="00F04160" w:rsidRDefault="00F04160" w:rsidP="001F7791">
      <w:pPr>
        <w:pStyle w:val="NumberedListing"/>
        <w:numPr>
          <w:ilvl w:val="0"/>
          <w:numId w:val="28"/>
        </w:numPr>
        <w:rPr>
          <w:lang w:val="en-US"/>
        </w:rPr>
      </w:pPr>
      <w:r>
        <w:rPr>
          <w:noProof/>
          <w:lang w:val="en-US"/>
        </w:rPr>
        <w:t xml:space="preserve">Click </w:t>
      </w:r>
      <w:r w:rsidRPr="00F04160">
        <w:rPr>
          <w:b/>
          <w:bCs/>
          <w:noProof/>
          <w:lang w:val="en-US"/>
        </w:rPr>
        <w:t>Close</w:t>
      </w:r>
      <w:r>
        <w:rPr>
          <w:noProof/>
          <w:lang w:val="en-US"/>
        </w:rPr>
        <w:t xml:space="preserve"> to close the working page</w:t>
      </w:r>
    </w:p>
    <w:p w14:paraId="4AC9FBCA" w14:textId="3987CBFE" w:rsidR="00D45496" w:rsidRDefault="00D45496" w:rsidP="00D45496">
      <w:pPr>
        <w:pStyle w:val="Screenshot"/>
      </w:pPr>
    </w:p>
    <w:p w14:paraId="1240F309" w14:textId="77777777" w:rsidR="00D45496" w:rsidRDefault="00D45496" w:rsidP="00D45496">
      <w:pPr>
        <w:rPr>
          <w:noProof/>
          <w:lang w:val="en-IN" w:eastAsia="en-IN"/>
        </w:rPr>
      </w:pPr>
      <w:r>
        <w:rPr>
          <w:noProof/>
          <w:lang w:val="en-IN" w:eastAsia="en-IN"/>
        </w:rPr>
        <w:br w:type="page"/>
      </w:r>
    </w:p>
    <w:p w14:paraId="60B86653" w14:textId="77777777" w:rsidR="00D45496" w:rsidRPr="00187E98" w:rsidRDefault="00D45496" w:rsidP="00565319">
      <w:pPr>
        <w:pStyle w:val="Heading1CL"/>
        <w:ind w:left="0"/>
        <w:rPr>
          <w:sz w:val="32"/>
          <w:szCs w:val="32"/>
        </w:rPr>
      </w:pPr>
      <w:bookmarkStart w:id="31" w:name="_Toc123813435"/>
      <w:bookmarkStart w:id="32" w:name="_Toc129608382"/>
      <w:r w:rsidRPr="00187E98">
        <w:rPr>
          <w:sz w:val="32"/>
          <w:szCs w:val="32"/>
        </w:rPr>
        <w:lastRenderedPageBreak/>
        <w:t>Searching Party</w:t>
      </w:r>
      <w:bookmarkEnd w:id="31"/>
      <w:bookmarkEnd w:id="32"/>
      <w:r w:rsidRPr="00187E98">
        <w:rPr>
          <w:sz w:val="32"/>
          <w:szCs w:val="32"/>
        </w:rPr>
        <w:t xml:space="preserve"> </w:t>
      </w:r>
    </w:p>
    <w:p w14:paraId="1D3A77FD" w14:textId="4ED42A92" w:rsidR="00D45496" w:rsidRDefault="00D45496" w:rsidP="00565319">
      <w:pPr>
        <w:pStyle w:val="BodyText"/>
        <w:ind w:left="0"/>
        <w:rPr>
          <w:lang w:val="en-US"/>
        </w:rPr>
      </w:pPr>
      <w:r>
        <w:rPr>
          <w:lang w:val="en-US"/>
        </w:rPr>
        <w:t>This section allows the Company A</w:t>
      </w:r>
      <w:r w:rsidRPr="0097165D">
        <w:rPr>
          <w:lang w:val="en-US"/>
        </w:rPr>
        <w:t xml:space="preserve">dmin to search, edit, view and </w:t>
      </w:r>
      <w:r>
        <w:rPr>
          <w:lang w:val="en-US"/>
        </w:rPr>
        <w:t>print</w:t>
      </w:r>
      <w:r w:rsidRPr="0097165D">
        <w:rPr>
          <w:lang w:val="en-US"/>
        </w:rPr>
        <w:t xml:space="preserve"> the </w:t>
      </w:r>
      <w:r>
        <w:rPr>
          <w:lang w:val="en-US"/>
        </w:rPr>
        <w:t xml:space="preserve">party for CMS and </w:t>
      </w:r>
      <w:r w:rsidR="004A33E1">
        <w:rPr>
          <w:lang w:val="en-US"/>
        </w:rPr>
        <w:t>FRONT-END</w:t>
      </w:r>
      <w:r>
        <w:rPr>
          <w:lang w:val="en-US"/>
        </w:rPr>
        <w:t xml:space="preserve"> </w:t>
      </w:r>
      <w:r w:rsidRPr="0097165D">
        <w:rPr>
          <w:lang w:val="en-US"/>
        </w:rPr>
        <w:t xml:space="preserve">users </w:t>
      </w:r>
      <w:r>
        <w:rPr>
          <w:lang w:val="en-US"/>
        </w:rPr>
        <w:t xml:space="preserve">in the </w:t>
      </w:r>
      <w:r w:rsidR="00565319">
        <w:rPr>
          <w:lang w:val="en-US"/>
        </w:rPr>
        <w:t>eCMS.</w:t>
      </w:r>
    </w:p>
    <w:p w14:paraId="6719E5B9" w14:textId="77777777" w:rsidR="00D45496" w:rsidRDefault="00D45496" w:rsidP="00565319">
      <w:pPr>
        <w:pStyle w:val="ProcedureHeading"/>
        <w:ind w:left="0"/>
        <w:rPr>
          <w:lang w:val="en-US"/>
        </w:rPr>
      </w:pPr>
      <w:r>
        <w:rPr>
          <w:lang w:val="en-US"/>
        </w:rPr>
        <w:t xml:space="preserve">To search the party: </w:t>
      </w:r>
    </w:p>
    <w:p w14:paraId="678EC89D" w14:textId="75CF195F" w:rsidR="00D45496" w:rsidRDefault="00D45496" w:rsidP="001F7791">
      <w:pPr>
        <w:pStyle w:val="NumberedListing"/>
        <w:numPr>
          <w:ilvl w:val="0"/>
          <w:numId w:val="29"/>
        </w:numPr>
        <w:rPr>
          <w:lang w:val="en-US"/>
        </w:rPr>
      </w:pPr>
      <w:r>
        <w:rPr>
          <w:lang w:val="en-US"/>
        </w:rPr>
        <w:t xml:space="preserve">Click </w:t>
      </w:r>
      <w:r>
        <w:rPr>
          <w:b/>
          <w:lang w:val="en-US"/>
        </w:rPr>
        <w:t xml:space="preserve">Registration </w:t>
      </w:r>
      <w:r>
        <w:rPr>
          <w:lang w:val="en-US"/>
        </w:rPr>
        <w:t xml:space="preserve">&gt;&gt; </w:t>
      </w:r>
      <w:r>
        <w:rPr>
          <w:b/>
          <w:lang w:val="en-US"/>
        </w:rPr>
        <w:t>Party</w:t>
      </w:r>
      <w:r>
        <w:rPr>
          <w:lang w:val="en-US"/>
        </w:rPr>
        <w:t>. The subsequent screen will be displayed.</w:t>
      </w:r>
    </w:p>
    <w:p w14:paraId="250D425B" w14:textId="20C65932" w:rsidR="00565319" w:rsidRDefault="00565319" w:rsidP="00565319">
      <w:pPr>
        <w:pStyle w:val="NumberedListing"/>
        <w:rPr>
          <w:lang w:val="en-US"/>
        </w:rPr>
      </w:pPr>
      <w:r>
        <w:rPr>
          <w:noProof/>
        </w:rPr>
        <w:drawing>
          <wp:inline distT="0" distB="0" distL="0" distR="0" wp14:anchorId="74588B22" wp14:editId="08FD674C">
            <wp:extent cx="5733415" cy="2546350"/>
            <wp:effectExtent l="0" t="0" r="635" b="635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2546350"/>
                    </a:xfrm>
                    <a:prstGeom prst="rect">
                      <a:avLst/>
                    </a:prstGeom>
                  </pic:spPr>
                </pic:pic>
              </a:graphicData>
            </a:graphic>
          </wp:inline>
        </w:drawing>
      </w:r>
    </w:p>
    <w:p w14:paraId="1CD4A1EE" w14:textId="77777777" w:rsidR="00565319" w:rsidRDefault="00565319" w:rsidP="00D45496">
      <w:pPr>
        <w:pStyle w:val="Figure"/>
        <w:rPr>
          <w:lang w:val="en-US"/>
        </w:rPr>
      </w:pPr>
    </w:p>
    <w:p w14:paraId="536491A0" w14:textId="427BA779" w:rsidR="00D45496" w:rsidRDefault="00D45496" w:rsidP="00565319">
      <w:pPr>
        <w:pStyle w:val="Figure"/>
        <w:ind w:left="1151"/>
        <w:rPr>
          <w:lang w:val="en-US"/>
        </w:rPr>
      </w:pPr>
      <w:r>
        <w:rPr>
          <w:lang w:val="en-US"/>
        </w:rPr>
        <w:t>Party Search</w:t>
      </w:r>
      <w:r w:rsidRPr="006D28D3">
        <w:rPr>
          <w:lang w:val="en-US"/>
        </w:rPr>
        <w:t xml:space="preserve"> List </w:t>
      </w:r>
      <w:r>
        <w:rPr>
          <w:lang w:val="en-US"/>
        </w:rPr>
        <w:t>Page</w:t>
      </w:r>
    </w:p>
    <w:p w14:paraId="54338C5A" w14:textId="77777777" w:rsidR="00D45496" w:rsidRPr="006D28D3" w:rsidRDefault="00D45496" w:rsidP="001F7791">
      <w:pPr>
        <w:pStyle w:val="NumberedListing"/>
        <w:numPr>
          <w:ilvl w:val="0"/>
          <w:numId w:val="29"/>
        </w:numPr>
        <w:rPr>
          <w:lang w:val="en-US"/>
        </w:rPr>
      </w:pPr>
      <w:r>
        <w:rPr>
          <w:lang w:val="en-US"/>
        </w:rPr>
        <w:t>Enter any one of the search criteria to view the party details. Following are the field and button descriptions of the Search User Page.</w:t>
      </w:r>
    </w:p>
    <w:tbl>
      <w:tblPr>
        <w:tblStyle w:val="TableGrid"/>
        <w:tblW w:w="0" w:type="auto"/>
        <w:jc w:val="center"/>
        <w:tblLook w:val="04A0" w:firstRow="1" w:lastRow="0" w:firstColumn="1" w:lastColumn="0" w:noHBand="0" w:noVBand="1"/>
      </w:tblPr>
      <w:tblGrid>
        <w:gridCol w:w="3568"/>
        <w:gridCol w:w="5137"/>
      </w:tblGrid>
      <w:tr w:rsidR="00D45496" w14:paraId="0CD45740" w14:textId="77777777" w:rsidTr="00A01D0B">
        <w:trPr>
          <w:cantSplit/>
          <w:tblHeader/>
          <w:jc w:val="center"/>
        </w:trPr>
        <w:tc>
          <w:tcPr>
            <w:tcW w:w="356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89C41BE" w14:textId="77777777" w:rsidR="00D45496" w:rsidRDefault="00D45496" w:rsidP="00F04160">
            <w:pPr>
              <w:pStyle w:val="TableHeading"/>
              <w:spacing w:before="0"/>
              <w:rPr>
                <w:lang w:eastAsia="en-SG"/>
              </w:rPr>
            </w:pPr>
            <w:r>
              <w:rPr>
                <w:lang w:eastAsia="en-SG"/>
              </w:rPr>
              <w:t>Field/Button description</w:t>
            </w:r>
          </w:p>
        </w:tc>
        <w:tc>
          <w:tcPr>
            <w:tcW w:w="513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D93092F" w14:textId="77777777" w:rsidR="00D45496" w:rsidRDefault="00D45496" w:rsidP="00F04160">
            <w:pPr>
              <w:pStyle w:val="TableHeading"/>
              <w:spacing w:before="0"/>
              <w:rPr>
                <w:lang w:eastAsia="en-SG"/>
              </w:rPr>
            </w:pPr>
            <w:r>
              <w:rPr>
                <w:lang w:eastAsia="en-SG"/>
              </w:rPr>
              <w:t>Action/Input Required</w:t>
            </w:r>
          </w:p>
        </w:tc>
      </w:tr>
      <w:tr w:rsidR="00D45496" w14:paraId="264867D9" w14:textId="77777777" w:rsidTr="00A01D0B">
        <w:trPr>
          <w:cantSplit/>
          <w:jc w:val="center"/>
        </w:trPr>
        <w:tc>
          <w:tcPr>
            <w:tcW w:w="3568" w:type="dxa"/>
            <w:tcBorders>
              <w:top w:val="single" w:sz="4" w:space="0" w:color="auto"/>
              <w:left w:val="single" w:sz="4" w:space="0" w:color="auto"/>
              <w:bottom w:val="single" w:sz="4" w:space="0" w:color="auto"/>
              <w:right w:val="single" w:sz="4" w:space="0" w:color="auto"/>
            </w:tcBorders>
            <w:hideMark/>
          </w:tcPr>
          <w:p w14:paraId="4923D970" w14:textId="77777777" w:rsidR="00D45496" w:rsidRDefault="00D45496" w:rsidP="00F04160">
            <w:pPr>
              <w:pStyle w:val="Tablefieldindent2"/>
              <w:spacing w:before="0" w:after="40"/>
              <w:ind w:left="0"/>
              <w:rPr>
                <w:lang w:val="en-SG" w:eastAsia="en-SG"/>
              </w:rPr>
            </w:pPr>
            <w:r>
              <w:t>Party Type</w:t>
            </w:r>
          </w:p>
        </w:tc>
        <w:tc>
          <w:tcPr>
            <w:tcW w:w="5137" w:type="dxa"/>
            <w:tcBorders>
              <w:top w:val="single" w:sz="4" w:space="0" w:color="auto"/>
              <w:left w:val="single" w:sz="4" w:space="0" w:color="auto"/>
              <w:bottom w:val="single" w:sz="4" w:space="0" w:color="auto"/>
              <w:right w:val="single" w:sz="4" w:space="0" w:color="auto"/>
            </w:tcBorders>
            <w:hideMark/>
          </w:tcPr>
          <w:p w14:paraId="7F597773" w14:textId="77777777" w:rsidR="00D45496" w:rsidRDefault="00D45496" w:rsidP="00F04160">
            <w:pPr>
              <w:pStyle w:val="TableText"/>
              <w:spacing w:before="0" w:after="40"/>
              <w:rPr>
                <w:lang w:eastAsia="en-SG"/>
              </w:rPr>
            </w:pPr>
            <w:r>
              <w:t xml:space="preserve">Select part type </w:t>
            </w:r>
            <w:r>
              <w:rPr>
                <w:lang w:val="en-US"/>
              </w:rPr>
              <w:t>from the drop-down list.</w:t>
            </w:r>
          </w:p>
        </w:tc>
      </w:tr>
      <w:tr w:rsidR="00D45496" w14:paraId="5B7BC76F" w14:textId="77777777" w:rsidTr="00A01D0B">
        <w:trPr>
          <w:cantSplit/>
          <w:jc w:val="center"/>
        </w:trPr>
        <w:tc>
          <w:tcPr>
            <w:tcW w:w="3568" w:type="dxa"/>
            <w:tcBorders>
              <w:top w:val="single" w:sz="4" w:space="0" w:color="auto"/>
              <w:left w:val="single" w:sz="4" w:space="0" w:color="auto"/>
              <w:bottom w:val="single" w:sz="4" w:space="0" w:color="auto"/>
              <w:right w:val="single" w:sz="4" w:space="0" w:color="auto"/>
            </w:tcBorders>
            <w:hideMark/>
          </w:tcPr>
          <w:p w14:paraId="42C4A70E" w14:textId="3EC10EC2" w:rsidR="00D45496" w:rsidRDefault="00565319" w:rsidP="00F04160">
            <w:pPr>
              <w:pStyle w:val="Tablefieldindent2"/>
              <w:spacing w:before="0" w:after="40"/>
              <w:ind w:left="0"/>
              <w:rPr>
                <w:noProof/>
                <w:lang w:val="en-SG" w:eastAsia="en-SG"/>
              </w:rPr>
            </w:pPr>
            <w:r>
              <w:t>User Group</w:t>
            </w:r>
          </w:p>
        </w:tc>
        <w:tc>
          <w:tcPr>
            <w:tcW w:w="5137" w:type="dxa"/>
            <w:tcBorders>
              <w:top w:val="single" w:sz="4" w:space="0" w:color="auto"/>
              <w:left w:val="single" w:sz="4" w:space="0" w:color="auto"/>
              <w:bottom w:val="single" w:sz="4" w:space="0" w:color="auto"/>
              <w:right w:val="single" w:sz="4" w:space="0" w:color="auto"/>
            </w:tcBorders>
            <w:hideMark/>
          </w:tcPr>
          <w:p w14:paraId="0D4998E8" w14:textId="77777777" w:rsidR="00D45496" w:rsidRDefault="00D45496" w:rsidP="00F04160">
            <w:pPr>
              <w:pStyle w:val="TableText"/>
              <w:spacing w:before="0" w:after="40"/>
              <w:rPr>
                <w:lang w:eastAsia="en-SG"/>
              </w:rPr>
            </w:pPr>
            <w:r>
              <w:t xml:space="preserve">Select category of party </w:t>
            </w:r>
            <w:r>
              <w:rPr>
                <w:lang w:val="en-US"/>
              </w:rPr>
              <w:t>from the drop-down list.</w:t>
            </w:r>
          </w:p>
        </w:tc>
      </w:tr>
      <w:tr w:rsidR="00D45496" w14:paraId="48003A77" w14:textId="77777777" w:rsidTr="00A01D0B">
        <w:trPr>
          <w:cantSplit/>
          <w:jc w:val="center"/>
        </w:trPr>
        <w:tc>
          <w:tcPr>
            <w:tcW w:w="3568" w:type="dxa"/>
            <w:tcBorders>
              <w:top w:val="single" w:sz="4" w:space="0" w:color="auto"/>
              <w:left w:val="single" w:sz="4" w:space="0" w:color="auto"/>
              <w:bottom w:val="single" w:sz="4" w:space="0" w:color="auto"/>
              <w:right w:val="single" w:sz="4" w:space="0" w:color="auto"/>
            </w:tcBorders>
            <w:hideMark/>
          </w:tcPr>
          <w:p w14:paraId="369ECE48" w14:textId="77777777" w:rsidR="00D45496" w:rsidRDefault="00D45496" w:rsidP="00F04160">
            <w:pPr>
              <w:pStyle w:val="Tablefieldindent2"/>
              <w:spacing w:before="0" w:after="40"/>
              <w:ind w:left="0"/>
              <w:rPr>
                <w:lang w:val="en-SG" w:eastAsia="en-SG"/>
              </w:rPr>
            </w:pPr>
            <w:r>
              <w:t>Status</w:t>
            </w:r>
          </w:p>
        </w:tc>
        <w:tc>
          <w:tcPr>
            <w:tcW w:w="5137" w:type="dxa"/>
            <w:tcBorders>
              <w:top w:val="single" w:sz="4" w:space="0" w:color="auto"/>
              <w:left w:val="single" w:sz="4" w:space="0" w:color="auto"/>
              <w:bottom w:val="single" w:sz="4" w:space="0" w:color="auto"/>
              <w:right w:val="single" w:sz="4" w:space="0" w:color="auto"/>
            </w:tcBorders>
            <w:hideMark/>
          </w:tcPr>
          <w:p w14:paraId="055C7BA6" w14:textId="77777777" w:rsidR="00D45496" w:rsidRDefault="00D45496" w:rsidP="00F04160">
            <w:pPr>
              <w:pStyle w:val="TableText"/>
              <w:spacing w:before="0" w:after="40"/>
              <w:rPr>
                <w:lang w:eastAsia="en-SG"/>
              </w:rPr>
            </w:pPr>
            <w:r>
              <w:t xml:space="preserve">Select status of party </w:t>
            </w:r>
            <w:r>
              <w:rPr>
                <w:lang w:val="en-US"/>
              </w:rPr>
              <w:t>from the drop-down list.</w:t>
            </w:r>
          </w:p>
        </w:tc>
      </w:tr>
      <w:tr w:rsidR="00D45496" w14:paraId="6F1C02FF" w14:textId="77777777" w:rsidTr="00A01D0B">
        <w:trPr>
          <w:cantSplit/>
          <w:jc w:val="center"/>
        </w:trPr>
        <w:tc>
          <w:tcPr>
            <w:tcW w:w="3568" w:type="dxa"/>
            <w:tcBorders>
              <w:top w:val="single" w:sz="4" w:space="0" w:color="auto"/>
              <w:left w:val="single" w:sz="4" w:space="0" w:color="auto"/>
              <w:bottom w:val="single" w:sz="4" w:space="0" w:color="auto"/>
              <w:right w:val="single" w:sz="4" w:space="0" w:color="auto"/>
            </w:tcBorders>
          </w:tcPr>
          <w:p w14:paraId="4BCFB2AF" w14:textId="77777777" w:rsidR="00D45496" w:rsidRDefault="00D45496" w:rsidP="00F04160">
            <w:pPr>
              <w:pStyle w:val="Tablefieldindent2"/>
              <w:spacing w:before="0" w:after="40"/>
              <w:ind w:left="0"/>
            </w:pPr>
            <w:r>
              <w:t>Name</w:t>
            </w:r>
          </w:p>
        </w:tc>
        <w:tc>
          <w:tcPr>
            <w:tcW w:w="5137" w:type="dxa"/>
            <w:tcBorders>
              <w:top w:val="single" w:sz="4" w:space="0" w:color="auto"/>
              <w:left w:val="single" w:sz="4" w:space="0" w:color="auto"/>
              <w:bottom w:val="single" w:sz="4" w:space="0" w:color="auto"/>
              <w:right w:val="single" w:sz="4" w:space="0" w:color="auto"/>
            </w:tcBorders>
          </w:tcPr>
          <w:p w14:paraId="7A06BA0A" w14:textId="77777777" w:rsidR="00D45496" w:rsidRDefault="00D45496" w:rsidP="00F04160">
            <w:pPr>
              <w:pStyle w:val="TableText"/>
              <w:spacing w:before="0" w:after="40"/>
            </w:pPr>
            <w:r>
              <w:t>Enter name of party.</w:t>
            </w:r>
          </w:p>
        </w:tc>
      </w:tr>
      <w:tr w:rsidR="00D45496" w14:paraId="0C4E0666" w14:textId="77777777" w:rsidTr="00A01D0B">
        <w:trPr>
          <w:cantSplit/>
          <w:jc w:val="center"/>
        </w:trPr>
        <w:tc>
          <w:tcPr>
            <w:tcW w:w="3568" w:type="dxa"/>
            <w:tcBorders>
              <w:top w:val="single" w:sz="4" w:space="0" w:color="auto"/>
              <w:left w:val="single" w:sz="4" w:space="0" w:color="auto"/>
              <w:bottom w:val="single" w:sz="4" w:space="0" w:color="auto"/>
              <w:right w:val="single" w:sz="4" w:space="0" w:color="auto"/>
            </w:tcBorders>
            <w:hideMark/>
          </w:tcPr>
          <w:p w14:paraId="20ABEA19" w14:textId="77777777" w:rsidR="00D45496" w:rsidRPr="0014289F" w:rsidRDefault="00D45496" w:rsidP="00F04160">
            <w:pPr>
              <w:pStyle w:val="Tablefieldindent2"/>
              <w:spacing w:before="0" w:after="40"/>
              <w:ind w:left="0"/>
              <w:rPr>
                <w:b w:val="0"/>
                <w:lang w:val="en-SG" w:eastAsia="en-SG"/>
              </w:rPr>
            </w:pPr>
            <w:r>
              <w:t>Name (Other)</w:t>
            </w:r>
          </w:p>
        </w:tc>
        <w:tc>
          <w:tcPr>
            <w:tcW w:w="5137" w:type="dxa"/>
            <w:tcBorders>
              <w:top w:val="single" w:sz="4" w:space="0" w:color="auto"/>
              <w:left w:val="single" w:sz="4" w:space="0" w:color="auto"/>
              <w:bottom w:val="single" w:sz="4" w:space="0" w:color="auto"/>
              <w:right w:val="single" w:sz="4" w:space="0" w:color="auto"/>
            </w:tcBorders>
            <w:hideMark/>
          </w:tcPr>
          <w:p w14:paraId="7E40857D" w14:textId="77777777" w:rsidR="00D45496" w:rsidRPr="0014289F" w:rsidRDefault="00D45496" w:rsidP="00F04160">
            <w:pPr>
              <w:pStyle w:val="TableText"/>
              <w:spacing w:before="0" w:after="40"/>
              <w:rPr>
                <w:lang w:eastAsia="en-SG"/>
              </w:rPr>
            </w:pPr>
            <w:r>
              <w:t>Enter the other name of party.</w:t>
            </w:r>
          </w:p>
        </w:tc>
      </w:tr>
      <w:tr w:rsidR="00D45496" w14:paraId="3D3721D6" w14:textId="77777777" w:rsidTr="00A01D0B">
        <w:trPr>
          <w:cantSplit/>
          <w:jc w:val="center"/>
        </w:trPr>
        <w:tc>
          <w:tcPr>
            <w:tcW w:w="3568" w:type="dxa"/>
            <w:tcBorders>
              <w:top w:val="single" w:sz="4" w:space="0" w:color="auto"/>
              <w:left w:val="single" w:sz="4" w:space="0" w:color="auto"/>
              <w:bottom w:val="single" w:sz="4" w:space="0" w:color="auto"/>
              <w:right w:val="single" w:sz="4" w:space="0" w:color="auto"/>
            </w:tcBorders>
          </w:tcPr>
          <w:p w14:paraId="28581F71" w14:textId="5CD1BED5" w:rsidR="00D45496" w:rsidRDefault="00565319" w:rsidP="00F04160">
            <w:pPr>
              <w:pStyle w:val="Tablefieldindent2"/>
              <w:spacing w:before="0" w:after="40"/>
              <w:ind w:left="0"/>
            </w:pPr>
            <w:r>
              <w:t>TPN</w:t>
            </w:r>
          </w:p>
        </w:tc>
        <w:tc>
          <w:tcPr>
            <w:tcW w:w="5137" w:type="dxa"/>
            <w:tcBorders>
              <w:top w:val="single" w:sz="4" w:space="0" w:color="auto"/>
              <w:left w:val="single" w:sz="4" w:space="0" w:color="auto"/>
              <w:bottom w:val="single" w:sz="4" w:space="0" w:color="auto"/>
              <w:right w:val="single" w:sz="4" w:space="0" w:color="auto"/>
            </w:tcBorders>
          </w:tcPr>
          <w:p w14:paraId="57BB0838" w14:textId="77777777" w:rsidR="00D45496" w:rsidRDefault="00D45496" w:rsidP="00F04160">
            <w:pPr>
              <w:pStyle w:val="TableText"/>
              <w:spacing w:before="0" w:after="40"/>
            </w:pPr>
            <w:r>
              <w:t>Enter the code.</w:t>
            </w:r>
          </w:p>
        </w:tc>
      </w:tr>
      <w:tr w:rsidR="00565319" w14:paraId="408D46AA" w14:textId="77777777" w:rsidTr="00A01D0B">
        <w:trPr>
          <w:cantSplit/>
          <w:jc w:val="center"/>
        </w:trPr>
        <w:tc>
          <w:tcPr>
            <w:tcW w:w="3568" w:type="dxa"/>
            <w:tcBorders>
              <w:top w:val="single" w:sz="4" w:space="0" w:color="auto"/>
              <w:left w:val="single" w:sz="4" w:space="0" w:color="auto"/>
              <w:bottom w:val="single" w:sz="4" w:space="0" w:color="auto"/>
              <w:right w:val="single" w:sz="4" w:space="0" w:color="auto"/>
            </w:tcBorders>
          </w:tcPr>
          <w:p w14:paraId="54359930" w14:textId="4F5EF37A" w:rsidR="00565319" w:rsidRDefault="00565319" w:rsidP="00F04160">
            <w:pPr>
              <w:pStyle w:val="Tablefieldindent2"/>
              <w:spacing w:before="0" w:after="40"/>
              <w:ind w:left="0"/>
            </w:pPr>
            <w:r>
              <w:t>Created Date</w:t>
            </w:r>
          </w:p>
        </w:tc>
        <w:tc>
          <w:tcPr>
            <w:tcW w:w="5137" w:type="dxa"/>
            <w:tcBorders>
              <w:top w:val="single" w:sz="4" w:space="0" w:color="auto"/>
              <w:left w:val="single" w:sz="4" w:space="0" w:color="auto"/>
              <w:bottom w:val="single" w:sz="4" w:space="0" w:color="auto"/>
              <w:right w:val="single" w:sz="4" w:space="0" w:color="auto"/>
            </w:tcBorders>
          </w:tcPr>
          <w:p w14:paraId="27429650" w14:textId="22B08138" w:rsidR="00565319" w:rsidRDefault="00565319" w:rsidP="00F04160">
            <w:pPr>
              <w:pStyle w:val="TableText"/>
              <w:spacing w:before="0" w:after="40"/>
            </w:pPr>
            <w:r>
              <w:t>Creation date of the party</w:t>
            </w:r>
          </w:p>
        </w:tc>
      </w:tr>
    </w:tbl>
    <w:p w14:paraId="0719F240" w14:textId="77777777" w:rsidR="00D45496" w:rsidRDefault="00D45496" w:rsidP="00D45496">
      <w:pPr>
        <w:rPr>
          <w:rFonts w:asciiTheme="minorHAnsi" w:eastAsiaTheme="minorHAnsi" w:hAnsiTheme="minorHAnsi" w:cstheme="minorBidi"/>
          <w:sz w:val="22"/>
          <w:szCs w:val="22"/>
        </w:rPr>
      </w:pPr>
    </w:p>
    <w:tbl>
      <w:tblPr>
        <w:tblW w:w="0" w:type="auto"/>
        <w:tblInd w:w="90" w:type="dxa"/>
        <w:shd w:val="clear" w:color="auto" w:fill="FFFFFF" w:themeFill="background1"/>
        <w:tblLook w:val="01E0" w:firstRow="1" w:lastRow="1" w:firstColumn="1" w:lastColumn="1" w:noHBand="0" w:noVBand="0"/>
      </w:tblPr>
      <w:tblGrid>
        <w:gridCol w:w="630"/>
        <w:gridCol w:w="8190"/>
      </w:tblGrid>
      <w:tr w:rsidR="00D45496" w14:paraId="0131A2BA" w14:textId="77777777" w:rsidTr="00A01D0B">
        <w:tc>
          <w:tcPr>
            <w:tcW w:w="630" w:type="dxa"/>
            <w:shd w:val="clear" w:color="auto" w:fill="C00000"/>
            <w:vAlign w:val="center"/>
            <w:hideMark/>
          </w:tcPr>
          <w:p w14:paraId="096F3D1F" w14:textId="77777777" w:rsidR="00D45496" w:rsidRDefault="00D45496" w:rsidP="0052351C">
            <w:pPr>
              <w:pStyle w:val="StyleCalloutSymbolScienceBold"/>
              <w:spacing w:before="100" w:after="100"/>
              <w:rPr>
                <w:lang w:eastAsia="en-SG"/>
              </w:rPr>
            </w:pPr>
            <w:r>
              <w:rPr>
                <w:lang w:eastAsia="en-SG"/>
              </w:rPr>
              <w:t>@</w:t>
            </w:r>
          </w:p>
        </w:tc>
        <w:tc>
          <w:tcPr>
            <w:tcW w:w="8190" w:type="dxa"/>
            <w:shd w:val="clear" w:color="auto" w:fill="BFBFBF" w:themeFill="background1" w:themeFillShade="BF"/>
            <w:hideMark/>
          </w:tcPr>
          <w:p w14:paraId="0B8886C3" w14:textId="77777777" w:rsidR="00D45496" w:rsidRDefault="00D45496" w:rsidP="001F7791">
            <w:pPr>
              <w:pStyle w:val="CalloutText"/>
              <w:numPr>
                <w:ilvl w:val="0"/>
                <w:numId w:val="25"/>
              </w:numPr>
              <w:spacing w:before="100" w:after="100"/>
              <w:rPr>
                <w:lang w:val="en-US" w:eastAsia="en-SG"/>
              </w:rPr>
            </w:pPr>
            <w:r>
              <w:rPr>
                <w:lang w:val="en-US" w:eastAsia="en-SG"/>
              </w:rPr>
              <w:t xml:space="preserve">If you do not know the complete search phrase (words) for any criterion, enter partial search phrase (words) and click the </w:t>
            </w:r>
            <w:r>
              <w:rPr>
                <w:b/>
                <w:lang w:val="en-US" w:eastAsia="en-SG"/>
              </w:rPr>
              <w:t xml:space="preserve">Search </w:t>
            </w:r>
            <w:r>
              <w:rPr>
                <w:lang w:val="en-US" w:eastAsia="en-SG"/>
              </w:rPr>
              <w:t xml:space="preserve">icon. </w:t>
            </w:r>
          </w:p>
          <w:p w14:paraId="0FA698AC" w14:textId="77777777" w:rsidR="00D45496" w:rsidRPr="00A51DE3" w:rsidRDefault="00D45496" w:rsidP="001F7791">
            <w:pPr>
              <w:pStyle w:val="CalloutText"/>
              <w:numPr>
                <w:ilvl w:val="0"/>
                <w:numId w:val="25"/>
              </w:numPr>
              <w:spacing w:before="100" w:after="100"/>
            </w:pPr>
            <w:r>
              <w:rPr>
                <w:lang w:val="en-US"/>
              </w:rPr>
              <w:t xml:space="preserve">To get an exact search result, you must enter the following search criteria: </w:t>
            </w:r>
          </w:p>
          <w:p w14:paraId="053BA9F2" w14:textId="42E83002" w:rsidR="00D45496" w:rsidRDefault="00D45496" w:rsidP="001F7791">
            <w:pPr>
              <w:pStyle w:val="CalloutText"/>
              <w:numPr>
                <w:ilvl w:val="1"/>
                <w:numId w:val="25"/>
              </w:numPr>
              <w:spacing w:before="100" w:after="100"/>
            </w:pPr>
            <w:r>
              <w:t>Name</w:t>
            </w:r>
            <w:r w:rsidR="00D8760E">
              <w:t xml:space="preserve"> </w:t>
            </w:r>
            <w:r>
              <w:t>(Other)</w:t>
            </w:r>
          </w:p>
          <w:p w14:paraId="5CF369E0" w14:textId="77777777" w:rsidR="00D45496" w:rsidRPr="00212BD8" w:rsidRDefault="00D45496" w:rsidP="001F7791">
            <w:pPr>
              <w:pStyle w:val="CalloutText"/>
              <w:numPr>
                <w:ilvl w:val="1"/>
                <w:numId w:val="25"/>
              </w:numPr>
              <w:spacing w:before="100" w:after="100"/>
            </w:pPr>
            <w:r>
              <w:t>Code</w:t>
            </w:r>
          </w:p>
        </w:tc>
      </w:tr>
    </w:tbl>
    <w:p w14:paraId="683C5FB5" w14:textId="77777777" w:rsidR="00D45496" w:rsidRDefault="00D45496" w:rsidP="00D45496">
      <w:pPr>
        <w:rPr>
          <w:rFonts w:eastAsiaTheme="minorHAnsi"/>
        </w:rPr>
      </w:pPr>
    </w:p>
    <w:p w14:paraId="20B305FF" w14:textId="77777777" w:rsidR="00D8760E" w:rsidRDefault="00D8760E" w:rsidP="00D45496">
      <w:pPr>
        <w:pStyle w:val="Figure"/>
      </w:pPr>
    </w:p>
    <w:p w14:paraId="1D48B316" w14:textId="77777777" w:rsidR="00D45496" w:rsidRDefault="00D45496" w:rsidP="00D45496"/>
    <w:p w14:paraId="090B22CB" w14:textId="77777777" w:rsidR="00D45496" w:rsidRPr="00187E98" w:rsidRDefault="00D45496" w:rsidP="00A01D0B">
      <w:pPr>
        <w:pStyle w:val="Heading1CL"/>
        <w:ind w:left="0"/>
        <w:rPr>
          <w:sz w:val="32"/>
          <w:szCs w:val="32"/>
        </w:rPr>
      </w:pPr>
      <w:bookmarkStart w:id="33" w:name="_Toc123813436"/>
      <w:bookmarkStart w:id="34" w:name="_Toc129608383"/>
      <w:r w:rsidRPr="00187E98">
        <w:rPr>
          <w:sz w:val="32"/>
          <w:szCs w:val="32"/>
        </w:rPr>
        <w:lastRenderedPageBreak/>
        <w:t>Viewing Party Details</w:t>
      </w:r>
      <w:bookmarkEnd w:id="33"/>
      <w:bookmarkEnd w:id="34"/>
    </w:p>
    <w:p w14:paraId="0B428A62" w14:textId="77777777" w:rsidR="00D45496" w:rsidRDefault="00D45496" w:rsidP="00A01D0B">
      <w:pPr>
        <w:pStyle w:val="Figure"/>
        <w:ind w:left="0" w:firstLine="0"/>
        <w:rPr>
          <w:lang w:val="en-US"/>
        </w:rPr>
      </w:pPr>
      <w:r>
        <w:rPr>
          <w:b w:val="0"/>
          <w:lang w:val="en-US"/>
        </w:rPr>
        <w:t>This functionality allows the Company Admin to view the party details</w:t>
      </w:r>
      <w:r>
        <w:rPr>
          <w:lang w:val="en-US"/>
        </w:rPr>
        <w:t>.</w:t>
      </w:r>
    </w:p>
    <w:p w14:paraId="12C393C4" w14:textId="77777777" w:rsidR="00D45496" w:rsidRDefault="00D45496" w:rsidP="00A01D0B">
      <w:pPr>
        <w:pStyle w:val="ProcedureHeading"/>
        <w:ind w:left="0"/>
        <w:rPr>
          <w:lang w:val="en-US"/>
        </w:rPr>
      </w:pPr>
      <w:r>
        <w:rPr>
          <w:lang w:val="en-US"/>
        </w:rPr>
        <w:t>To view the party details:</w:t>
      </w:r>
    </w:p>
    <w:p w14:paraId="7F111DA1" w14:textId="3ABB47F2" w:rsidR="00A01D0B" w:rsidRDefault="00D45496" w:rsidP="001F7791">
      <w:pPr>
        <w:pStyle w:val="NumberedListing"/>
        <w:numPr>
          <w:ilvl w:val="0"/>
          <w:numId w:val="30"/>
        </w:numPr>
        <w:rPr>
          <w:lang w:val="en-US"/>
        </w:rPr>
      </w:pPr>
      <w:r>
        <w:rPr>
          <w:lang w:val="en-US"/>
        </w:rPr>
        <w:t xml:space="preserve">From the search results, click the </w:t>
      </w:r>
      <w:r w:rsidR="00A01D0B">
        <w:rPr>
          <w:noProof/>
        </w:rPr>
        <w:drawing>
          <wp:inline distT="0" distB="0" distL="0" distR="0" wp14:anchorId="09FD7004" wp14:editId="27324FBC">
            <wp:extent cx="215900" cy="177800"/>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3940" t="25531" r="59047" b="18571"/>
                    <a:stretch/>
                  </pic:blipFill>
                  <pic:spPr bwMode="auto">
                    <a:xfrm>
                      <a:off x="0" y="0"/>
                      <a:ext cx="217523" cy="179137"/>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icon to view the party details.</w:t>
      </w:r>
    </w:p>
    <w:p w14:paraId="2F0926B2" w14:textId="4AE1FBCE" w:rsidR="00A01D0B" w:rsidRPr="00A01D0B" w:rsidRDefault="00A01D0B" w:rsidP="00A01D0B">
      <w:pPr>
        <w:pStyle w:val="NumberedListing"/>
        <w:rPr>
          <w:lang w:val="en-US"/>
        </w:rPr>
      </w:pPr>
      <w:r w:rsidRPr="00A01D0B">
        <w:rPr>
          <w:noProof/>
          <w:lang w:val="en-US"/>
        </w:rPr>
        <w:drawing>
          <wp:inline distT="0" distB="0" distL="0" distR="0" wp14:anchorId="0E1A77FF" wp14:editId="5BC9FADA">
            <wp:extent cx="5733415" cy="2988310"/>
            <wp:effectExtent l="0" t="0" r="635" b="2540"/>
            <wp:docPr id="668" name="Picture 668"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Picture 668" descr="Graphical user interface, table&#10;&#10;Description automatically generated"/>
                    <pic:cNvPicPr/>
                  </pic:nvPicPr>
                  <pic:blipFill>
                    <a:blip r:embed="rId51"/>
                    <a:stretch>
                      <a:fillRect/>
                    </a:stretch>
                  </pic:blipFill>
                  <pic:spPr>
                    <a:xfrm>
                      <a:off x="0" y="0"/>
                      <a:ext cx="5733415" cy="2988310"/>
                    </a:xfrm>
                    <a:prstGeom prst="rect">
                      <a:avLst/>
                    </a:prstGeom>
                  </pic:spPr>
                </pic:pic>
              </a:graphicData>
            </a:graphic>
          </wp:inline>
        </w:drawing>
      </w:r>
    </w:p>
    <w:p w14:paraId="5E26F721" w14:textId="790CCB6D" w:rsidR="00A01D0B" w:rsidRDefault="00A01D0B" w:rsidP="001F7791">
      <w:pPr>
        <w:pStyle w:val="NumberedListing"/>
        <w:numPr>
          <w:ilvl w:val="0"/>
          <w:numId w:val="30"/>
        </w:numPr>
        <w:rPr>
          <w:lang w:val="en-US"/>
        </w:rPr>
      </w:pPr>
      <w:r>
        <w:rPr>
          <w:lang w:val="en-US"/>
        </w:rPr>
        <w:t>Party Details can be saved in different</w:t>
      </w:r>
      <w:r w:rsidR="00164D7E">
        <w:rPr>
          <w:lang w:val="en-US"/>
        </w:rPr>
        <w:t xml:space="preserve"> forms PDF, XLS and Save by clicking the icon as shown </w:t>
      </w:r>
    </w:p>
    <w:p w14:paraId="75C4AAEA" w14:textId="1DFF9E68" w:rsidR="00164D7E" w:rsidRDefault="00164D7E" w:rsidP="00164D7E">
      <w:pPr>
        <w:pStyle w:val="NumberedListing"/>
        <w:ind w:left="360"/>
        <w:rPr>
          <w:lang w:val="en-US"/>
        </w:rPr>
      </w:pPr>
      <w:r>
        <w:rPr>
          <w:noProof/>
        </w:rPr>
        <w:drawing>
          <wp:anchor distT="0" distB="0" distL="114300" distR="114300" simplePos="0" relativeHeight="251659264" behindDoc="0" locked="0" layoutInCell="1" allowOverlap="1" wp14:anchorId="7974D13E" wp14:editId="02E0FFA1">
            <wp:simplePos x="0" y="0"/>
            <wp:positionH relativeFrom="column">
              <wp:posOffset>231775</wp:posOffset>
            </wp:positionH>
            <wp:positionV relativeFrom="paragraph">
              <wp:posOffset>18415</wp:posOffset>
            </wp:positionV>
            <wp:extent cx="771525" cy="252730"/>
            <wp:effectExtent l="0" t="0" r="9525" b="0"/>
            <wp:wrapSquare wrapText="bothSides"/>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771525" cy="252730"/>
                    </a:xfrm>
                    <a:prstGeom prst="rect">
                      <a:avLst/>
                    </a:prstGeom>
                  </pic:spPr>
                </pic:pic>
              </a:graphicData>
            </a:graphic>
          </wp:anchor>
        </w:drawing>
      </w:r>
    </w:p>
    <w:p w14:paraId="34800732" w14:textId="3628F250" w:rsidR="00164D7E" w:rsidRDefault="00164D7E" w:rsidP="00164D7E">
      <w:pPr>
        <w:pStyle w:val="NumberedListing"/>
        <w:ind w:left="360"/>
        <w:rPr>
          <w:lang w:val="en-US"/>
        </w:rPr>
      </w:pPr>
    </w:p>
    <w:p w14:paraId="76AC8057" w14:textId="03033C77" w:rsidR="00D45496" w:rsidRDefault="00D45496" w:rsidP="001F7791">
      <w:pPr>
        <w:pStyle w:val="NumberedListing"/>
        <w:numPr>
          <w:ilvl w:val="0"/>
          <w:numId w:val="30"/>
        </w:numPr>
        <w:rPr>
          <w:lang w:val="en-US"/>
        </w:rPr>
      </w:pPr>
      <w:r>
        <w:rPr>
          <w:lang w:val="en-US"/>
        </w:rPr>
        <w:t xml:space="preserve">Click the </w:t>
      </w:r>
      <w:r w:rsidR="00164D7E">
        <w:rPr>
          <w:noProof/>
        </w:rPr>
        <w:drawing>
          <wp:inline distT="0" distB="0" distL="0" distR="0" wp14:anchorId="0D1A1619" wp14:editId="7F81E5B4">
            <wp:extent cx="247650" cy="217449"/>
            <wp:effectExtent l="0" t="0" r="0" b="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9893" cy="219419"/>
                    </a:xfrm>
                    <a:prstGeom prst="rect">
                      <a:avLst/>
                    </a:prstGeom>
                  </pic:spPr>
                </pic:pic>
              </a:graphicData>
            </a:graphic>
          </wp:inline>
        </w:drawing>
      </w:r>
      <w:r>
        <w:rPr>
          <w:lang w:val="en-US"/>
        </w:rPr>
        <w:t xml:space="preserve"> icon to print preview the party details.</w:t>
      </w:r>
    </w:p>
    <w:p w14:paraId="52C48948" w14:textId="30B0A29C" w:rsidR="00D45496" w:rsidRDefault="00164D7E" w:rsidP="00164D7E">
      <w:pPr>
        <w:pStyle w:val="NumberedListing"/>
        <w:ind w:left="360"/>
        <w:rPr>
          <w:lang w:val="en-US"/>
        </w:rPr>
      </w:pPr>
      <w:r>
        <w:rPr>
          <w:noProof/>
        </w:rPr>
        <w:drawing>
          <wp:inline distT="0" distB="0" distL="0" distR="0" wp14:anchorId="0CCBD94E" wp14:editId="0B753742">
            <wp:extent cx="5733415" cy="1541145"/>
            <wp:effectExtent l="0" t="0" r="635" b="1905"/>
            <wp:docPr id="685" name="Picture 68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Picture 685" descr="Graphical user interface&#10;&#10;Description automatically generated with medium confidence"/>
                    <pic:cNvPicPr/>
                  </pic:nvPicPr>
                  <pic:blipFill>
                    <a:blip r:embed="rId54"/>
                    <a:stretch>
                      <a:fillRect/>
                    </a:stretch>
                  </pic:blipFill>
                  <pic:spPr>
                    <a:xfrm>
                      <a:off x="0" y="0"/>
                      <a:ext cx="5733415" cy="1541145"/>
                    </a:xfrm>
                    <a:prstGeom prst="rect">
                      <a:avLst/>
                    </a:prstGeom>
                  </pic:spPr>
                </pic:pic>
              </a:graphicData>
            </a:graphic>
          </wp:inline>
        </w:drawing>
      </w:r>
    </w:p>
    <w:p w14:paraId="58D37CC6" w14:textId="77777777" w:rsidR="00D45496" w:rsidRDefault="00D45496" w:rsidP="00D45496">
      <w:pPr>
        <w:pStyle w:val="Figure"/>
        <w:rPr>
          <w:lang w:val="en-US"/>
        </w:rPr>
      </w:pPr>
      <w:r>
        <w:rPr>
          <w:lang w:val="en-US"/>
        </w:rPr>
        <w:t xml:space="preserve">Print Preview </w:t>
      </w:r>
      <w:r w:rsidRPr="002753E7">
        <w:rPr>
          <w:lang w:val="en-US"/>
        </w:rPr>
        <w:t>Popup</w:t>
      </w:r>
    </w:p>
    <w:p w14:paraId="4466AE2B" w14:textId="77777777" w:rsidR="00D45496" w:rsidRDefault="00D45496" w:rsidP="00D45496">
      <w:pPr>
        <w:rPr>
          <w:lang w:val="en-US"/>
        </w:rPr>
      </w:pPr>
    </w:p>
    <w:p w14:paraId="3234733A" w14:textId="77777777" w:rsidR="00D45496" w:rsidRPr="00187E98" w:rsidRDefault="00D45496" w:rsidP="00164D7E">
      <w:pPr>
        <w:pStyle w:val="Heading1CL"/>
        <w:ind w:left="0"/>
        <w:rPr>
          <w:sz w:val="32"/>
          <w:szCs w:val="32"/>
        </w:rPr>
      </w:pPr>
      <w:bookmarkStart w:id="35" w:name="_Toc123813437"/>
      <w:bookmarkStart w:id="36" w:name="_Toc129608384"/>
      <w:r w:rsidRPr="00187E98">
        <w:rPr>
          <w:sz w:val="32"/>
          <w:szCs w:val="32"/>
        </w:rPr>
        <w:t>Updating Party Details</w:t>
      </w:r>
      <w:bookmarkEnd w:id="35"/>
      <w:bookmarkEnd w:id="36"/>
    </w:p>
    <w:p w14:paraId="2135361D" w14:textId="47ABEE3E" w:rsidR="00D45496" w:rsidRDefault="00D45496" w:rsidP="00164D7E">
      <w:pPr>
        <w:pStyle w:val="BodyText"/>
        <w:ind w:left="0"/>
        <w:rPr>
          <w:lang w:val="en-US"/>
        </w:rPr>
      </w:pPr>
      <w:r>
        <w:rPr>
          <w:lang w:val="en-US"/>
        </w:rPr>
        <w:t xml:space="preserve">This section allows the Company Admin to search and edit the party in the </w:t>
      </w:r>
      <w:r w:rsidR="00164D7E">
        <w:rPr>
          <w:lang w:val="en-US"/>
        </w:rPr>
        <w:t>eCMS</w:t>
      </w:r>
      <w:r>
        <w:rPr>
          <w:lang w:val="en-US"/>
        </w:rPr>
        <w:t xml:space="preserve"> system.</w:t>
      </w:r>
    </w:p>
    <w:p w14:paraId="1169B94D" w14:textId="77777777" w:rsidR="00D45496" w:rsidRDefault="00D45496" w:rsidP="00164D7E">
      <w:pPr>
        <w:pStyle w:val="ProcedureHeading"/>
        <w:ind w:left="0"/>
        <w:rPr>
          <w:lang w:val="en-US"/>
        </w:rPr>
      </w:pPr>
      <w:r>
        <w:rPr>
          <w:lang w:val="en-US"/>
        </w:rPr>
        <w:t>To update the party:</w:t>
      </w:r>
    </w:p>
    <w:p w14:paraId="1FF66C62" w14:textId="009ACCAE" w:rsidR="00D45496" w:rsidRDefault="00D45496" w:rsidP="001F7791">
      <w:pPr>
        <w:pStyle w:val="NumberedListing"/>
        <w:numPr>
          <w:ilvl w:val="0"/>
          <w:numId w:val="113"/>
        </w:numPr>
        <w:rPr>
          <w:lang w:val="en-US"/>
        </w:rPr>
      </w:pPr>
      <w:r>
        <w:rPr>
          <w:lang w:val="en-US"/>
        </w:rPr>
        <w:lastRenderedPageBreak/>
        <w:t xml:space="preserve">From search result, click the </w:t>
      </w:r>
      <w:r w:rsidR="00164D7E">
        <w:rPr>
          <w:noProof/>
        </w:rPr>
        <w:drawing>
          <wp:inline distT="0" distB="0" distL="0" distR="0" wp14:anchorId="5D0ED980" wp14:editId="2D7585F6">
            <wp:extent cx="214661" cy="209550"/>
            <wp:effectExtent l="0" t="0" r="0"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939" r="15152" b="12699"/>
                    <a:stretch/>
                  </pic:blipFill>
                  <pic:spPr bwMode="auto">
                    <a:xfrm>
                      <a:off x="0" y="0"/>
                      <a:ext cx="216025" cy="210882"/>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edit icon to update the party details. The following screen will be displayed.</w:t>
      </w:r>
    </w:p>
    <w:p w14:paraId="4DAAD80C" w14:textId="0EF9FF5B" w:rsidR="00164D7E" w:rsidRDefault="00164D7E" w:rsidP="00164D7E">
      <w:pPr>
        <w:pStyle w:val="NumberedListing"/>
        <w:ind w:left="360"/>
        <w:rPr>
          <w:lang w:val="en-US"/>
        </w:rPr>
      </w:pPr>
      <w:r>
        <w:rPr>
          <w:noProof/>
        </w:rPr>
        <w:drawing>
          <wp:inline distT="0" distB="0" distL="0" distR="0" wp14:anchorId="27C5F15E" wp14:editId="0E959527">
            <wp:extent cx="5733415" cy="2687320"/>
            <wp:effectExtent l="0" t="0" r="635" b="0"/>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3415" cy="2687320"/>
                    </a:xfrm>
                    <a:prstGeom prst="rect">
                      <a:avLst/>
                    </a:prstGeom>
                  </pic:spPr>
                </pic:pic>
              </a:graphicData>
            </a:graphic>
          </wp:inline>
        </w:drawing>
      </w:r>
    </w:p>
    <w:p w14:paraId="1F58CF07" w14:textId="77777777" w:rsidR="00D45496" w:rsidRPr="001570BE" w:rsidRDefault="00D45496" w:rsidP="00D45496">
      <w:pPr>
        <w:pStyle w:val="Figure"/>
        <w:rPr>
          <w:lang w:val="en-US"/>
        </w:rPr>
      </w:pPr>
      <w:r>
        <w:t>Party</w:t>
      </w:r>
      <w:r w:rsidRPr="001570BE">
        <w:t xml:space="preserve"> Details Edit </w:t>
      </w:r>
      <w:r>
        <w:t>Tab</w:t>
      </w:r>
    </w:p>
    <w:p w14:paraId="2D0AEF6C" w14:textId="4B7EA225" w:rsidR="00D45496" w:rsidRDefault="00D45496" w:rsidP="001F7791">
      <w:pPr>
        <w:pStyle w:val="NumberedListing"/>
        <w:numPr>
          <w:ilvl w:val="0"/>
          <w:numId w:val="27"/>
        </w:numPr>
        <w:ind w:left="938"/>
        <w:rPr>
          <w:lang w:val="en-US"/>
        </w:rPr>
      </w:pPr>
      <w:r>
        <w:rPr>
          <w:lang w:val="en-US"/>
        </w:rPr>
        <w:t xml:space="preserve">Modify the field values and click </w:t>
      </w:r>
      <w:r w:rsidR="00F33D63">
        <w:rPr>
          <w:noProof/>
        </w:rPr>
        <w:drawing>
          <wp:inline distT="0" distB="0" distL="0" distR="0" wp14:anchorId="1848692E" wp14:editId="559E9352">
            <wp:extent cx="927100" cy="230707"/>
            <wp:effectExtent l="0" t="0" r="6350" b="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87" t="12246" r="1961" b="14285"/>
                    <a:stretch/>
                  </pic:blipFill>
                  <pic:spPr bwMode="auto">
                    <a:xfrm>
                      <a:off x="0" y="0"/>
                      <a:ext cx="942754" cy="234602"/>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button. </w:t>
      </w:r>
    </w:p>
    <w:p w14:paraId="78BE3058" w14:textId="77777777" w:rsidR="00D45496" w:rsidRDefault="00D45496" w:rsidP="001F7791">
      <w:pPr>
        <w:pStyle w:val="NumberedListing"/>
        <w:numPr>
          <w:ilvl w:val="0"/>
          <w:numId w:val="27"/>
        </w:numPr>
        <w:ind w:left="938"/>
        <w:rPr>
          <w:lang w:val="en-US"/>
        </w:rPr>
      </w:pPr>
      <w:r w:rsidRPr="00FE5EE9">
        <w:rPr>
          <w:lang w:val="en-US"/>
        </w:rPr>
        <w:t xml:space="preserve">Click </w:t>
      </w:r>
      <w:r w:rsidRPr="00FE5EE9">
        <w:rPr>
          <w:b/>
          <w:noProof/>
          <w:lang w:val="en-IN" w:eastAsia="en-IN"/>
        </w:rPr>
        <w:t xml:space="preserve">Ok </w:t>
      </w:r>
      <w:r w:rsidRPr="00FE5EE9">
        <w:rPr>
          <w:noProof/>
          <w:lang w:val="en-IN" w:eastAsia="en-IN"/>
        </w:rPr>
        <w:t>button to close the confirmation message.</w:t>
      </w:r>
      <w:r w:rsidRPr="00FE5EE9">
        <w:rPr>
          <w:lang w:val="en-US"/>
        </w:rPr>
        <w:t xml:space="preserve"> The changes get reflected in the search party grid.</w:t>
      </w:r>
    </w:p>
    <w:p w14:paraId="7B0402F2" w14:textId="77777777" w:rsidR="002C3EFD" w:rsidRDefault="002C3EFD" w:rsidP="002C3EFD">
      <w:pPr>
        <w:pStyle w:val="NumberedListing"/>
        <w:rPr>
          <w:lang w:val="en-US"/>
        </w:rPr>
      </w:pPr>
    </w:p>
    <w:p w14:paraId="02BD5479" w14:textId="3B829E27" w:rsidR="00D45496" w:rsidRPr="002C3EFD" w:rsidRDefault="00D45496" w:rsidP="002C3EFD">
      <w:pPr>
        <w:pStyle w:val="Heading1"/>
        <w:keepLines/>
        <w:spacing w:line="259" w:lineRule="auto"/>
        <w:rPr>
          <w:rStyle w:val="BookTitle"/>
          <w:rFonts w:asciiTheme="majorHAnsi" w:eastAsiaTheme="majorEastAsia" w:hAnsiTheme="majorHAnsi" w:cstheme="majorBidi"/>
          <w:i/>
          <w:iCs/>
          <w:color w:val="365F91" w:themeColor="accent1" w:themeShade="BF"/>
          <w:sz w:val="40"/>
          <w:szCs w:val="40"/>
          <w:lang w:val="en-SG"/>
        </w:rPr>
      </w:pPr>
      <w:bookmarkStart w:id="37" w:name="_Toc129608385"/>
      <w:r w:rsidRPr="002C3EFD">
        <w:rPr>
          <w:rStyle w:val="BookTitle"/>
          <w:rFonts w:asciiTheme="majorHAnsi" w:eastAsiaTheme="majorEastAsia" w:hAnsiTheme="majorHAnsi" w:cstheme="majorBidi"/>
          <w:i/>
          <w:iCs/>
          <w:color w:val="365F91" w:themeColor="accent1" w:themeShade="BF"/>
          <w:sz w:val="40"/>
          <w:szCs w:val="40"/>
          <w:lang w:val="en-SG"/>
        </w:rPr>
        <w:t>Chapter 4</w:t>
      </w:r>
      <w:r w:rsidR="002C3EFD">
        <w:rPr>
          <w:rStyle w:val="BookTitle"/>
          <w:rFonts w:asciiTheme="majorHAnsi" w:eastAsiaTheme="majorEastAsia" w:hAnsiTheme="majorHAnsi" w:cstheme="majorBidi"/>
          <w:i/>
          <w:iCs/>
          <w:color w:val="365F91" w:themeColor="accent1" w:themeShade="BF"/>
          <w:sz w:val="40"/>
          <w:szCs w:val="40"/>
          <w:lang w:val="en-SG"/>
        </w:rPr>
        <w:t>-</w:t>
      </w:r>
      <w:r w:rsidRPr="002C3EFD">
        <w:rPr>
          <w:rStyle w:val="BookTitle"/>
          <w:rFonts w:asciiTheme="majorHAnsi" w:eastAsiaTheme="majorEastAsia" w:hAnsiTheme="majorHAnsi" w:cstheme="majorBidi"/>
          <w:i/>
          <w:iCs/>
          <w:color w:val="365F91" w:themeColor="accent1" w:themeShade="BF"/>
          <w:sz w:val="40"/>
          <w:szCs w:val="40"/>
          <w:lang w:val="en-SG"/>
        </w:rPr>
        <w:t>Role Management</w:t>
      </w:r>
      <w:bookmarkEnd w:id="37"/>
      <w:r w:rsidRPr="002C3EFD">
        <w:rPr>
          <w:rStyle w:val="BookTitle"/>
          <w:rFonts w:asciiTheme="majorHAnsi" w:eastAsiaTheme="majorEastAsia" w:hAnsiTheme="majorHAnsi" w:cstheme="majorBidi"/>
          <w:i/>
          <w:iCs/>
          <w:color w:val="365F91" w:themeColor="accent1" w:themeShade="BF"/>
          <w:sz w:val="40"/>
          <w:szCs w:val="40"/>
          <w:lang w:val="en-SG"/>
        </w:rPr>
        <w:t xml:space="preserve"> </w:t>
      </w:r>
    </w:p>
    <w:p w14:paraId="345E608D" w14:textId="580DB8F8" w:rsidR="00D45496" w:rsidRPr="002C3EFD" w:rsidRDefault="00D45496" w:rsidP="002C3EFD">
      <w:pPr>
        <w:pStyle w:val="BodyText"/>
        <w:ind w:left="0"/>
        <w:rPr>
          <w:lang w:val="en-US"/>
        </w:rPr>
      </w:pPr>
      <w:r w:rsidRPr="002C3EFD">
        <w:rPr>
          <w:lang w:val="en-US"/>
        </w:rPr>
        <w:t xml:space="preserve">This functionality allows the </w:t>
      </w:r>
      <w:r w:rsidR="002C3EFD">
        <w:rPr>
          <w:lang w:val="en-US"/>
        </w:rPr>
        <w:t>e</w:t>
      </w:r>
      <w:r w:rsidRPr="002C3EFD">
        <w:rPr>
          <w:lang w:val="en-US"/>
        </w:rPr>
        <w:t xml:space="preserve">CMS Admin to create and update the roles for CMS and </w:t>
      </w:r>
      <w:r w:rsidR="00DB7A28">
        <w:rPr>
          <w:lang w:val="en-US"/>
        </w:rPr>
        <w:t>FRONT END</w:t>
      </w:r>
      <w:r w:rsidRPr="002C3EFD">
        <w:rPr>
          <w:lang w:val="en-US"/>
        </w:rPr>
        <w:t xml:space="preserve"> users </w:t>
      </w:r>
      <w:r>
        <w:rPr>
          <w:lang w:val="en-US"/>
        </w:rPr>
        <w:t xml:space="preserve">in the </w:t>
      </w:r>
      <w:r w:rsidR="002C3EFD">
        <w:rPr>
          <w:lang w:val="en-US"/>
        </w:rPr>
        <w:t>eCMS.</w:t>
      </w:r>
    </w:p>
    <w:p w14:paraId="23AADCB7" w14:textId="77777777" w:rsidR="00D45496" w:rsidRPr="00187E98" w:rsidRDefault="00D45496" w:rsidP="00E15F66">
      <w:pPr>
        <w:pStyle w:val="Heading1CL"/>
        <w:ind w:left="0"/>
        <w:rPr>
          <w:sz w:val="32"/>
          <w:szCs w:val="32"/>
        </w:rPr>
      </w:pPr>
      <w:bookmarkStart w:id="38" w:name="_Toc123813438"/>
      <w:bookmarkStart w:id="39" w:name="_Toc129608386"/>
      <w:r w:rsidRPr="00187E98">
        <w:rPr>
          <w:sz w:val="32"/>
          <w:szCs w:val="32"/>
        </w:rPr>
        <w:t>Creating Roles</w:t>
      </w:r>
      <w:bookmarkEnd w:id="38"/>
      <w:bookmarkEnd w:id="39"/>
      <w:r w:rsidRPr="00187E98">
        <w:rPr>
          <w:sz w:val="32"/>
          <w:szCs w:val="32"/>
        </w:rPr>
        <w:t xml:space="preserve"> </w:t>
      </w:r>
    </w:p>
    <w:p w14:paraId="6CE21AA4" w14:textId="755F8680" w:rsidR="00D45496" w:rsidRDefault="00D45496" w:rsidP="00E15F66">
      <w:pPr>
        <w:pStyle w:val="BodyText"/>
        <w:ind w:left="0"/>
        <w:rPr>
          <w:lang w:val="en-US"/>
        </w:rPr>
      </w:pPr>
      <w:r>
        <w:rPr>
          <w:lang w:val="en-US"/>
        </w:rPr>
        <w:t>This section allows the Company A</w:t>
      </w:r>
      <w:r w:rsidRPr="0097165D">
        <w:rPr>
          <w:lang w:val="en-US"/>
        </w:rPr>
        <w:t xml:space="preserve">dmin to </w:t>
      </w:r>
      <w:r>
        <w:rPr>
          <w:lang w:val="en-US"/>
        </w:rPr>
        <w:t>create</w:t>
      </w:r>
      <w:r w:rsidRPr="0097165D">
        <w:rPr>
          <w:lang w:val="en-US"/>
        </w:rPr>
        <w:t xml:space="preserve"> </w:t>
      </w:r>
      <w:r>
        <w:rPr>
          <w:lang w:val="en-US"/>
        </w:rPr>
        <w:t xml:space="preserve">roles for CMS and </w:t>
      </w:r>
      <w:r w:rsidR="00DB7A28">
        <w:rPr>
          <w:lang w:val="en-US"/>
        </w:rPr>
        <w:t>FRONT END</w:t>
      </w:r>
      <w:r>
        <w:rPr>
          <w:lang w:val="en-US"/>
        </w:rPr>
        <w:t xml:space="preserve"> </w:t>
      </w:r>
      <w:r w:rsidRPr="0097165D">
        <w:rPr>
          <w:lang w:val="en-US"/>
        </w:rPr>
        <w:t xml:space="preserve">users </w:t>
      </w:r>
      <w:r>
        <w:rPr>
          <w:lang w:val="en-US"/>
        </w:rPr>
        <w:t xml:space="preserve">in the </w:t>
      </w:r>
      <w:r w:rsidR="00E15F66">
        <w:rPr>
          <w:lang w:val="en-US"/>
        </w:rPr>
        <w:t>eCMS</w:t>
      </w:r>
      <w:r>
        <w:rPr>
          <w:lang w:val="en-US"/>
        </w:rPr>
        <w:t>.</w:t>
      </w:r>
    </w:p>
    <w:p w14:paraId="3924EE54" w14:textId="77777777" w:rsidR="00D45496" w:rsidRPr="008F04CC" w:rsidRDefault="00D45496" w:rsidP="00E15F66">
      <w:pPr>
        <w:pStyle w:val="ProcedureHeading"/>
        <w:ind w:left="0"/>
        <w:rPr>
          <w:lang w:val="en-US"/>
        </w:rPr>
      </w:pPr>
      <w:r>
        <w:rPr>
          <w:lang w:val="en-US"/>
        </w:rPr>
        <w:t xml:space="preserve">To create a role: </w:t>
      </w:r>
    </w:p>
    <w:p w14:paraId="58D7E3F5" w14:textId="2A9189B1" w:rsidR="00D45496" w:rsidRDefault="00D45496" w:rsidP="001F7791">
      <w:pPr>
        <w:pStyle w:val="NumberedListing"/>
        <w:numPr>
          <w:ilvl w:val="0"/>
          <w:numId w:val="23"/>
        </w:numPr>
        <w:rPr>
          <w:lang w:val="en-US"/>
        </w:rPr>
      </w:pPr>
      <w:r w:rsidRPr="00C30D15">
        <w:rPr>
          <w:lang w:val="en-US"/>
        </w:rPr>
        <w:t xml:space="preserve">Login to </w:t>
      </w:r>
      <w:r w:rsidR="00E15F66">
        <w:rPr>
          <w:lang w:val="en-US"/>
        </w:rPr>
        <w:t xml:space="preserve">eCMS </w:t>
      </w:r>
      <w:r w:rsidRPr="00C30D15">
        <w:rPr>
          <w:lang w:val="en-US"/>
        </w:rPr>
        <w:t xml:space="preserve">application </w:t>
      </w:r>
      <w:r>
        <w:rPr>
          <w:lang w:val="en-US"/>
        </w:rPr>
        <w:t>as a CMS admin</w:t>
      </w:r>
      <w:r w:rsidRPr="00C30D15">
        <w:rPr>
          <w:lang w:val="en-US"/>
        </w:rPr>
        <w:t>.</w:t>
      </w:r>
    </w:p>
    <w:p w14:paraId="6D5106DE" w14:textId="18F072D2" w:rsidR="00D45496" w:rsidRDefault="00D45496" w:rsidP="001F7791">
      <w:pPr>
        <w:pStyle w:val="NumberedListing"/>
        <w:numPr>
          <w:ilvl w:val="0"/>
          <w:numId w:val="23"/>
        </w:numPr>
        <w:rPr>
          <w:lang w:val="en-US"/>
        </w:rPr>
      </w:pPr>
      <w:r>
        <w:rPr>
          <w:lang w:val="en-US"/>
        </w:rPr>
        <w:t xml:space="preserve">Click </w:t>
      </w:r>
      <w:r w:rsidRPr="00C05334">
        <w:rPr>
          <w:b/>
          <w:lang w:val="en-US"/>
        </w:rPr>
        <w:t>Registration</w:t>
      </w:r>
      <w:r>
        <w:rPr>
          <w:b/>
          <w:lang w:val="en-US"/>
        </w:rPr>
        <w:t xml:space="preserve"> </w:t>
      </w:r>
      <w:r>
        <w:rPr>
          <w:lang w:val="en-US"/>
        </w:rPr>
        <w:t>&gt;&gt;</w:t>
      </w:r>
      <w:r>
        <w:rPr>
          <w:b/>
          <w:lang w:val="en-US"/>
        </w:rPr>
        <w:t xml:space="preserve"> Role</w:t>
      </w:r>
      <w:r>
        <w:rPr>
          <w:lang w:val="en-US"/>
        </w:rPr>
        <w:t>. The subsequent screen will be displayed.</w:t>
      </w:r>
    </w:p>
    <w:p w14:paraId="58815CD2" w14:textId="3F373E15" w:rsidR="00D45496" w:rsidRDefault="00763581" w:rsidP="00501CDB">
      <w:pPr>
        <w:pStyle w:val="NumberedListing"/>
        <w:rPr>
          <w:lang w:val="en-US"/>
        </w:rPr>
      </w:pPr>
      <w:r>
        <w:rPr>
          <w:noProof/>
        </w:rPr>
        <w:lastRenderedPageBreak/>
        <w:drawing>
          <wp:inline distT="0" distB="0" distL="0" distR="0" wp14:anchorId="1ADBEF2B" wp14:editId="396DEF80">
            <wp:extent cx="5733415" cy="2256155"/>
            <wp:effectExtent l="0" t="0" r="635" b="0"/>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3415" cy="2256155"/>
                    </a:xfrm>
                    <a:prstGeom prst="rect">
                      <a:avLst/>
                    </a:prstGeom>
                  </pic:spPr>
                </pic:pic>
              </a:graphicData>
            </a:graphic>
          </wp:inline>
        </w:drawing>
      </w:r>
    </w:p>
    <w:p w14:paraId="75D2CCF6" w14:textId="77777777" w:rsidR="00D45496" w:rsidRPr="00794802" w:rsidRDefault="00D45496" w:rsidP="00141B8E">
      <w:pPr>
        <w:pStyle w:val="Figure"/>
        <w:spacing w:after="240"/>
        <w:rPr>
          <w:lang w:val="en-US"/>
        </w:rPr>
      </w:pPr>
      <w:r w:rsidRPr="00794802">
        <w:rPr>
          <w:lang w:val="en-US"/>
        </w:rPr>
        <w:t xml:space="preserve">Role List </w:t>
      </w:r>
      <w:r>
        <w:rPr>
          <w:lang w:val="en-US"/>
        </w:rPr>
        <w:t>Page</w:t>
      </w:r>
    </w:p>
    <w:p w14:paraId="330DF00E" w14:textId="33F44A26" w:rsidR="00D45496" w:rsidRDefault="00D45496" w:rsidP="001F7791">
      <w:pPr>
        <w:pStyle w:val="NumberedListing"/>
        <w:numPr>
          <w:ilvl w:val="0"/>
          <w:numId w:val="23"/>
        </w:numPr>
        <w:rPr>
          <w:lang w:val="en-US"/>
        </w:rPr>
      </w:pPr>
      <w:r>
        <w:rPr>
          <w:lang w:val="en-US"/>
        </w:rPr>
        <w:t xml:space="preserve">Click </w:t>
      </w:r>
      <w:r w:rsidRPr="00212BD8">
        <w:rPr>
          <w:b/>
          <w:lang w:val="en-US"/>
        </w:rPr>
        <w:t>Add</w:t>
      </w:r>
      <w:r>
        <w:rPr>
          <w:lang w:val="en-US"/>
        </w:rPr>
        <w:t xml:space="preserve"> icon to create new user. The Following screen will be displayed. </w:t>
      </w:r>
    </w:p>
    <w:p w14:paraId="3DCD69E6" w14:textId="04D414C1" w:rsidR="00501CDB" w:rsidRPr="00794802" w:rsidRDefault="00501CDB" w:rsidP="00501CDB">
      <w:pPr>
        <w:pStyle w:val="NumberedListing"/>
        <w:rPr>
          <w:lang w:val="en-US"/>
        </w:rPr>
      </w:pPr>
      <w:r>
        <w:rPr>
          <w:noProof/>
        </w:rPr>
        <w:drawing>
          <wp:inline distT="0" distB="0" distL="0" distR="0" wp14:anchorId="572CD820" wp14:editId="0FDAD6CE">
            <wp:extent cx="5733415" cy="2115185"/>
            <wp:effectExtent l="0" t="0" r="635" b="0"/>
            <wp:docPr id="702" name="Picture 70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Picture 702" descr="Graphical user interface, application, Word&#10;&#10;Description automatically generated"/>
                    <pic:cNvPicPr/>
                  </pic:nvPicPr>
                  <pic:blipFill>
                    <a:blip r:embed="rId59"/>
                    <a:stretch>
                      <a:fillRect/>
                    </a:stretch>
                  </pic:blipFill>
                  <pic:spPr>
                    <a:xfrm>
                      <a:off x="0" y="0"/>
                      <a:ext cx="5733415" cy="2115185"/>
                    </a:xfrm>
                    <a:prstGeom prst="rect">
                      <a:avLst/>
                    </a:prstGeom>
                  </pic:spPr>
                </pic:pic>
              </a:graphicData>
            </a:graphic>
          </wp:inline>
        </w:drawing>
      </w:r>
    </w:p>
    <w:p w14:paraId="160DC265" w14:textId="77777777" w:rsidR="00D45496" w:rsidRDefault="00D45496" w:rsidP="00BB309B">
      <w:pPr>
        <w:pStyle w:val="Figure"/>
        <w:ind w:left="0" w:firstLine="0"/>
        <w:rPr>
          <w:lang w:val="en-US"/>
        </w:rPr>
      </w:pPr>
      <w:r w:rsidRPr="008F04CC">
        <w:rPr>
          <w:lang w:val="en-US"/>
        </w:rPr>
        <w:t xml:space="preserve">Role Details </w:t>
      </w:r>
      <w:r>
        <w:rPr>
          <w:lang w:val="en-US"/>
        </w:rPr>
        <w:t>Tab</w:t>
      </w:r>
    </w:p>
    <w:p w14:paraId="28E761B4" w14:textId="77777777" w:rsidR="00D45496" w:rsidRPr="00645F3A" w:rsidRDefault="00D45496" w:rsidP="001F7791">
      <w:pPr>
        <w:pStyle w:val="NumberedListing"/>
        <w:numPr>
          <w:ilvl w:val="0"/>
          <w:numId w:val="23"/>
        </w:numPr>
        <w:rPr>
          <w:b/>
          <w:lang w:val="en-US"/>
        </w:rPr>
      </w:pPr>
      <w:r>
        <w:t>Enter information in the Role Details fields.</w:t>
      </w:r>
    </w:p>
    <w:tbl>
      <w:tblPr>
        <w:tblStyle w:val="TableGrid"/>
        <w:tblW w:w="0" w:type="auto"/>
        <w:jc w:val="center"/>
        <w:tblLook w:val="04A0" w:firstRow="1" w:lastRow="0" w:firstColumn="1" w:lastColumn="0" w:noHBand="0" w:noVBand="1"/>
      </w:tblPr>
      <w:tblGrid>
        <w:gridCol w:w="2843"/>
        <w:gridCol w:w="5137"/>
      </w:tblGrid>
      <w:tr w:rsidR="00D45496" w:rsidRPr="0013748C" w14:paraId="7485B3E2" w14:textId="77777777" w:rsidTr="0052351C">
        <w:trPr>
          <w:cantSplit/>
          <w:tblHeader/>
          <w:jc w:val="center"/>
        </w:trPr>
        <w:tc>
          <w:tcPr>
            <w:tcW w:w="2843" w:type="dxa"/>
            <w:shd w:val="clear" w:color="auto" w:fill="BFBFBF" w:themeFill="background1" w:themeFillShade="BF"/>
          </w:tcPr>
          <w:p w14:paraId="4F9BF508" w14:textId="77777777" w:rsidR="00D45496" w:rsidRPr="0013748C" w:rsidRDefault="00D45496" w:rsidP="00141B8E">
            <w:pPr>
              <w:pStyle w:val="TableHeading"/>
              <w:spacing w:after="0"/>
            </w:pPr>
            <w:r w:rsidRPr="0013748C">
              <w:t>Field/Button description</w:t>
            </w:r>
          </w:p>
        </w:tc>
        <w:tc>
          <w:tcPr>
            <w:tcW w:w="5137" w:type="dxa"/>
            <w:shd w:val="clear" w:color="auto" w:fill="BFBFBF" w:themeFill="background1" w:themeFillShade="BF"/>
          </w:tcPr>
          <w:p w14:paraId="2D14080D" w14:textId="77777777" w:rsidR="00D45496" w:rsidRPr="0013748C" w:rsidRDefault="00D45496" w:rsidP="00141B8E">
            <w:pPr>
              <w:pStyle w:val="TableHeading"/>
              <w:spacing w:after="0"/>
            </w:pPr>
            <w:r w:rsidRPr="0013748C">
              <w:t>Action/Input Required</w:t>
            </w:r>
          </w:p>
        </w:tc>
      </w:tr>
      <w:tr w:rsidR="00D45496" w:rsidRPr="0013748C" w14:paraId="06DE5076" w14:textId="77777777" w:rsidTr="0052351C">
        <w:trPr>
          <w:cantSplit/>
          <w:jc w:val="center"/>
        </w:trPr>
        <w:tc>
          <w:tcPr>
            <w:tcW w:w="2843" w:type="dxa"/>
          </w:tcPr>
          <w:p w14:paraId="4852EB26" w14:textId="77777777" w:rsidR="00D45496" w:rsidRDefault="00D45496" w:rsidP="00141B8E">
            <w:pPr>
              <w:pStyle w:val="Tablefieldindent2"/>
              <w:spacing w:after="0"/>
              <w:ind w:left="0"/>
            </w:pPr>
            <w:r>
              <w:t>Role Code</w:t>
            </w:r>
          </w:p>
        </w:tc>
        <w:tc>
          <w:tcPr>
            <w:tcW w:w="5137" w:type="dxa"/>
          </w:tcPr>
          <w:p w14:paraId="3013E8FF" w14:textId="77777777" w:rsidR="00D45496" w:rsidRDefault="00D45496" w:rsidP="00141B8E">
            <w:pPr>
              <w:pStyle w:val="TableText"/>
              <w:spacing w:after="0"/>
            </w:pPr>
            <w:r>
              <w:t>Enter the role code of the user.</w:t>
            </w:r>
          </w:p>
        </w:tc>
      </w:tr>
      <w:tr w:rsidR="00D45496" w:rsidRPr="0013748C" w14:paraId="714CC049" w14:textId="77777777" w:rsidTr="0052351C">
        <w:trPr>
          <w:cantSplit/>
          <w:jc w:val="center"/>
        </w:trPr>
        <w:tc>
          <w:tcPr>
            <w:tcW w:w="2843" w:type="dxa"/>
          </w:tcPr>
          <w:p w14:paraId="19C17FD5" w14:textId="77777777" w:rsidR="00D45496" w:rsidRDefault="00D45496" w:rsidP="00141B8E">
            <w:pPr>
              <w:pStyle w:val="Tablefieldindent2"/>
              <w:spacing w:after="0"/>
              <w:ind w:left="0"/>
            </w:pPr>
            <w:r>
              <w:t xml:space="preserve">Role Description </w:t>
            </w:r>
          </w:p>
        </w:tc>
        <w:tc>
          <w:tcPr>
            <w:tcW w:w="5137" w:type="dxa"/>
          </w:tcPr>
          <w:p w14:paraId="2F51D45D" w14:textId="77777777" w:rsidR="00D45496" w:rsidRDefault="00D45496" w:rsidP="00141B8E">
            <w:pPr>
              <w:pStyle w:val="TableText"/>
              <w:spacing w:after="0"/>
            </w:pPr>
            <w:r>
              <w:t>Enter the description for the role.</w:t>
            </w:r>
          </w:p>
        </w:tc>
      </w:tr>
      <w:tr w:rsidR="00D45496" w:rsidRPr="0013748C" w14:paraId="3D227BA2" w14:textId="77777777" w:rsidTr="0052351C">
        <w:trPr>
          <w:cantSplit/>
          <w:jc w:val="center"/>
        </w:trPr>
        <w:tc>
          <w:tcPr>
            <w:tcW w:w="2843" w:type="dxa"/>
          </w:tcPr>
          <w:p w14:paraId="28799BD2" w14:textId="77777777" w:rsidR="00D45496" w:rsidRDefault="00D45496" w:rsidP="00141B8E">
            <w:pPr>
              <w:pStyle w:val="Tablefieldindent2"/>
              <w:spacing w:after="0"/>
              <w:ind w:left="0"/>
            </w:pPr>
            <w:r>
              <w:t>User Group</w:t>
            </w:r>
          </w:p>
        </w:tc>
        <w:tc>
          <w:tcPr>
            <w:tcW w:w="5137" w:type="dxa"/>
          </w:tcPr>
          <w:p w14:paraId="5C5B7EF6" w14:textId="77777777" w:rsidR="00D45496" w:rsidRDefault="00D45496" w:rsidP="00141B8E">
            <w:pPr>
              <w:pStyle w:val="TableText"/>
              <w:spacing w:after="0"/>
            </w:pPr>
            <w:r>
              <w:t xml:space="preserve">Select user group of role </w:t>
            </w:r>
            <w:r>
              <w:rPr>
                <w:lang w:val="en-US"/>
              </w:rPr>
              <w:t>from the drop-down list.</w:t>
            </w:r>
          </w:p>
        </w:tc>
      </w:tr>
      <w:tr w:rsidR="00D45496" w:rsidRPr="0013748C" w14:paraId="63178160" w14:textId="77777777" w:rsidTr="0052351C">
        <w:trPr>
          <w:cantSplit/>
          <w:jc w:val="center"/>
        </w:trPr>
        <w:tc>
          <w:tcPr>
            <w:tcW w:w="2843" w:type="dxa"/>
          </w:tcPr>
          <w:p w14:paraId="6EEDCEA4" w14:textId="77777777" w:rsidR="00D45496" w:rsidRDefault="00D45496" w:rsidP="00141B8E">
            <w:pPr>
              <w:pStyle w:val="Tablefieldindent2"/>
              <w:spacing w:after="0"/>
              <w:ind w:left="0"/>
            </w:pPr>
            <w:r>
              <w:t>Active</w:t>
            </w:r>
          </w:p>
        </w:tc>
        <w:tc>
          <w:tcPr>
            <w:tcW w:w="5137" w:type="dxa"/>
          </w:tcPr>
          <w:p w14:paraId="341D4CC9" w14:textId="77777777" w:rsidR="00D45496" w:rsidRDefault="00D45496" w:rsidP="00141B8E">
            <w:pPr>
              <w:pStyle w:val="TableText"/>
              <w:spacing w:after="0"/>
            </w:pPr>
            <w:r>
              <w:t>Tick the check box if the role is in active state.</w:t>
            </w:r>
          </w:p>
        </w:tc>
      </w:tr>
    </w:tbl>
    <w:p w14:paraId="17CB2F39" w14:textId="77777777" w:rsidR="00D45496" w:rsidRPr="008F04CC" w:rsidRDefault="00D45496" w:rsidP="00D45496">
      <w:pPr>
        <w:rPr>
          <w:lang w:val="en-US"/>
        </w:rPr>
      </w:pPr>
    </w:p>
    <w:p w14:paraId="68DF4E09" w14:textId="77777777" w:rsidR="00D45496" w:rsidRDefault="00D45496" w:rsidP="001F7791">
      <w:pPr>
        <w:pStyle w:val="NumberedListing"/>
        <w:numPr>
          <w:ilvl w:val="0"/>
          <w:numId w:val="23"/>
        </w:numPr>
        <w:rPr>
          <w:lang w:val="en-US"/>
        </w:rPr>
      </w:pPr>
      <w:r>
        <w:rPr>
          <w:lang w:val="en-US"/>
        </w:rPr>
        <w:t xml:space="preserve">Click </w:t>
      </w:r>
      <w:r>
        <w:rPr>
          <w:b/>
          <w:lang w:val="en-US"/>
        </w:rPr>
        <w:t>Save</w:t>
      </w:r>
      <w:r>
        <w:rPr>
          <w:lang w:val="en-US"/>
        </w:rPr>
        <w:t xml:space="preserve"> button to save the Role details.</w:t>
      </w:r>
      <w:r>
        <w:rPr>
          <w:noProof/>
          <w:lang w:val="en-US"/>
        </w:rPr>
        <w:t xml:space="preserve"> </w:t>
      </w:r>
    </w:p>
    <w:p w14:paraId="59C18F2D" w14:textId="77777777" w:rsidR="00D45496" w:rsidRPr="00F47248" w:rsidRDefault="00D45496" w:rsidP="001F7791">
      <w:pPr>
        <w:pStyle w:val="NumberedListing"/>
        <w:numPr>
          <w:ilvl w:val="0"/>
          <w:numId w:val="23"/>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719E9E5E" w14:textId="77777777" w:rsidR="00D45496" w:rsidRDefault="00D45496" w:rsidP="001F7791">
      <w:pPr>
        <w:pStyle w:val="NumberedListing"/>
        <w:numPr>
          <w:ilvl w:val="0"/>
          <w:numId w:val="23"/>
        </w:numPr>
        <w:rPr>
          <w:lang w:val="en-US"/>
        </w:rPr>
      </w:pPr>
      <w:r>
        <w:rPr>
          <w:noProof/>
          <w:lang w:val="en-US"/>
        </w:rPr>
        <w:t xml:space="preserve">Click </w:t>
      </w:r>
      <w:r w:rsidRPr="00212BD8">
        <w:rPr>
          <w:b/>
          <w:noProof/>
          <w:lang w:val="en-US"/>
        </w:rPr>
        <w:t>Reset</w:t>
      </w:r>
      <w:r>
        <w:rPr>
          <w:noProof/>
          <w:lang w:val="en-US"/>
        </w:rPr>
        <w:t xml:space="preserve"> button to clear the role details fields.</w:t>
      </w:r>
    </w:p>
    <w:p w14:paraId="45A7BC8F" w14:textId="6B2672AB" w:rsidR="00501CDB" w:rsidRDefault="00D45496" w:rsidP="001F7791">
      <w:pPr>
        <w:pStyle w:val="NumberedListing"/>
        <w:numPr>
          <w:ilvl w:val="0"/>
          <w:numId w:val="23"/>
        </w:numPr>
        <w:rPr>
          <w:lang w:val="en-US"/>
        </w:rPr>
      </w:pPr>
      <w:r>
        <w:rPr>
          <w:noProof/>
          <w:lang w:val="en-US"/>
        </w:rPr>
        <w:t xml:space="preserve">Click on </w:t>
      </w:r>
      <w:r w:rsidRPr="00212BD8">
        <w:rPr>
          <w:b/>
          <w:noProof/>
          <w:lang w:val="en-US"/>
        </w:rPr>
        <w:t>Role Privileges</w:t>
      </w:r>
      <w:r>
        <w:rPr>
          <w:noProof/>
          <w:lang w:val="en-US"/>
        </w:rPr>
        <w:t xml:space="preserve"> Tab. </w:t>
      </w:r>
      <w:r>
        <w:rPr>
          <w:lang w:val="en-US"/>
        </w:rPr>
        <w:t>The subsequent screen will be displayed.</w:t>
      </w:r>
    </w:p>
    <w:p w14:paraId="3D0A0C32" w14:textId="77777777" w:rsidR="00501CDB" w:rsidRDefault="00501CDB" w:rsidP="00501CDB">
      <w:pPr>
        <w:pStyle w:val="NumberedListing"/>
        <w:ind w:left="360"/>
        <w:rPr>
          <w:lang w:val="en-US"/>
        </w:rPr>
      </w:pPr>
    </w:p>
    <w:p w14:paraId="274C29B9" w14:textId="4EF41D6F" w:rsidR="00D45496" w:rsidRDefault="00501CDB" w:rsidP="00501CDB">
      <w:pPr>
        <w:pStyle w:val="NumberedListing"/>
        <w:rPr>
          <w:lang w:val="en-US"/>
        </w:rPr>
      </w:pPr>
      <w:r>
        <w:rPr>
          <w:noProof/>
        </w:rPr>
        <w:lastRenderedPageBreak/>
        <w:drawing>
          <wp:inline distT="0" distB="0" distL="0" distR="0" wp14:anchorId="398B4333" wp14:editId="46F209B8">
            <wp:extent cx="5733415" cy="1879600"/>
            <wp:effectExtent l="0" t="0" r="635" b="635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3415" cy="1879600"/>
                    </a:xfrm>
                    <a:prstGeom prst="rect">
                      <a:avLst/>
                    </a:prstGeom>
                  </pic:spPr>
                </pic:pic>
              </a:graphicData>
            </a:graphic>
          </wp:inline>
        </w:drawing>
      </w:r>
    </w:p>
    <w:p w14:paraId="2FE96743" w14:textId="77777777" w:rsidR="00D45496" w:rsidRDefault="00D45496" w:rsidP="00D45496">
      <w:pPr>
        <w:pStyle w:val="Figure"/>
        <w:rPr>
          <w:lang w:val="en-US"/>
        </w:rPr>
      </w:pPr>
      <w:r w:rsidRPr="00C93A87">
        <w:rPr>
          <w:lang w:val="en-US"/>
        </w:rPr>
        <w:t xml:space="preserve">Role Privileges </w:t>
      </w:r>
      <w:r>
        <w:rPr>
          <w:lang w:val="en-US"/>
        </w:rPr>
        <w:t>Tab</w:t>
      </w:r>
    </w:p>
    <w:p w14:paraId="282B5301" w14:textId="77777777" w:rsidR="00D45496" w:rsidRDefault="00D45496" w:rsidP="001F7791">
      <w:pPr>
        <w:pStyle w:val="BodyText"/>
        <w:numPr>
          <w:ilvl w:val="0"/>
          <w:numId w:val="23"/>
        </w:numPr>
      </w:pPr>
      <w:r>
        <w:t>Select the functionality to provide the access rights to the role.</w:t>
      </w:r>
    </w:p>
    <w:p w14:paraId="4AA3C66A" w14:textId="6CC2E01D" w:rsidR="00D45496" w:rsidRPr="00501CDB" w:rsidRDefault="00D45496" w:rsidP="001F7791">
      <w:pPr>
        <w:pStyle w:val="NumberedListing"/>
        <w:numPr>
          <w:ilvl w:val="0"/>
          <w:numId w:val="23"/>
        </w:numPr>
        <w:rPr>
          <w:lang w:val="en-US"/>
        </w:rPr>
      </w:pPr>
      <w:r>
        <w:rPr>
          <w:lang w:val="en-US"/>
        </w:rPr>
        <w:t xml:space="preserve">Click </w:t>
      </w:r>
      <w:r>
        <w:rPr>
          <w:b/>
          <w:lang w:val="en-US"/>
        </w:rPr>
        <w:t>Save</w:t>
      </w:r>
      <w:r>
        <w:rPr>
          <w:lang w:val="en-US"/>
        </w:rPr>
        <w:t xml:space="preserve"> button to save the Role Privileges details.</w:t>
      </w:r>
      <w:r>
        <w:rPr>
          <w:noProof/>
          <w:lang w:val="en-US"/>
        </w:rPr>
        <w:t xml:space="preserve"> </w:t>
      </w:r>
    </w:p>
    <w:p w14:paraId="77565D11" w14:textId="77777777" w:rsidR="00D45496" w:rsidRPr="00FE5EE9" w:rsidRDefault="00D45496" w:rsidP="001F7791">
      <w:pPr>
        <w:pStyle w:val="NumberedListing"/>
        <w:numPr>
          <w:ilvl w:val="0"/>
          <w:numId w:val="23"/>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473D5ED2" w14:textId="3642D03B" w:rsidR="00D45496" w:rsidRDefault="00D45496" w:rsidP="001F7791">
      <w:pPr>
        <w:pStyle w:val="NumberedListing"/>
        <w:numPr>
          <w:ilvl w:val="0"/>
          <w:numId w:val="23"/>
        </w:numPr>
        <w:rPr>
          <w:lang w:val="en-US"/>
        </w:rPr>
      </w:pPr>
      <w:r>
        <w:rPr>
          <w:lang w:val="en-US"/>
        </w:rPr>
        <w:t xml:space="preserve">Click </w:t>
      </w:r>
      <w:r>
        <w:rPr>
          <w:b/>
          <w:lang w:val="en-US"/>
        </w:rPr>
        <w:t xml:space="preserve">Role Filters </w:t>
      </w:r>
      <w:r>
        <w:rPr>
          <w:lang w:val="en-US"/>
        </w:rPr>
        <w:t>Tab. The subsequent screen will be displayed.</w:t>
      </w:r>
    </w:p>
    <w:p w14:paraId="186B6BB1" w14:textId="5F0B5FAF" w:rsidR="00D45496" w:rsidRDefault="00BB309B" w:rsidP="00BB309B">
      <w:pPr>
        <w:pStyle w:val="NumberedListing"/>
        <w:rPr>
          <w:lang w:val="en-US"/>
        </w:rPr>
      </w:pPr>
      <w:r>
        <w:rPr>
          <w:noProof/>
        </w:rPr>
        <w:drawing>
          <wp:inline distT="0" distB="0" distL="0" distR="0" wp14:anchorId="612F772A" wp14:editId="3ECAD6A0">
            <wp:extent cx="5733415" cy="2051685"/>
            <wp:effectExtent l="0" t="0" r="635" b="5715"/>
            <wp:docPr id="710" name="Picture 7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Picture 710" descr="A picture containing graphical user interface&#10;&#10;Description automatically generated"/>
                    <pic:cNvPicPr/>
                  </pic:nvPicPr>
                  <pic:blipFill>
                    <a:blip r:embed="rId61"/>
                    <a:stretch>
                      <a:fillRect/>
                    </a:stretch>
                  </pic:blipFill>
                  <pic:spPr>
                    <a:xfrm>
                      <a:off x="0" y="0"/>
                      <a:ext cx="5733415" cy="2051685"/>
                    </a:xfrm>
                    <a:prstGeom prst="rect">
                      <a:avLst/>
                    </a:prstGeom>
                  </pic:spPr>
                </pic:pic>
              </a:graphicData>
            </a:graphic>
          </wp:inline>
        </w:drawing>
      </w:r>
    </w:p>
    <w:p w14:paraId="6C0F3120" w14:textId="77777777" w:rsidR="00D45496" w:rsidRDefault="00D45496" w:rsidP="00D45496">
      <w:pPr>
        <w:pStyle w:val="NumberedListing"/>
        <w:ind w:left="576"/>
        <w:rPr>
          <w:b/>
          <w:lang w:val="en-US"/>
        </w:rPr>
      </w:pPr>
      <w:r w:rsidRPr="00B72E55">
        <w:rPr>
          <w:b/>
          <w:lang w:val="en-US"/>
        </w:rPr>
        <w:t xml:space="preserve">Role Filter </w:t>
      </w:r>
      <w:r>
        <w:rPr>
          <w:b/>
          <w:lang w:val="en-US"/>
        </w:rPr>
        <w:t>Tab</w:t>
      </w:r>
    </w:p>
    <w:p w14:paraId="68776EFA" w14:textId="77777777" w:rsidR="00D45496" w:rsidRDefault="00D45496" w:rsidP="001F7791">
      <w:pPr>
        <w:pStyle w:val="NumberedListing"/>
        <w:numPr>
          <w:ilvl w:val="0"/>
          <w:numId w:val="23"/>
        </w:numPr>
        <w:rPr>
          <w:lang w:val="en-US"/>
        </w:rPr>
      </w:pPr>
      <w:r>
        <w:rPr>
          <w:lang w:val="en-US"/>
        </w:rPr>
        <w:t xml:space="preserve">Click </w:t>
      </w:r>
      <w:r>
        <w:rPr>
          <w:b/>
          <w:lang w:val="en-US"/>
        </w:rPr>
        <w:t>Save</w:t>
      </w:r>
      <w:r>
        <w:rPr>
          <w:lang w:val="en-US"/>
        </w:rPr>
        <w:t xml:space="preserve"> button to save the role filters details.</w:t>
      </w:r>
      <w:r>
        <w:rPr>
          <w:noProof/>
          <w:lang w:val="en-US"/>
        </w:rPr>
        <w:t xml:space="preserve"> </w:t>
      </w:r>
    </w:p>
    <w:p w14:paraId="38C9ED3F" w14:textId="77777777" w:rsidR="00D45496" w:rsidRPr="00187E98" w:rsidRDefault="00D45496" w:rsidP="00BB309B">
      <w:pPr>
        <w:pStyle w:val="Heading1CL"/>
        <w:ind w:left="0"/>
        <w:rPr>
          <w:sz w:val="32"/>
          <w:szCs w:val="32"/>
        </w:rPr>
      </w:pPr>
      <w:bookmarkStart w:id="40" w:name="_Toc123813439"/>
      <w:bookmarkStart w:id="41" w:name="_Toc129608387"/>
      <w:r w:rsidRPr="00187E98">
        <w:rPr>
          <w:sz w:val="32"/>
          <w:szCs w:val="32"/>
        </w:rPr>
        <w:t>Searching Roles</w:t>
      </w:r>
      <w:bookmarkEnd w:id="40"/>
      <w:bookmarkEnd w:id="41"/>
      <w:r w:rsidRPr="00187E98">
        <w:rPr>
          <w:sz w:val="32"/>
          <w:szCs w:val="32"/>
        </w:rPr>
        <w:t xml:space="preserve"> </w:t>
      </w:r>
    </w:p>
    <w:p w14:paraId="359F69A5" w14:textId="63C8E0A7" w:rsidR="00D45496" w:rsidRDefault="00D45496" w:rsidP="00BB309B">
      <w:pPr>
        <w:pStyle w:val="BodyText"/>
        <w:ind w:left="0"/>
        <w:rPr>
          <w:lang w:val="en-US"/>
        </w:rPr>
      </w:pPr>
      <w:r>
        <w:rPr>
          <w:lang w:val="en-US"/>
        </w:rPr>
        <w:t>This section allows the Company A</w:t>
      </w:r>
      <w:r w:rsidRPr="0097165D">
        <w:rPr>
          <w:lang w:val="en-US"/>
        </w:rPr>
        <w:t xml:space="preserve">dmin to search, edit, view and </w:t>
      </w:r>
      <w:r>
        <w:rPr>
          <w:lang w:val="en-US"/>
        </w:rPr>
        <w:t>print</w:t>
      </w:r>
      <w:r w:rsidRPr="0097165D">
        <w:rPr>
          <w:lang w:val="en-US"/>
        </w:rPr>
        <w:t xml:space="preserve"> the </w:t>
      </w:r>
      <w:r>
        <w:rPr>
          <w:lang w:val="en-US"/>
        </w:rPr>
        <w:t xml:space="preserve">roles for CMS and </w:t>
      </w:r>
      <w:r w:rsidR="00DB7A28">
        <w:rPr>
          <w:lang w:val="en-US"/>
        </w:rPr>
        <w:t>FRONT END</w:t>
      </w:r>
      <w:r>
        <w:rPr>
          <w:lang w:val="en-US"/>
        </w:rPr>
        <w:t xml:space="preserve"> </w:t>
      </w:r>
      <w:r w:rsidRPr="0097165D">
        <w:rPr>
          <w:lang w:val="en-US"/>
        </w:rPr>
        <w:t xml:space="preserve">users </w:t>
      </w:r>
      <w:r>
        <w:rPr>
          <w:lang w:val="en-US"/>
        </w:rPr>
        <w:t xml:space="preserve">in the </w:t>
      </w:r>
      <w:r w:rsidR="00BB309B">
        <w:rPr>
          <w:lang w:val="en-US"/>
        </w:rPr>
        <w:t>eCMS</w:t>
      </w:r>
      <w:r>
        <w:rPr>
          <w:lang w:val="en-US"/>
        </w:rPr>
        <w:t>.</w:t>
      </w:r>
    </w:p>
    <w:p w14:paraId="3FA4BE07" w14:textId="77777777" w:rsidR="00D45496" w:rsidRDefault="00D45496" w:rsidP="00BB309B">
      <w:pPr>
        <w:pStyle w:val="ProcedureHeading"/>
        <w:ind w:left="0"/>
        <w:rPr>
          <w:lang w:val="en-US"/>
        </w:rPr>
      </w:pPr>
      <w:r>
        <w:rPr>
          <w:lang w:val="en-US"/>
        </w:rPr>
        <w:t xml:space="preserve">To search the role: </w:t>
      </w:r>
    </w:p>
    <w:p w14:paraId="2E1AD947" w14:textId="36F4F14C" w:rsidR="00D45496" w:rsidRDefault="00D45496" w:rsidP="001F7791">
      <w:pPr>
        <w:pStyle w:val="NumberedListing"/>
        <w:numPr>
          <w:ilvl w:val="0"/>
          <w:numId w:val="24"/>
        </w:numPr>
        <w:rPr>
          <w:lang w:val="en-US"/>
        </w:rPr>
      </w:pPr>
      <w:r>
        <w:rPr>
          <w:lang w:val="en-US"/>
        </w:rPr>
        <w:t xml:space="preserve">Click </w:t>
      </w:r>
      <w:r>
        <w:rPr>
          <w:b/>
          <w:lang w:val="en-US"/>
        </w:rPr>
        <w:t>Registration</w:t>
      </w:r>
      <w:r>
        <w:rPr>
          <w:lang w:val="en-US"/>
        </w:rPr>
        <w:t>&gt;&gt;</w:t>
      </w:r>
      <w:r>
        <w:rPr>
          <w:b/>
          <w:lang w:val="en-US"/>
        </w:rPr>
        <w:t>Role</w:t>
      </w:r>
      <w:r>
        <w:rPr>
          <w:lang w:val="en-US"/>
        </w:rPr>
        <w:t>. The subsequent screen will be displayed.</w:t>
      </w:r>
    </w:p>
    <w:p w14:paraId="6DD9B5B1" w14:textId="0F63DECC" w:rsidR="00BB309B" w:rsidRDefault="00BB309B" w:rsidP="00BB309B">
      <w:pPr>
        <w:pStyle w:val="NumberedListing"/>
        <w:rPr>
          <w:lang w:val="en-US"/>
        </w:rPr>
      </w:pPr>
      <w:r>
        <w:rPr>
          <w:noProof/>
        </w:rPr>
        <w:lastRenderedPageBreak/>
        <w:drawing>
          <wp:inline distT="0" distB="0" distL="0" distR="0" wp14:anchorId="0566F315" wp14:editId="6FF5EC4D">
            <wp:extent cx="5733415" cy="2256155"/>
            <wp:effectExtent l="0" t="0" r="635" b="0"/>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3415" cy="2256155"/>
                    </a:xfrm>
                    <a:prstGeom prst="rect">
                      <a:avLst/>
                    </a:prstGeom>
                  </pic:spPr>
                </pic:pic>
              </a:graphicData>
            </a:graphic>
          </wp:inline>
        </w:drawing>
      </w:r>
    </w:p>
    <w:p w14:paraId="587705B3" w14:textId="77777777" w:rsidR="00D45496" w:rsidRDefault="00D45496" w:rsidP="00D45496">
      <w:pPr>
        <w:pStyle w:val="Figure"/>
        <w:rPr>
          <w:lang w:val="en-US"/>
        </w:rPr>
      </w:pPr>
      <w:r w:rsidRPr="006D28D3">
        <w:rPr>
          <w:lang w:val="en-US"/>
        </w:rPr>
        <w:t>Role</w:t>
      </w:r>
      <w:r>
        <w:rPr>
          <w:lang w:val="en-US"/>
        </w:rPr>
        <w:t xml:space="preserve"> Search</w:t>
      </w:r>
      <w:r w:rsidRPr="006D28D3">
        <w:rPr>
          <w:lang w:val="en-US"/>
        </w:rPr>
        <w:t xml:space="preserve"> List </w:t>
      </w:r>
      <w:r>
        <w:rPr>
          <w:lang w:val="en-US"/>
        </w:rPr>
        <w:t>Page</w:t>
      </w:r>
    </w:p>
    <w:p w14:paraId="692285CE" w14:textId="77777777" w:rsidR="00D45496" w:rsidRPr="006D28D3" w:rsidRDefault="00D45496" w:rsidP="001F7791">
      <w:pPr>
        <w:pStyle w:val="NumberedListing"/>
        <w:numPr>
          <w:ilvl w:val="0"/>
          <w:numId w:val="24"/>
        </w:numPr>
        <w:rPr>
          <w:lang w:val="en-US"/>
        </w:rPr>
      </w:pPr>
      <w:r>
        <w:rPr>
          <w:lang w:val="en-US"/>
        </w:rPr>
        <w:t>Enter any one of the search criteria to view the role details. Following are the field and button descriptions of the Search User Page.</w:t>
      </w:r>
    </w:p>
    <w:tbl>
      <w:tblPr>
        <w:tblStyle w:val="TableGrid"/>
        <w:tblW w:w="0" w:type="auto"/>
        <w:jc w:val="center"/>
        <w:tblLook w:val="04A0" w:firstRow="1" w:lastRow="0" w:firstColumn="1" w:lastColumn="0" w:noHBand="0" w:noVBand="1"/>
      </w:tblPr>
      <w:tblGrid>
        <w:gridCol w:w="3298"/>
        <w:gridCol w:w="5337"/>
      </w:tblGrid>
      <w:tr w:rsidR="00D45496" w14:paraId="59C25681" w14:textId="77777777" w:rsidTr="00BB309B">
        <w:trPr>
          <w:cantSplit/>
          <w:tblHeader/>
          <w:jc w:val="center"/>
        </w:trPr>
        <w:tc>
          <w:tcPr>
            <w:tcW w:w="3298" w:type="dxa"/>
            <w:shd w:val="clear" w:color="auto" w:fill="BFBFBF" w:themeFill="background1" w:themeFillShade="BF"/>
            <w:hideMark/>
          </w:tcPr>
          <w:p w14:paraId="6C74319C" w14:textId="77777777" w:rsidR="00D45496" w:rsidRDefault="00D45496" w:rsidP="00141B8E">
            <w:pPr>
              <w:pStyle w:val="TableHeading"/>
              <w:spacing w:after="0"/>
              <w:rPr>
                <w:lang w:eastAsia="en-SG"/>
              </w:rPr>
            </w:pPr>
            <w:r>
              <w:rPr>
                <w:lang w:eastAsia="en-SG"/>
              </w:rPr>
              <w:t>Field/Button description</w:t>
            </w:r>
          </w:p>
        </w:tc>
        <w:tc>
          <w:tcPr>
            <w:tcW w:w="5337" w:type="dxa"/>
            <w:shd w:val="clear" w:color="auto" w:fill="BFBFBF" w:themeFill="background1" w:themeFillShade="BF"/>
            <w:hideMark/>
          </w:tcPr>
          <w:p w14:paraId="40A01E97" w14:textId="77777777" w:rsidR="00D45496" w:rsidRDefault="00D45496" w:rsidP="00141B8E">
            <w:pPr>
              <w:pStyle w:val="TableHeading"/>
              <w:spacing w:after="0"/>
              <w:rPr>
                <w:lang w:eastAsia="en-SG"/>
              </w:rPr>
            </w:pPr>
            <w:r>
              <w:rPr>
                <w:lang w:eastAsia="en-SG"/>
              </w:rPr>
              <w:t>Action/Input Required</w:t>
            </w:r>
          </w:p>
        </w:tc>
      </w:tr>
      <w:tr w:rsidR="00D45496" w14:paraId="3CAF9380" w14:textId="77777777" w:rsidTr="00BB309B">
        <w:trPr>
          <w:cantSplit/>
          <w:jc w:val="center"/>
        </w:trPr>
        <w:tc>
          <w:tcPr>
            <w:tcW w:w="3298" w:type="dxa"/>
            <w:hideMark/>
          </w:tcPr>
          <w:p w14:paraId="0F7D6FED" w14:textId="77777777" w:rsidR="00D45496" w:rsidRDefault="00D45496" w:rsidP="00141B8E">
            <w:pPr>
              <w:pStyle w:val="Tablefieldindent2"/>
              <w:spacing w:after="0"/>
              <w:ind w:left="0"/>
              <w:rPr>
                <w:lang w:val="en-SG" w:eastAsia="en-SG"/>
              </w:rPr>
            </w:pPr>
            <w:r>
              <w:t>Role Code</w:t>
            </w:r>
          </w:p>
        </w:tc>
        <w:tc>
          <w:tcPr>
            <w:tcW w:w="5337" w:type="dxa"/>
            <w:hideMark/>
          </w:tcPr>
          <w:p w14:paraId="5A3BA180" w14:textId="77777777" w:rsidR="00D45496" w:rsidRDefault="00D45496" w:rsidP="00141B8E">
            <w:pPr>
              <w:pStyle w:val="TableText"/>
              <w:spacing w:after="0"/>
              <w:rPr>
                <w:lang w:eastAsia="en-SG"/>
              </w:rPr>
            </w:pPr>
            <w:r>
              <w:t>Enter the role code of the user.</w:t>
            </w:r>
          </w:p>
        </w:tc>
      </w:tr>
      <w:tr w:rsidR="00D45496" w14:paraId="0FD304A0" w14:textId="77777777" w:rsidTr="00BB309B">
        <w:trPr>
          <w:cantSplit/>
          <w:jc w:val="center"/>
        </w:trPr>
        <w:tc>
          <w:tcPr>
            <w:tcW w:w="3298" w:type="dxa"/>
            <w:hideMark/>
          </w:tcPr>
          <w:p w14:paraId="36BA73D6" w14:textId="77777777" w:rsidR="00D45496" w:rsidRDefault="00D45496" w:rsidP="00141B8E">
            <w:pPr>
              <w:pStyle w:val="Tablefieldindent2"/>
              <w:spacing w:after="0"/>
              <w:ind w:left="0"/>
              <w:rPr>
                <w:noProof/>
                <w:lang w:val="en-SG" w:eastAsia="en-SG"/>
              </w:rPr>
            </w:pPr>
            <w:r>
              <w:t xml:space="preserve">Role Description </w:t>
            </w:r>
          </w:p>
        </w:tc>
        <w:tc>
          <w:tcPr>
            <w:tcW w:w="5337" w:type="dxa"/>
            <w:hideMark/>
          </w:tcPr>
          <w:p w14:paraId="29FAA685" w14:textId="77777777" w:rsidR="00D45496" w:rsidRDefault="00D45496" w:rsidP="00141B8E">
            <w:pPr>
              <w:pStyle w:val="TableText"/>
              <w:spacing w:after="0"/>
              <w:rPr>
                <w:lang w:eastAsia="en-SG"/>
              </w:rPr>
            </w:pPr>
            <w:r>
              <w:t>Enter the description for the role.</w:t>
            </w:r>
          </w:p>
        </w:tc>
      </w:tr>
      <w:tr w:rsidR="00D45496" w14:paraId="2DD29AEF" w14:textId="77777777" w:rsidTr="00BB309B">
        <w:trPr>
          <w:cantSplit/>
          <w:jc w:val="center"/>
        </w:trPr>
        <w:tc>
          <w:tcPr>
            <w:tcW w:w="3298" w:type="dxa"/>
            <w:hideMark/>
          </w:tcPr>
          <w:p w14:paraId="2D652C78" w14:textId="77777777" w:rsidR="00D45496" w:rsidRDefault="00D45496" w:rsidP="00141B8E">
            <w:pPr>
              <w:pStyle w:val="Tablefieldindent2"/>
              <w:spacing w:after="0"/>
              <w:ind w:left="0"/>
              <w:rPr>
                <w:lang w:val="en-SG" w:eastAsia="en-SG"/>
              </w:rPr>
            </w:pPr>
            <w:r>
              <w:t>User Group</w:t>
            </w:r>
          </w:p>
        </w:tc>
        <w:tc>
          <w:tcPr>
            <w:tcW w:w="5337" w:type="dxa"/>
            <w:hideMark/>
          </w:tcPr>
          <w:p w14:paraId="1D67AFDE" w14:textId="77777777" w:rsidR="00D45496" w:rsidRDefault="00D45496" w:rsidP="00141B8E">
            <w:pPr>
              <w:pStyle w:val="TableText"/>
              <w:spacing w:after="0"/>
              <w:rPr>
                <w:lang w:eastAsia="en-SG"/>
              </w:rPr>
            </w:pPr>
            <w:r>
              <w:t xml:space="preserve">Select user group of role </w:t>
            </w:r>
            <w:r>
              <w:rPr>
                <w:lang w:val="en-US"/>
              </w:rPr>
              <w:t>from the drop-down list.</w:t>
            </w:r>
          </w:p>
        </w:tc>
      </w:tr>
    </w:tbl>
    <w:p w14:paraId="038EA103" w14:textId="77777777" w:rsidR="00D45496" w:rsidRDefault="00D45496" w:rsidP="00D45496">
      <w:pPr>
        <w:rPr>
          <w:rFonts w:asciiTheme="minorHAnsi" w:eastAsiaTheme="minorHAnsi" w:hAnsiTheme="minorHAnsi" w:cstheme="minorBidi"/>
          <w:sz w:val="22"/>
          <w:szCs w:val="22"/>
        </w:rPr>
      </w:pPr>
    </w:p>
    <w:tbl>
      <w:tblPr>
        <w:tblW w:w="0" w:type="auto"/>
        <w:tblInd w:w="180" w:type="dxa"/>
        <w:shd w:val="clear" w:color="auto" w:fill="FFFFFF" w:themeFill="background1"/>
        <w:tblLook w:val="01E0" w:firstRow="1" w:lastRow="1" w:firstColumn="1" w:lastColumn="1" w:noHBand="0" w:noVBand="0"/>
      </w:tblPr>
      <w:tblGrid>
        <w:gridCol w:w="630"/>
        <w:gridCol w:w="8010"/>
      </w:tblGrid>
      <w:tr w:rsidR="00D45496" w14:paraId="29C346AF" w14:textId="77777777" w:rsidTr="00BB309B">
        <w:tc>
          <w:tcPr>
            <w:tcW w:w="630" w:type="dxa"/>
            <w:shd w:val="clear" w:color="auto" w:fill="C00000"/>
            <w:vAlign w:val="center"/>
            <w:hideMark/>
          </w:tcPr>
          <w:p w14:paraId="11C3AFEF" w14:textId="77777777" w:rsidR="00D45496" w:rsidRDefault="00D45496" w:rsidP="0052351C">
            <w:pPr>
              <w:pStyle w:val="StyleCalloutSymbolScienceBold"/>
              <w:spacing w:before="100" w:after="100"/>
              <w:rPr>
                <w:lang w:eastAsia="en-SG"/>
              </w:rPr>
            </w:pPr>
            <w:r>
              <w:rPr>
                <w:lang w:eastAsia="en-SG"/>
              </w:rPr>
              <w:t>@</w:t>
            </w:r>
          </w:p>
        </w:tc>
        <w:tc>
          <w:tcPr>
            <w:tcW w:w="8010" w:type="dxa"/>
            <w:shd w:val="clear" w:color="auto" w:fill="BFBFBF" w:themeFill="background1" w:themeFillShade="BF"/>
            <w:hideMark/>
          </w:tcPr>
          <w:p w14:paraId="1B410E03" w14:textId="77777777" w:rsidR="00D45496" w:rsidRPr="006D28D3" w:rsidRDefault="00D45496" w:rsidP="001F7791">
            <w:pPr>
              <w:pStyle w:val="CalloutText"/>
              <w:numPr>
                <w:ilvl w:val="0"/>
                <w:numId w:val="25"/>
              </w:numPr>
              <w:spacing w:before="100" w:after="100"/>
              <w:rPr>
                <w:lang w:val="en-US" w:eastAsia="en-SG"/>
              </w:rPr>
            </w:pPr>
            <w:r>
              <w:rPr>
                <w:lang w:val="en-US" w:eastAsia="en-SG"/>
              </w:rPr>
              <w:t xml:space="preserve">If you do not know the complete search phrase (words) for any criterion, enter partial search phrase (words) and click the </w:t>
            </w:r>
            <w:r>
              <w:rPr>
                <w:b/>
                <w:lang w:val="en-US" w:eastAsia="en-SG"/>
              </w:rPr>
              <w:t xml:space="preserve">Search </w:t>
            </w:r>
            <w:r>
              <w:rPr>
                <w:lang w:val="en-US" w:eastAsia="en-SG"/>
              </w:rPr>
              <w:t xml:space="preserve">icon. </w:t>
            </w:r>
          </w:p>
        </w:tc>
      </w:tr>
    </w:tbl>
    <w:p w14:paraId="437B66E4" w14:textId="77777777" w:rsidR="00D45496" w:rsidRDefault="00D45496" w:rsidP="00D45496">
      <w:pPr>
        <w:rPr>
          <w:rFonts w:asciiTheme="minorHAnsi" w:eastAsiaTheme="minorHAnsi" w:hAnsiTheme="minorHAnsi" w:cstheme="minorBidi"/>
          <w:sz w:val="22"/>
          <w:szCs w:val="22"/>
        </w:rPr>
      </w:pPr>
    </w:p>
    <w:p w14:paraId="7026FEF5" w14:textId="6CE88ABE" w:rsidR="00D45496" w:rsidRPr="0088503C" w:rsidRDefault="00D45496" w:rsidP="001F7791">
      <w:pPr>
        <w:pStyle w:val="NumberedListing"/>
        <w:numPr>
          <w:ilvl w:val="0"/>
          <w:numId w:val="24"/>
        </w:numPr>
        <w:rPr>
          <w:lang w:val="en-US"/>
        </w:rPr>
      </w:pPr>
      <w:r w:rsidRPr="0088503C">
        <w:rPr>
          <w:lang w:val="en-US"/>
        </w:rPr>
        <w:t>Enter</w:t>
      </w:r>
      <w:r>
        <w:t xml:space="preserve"> the search criteria and </w:t>
      </w:r>
      <w:r w:rsidR="0088503C">
        <w:t>click</w:t>
      </w:r>
      <w:r>
        <w:t xml:space="preserve"> </w:t>
      </w:r>
      <w:r>
        <w:rPr>
          <w:noProof/>
          <w:lang w:val="en-SG" w:eastAsia="en-SG"/>
        </w:rPr>
        <w:drawing>
          <wp:inline distT="0" distB="0" distL="0" distR="0" wp14:anchorId="6E2E2FC2" wp14:editId="7CEB048F">
            <wp:extent cx="161925" cy="209550"/>
            <wp:effectExtent l="19050" t="19050" r="28575" b="190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1925" cy="209550"/>
                    </a:xfrm>
                    <a:prstGeom prst="rect">
                      <a:avLst/>
                    </a:prstGeom>
                    <a:noFill/>
                    <a:ln w="9525" cmpd="sng">
                      <a:solidFill>
                        <a:srgbClr val="000000"/>
                      </a:solidFill>
                      <a:miter lim="800000"/>
                      <a:headEnd/>
                      <a:tailEnd/>
                    </a:ln>
                    <a:effectLst/>
                  </pic:spPr>
                </pic:pic>
              </a:graphicData>
            </a:graphic>
          </wp:inline>
        </w:drawing>
      </w:r>
      <w:r>
        <w:t xml:space="preserve"> icon to view the matching results in the Search Results Page.</w:t>
      </w:r>
    </w:p>
    <w:p w14:paraId="48043492" w14:textId="11B5CB09" w:rsidR="0088503C" w:rsidRPr="006D28D3" w:rsidRDefault="0088503C" w:rsidP="0088503C">
      <w:pPr>
        <w:pStyle w:val="NumberedListing"/>
        <w:rPr>
          <w:lang w:val="en-US"/>
        </w:rPr>
      </w:pPr>
      <w:r>
        <w:rPr>
          <w:noProof/>
        </w:rPr>
        <w:drawing>
          <wp:inline distT="0" distB="0" distL="0" distR="0" wp14:anchorId="063ADA6F" wp14:editId="0544A029">
            <wp:extent cx="5733415" cy="897890"/>
            <wp:effectExtent l="0" t="0" r="635"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63"/>
                    <a:stretch>
                      <a:fillRect/>
                    </a:stretch>
                  </pic:blipFill>
                  <pic:spPr>
                    <a:xfrm>
                      <a:off x="0" y="0"/>
                      <a:ext cx="5733415" cy="897890"/>
                    </a:xfrm>
                    <a:prstGeom prst="rect">
                      <a:avLst/>
                    </a:prstGeom>
                  </pic:spPr>
                </pic:pic>
              </a:graphicData>
            </a:graphic>
          </wp:inline>
        </w:drawing>
      </w:r>
    </w:p>
    <w:p w14:paraId="3788AAF8" w14:textId="77777777" w:rsidR="00D45496" w:rsidRDefault="00D45496" w:rsidP="0088503C">
      <w:pPr>
        <w:pStyle w:val="NumberedListing"/>
        <w:rPr>
          <w:b/>
        </w:rPr>
      </w:pPr>
      <w:r w:rsidRPr="006D28D3">
        <w:rPr>
          <w:b/>
        </w:rPr>
        <w:t xml:space="preserve">Role List Search Result </w:t>
      </w:r>
      <w:r>
        <w:rPr>
          <w:b/>
        </w:rPr>
        <w:t>Page</w:t>
      </w:r>
    </w:p>
    <w:p w14:paraId="1113AB7C" w14:textId="77777777" w:rsidR="00D45496" w:rsidRDefault="00D45496" w:rsidP="00D45496"/>
    <w:p w14:paraId="3AA68126" w14:textId="77777777" w:rsidR="00D45496" w:rsidRPr="00187E98" w:rsidRDefault="00D45496" w:rsidP="000E0A9E">
      <w:pPr>
        <w:pStyle w:val="Heading1CL"/>
        <w:ind w:left="0"/>
        <w:rPr>
          <w:sz w:val="32"/>
          <w:szCs w:val="32"/>
        </w:rPr>
      </w:pPr>
      <w:bookmarkStart w:id="42" w:name="_Toc123813440"/>
      <w:bookmarkStart w:id="43" w:name="_Toc129608388"/>
      <w:r w:rsidRPr="00187E98">
        <w:rPr>
          <w:sz w:val="32"/>
          <w:szCs w:val="32"/>
        </w:rPr>
        <w:t>Viewing Role Details</w:t>
      </w:r>
      <w:bookmarkEnd w:id="42"/>
      <w:bookmarkEnd w:id="43"/>
    </w:p>
    <w:p w14:paraId="20B56520" w14:textId="77777777" w:rsidR="00D45496" w:rsidRDefault="00D45496" w:rsidP="00F927A8">
      <w:pPr>
        <w:pStyle w:val="Figure"/>
        <w:ind w:left="1151"/>
        <w:rPr>
          <w:lang w:val="en-US"/>
        </w:rPr>
      </w:pPr>
      <w:r>
        <w:rPr>
          <w:b w:val="0"/>
          <w:lang w:val="en-US"/>
        </w:rPr>
        <w:t>This functionality allows the Company Admin to view the role details</w:t>
      </w:r>
      <w:r>
        <w:rPr>
          <w:lang w:val="en-US"/>
        </w:rPr>
        <w:t>.</w:t>
      </w:r>
    </w:p>
    <w:p w14:paraId="69F539B0" w14:textId="77777777" w:rsidR="00D45496" w:rsidRDefault="00D45496" w:rsidP="00F927A8">
      <w:pPr>
        <w:pStyle w:val="ProcedureHeading"/>
        <w:ind w:left="0"/>
        <w:rPr>
          <w:lang w:val="en-US"/>
        </w:rPr>
      </w:pPr>
      <w:r>
        <w:rPr>
          <w:lang w:val="en-US"/>
        </w:rPr>
        <w:t>To view the role details:</w:t>
      </w:r>
    </w:p>
    <w:p w14:paraId="7FB3168F" w14:textId="61A2EA50" w:rsidR="00D45496" w:rsidRDefault="00D45496" w:rsidP="001F7791">
      <w:pPr>
        <w:pStyle w:val="NumberedListing"/>
        <w:numPr>
          <w:ilvl w:val="0"/>
          <w:numId w:val="26"/>
        </w:numPr>
        <w:rPr>
          <w:lang w:val="en-US"/>
        </w:rPr>
      </w:pPr>
      <w:r>
        <w:rPr>
          <w:lang w:val="en-US"/>
        </w:rPr>
        <w:t xml:space="preserve">From the search results, click the </w:t>
      </w:r>
      <w:r w:rsidR="00B82CE7">
        <w:rPr>
          <w:noProof/>
        </w:rPr>
        <w:drawing>
          <wp:inline distT="0" distB="0" distL="0" distR="0" wp14:anchorId="05A72BD1" wp14:editId="39F99723">
            <wp:extent cx="171450" cy="279219"/>
            <wp:effectExtent l="0" t="0" r="0" b="6985"/>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r="9804" b="19149"/>
                    <a:stretch/>
                  </pic:blipFill>
                  <pic:spPr bwMode="auto">
                    <a:xfrm>
                      <a:off x="0" y="0"/>
                      <a:ext cx="173851" cy="283129"/>
                    </a:xfrm>
                    <a:prstGeom prst="rect">
                      <a:avLst/>
                    </a:prstGeom>
                    <a:ln>
                      <a:noFill/>
                    </a:ln>
                    <a:extLst>
                      <a:ext uri="{53640926-AAD7-44D8-BBD7-CCE9431645EC}">
                        <a14:shadowObscured xmlns:a14="http://schemas.microsoft.com/office/drawing/2010/main"/>
                      </a:ext>
                    </a:extLst>
                  </pic:spPr>
                </pic:pic>
              </a:graphicData>
            </a:graphic>
          </wp:inline>
        </w:drawing>
      </w:r>
      <w:r w:rsidR="00B82CE7">
        <w:rPr>
          <w:noProof/>
          <w:lang w:val="en-SG" w:eastAsia="en-SG"/>
        </w:rPr>
        <w:t xml:space="preserve"> </w:t>
      </w:r>
      <w:r>
        <w:rPr>
          <w:lang w:val="en-US"/>
        </w:rPr>
        <w:t xml:space="preserve"> icon to view the role details </w:t>
      </w:r>
      <w:r w:rsidR="00B82CE7">
        <w:rPr>
          <w:lang w:val="en-US"/>
        </w:rPr>
        <w:t xml:space="preserve">and then click on view for viewing the details </w:t>
      </w:r>
    </w:p>
    <w:p w14:paraId="1475754C" w14:textId="36094E1B" w:rsidR="00D45496" w:rsidRDefault="00B82CE7" w:rsidP="00B82CE7">
      <w:pPr>
        <w:pStyle w:val="NumberedListing"/>
        <w:rPr>
          <w:lang w:val="en-US"/>
        </w:rPr>
      </w:pPr>
      <w:r w:rsidRPr="00B82CE7">
        <w:rPr>
          <w:noProof/>
          <w:lang w:val="en-US"/>
        </w:rPr>
        <w:lastRenderedPageBreak/>
        <w:drawing>
          <wp:inline distT="0" distB="0" distL="0" distR="0" wp14:anchorId="55435FDD" wp14:editId="2B80302B">
            <wp:extent cx="5733415" cy="2284095"/>
            <wp:effectExtent l="0" t="0" r="635" b="1905"/>
            <wp:docPr id="716" name="Picture 7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Picture 716" descr="Graphical user interface, application&#10;&#10;Description automatically generated"/>
                    <pic:cNvPicPr/>
                  </pic:nvPicPr>
                  <pic:blipFill>
                    <a:blip r:embed="rId65"/>
                    <a:stretch>
                      <a:fillRect/>
                    </a:stretch>
                  </pic:blipFill>
                  <pic:spPr>
                    <a:xfrm>
                      <a:off x="0" y="0"/>
                      <a:ext cx="5733415" cy="2284095"/>
                    </a:xfrm>
                    <a:prstGeom prst="rect">
                      <a:avLst/>
                    </a:prstGeom>
                  </pic:spPr>
                </pic:pic>
              </a:graphicData>
            </a:graphic>
          </wp:inline>
        </w:drawing>
      </w:r>
    </w:p>
    <w:p w14:paraId="79219622" w14:textId="77777777" w:rsidR="00D45496" w:rsidRDefault="00D45496" w:rsidP="00B82CE7">
      <w:pPr>
        <w:pStyle w:val="Figure"/>
        <w:ind w:left="0" w:firstLine="0"/>
        <w:rPr>
          <w:lang w:val="en-US"/>
        </w:rPr>
      </w:pPr>
      <w:r>
        <w:rPr>
          <w:lang w:val="en-US"/>
        </w:rPr>
        <w:t>Role Detail Tab</w:t>
      </w:r>
    </w:p>
    <w:p w14:paraId="71C072FD" w14:textId="405552C4" w:rsidR="00D45496" w:rsidRDefault="00D45496" w:rsidP="001F7791">
      <w:pPr>
        <w:pStyle w:val="NumberedListing"/>
        <w:numPr>
          <w:ilvl w:val="0"/>
          <w:numId w:val="26"/>
        </w:numPr>
        <w:rPr>
          <w:lang w:val="en-US"/>
        </w:rPr>
      </w:pPr>
      <w:r>
        <w:rPr>
          <w:lang w:val="en-US"/>
        </w:rPr>
        <w:t xml:space="preserve">Click Role Privileges </w:t>
      </w:r>
      <w:r>
        <w:rPr>
          <w:noProof/>
          <w:lang w:val="en-IN" w:eastAsia="en-IN"/>
        </w:rPr>
        <w:t>tab</w:t>
      </w:r>
      <w:r>
        <w:rPr>
          <w:lang w:val="en-US"/>
        </w:rPr>
        <w:t xml:space="preserve"> to view the Role Privileges assigned.</w:t>
      </w:r>
    </w:p>
    <w:p w14:paraId="24550631" w14:textId="645F60F3" w:rsidR="00B82CE7" w:rsidRDefault="00B82CE7" w:rsidP="008D03B0">
      <w:pPr>
        <w:pStyle w:val="NumberedListing"/>
        <w:rPr>
          <w:lang w:val="en-US"/>
        </w:rPr>
      </w:pPr>
      <w:r>
        <w:rPr>
          <w:noProof/>
        </w:rPr>
        <w:drawing>
          <wp:inline distT="0" distB="0" distL="0" distR="0" wp14:anchorId="775D54A8" wp14:editId="0BCCE10B">
            <wp:extent cx="5733415" cy="1879600"/>
            <wp:effectExtent l="0" t="0" r="635" b="6350"/>
            <wp:docPr id="718" name="Picture 718" descr="A picture containing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Picture 718" descr="A picture containing bar chart&#10;&#10;Description automatically generated"/>
                    <pic:cNvPicPr/>
                  </pic:nvPicPr>
                  <pic:blipFill>
                    <a:blip r:embed="rId60"/>
                    <a:stretch>
                      <a:fillRect/>
                    </a:stretch>
                  </pic:blipFill>
                  <pic:spPr>
                    <a:xfrm>
                      <a:off x="0" y="0"/>
                      <a:ext cx="5733415" cy="1879600"/>
                    </a:xfrm>
                    <a:prstGeom prst="rect">
                      <a:avLst/>
                    </a:prstGeom>
                  </pic:spPr>
                </pic:pic>
              </a:graphicData>
            </a:graphic>
          </wp:inline>
        </w:drawing>
      </w:r>
    </w:p>
    <w:p w14:paraId="55964939" w14:textId="11056E1D" w:rsidR="00B82CE7" w:rsidRDefault="00B82CE7" w:rsidP="00B82CE7">
      <w:pPr>
        <w:pStyle w:val="Figure"/>
        <w:ind w:left="0" w:firstLine="0"/>
        <w:rPr>
          <w:lang w:val="en-US"/>
        </w:rPr>
      </w:pPr>
      <w:r w:rsidRPr="00E2737D">
        <w:rPr>
          <w:lang w:val="en-US"/>
        </w:rPr>
        <w:t xml:space="preserve">Role </w:t>
      </w:r>
      <w:r w:rsidR="008D03B0">
        <w:rPr>
          <w:lang w:val="en-US"/>
        </w:rPr>
        <w:t>Privilege</w:t>
      </w:r>
      <w:r w:rsidRPr="00E2737D">
        <w:rPr>
          <w:lang w:val="en-US"/>
        </w:rPr>
        <w:t xml:space="preserve"> </w:t>
      </w:r>
      <w:r>
        <w:rPr>
          <w:lang w:val="en-US"/>
        </w:rPr>
        <w:t>Tab</w:t>
      </w:r>
    </w:p>
    <w:p w14:paraId="47BCDD9F" w14:textId="5DBF4243" w:rsidR="00D45496" w:rsidRDefault="00D45496" w:rsidP="001F7791">
      <w:pPr>
        <w:pStyle w:val="NumberedListing"/>
        <w:numPr>
          <w:ilvl w:val="0"/>
          <w:numId w:val="26"/>
        </w:numPr>
        <w:rPr>
          <w:lang w:val="en-US"/>
        </w:rPr>
      </w:pPr>
      <w:r>
        <w:rPr>
          <w:lang w:val="en-US"/>
        </w:rPr>
        <w:t xml:space="preserve">Click Role Filter </w:t>
      </w:r>
      <w:r>
        <w:rPr>
          <w:noProof/>
          <w:lang w:val="en-IN" w:eastAsia="en-IN"/>
        </w:rPr>
        <w:t>tab</w:t>
      </w:r>
      <w:r>
        <w:rPr>
          <w:lang w:val="en-US"/>
        </w:rPr>
        <w:t xml:space="preserve"> to view the Role Filters done.</w:t>
      </w:r>
    </w:p>
    <w:p w14:paraId="0D5DF124" w14:textId="5AAC1156" w:rsidR="00B82CE7" w:rsidRDefault="00B82CE7" w:rsidP="008D03B0">
      <w:pPr>
        <w:pStyle w:val="NumberedListing"/>
        <w:rPr>
          <w:lang w:val="en-US"/>
        </w:rPr>
      </w:pPr>
      <w:r>
        <w:rPr>
          <w:noProof/>
        </w:rPr>
        <w:drawing>
          <wp:inline distT="0" distB="0" distL="0" distR="0" wp14:anchorId="1621F1BA" wp14:editId="0ED76F2D">
            <wp:extent cx="5657215" cy="2024417"/>
            <wp:effectExtent l="0" t="0" r="635" b="0"/>
            <wp:docPr id="719" name="Picture 7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Picture 710" descr="A picture containing graphical user interface&#10;&#10;Description automatically generated"/>
                    <pic:cNvPicPr/>
                  </pic:nvPicPr>
                  <pic:blipFill>
                    <a:blip r:embed="rId61"/>
                    <a:stretch>
                      <a:fillRect/>
                    </a:stretch>
                  </pic:blipFill>
                  <pic:spPr>
                    <a:xfrm>
                      <a:off x="0" y="0"/>
                      <a:ext cx="5663503" cy="2026667"/>
                    </a:xfrm>
                    <a:prstGeom prst="rect">
                      <a:avLst/>
                    </a:prstGeom>
                  </pic:spPr>
                </pic:pic>
              </a:graphicData>
            </a:graphic>
          </wp:inline>
        </w:drawing>
      </w:r>
    </w:p>
    <w:p w14:paraId="0DEACB61" w14:textId="77777777" w:rsidR="00D45496" w:rsidRDefault="00D45496" w:rsidP="00B82CE7">
      <w:pPr>
        <w:pStyle w:val="Figure"/>
        <w:ind w:left="0" w:firstLine="0"/>
        <w:rPr>
          <w:lang w:val="en-US"/>
        </w:rPr>
      </w:pPr>
      <w:r w:rsidRPr="00E2737D">
        <w:rPr>
          <w:lang w:val="en-US"/>
        </w:rPr>
        <w:t xml:space="preserve">Role Filter </w:t>
      </w:r>
      <w:r>
        <w:rPr>
          <w:lang w:val="en-US"/>
        </w:rPr>
        <w:t>Tab</w:t>
      </w:r>
    </w:p>
    <w:p w14:paraId="5483AB30" w14:textId="2F1C1081" w:rsidR="00D45496" w:rsidRDefault="00D45496" w:rsidP="001F7791">
      <w:pPr>
        <w:pStyle w:val="NumberedListing"/>
        <w:numPr>
          <w:ilvl w:val="0"/>
          <w:numId w:val="26"/>
        </w:numPr>
        <w:rPr>
          <w:lang w:val="en-US"/>
        </w:rPr>
      </w:pPr>
      <w:r>
        <w:rPr>
          <w:lang w:val="en-US"/>
        </w:rPr>
        <w:t xml:space="preserve">Click the </w:t>
      </w:r>
      <w:r w:rsidR="008D03B0">
        <w:rPr>
          <w:noProof/>
        </w:rPr>
        <w:drawing>
          <wp:inline distT="0" distB="0" distL="0" distR="0" wp14:anchorId="14E2AFF4" wp14:editId="5784D578">
            <wp:extent cx="247650" cy="217449"/>
            <wp:effectExtent l="0" t="0" r="0" b="0"/>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9893" cy="219419"/>
                    </a:xfrm>
                    <a:prstGeom prst="rect">
                      <a:avLst/>
                    </a:prstGeom>
                  </pic:spPr>
                </pic:pic>
              </a:graphicData>
            </a:graphic>
          </wp:inline>
        </w:drawing>
      </w:r>
      <w:r>
        <w:rPr>
          <w:lang w:val="en-US"/>
        </w:rPr>
        <w:t>icon to print preview the role details.</w:t>
      </w:r>
    </w:p>
    <w:p w14:paraId="5A4B3404" w14:textId="5053B2E0" w:rsidR="00D45496" w:rsidRDefault="008D03B0" w:rsidP="008D03B0">
      <w:pPr>
        <w:pStyle w:val="NumberedListing"/>
        <w:rPr>
          <w:lang w:val="en-US"/>
        </w:rPr>
      </w:pPr>
      <w:r>
        <w:rPr>
          <w:noProof/>
        </w:rPr>
        <w:lastRenderedPageBreak/>
        <w:drawing>
          <wp:inline distT="0" distB="0" distL="0" distR="0" wp14:anchorId="27C6BCCA" wp14:editId="7F6CDC74">
            <wp:extent cx="5733415" cy="2620645"/>
            <wp:effectExtent l="0" t="0" r="635" b="8255"/>
            <wp:docPr id="720" name="Picture 72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Picture 720" descr="Graphical user interface&#10;&#10;Description automatically generated"/>
                    <pic:cNvPicPr/>
                  </pic:nvPicPr>
                  <pic:blipFill>
                    <a:blip r:embed="rId66"/>
                    <a:stretch>
                      <a:fillRect/>
                    </a:stretch>
                  </pic:blipFill>
                  <pic:spPr>
                    <a:xfrm>
                      <a:off x="0" y="0"/>
                      <a:ext cx="5733415" cy="2620645"/>
                    </a:xfrm>
                    <a:prstGeom prst="rect">
                      <a:avLst/>
                    </a:prstGeom>
                  </pic:spPr>
                </pic:pic>
              </a:graphicData>
            </a:graphic>
          </wp:inline>
        </w:drawing>
      </w:r>
    </w:p>
    <w:p w14:paraId="121766A8" w14:textId="77777777" w:rsidR="00D45496" w:rsidRDefault="00D45496" w:rsidP="00D45496">
      <w:pPr>
        <w:pStyle w:val="Figure"/>
        <w:rPr>
          <w:lang w:val="en-US"/>
        </w:rPr>
      </w:pPr>
      <w:r>
        <w:rPr>
          <w:lang w:val="en-US"/>
        </w:rPr>
        <w:t xml:space="preserve">Print Preview </w:t>
      </w:r>
      <w:r w:rsidRPr="0001074E">
        <w:rPr>
          <w:lang w:val="en-US"/>
        </w:rPr>
        <w:t>Popup</w:t>
      </w:r>
    </w:p>
    <w:p w14:paraId="26C9EF68" w14:textId="77777777" w:rsidR="00D45496" w:rsidRDefault="00D45496" w:rsidP="00D45496">
      <w:pPr>
        <w:rPr>
          <w:lang w:val="en-US"/>
        </w:rPr>
      </w:pPr>
      <w:r>
        <w:rPr>
          <w:lang w:val="en-US"/>
        </w:rPr>
        <w:br w:type="page"/>
      </w:r>
    </w:p>
    <w:p w14:paraId="2BF24159" w14:textId="77777777" w:rsidR="00D45496" w:rsidRPr="00187E98" w:rsidRDefault="00D45496" w:rsidP="008D03B0">
      <w:pPr>
        <w:pStyle w:val="Heading1CL"/>
        <w:ind w:left="0"/>
        <w:rPr>
          <w:sz w:val="32"/>
          <w:szCs w:val="32"/>
        </w:rPr>
      </w:pPr>
      <w:bookmarkStart w:id="44" w:name="_Toc123813441"/>
      <w:bookmarkStart w:id="45" w:name="_Toc129608389"/>
      <w:r w:rsidRPr="00187E98">
        <w:rPr>
          <w:sz w:val="32"/>
          <w:szCs w:val="32"/>
        </w:rPr>
        <w:lastRenderedPageBreak/>
        <w:t>Updating Role Details</w:t>
      </w:r>
      <w:bookmarkEnd w:id="44"/>
      <w:bookmarkEnd w:id="45"/>
    </w:p>
    <w:p w14:paraId="07C1C1A3" w14:textId="77777777" w:rsidR="00D45496" w:rsidRDefault="00D45496" w:rsidP="008D03B0">
      <w:pPr>
        <w:pStyle w:val="BodyText"/>
        <w:ind w:left="0"/>
        <w:rPr>
          <w:lang w:val="en-US"/>
        </w:rPr>
      </w:pPr>
      <w:r>
        <w:rPr>
          <w:lang w:val="en-US"/>
        </w:rPr>
        <w:t>This section allows the Company Admin to search and edit the roles in the TFB system.</w:t>
      </w:r>
    </w:p>
    <w:p w14:paraId="2F2E3693" w14:textId="77777777" w:rsidR="00D45496" w:rsidRDefault="00D45496" w:rsidP="008D03B0">
      <w:pPr>
        <w:pStyle w:val="ProcedureHeading"/>
        <w:ind w:left="0"/>
        <w:rPr>
          <w:lang w:val="en-US"/>
        </w:rPr>
      </w:pPr>
      <w:r>
        <w:rPr>
          <w:lang w:val="en-US"/>
        </w:rPr>
        <w:t>To update the roles:</w:t>
      </w:r>
    </w:p>
    <w:p w14:paraId="1AF06D43" w14:textId="3E261B97" w:rsidR="00D45496" w:rsidRDefault="00D45496" w:rsidP="001F7791">
      <w:pPr>
        <w:pStyle w:val="NumberedListing"/>
        <w:numPr>
          <w:ilvl w:val="0"/>
          <w:numId w:val="35"/>
        </w:numPr>
        <w:rPr>
          <w:lang w:val="en-US"/>
        </w:rPr>
      </w:pPr>
      <w:r>
        <w:rPr>
          <w:lang w:val="en-US"/>
        </w:rPr>
        <w:t>From search result, click the</w:t>
      </w:r>
      <w:r w:rsidR="008D03B0">
        <w:rPr>
          <w:lang w:val="en-US"/>
        </w:rPr>
        <w:t xml:space="preserve"> </w:t>
      </w:r>
      <w:r w:rsidR="008D03B0">
        <w:rPr>
          <w:noProof/>
        </w:rPr>
        <w:drawing>
          <wp:inline distT="0" distB="0" distL="0" distR="0" wp14:anchorId="7204CB91" wp14:editId="66C911AF">
            <wp:extent cx="203200" cy="192505"/>
            <wp:effectExtent l="0" t="0" r="6350" b="0"/>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04895" cy="194111"/>
                    </a:xfrm>
                    <a:prstGeom prst="rect">
                      <a:avLst/>
                    </a:prstGeom>
                  </pic:spPr>
                </pic:pic>
              </a:graphicData>
            </a:graphic>
          </wp:inline>
        </w:drawing>
      </w:r>
      <w:r>
        <w:rPr>
          <w:lang w:val="en-US"/>
        </w:rPr>
        <w:t xml:space="preserve"> edit icon to update the role details. The following screen will be displayed.</w:t>
      </w:r>
    </w:p>
    <w:p w14:paraId="149C5E3D" w14:textId="2E0EE02F" w:rsidR="00D45496" w:rsidRDefault="008D03B0" w:rsidP="008D03B0">
      <w:pPr>
        <w:pStyle w:val="NumberedListing"/>
        <w:rPr>
          <w:lang w:val="en-US"/>
        </w:rPr>
      </w:pPr>
      <w:r>
        <w:rPr>
          <w:noProof/>
        </w:rPr>
        <w:drawing>
          <wp:inline distT="0" distB="0" distL="0" distR="0" wp14:anchorId="4A00BEEE" wp14:editId="46C3E176">
            <wp:extent cx="5733415" cy="2207260"/>
            <wp:effectExtent l="0" t="0" r="635" b="2540"/>
            <wp:docPr id="722" name="Picture 7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Picture 722" descr="Graphical user interface, application&#10;&#10;Description automatically generated"/>
                    <pic:cNvPicPr/>
                  </pic:nvPicPr>
                  <pic:blipFill>
                    <a:blip r:embed="rId68"/>
                    <a:stretch>
                      <a:fillRect/>
                    </a:stretch>
                  </pic:blipFill>
                  <pic:spPr>
                    <a:xfrm>
                      <a:off x="0" y="0"/>
                      <a:ext cx="5733415" cy="2207260"/>
                    </a:xfrm>
                    <a:prstGeom prst="rect">
                      <a:avLst/>
                    </a:prstGeom>
                  </pic:spPr>
                </pic:pic>
              </a:graphicData>
            </a:graphic>
          </wp:inline>
        </w:drawing>
      </w:r>
    </w:p>
    <w:p w14:paraId="4DD7F4CB" w14:textId="77777777" w:rsidR="00D45496" w:rsidRPr="001570BE" w:rsidRDefault="00D45496" w:rsidP="00D45496">
      <w:pPr>
        <w:pStyle w:val="Figure"/>
        <w:rPr>
          <w:lang w:val="en-US"/>
        </w:rPr>
      </w:pPr>
      <w:r w:rsidRPr="001570BE">
        <w:t xml:space="preserve">Role Details Edit </w:t>
      </w:r>
      <w:r>
        <w:t>Tab</w:t>
      </w:r>
    </w:p>
    <w:p w14:paraId="70D6F725" w14:textId="3603D54A" w:rsidR="00D45496" w:rsidRDefault="00D45496" w:rsidP="001F7791">
      <w:pPr>
        <w:pStyle w:val="NumberedListing"/>
        <w:numPr>
          <w:ilvl w:val="0"/>
          <w:numId w:val="35"/>
        </w:numPr>
        <w:rPr>
          <w:lang w:val="en-US"/>
        </w:rPr>
      </w:pPr>
      <w:r>
        <w:rPr>
          <w:lang w:val="en-US"/>
        </w:rPr>
        <w:t>Modify the field values and click</w:t>
      </w:r>
      <w:r w:rsidR="005A5071">
        <w:rPr>
          <w:lang w:val="en-US"/>
        </w:rPr>
        <w:t xml:space="preserve"> </w:t>
      </w:r>
      <w:r w:rsidR="005A5071">
        <w:rPr>
          <w:noProof/>
        </w:rPr>
        <w:drawing>
          <wp:inline distT="0" distB="0" distL="0" distR="0" wp14:anchorId="0537CFAC" wp14:editId="293D1DF6">
            <wp:extent cx="781050" cy="178795"/>
            <wp:effectExtent l="0" t="0" r="0" b="0"/>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804670" cy="184202"/>
                    </a:xfrm>
                    <a:prstGeom prst="rect">
                      <a:avLst/>
                    </a:prstGeom>
                  </pic:spPr>
                </pic:pic>
              </a:graphicData>
            </a:graphic>
          </wp:inline>
        </w:drawing>
      </w:r>
      <w:r>
        <w:rPr>
          <w:lang w:val="en-US"/>
        </w:rPr>
        <w:t xml:space="preserve">  button. </w:t>
      </w:r>
    </w:p>
    <w:p w14:paraId="01D439C3" w14:textId="77777777" w:rsidR="00D45496" w:rsidRDefault="00D45496" w:rsidP="001F7791">
      <w:pPr>
        <w:pStyle w:val="NumberedListing"/>
        <w:numPr>
          <w:ilvl w:val="0"/>
          <w:numId w:val="35"/>
        </w:numPr>
        <w:rPr>
          <w:lang w:val="en-US"/>
        </w:rPr>
      </w:pPr>
      <w:r w:rsidRPr="00565D24">
        <w:rPr>
          <w:lang w:val="en-US"/>
        </w:rPr>
        <w:t xml:space="preserve">Click </w:t>
      </w:r>
      <w:r>
        <w:rPr>
          <w:b/>
          <w:noProof/>
          <w:lang w:val="en-IN" w:eastAsia="en-IN"/>
        </w:rPr>
        <w:t xml:space="preserve">Ok </w:t>
      </w:r>
      <w:r w:rsidRPr="00F47248">
        <w:rPr>
          <w:noProof/>
          <w:lang w:val="en-IN" w:eastAsia="en-IN"/>
        </w:rPr>
        <w:t>button to</w:t>
      </w:r>
      <w:r>
        <w:rPr>
          <w:noProof/>
          <w:lang w:val="en-IN" w:eastAsia="en-IN"/>
        </w:rPr>
        <w:t xml:space="preserve"> close the confirmation message</w:t>
      </w:r>
      <w:r w:rsidRPr="00FE5EE9">
        <w:rPr>
          <w:lang w:val="en-US"/>
        </w:rPr>
        <w:t xml:space="preserve">. The changes get reflected in the search role grid. </w:t>
      </w:r>
    </w:p>
    <w:p w14:paraId="4F23FA17" w14:textId="77777777" w:rsidR="00D45496" w:rsidRDefault="00D45496" w:rsidP="00D45496">
      <w:pPr>
        <w:rPr>
          <w:lang w:val="en-US"/>
        </w:rPr>
        <w:sectPr w:rsidR="00D45496" w:rsidSect="002C3EFD">
          <w:pgSz w:w="11909" w:h="16834" w:code="9"/>
          <w:pgMar w:top="1797" w:right="1440" w:bottom="1797" w:left="1440" w:header="862" w:footer="1009" w:gutter="0"/>
          <w:cols w:space="720"/>
        </w:sectPr>
      </w:pPr>
    </w:p>
    <w:p w14:paraId="44D8EB5F" w14:textId="7C5A90CA" w:rsidR="00F03D0C" w:rsidRPr="0032437B" w:rsidRDefault="00BE6A37" w:rsidP="0032437B">
      <w:pPr>
        <w:pStyle w:val="Heading1"/>
        <w:keepLines/>
        <w:spacing w:line="259" w:lineRule="auto"/>
        <w:rPr>
          <w:rStyle w:val="BookTitle"/>
          <w:rFonts w:asciiTheme="majorHAnsi" w:eastAsiaTheme="majorEastAsia" w:hAnsiTheme="majorHAnsi" w:cstheme="majorBidi"/>
          <w:i/>
          <w:iCs/>
          <w:color w:val="365F91" w:themeColor="accent1" w:themeShade="BF"/>
          <w:sz w:val="40"/>
          <w:szCs w:val="40"/>
          <w:lang w:val="en-SG"/>
        </w:rPr>
      </w:pPr>
      <w:bookmarkStart w:id="46" w:name="_Toc129608390"/>
      <w:bookmarkEnd w:id="1"/>
      <w:bookmarkEnd w:id="2"/>
      <w:r w:rsidRPr="0032437B">
        <w:rPr>
          <w:rStyle w:val="BookTitle"/>
          <w:rFonts w:asciiTheme="majorHAnsi" w:eastAsiaTheme="majorEastAsia" w:hAnsiTheme="majorHAnsi" w:cstheme="majorBidi"/>
          <w:i/>
          <w:iCs/>
          <w:color w:val="365F91" w:themeColor="accent1" w:themeShade="BF"/>
          <w:sz w:val="40"/>
          <w:szCs w:val="40"/>
          <w:lang w:val="en-SG"/>
        </w:rPr>
        <w:lastRenderedPageBreak/>
        <w:t xml:space="preserve">Chapter </w:t>
      </w:r>
      <w:r w:rsidR="00D45496" w:rsidRPr="0032437B">
        <w:rPr>
          <w:rStyle w:val="BookTitle"/>
          <w:rFonts w:asciiTheme="majorHAnsi" w:eastAsiaTheme="majorEastAsia" w:hAnsiTheme="majorHAnsi" w:cstheme="majorBidi"/>
          <w:i/>
          <w:iCs/>
          <w:color w:val="365F91" w:themeColor="accent1" w:themeShade="BF"/>
          <w:sz w:val="40"/>
          <w:szCs w:val="40"/>
          <w:lang w:val="en-SG"/>
        </w:rPr>
        <w:t>5</w:t>
      </w:r>
      <w:r w:rsidR="0032437B">
        <w:rPr>
          <w:rStyle w:val="BookTitle"/>
          <w:rFonts w:asciiTheme="majorHAnsi" w:eastAsiaTheme="majorEastAsia" w:hAnsiTheme="majorHAnsi" w:cstheme="majorBidi"/>
          <w:i/>
          <w:iCs/>
          <w:color w:val="365F91" w:themeColor="accent1" w:themeShade="BF"/>
          <w:sz w:val="40"/>
          <w:szCs w:val="40"/>
          <w:lang w:val="en-SG"/>
        </w:rPr>
        <w:t>-</w:t>
      </w:r>
      <w:bookmarkStart w:id="47" w:name="_Toc370484214"/>
      <w:r w:rsidR="00F03D0C" w:rsidRPr="0032437B">
        <w:rPr>
          <w:rStyle w:val="BookTitle"/>
          <w:rFonts w:asciiTheme="majorHAnsi" w:eastAsiaTheme="majorEastAsia" w:hAnsiTheme="majorHAnsi" w:cstheme="majorBidi"/>
          <w:i/>
          <w:iCs/>
          <w:color w:val="365F91" w:themeColor="accent1" w:themeShade="BF"/>
          <w:sz w:val="40"/>
          <w:szCs w:val="40"/>
          <w:lang w:val="en-SG"/>
        </w:rPr>
        <w:t>User Management</w:t>
      </w:r>
      <w:bookmarkEnd w:id="46"/>
      <w:r w:rsidR="00F03D0C" w:rsidRPr="0032437B">
        <w:rPr>
          <w:rStyle w:val="BookTitle"/>
          <w:rFonts w:asciiTheme="majorHAnsi" w:eastAsiaTheme="majorEastAsia" w:hAnsiTheme="majorHAnsi" w:cstheme="majorBidi"/>
          <w:i/>
          <w:iCs/>
          <w:color w:val="365F91" w:themeColor="accent1" w:themeShade="BF"/>
          <w:sz w:val="40"/>
          <w:szCs w:val="40"/>
          <w:lang w:val="en-SG"/>
        </w:rPr>
        <w:t xml:space="preserve"> </w:t>
      </w:r>
      <w:bookmarkEnd w:id="47"/>
    </w:p>
    <w:p w14:paraId="50CA6564" w14:textId="63DBC9F7" w:rsidR="00F03D0C" w:rsidRPr="00C537C0" w:rsidRDefault="001C50FA" w:rsidP="0032437B">
      <w:pPr>
        <w:pStyle w:val="BodyText"/>
        <w:ind w:left="0"/>
      </w:pPr>
      <w:r w:rsidRPr="0032437B">
        <w:rPr>
          <w:lang w:val="en-US"/>
        </w:rPr>
        <w:t>This</w:t>
      </w:r>
      <w:r w:rsidRPr="005A153A">
        <w:t xml:space="preserve"> functionality allows the </w:t>
      </w:r>
      <w:r w:rsidR="009D3D48">
        <w:t>TFB</w:t>
      </w:r>
      <w:r w:rsidR="009D2869">
        <w:t xml:space="preserve"> </w:t>
      </w:r>
      <w:r w:rsidR="00797635">
        <w:t>CMS</w:t>
      </w:r>
      <w:r w:rsidR="009D2869">
        <w:t xml:space="preserve"> </w:t>
      </w:r>
      <w:r w:rsidR="00382BF3">
        <w:t>Admin to create</w:t>
      </w:r>
      <w:r w:rsidR="00421D01">
        <w:t xml:space="preserve"> and </w:t>
      </w:r>
      <w:r w:rsidRPr="005A153A">
        <w:t>update the</w:t>
      </w:r>
      <w:r w:rsidR="009D2869">
        <w:t xml:space="preserve"> </w:t>
      </w:r>
      <w:r w:rsidR="00797635">
        <w:t>CMS</w:t>
      </w:r>
      <w:r w:rsidRPr="005A153A">
        <w:t xml:space="preserve"> user</w:t>
      </w:r>
      <w:r w:rsidR="00421D01">
        <w:t>,</w:t>
      </w:r>
      <w:r w:rsidR="009D2869">
        <w:t xml:space="preserve"> </w:t>
      </w:r>
      <w:r w:rsidR="00DB7A28">
        <w:t>FRONT END</w:t>
      </w:r>
      <w:r w:rsidR="009D2869">
        <w:t xml:space="preserve"> user</w:t>
      </w:r>
      <w:r w:rsidR="00D066B2">
        <w:t>,</w:t>
      </w:r>
      <w:r w:rsidR="009D2869">
        <w:t xml:space="preserve"> roles and part</w:t>
      </w:r>
      <w:r w:rsidR="00D066B2">
        <w:t>y</w:t>
      </w:r>
      <w:r w:rsidRPr="005A153A">
        <w:t xml:space="preserve"> as well as defining</w:t>
      </w:r>
      <w:r w:rsidR="00F0201A">
        <w:t xml:space="preserve"> the</w:t>
      </w:r>
      <w:r w:rsidR="009D2869">
        <w:t xml:space="preserve"> roles to the respective </w:t>
      </w:r>
      <w:r w:rsidR="00D066B2">
        <w:t>users</w:t>
      </w:r>
      <w:r w:rsidR="00421D01">
        <w:t>.</w:t>
      </w:r>
    </w:p>
    <w:p w14:paraId="4CFE07D4" w14:textId="5BB0E9A3" w:rsidR="00F03D0C" w:rsidRPr="00187E98" w:rsidRDefault="00F03D0C" w:rsidP="0032437B">
      <w:pPr>
        <w:pStyle w:val="Heading1CL"/>
        <w:ind w:left="0"/>
        <w:rPr>
          <w:sz w:val="32"/>
          <w:szCs w:val="32"/>
        </w:rPr>
      </w:pPr>
      <w:bookmarkStart w:id="48" w:name="_Toc123813442"/>
      <w:bookmarkStart w:id="49" w:name="_Toc129608391"/>
      <w:r w:rsidRPr="00187E98">
        <w:rPr>
          <w:sz w:val="32"/>
          <w:szCs w:val="32"/>
        </w:rPr>
        <w:t>Creating</w:t>
      </w:r>
      <w:r w:rsidR="00D066B2" w:rsidRPr="00187E98">
        <w:rPr>
          <w:sz w:val="32"/>
          <w:szCs w:val="32"/>
        </w:rPr>
        <w:t xml:space="preserve"> </w:t>
      </w:r>
      <w:r w:rsidR="00797635" w:rsidRPr="00187E98">
        <w:rPr>
          <w:sz w:val="32"/>
          <w:szCs w:val="32"/>
        </w:rPr>
        <w:t>CMS</w:t>
      </w:r>
      <w:r w:rsidRPr="00187E98">
        <w:rPr>
          <w:sz w:val="32"/>
          <w:szCs w:val="32"/>
        </w:rPr>
        <w:t xml:space="preserve"> User</w:t>
      </w:r>
      <w:bookmarkEnd w:id="48"/>
      <w:bookmarkEnd w:id="49"/>
      <w:r w:rsidRPr="00187E98">
        <w:rPr>
          <w:sz w:val="32"/>
          <w:szCs w:val="32"/>
        </w:rPr>
        <w:t xml:space="preserve"> </w:t>
      </w:r>
    </w:p>
    <w:p w14:paraId="487F1B2B" w14:textId="72DE71EF" w:rsidR="00F03D0C" w:rsidRDefault="00F03D0C" w:rsidP="0032437B">
      <w:pPr>
        <w:pStyle w:val="BodyText"/>
        <w:ind w:left="0"/>
        <w:rPr>
          <w:lang w:val="en-US"/>
        </w:rPr>
      </w:pPr>
      <w:r>
        <w:rPr>
          <w:lang w:val="en-US"/>
        </w:rPr>
        <w:t>The Company Administrator creates the</w:t>
      </w:r>
      <w:r w:rsidR="00382BF3">
        <w:rPr>
          <w:lang w:val="en-US"/>
        </w:rPr>
        <w:t xml:space="preserve"> </w:t>
      </w:r>
      <w:r w:rsidR="00797635">
        <w:rPr>
          <w:lang w:val="en-US"/>
        </w:rPr>
        <w:t>CMS</w:t>
      </w:r>
      <w:r>
        <w:rPr>
          <w:lang w:val="en-US"/>
        </w:rPr>
        <w:t xml:space="preserve"> users using the </w:t>
      </w:r>
      <w:r w:rsidR="009D3D48">
        <w:rPr>
          <w:lang w:val="en-US"/>
        </w:rPr>
        <w:t>TFB</w:t>
      </w:r>
      <w:r>
        <w:rPr>
          <w:lang w:val="en-US"/>
        </w:rPr>
        <w:t xml:space="preserve"> Application.</w:t>
      </w:r>
    </w:p>
    <w:p w14:paraId="4F422194" w14:textId="722038AB" w:rsidR="00F03D0C" w:rsidRPr="00B616E0" w:rsidRDefault="00F03D0C" w:rsidP="0032437B">
      <w:pPr>
        <w:pStyle w:val="ProcedureHeading"/>
        <w:ind w:left="0"/>
        <w:rPr>
          <w:lang w:val="en-US"/>
        </w:rPr>
      </w:pPr>
      <w:r>
        <w:rPr>
          <w:lang w:val="en-US"/>
        </w:rPr>
        <w:t>To create a</w:t>
      </w:r>
      <w:r w:rsidR="00D066B2">
        <w:rPr>
          <w:lang w:val="en-US"/>
        </w:rPr>
        <w:t xml:space="preserve"> </w:t>
      </w:r>
      <w:r w:rsidR="00797635">
        <w:rPr>
          <w:lang w:val="en-US"/>
        </w:rPr>
        <w:t>CMS</w:t>
      </w:r>
      <w:r>
        <w:rPr>
          <w:lang w:val="en-US"/>
        </w:rPr>
        <w:t xml:space="preserve"> user: </w:t>
      </w:r>
    </w:p>
    <w:p w14:paraId="370F0641" w14:textId="28779250" w:rsidR="00F03D0C" w:rsidRDefault="00F03D0C" w:rsidP="00BE439B">
      <w:pPr>
        <w:pStyle w:val="NumberedListing"/>
        <w:numPr>
          <w:ilvl w:val="0"/>
          <w:numId w:val="18"/>
        </w:numPr>
        <w:rPr>
          <w:lang w:val="en-US"/>
        </w:rPr>
      </w:pPr>
      <w:r w:rsidRPr="00C30D15">
        <w:rPr>
          <w:lang w:val="en-US"/>
        </w:rPr>
        <w:t xml:space="preserve">Login to </w:t>
      </w:r>
      <w:r w:rsidR="00B27E68">
        <w:rPr>
          <w:lang w:val="en-US"/>
        </w:rPr>
        <w:t xml:space="preserve">eCMS </w:t>
      </w:r>
      <w:r w:rsidRPr="00C30D15">
        <w:rPr>
          <w:lang w:val="en-US"/>
        </w:rPr>
        <w:t xml:space="preserve">application and click </w:t>
      </w:r>
      <w:r w:rsidR="00797635">
        <w:rPr>
          <w:b/>
          <w:lang w:val="en-US"/>
        </w:rPr>
        <w:t>CMS</w:t>
      </w:r>
      <w:r w:rsidR="00D066B2">
        <w:rPr>
          <w:b/>
          <w:lang w:val="en-US"/>
        </w:rPr>
        <w:t xml:space="preserve"> U</w:t>
      </w:r>
      <w:r w:rsidRPr="00563688">
        <w:rPr>
          <w:b/>
          <w:lang w:val="en-US"/>
        </w:rPr>
        <w:t>sers</w:t>
      </w:r>
      <w:r w:rsidRPr="00C30D15">
        <w:rPr>
          <w:lang w:val="en-US"/>
        </w:rPr>
        <w:t>.</w:t>
      </w:r>
    </w:p>
    <w:p w14:paraId="0E34DF7B" w14:textId="77777777" w:rsidR="007D310C" w:rsidRDefault="007D310C" w:rsidP="007D310C">
      <w:pPr>
        <w:pStyle w:val="NumberedListing"/>
        <w:ind w:left="360"/>
        <w:rPr>
          <w:lang w:val="en-US"/>
        </w:rPr>
      </w:pPr>
    </w:p>
    <w:p w14:paraId="6D3943A1" w14:textId="269D0A97" w:rsidR="007D310C" w:rsidRDefault="007D310C" w:rsidP="007D310C">
      <w:pPr>
        <w:pStyle w:val="NumberedListing"/>
        <w:rPr>
          <w:lang w:val="en-US"/>
        </w:rPr>
      </w:pPr>
      <w:r w:rsidRPr="007D310C">
        <w:rPr>
          <w:noProof/>
          <w:lang w:val="en-US"/>
        </w:rPr>
        <w:drawing>
          <wp:inline distT="0" distB="0" distL="0" distR="0" wp14:anchorId="71AC070A" wp14:editId="3F598224">
            <wp:extent cx="5733415" cy="2115820"/>
            <wp:effectExtent l="0" t="0" r="635" b="0"/>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3415" cy="2115820"/>
                    </a:xfrm>
                    <a:prstGeom prst="rect">
                      <a:avLst/>
                    </a:prstGeom>
                  </pic:spPr>
                </pic:pic>
              </a:graphicData>
            </a:graphic>
          </wp:inline>
        </w:drawing>
      </w:r>
    </w:p>
    <w:p w14:paraId="17B7B32C" w14:textId="68711FB1" w:rsidR="00F03D0C" w:rsidRDefault="00797635" w:rsidP="007D310C">
      <w:pPr>
        <w:pStyle w:val="Figure"/>
        <w:ind w:left="1151"/>
        <w:rPr>
          <w:lang w:val="en-US"/>
        </w:rPr>
      </w:pPr>
      <w:r>
        <w:rPr>
          <w:lang w:val="en-US"/>
        </w:rPr>
        <w:t>CMS</w:t>
      </w:r>
      <w:r w:rsidR="00D066B2">
        <w:rPr>
          <w:lang w:val="en-US"/>
        </w:rPr>
        <w:t xml:space="preserve"> </w:t>
      </w:r>
      <w:r w:rsidR="00F03D0C">
        <w:rPr>
          <w:lang w:val="en-US"/>
        </w:rPr>
        <w:t>User List</w:t>
      </w:r>
      <w:r w:rsidR="00D8770D">
        <w:rPr>
          <w:lang w:val="en-US"/>
        </w:rPr>
        <w:t xml:space="preserve"> Page</w:t>
      </w:r>
    </w:p>
    <w:p w14:paraId="264F7402" w14:textId="77777777" w:rsidR="0048735A" w:rsidRDefault="0048735A" w:rsidP="009F734A">
      <w:pPr>
        <w:rPr>
          <w:lang w:val="en-US"/>
        </w:rPr>
      </w:pPr>
    </w:p>
    <w:tbl>
      <w:tblPr>
        <w:tblW w:w="9161" w:type="dxa"/>
        <w:tblInd w:w="-108" w:type="dxa"/>
        <w:shd w:val="clear" w:color="auto" w:fill="FFFFFF" w:themeFill="background1"/>
        <w:tblLook w:val="01E0" w:firstRow="1" w:lastRow="1" w:firstColumn="1" w:lastColumn="1" w:noHBand="0" w:noVBand="0"/>
      </w:tblPr>
      <w:tblGrid>
        <w:gridCol w:w="696"/>
        <w:gridCol w:w="8465"/>
      </w:tblGrid>
      <w:tr w:rsidR="0048735A" w:rsidRPr="0013748C" w14:paraId="695E1C18" w14:textId="77777777" w:rsidTr="007D310C">
        <w:trPr>
          <w:trHeight w:val="336"/>
        </w:trPr>
        <w:tc>
          <w:tcPr>
            <w:tcW w:w="696" w:type="dxa"/>
            <w:shd w:val="clear" w:color="auto" w:fill="C00000"/>
            <w:vAlign w:val="center"/>
          </w:tcPr>
          <w:p w14:paraId="2A48DF09" w14:textId="77777777" w:rsidR="0048735A" w:rsidRPr="0013748C" w:rsidRDefault="0048735A" w:rsidP="005F6E78">
            <w:pPr>
              <w:pStyle w:val="StyleCalloutSymbolScienceBold"/>
            </w:pPr>
            <w:r w:rsidRPr="0013748C">
              <w:t>@</w:t>
            </w:r>
          </w:p>
        </w:tc>
        <w:tc>
          <w:tcPr>
            <w:tcW w:w="8465" w:type="dxa"/>
            <w:shd w:val="clear" w:color="auto" w:fill="BFBFBF" w:themeFill="background1" w:themeFillShade="BF"/>
          </w:tcPr>
          <w:p w14:paraId="48A126E6" w14:textId="2EEB5C28" w:rsidR="0048735A" w:rsidRPr="0013748C" w:rsidRDefault="0048735A" w:rsidP="0048735A">
            <w:pPr>
              <w:pStyle w:val="CalloutText"/>
              <w:keepNext/>
            </w:pPr>
            <w:r>
              <w:t>The users can perform the transaction only if he is a registered user in the system</w:t>
            </w:r>
            <w:r w:rsidR="009F734A">
              <w:t>.</w:t>
            </w:r>
          </w:p>
        </w:tc>
      </w:tr>
    </w:tbl>
    <w:p w14:paraId="2D190D64" w14:textId="77777777" w:rsidR="00992ECC" w:rsidRDefault="00992ECC" w:rsidP="009F734A">
      <w:pPr>
        <w:rPr>
          <w:lang w:val="en-US"/>
        </w:rPr>
      </w:pPr>
    </w:p>
    <w:p w14:paraId="7D614F16" w14:textId="1229951A" w:rsidR="00F03D0C" w:rsidRDefault="00F03D0C" w:rsidP="00BE439B">
      <w:pPr>
        <w:pStyle w:val="NumberedListing"/>
        <w:numPr>
          <w:ilvl w:val="0"/>
          <w:numId w:val="18"/>
        </w:numPr>
        <w:rPr>
          <w:lang w:val="en-US"/>
        </w:rPr>
      </w:pPr>
      <w:r>
        <w:rPr>
          <w:lang w:val="en-US"/>
        </w:rPr>
        <w:t xml:space="preserve">Click </w:t>
      </w:r>
      <w:r w:rsidR="007D310C">
        <w:rPr>
          <w:noProof/>
        </w:rPr>
        <w:t xml:space="preserve"> </w:t>
      </w:r>
      <w:r w:rsidR="007D310C">
        <w:rPr>
          <w:noProof/>
        </w:rPr>
        <w:drawing>
          <wp:inline distT="0" distB="0" distL="0" distR="0" wp14:anchorId="352BE54A" wp14:editId="276E4AE7">
            <wp:extent cx="276225" cy="276225"/>
            <wp:effectExtent l="0" t="0" r="9525" b="9525"/>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6225" cy="276225"/>
                    </a:xfrm>
                    <a:prstGeom prst="rect">
                      <a:avLst/>
                    </a:prstGeom>
                  </pic:spPr>
                </pic:pic>
              </a:graphicData>
            </a:graphic>
          </wp:inline>
        </w:drawing>
      </w:r>
      <w:r>
        <w:rPr>
          <w:lang w:val="en-US"/>
        </w:rPr>
        <w:t xml:space="preserve">icon to create </w:t>
      </w:r>
      <w:r w:rsidR="006357D6">
        <w:rPr>
          <w:lang w:val="en-US"/>
        </w:rPr>
        <w:t xml:space="preserve">a </w:t>
      </w:r>
      <w:r>
        <w:rPr>
          <w:lang w:val="en-US"/>
        </w:rPr>
        <w:t>new</w:t>
      </w:r>
      <w:r w:rsidR="00793820">
        <w:rPr>
          <w:lang w:val="en-US"/>
        </w:rPr>
        <w:t xml:space="preserve"> </w:t>
      </w:r>
      <w:r w:rsidR="00797635">
        <w:rPr>
          <w:lang w:val="en-US"/>
        </w:rPr>
        <w:t>CMS</w:t>
      </w:r>
      <w:r>
        <w:rPr>
          <w:lang w:val="en-US"/>
        </w:rPr>
        <w:t xml:space="preserve"> user.</w:t>
      </w:r>
      <w:r>
        <w:rPr>
          <w:lang w:val="en-US"/>
        </w:rPr>
        <w:tab/>
      </w:r>
    </w:p>
    <w:p w14:paraId="6049C802" w14:textId="4810664A" w:rsidR="007D310C" w:rsidRDefault="007D310C" w:rsidP="007D310C">
      <w:pPr>
        <w:pStyle w:val="NumberedListing"/>
        <w:rPr>
          <w:lang w:val="en-US"/>
        </w:rPr>
      </w:pPr>
      <w:r>
        <w:rPr>
          <w:noProof/>
        </w:rPr>
        <w:drawing>
          <wp:inline distT="0" distB="0" distL="0" distR="0" wp14:anchorId="3830EDCA" wp14:editId="6A37EAF2">
            <wp:extent cx="5733415" cy="2203450"/>
            <wp:effectExtent l="0" t="0" r="635" b="6350"/>
            <wp:docPr id="727" name="Picture 7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Picture 727" descr="Graphical user interface, application&#10;&#10;Description automatically generated"/>
                    <pic:cNvPicPr/>
                  </pic:nvPicPr>
                  <pic:blipFill>
                    <a:blip r:embed="rId72"/>
                    <a:stretch>
                      <a:fillRect/>
                    </a:stretch>
                  </pic:blipFill>
                  <pic:spPr>
                    <a:xfrm>
                      <a:off x="0" y="0"/>
                      <a:ext cx="5733415" cy="2203450"/>
                    </a:xfrm>
                    <a:prstGeom prst="rect">
                      <a:avLst/>
                    </a:prstGeom>
                  </pic:spPr>
                </pic:pic>
              </a:graphicData>
            </a:graphic>
          </wp:inline>
        </w:drawing>
      </w:r>
    </w:p>
    <w:p w14:paraId="43D85980" w14:textId="4433CB82" w:rsidR="001C50FA" w:rsidRDefault="00797635" w:rsidP="007D310C">
      <w:pPr>
        <w:pStyle w:val="Figure"/>
        <w:ind w:left="1151"/>
        <w:rPr>
          <w:lang w:val="en-US"/>
        </w:rPr>
      </w:pPr>
      <w:r>
        <w:rPr>
          <w:lang w:val="en-US"/>
        </w:rPr>
        <w:t>CMS</w:t>
      </w:r>
      <w:r w:rsidR="00D066B2">
        <w:rPr>
          <w:lang w:val="en-US"/>
        </w:rPr>
        <w:t xml:space="preserve"> </w:t>
      </w:r>
      <w:r w:rsidR="001C50FA">
        <w:rPr>
          <w:lang w:val="en-US"/>
        </w:rPr>
        <w:t xml:space="preserve">User </w:t>
      </w:r>
      <w:r w:rsidR="00992ECC">
        <w:rPr>
          <w:lang w:val="en-US"/>
        </w:rPr>
        <w:t xml:space="preserve">Personal </w:t>
      </w:r>
      <w:r w:rsidR="001C50FA">
        <w:rPr>
          <w:lang w:val="en-US"/>
        </w:rPr>
        <w:t xml:space="preserve">Details </w:t>
      </w:r>
      <w:r w:rsidR="00AB4F4A">
        <w:rPr>
          <w:lang w:val="en-US"/>
        </w:rPr>
        <w:t>Tab</w:t>
      </w:r>
    </w:p>
    <w:p w14:paraId="3523904B" w14:textId="77777777" w:rsidR="00992ECC" w:rsidRPr="00992ECC" w:rsidRDefault="00992ECC" w:rsidP="006357D6">
      <w:pPr>
        <w:rPr>
          <w:lang w:val="en-US"/>
        </w:rPr>
      </w:pPr>
    </w:p>
    <w:p w14:paraId="3C5ACEA7" w14:textId="57A29749" w:rsidR="00F03D0C" w:rsidRDefault="00F03D0C" w:rsidP="00BE439B">
      <w:pPr>
        <w:pStyle w:val="NumberedListing"/>
        <w:numPr>
          <w:ilvl w:val="0"/>
          <w:numId w:val="18"/>
        </w:numPr>
        <w:rPr>
          <w:lang w:val="en-US"/>
        </w:rPr>
      </w:pPr>
      <w:r>
        <w:rPr>
          <w:lang w:val="en-US"/>
        </w:rPr>
        <w:t xml:space="preserve">Enter information in the </w:t>
      </w:r>
      <w:r w:rsidR="00B46BDD">
        <w:rPr>
          <w:lang w:val="en-US"/>
        </w:rPr>
        <w:t>P</w:t>
      </w:r>
      <w:r>
        <w:rPr>
          <w:lang w:val="en-US"/>
        </w:rPr>
        <w:t>ersonal Details fields.</w:t>
      </w:r>
    </w:p>
    <w:p w14:paraId="1392BC4A" w14:textId="77777777" w:rsidR="001B623B" w:rsidRDefault="001B623B" w:rsidP="001B623B">
      <w:pPr>
        <w:pStyle w:val="NumberedListing"/>
        <w:ind w:left="360"/>
        <w:rPr>
          <w:lang w:val="en-US"/>
        </w:rPr>
      </w:pPr>
    </w:p>
    <w:tbl>
      <w:tblPr>
        <w:tblStyle w:val="TableGrid"/>
        <w:tblW w:w="0" w:type="auto"/>
        <w:jc w:val="center"/>
        <w:tblLook w:val="04A0" w:firstRow="1" w:lastRow="0" w:firstColumn="1" w:lastColumn="0" w:noHBand="0" w:noVBand="1"/>
      </w:tblPr>
      <w:tblGrid>
        <w:gridCol w:w="2843"/>
        <w:gridCol w:w="5522"/>
      </w:tblGrid>
      <w:tr w:rsidR="00B46BDD" w:rsidRPr="0013748C" w14:paraId="38A95A6D" w14:textId="77777777" w:rsidTr="001B623B">
        <w:trPr>
          <w:cantSplit/>
          <w:trHeight w:val="344"/>
          <w:tblHeader/>
          <w:jc w:val="center"/>
        </w:trPr>
        <w:tc>
          <w:tcPr>
            <w:tcW w:w="2843" w:type="dxa"/>
            <w:shd w:val="clear" w:color="auto" w:fill="BFBFBF" w:themeFill="background1" w:themeFillShade="BF"/>
          </w:tcPr>
          <w:p w14:paraId="2400FFA2" w14:textId="77777777" w:rsidR="00B46BDD" w:rsidRPr="0013748C" w:rsidRDefault="00B46BDD" w:rsidP="001E441B">
            <w:pPr>
              <w:pStyle w:val="TableHeading"/>
              <w:spacing w:before="0" w:after="0"/>
            </w:pPr>
            <w:r w:rsidRPr="0013748C">
              <w:t>Field/Button description</w:t>
            </w:r>
          </w:p>
        </w:tc>
        <w:tc>
          <w:tcPr>
            <w:tcW w:w="5522" w:type="dxa"/>
            <w:shd w:val="clear" w:color="auto" w:fill="BFBFBF" w:themeFill="background1" w:themeFillShade="BF"/>
          </w:tcPr>
          <w:p w14:paraId="555BAA84" w14:textId="77777777" w:rsidR="00B46BDD" w:rsidRPr="0013748C" w:rsidRDefault="00B46BDD" w:rsidP="001E441B">
            <w:pPr>
              <w:pStyle w:val="TableHeading"/>
              <w:spacing w:before="0" w:after="0"/>
            </w:pPr>
            <w:r w:rsidRPr="0013748C">
              <w:t>Action/Input Required</w:t>
            </w:r>
          </w:p>
        </w:tc>
      </w:tr>
      <w:tr w:rsidR="00B46BDD" w:rsidRPr="0013748C" w14:paraId="6F809D37" w14:textId="77777777" w:rsidTr="001B623B">
        <w:trPr>
          <w:cantSplit/>
          <w:jc w:val="center"/>
        </w:trPr>
        <w:tc>
          <w:tcPr>
            <w:tcW w:w="2843" w:type="dxa"/>
          </w:tcPr>
          <w:p w14:paraId="53FEE495" w14:textId="4BEA5954" w:rsidR="00B46BDD" w:rsidRDefault="00B46BDD" w:rsidP="001E441B">
            <w:pPr>
              <w:pStyle w:val="Tablefieldindent2"/>
              <w:spacing w:before="0" w:after="0"/>
              <w:ind w:left="0"/>
            </w:pPr>
            <w:r w:rsidRPr="00610949">
              <w:rPr>
                <w:lang w:val="en-US"/>
              </w:rPr>
              <w:t>Type</w:t>
            </w:r>
          </w:p>
        </w:tc>
        <w:tc>
          <w:tcPr>
            <w:tcW w:w="5522" w:type="dxa"/>
          </w:tcPr>
          <w:p w14:paraId="749411ED" w14:textId="4104E823" w:rsidR="00B46BDD" w:rsidRDefault="00B46BDD" w:rsidP="001E441B">
            <w:pPr>
              <w:pStyle w:val="TableText"/>
              <w:keepNext/>
              <w:spacing w:before="0" w:after="0"/>
            </w:pPr>
            <w:r w:rsidRPr="00B46BDD">
              <w:t>Select the Identificati</w:t>
            </w:r>
            <w:r w:rsidR="002B491C">
              <w:t>on type from the drop-down list.</w:t>
            </w:r>
          </w:p>
        </w:tc>
      </w:tr>
      <w:tr w:rsidR="00B46BDD" w:rsidRPr="0013748C" w14:paraId="47112D86" w14:textId="77777777" w:rsidTr="001B623B">
        <w:trPr>
          <w:cantSplit/>
          <w:jc w:val="center"/>
        </w:trPr>
        <w:tc>
          <w:tcPr>
            <w:tcW w:w="2843" w:type="dxa"/>
          </w:tcPr>
          <w:p w14:paraId="341C4B61" w14:textId="4FEA145C" w:rsidR="00B46BDD" w:rsidRPr="0013748C" w:rsidRDefault="00B46BDD" w:rsidP="001E441B">
            <w:pPr>
              <w:pStyle w:val="Tablefieldindent2"/>
              <w:spacing w:before="0" w:after="0"/>
              <w:ind w:left="0"/>
            </w:pPr>
            <w:r w:rsidRPr="00610949">
              <w:rPr>
                <w:lang w:val="en-US"/>
              </w:rPr>
              <w:t>Number</w:t>
            </w:r>
          </w:p>
        </w:tc>
        <w:tc>
          <w:tcPr>
            <w:tcW w:w="5522" w:type="dxa"/>
          </w:tcPr>
          <w:p w14:paraId="3C84A094" w14:textId="70ECC342" w:rsidR="00B46BDD" w:rsidRPr="0013748C" w:rsidRDefault="00B46BDD" w:rsidP="001E441B">
            <w:pPr>
              <w:pStyle w:val="TableText"/>
              <w:keepNext/>
              <w:spacing w:before="0" w:after="0"/>
            </w:pPr>
            <w:r w:rsidRPr="00610949">
              <w:rPr>
                <w:lang w:val="en-US"/>
              </w:rPr>
              <w:t>Enter the identification number of the user</w:t>
            </w:r>
          </w:p>
        </w:tc>
      </w:tr>
      <w:tr w:rsidR="001E441B" w:rsidRPr="0013748C" w14:paraId="669D11B7" w14:textId="77777777" w:rsidTr="001B623B">
        <w:trPr>
          <w:cantSplit/>
          <w:jc w:val="center"/>
        </w:trPr>
        <w:tc>
          <w:tcPr>
            <w:tcW w:w="2843" w:type="dxa"/>
          </w:tcPr>
          <w:p w14:paraId="74CAA697" w14:textId="0FAC9D40" w:rsidR="001E441B" w:rsidRPr="00610949" w:rsidRDefault="001E441B" w:rsidP="001E441B">
            <w:pPr>
              <w:pStyle w:val="Tablefieldindent2"/>
              <w:spacing w:before="0" w:after="0"/>
              <w:ind w:left="0"/>
              <w:rPr>
                <w:lang w:val="en-US"/>
              </w:rPr>
            </w:pPr>
            <w:r>
              <w:rPr>
                <w:lang w:val="en-US"/>
              </w:rPr>
              <w:t>Login</w:t>
            </w:r>
          </w:p>
        </w:tc>
        <w:tc>
          <w:tcPr>
            <w:tcW w:w="5522" w:type="dxa"/>
          </w:tcPr>
          <w:p w14:paraId="1D65D4AF" w14:textId="77777777" w:rsidR="001E441B" w:rsidRPr="00610949" w:rsidRDefault="001E441B" w:rsidP="001E441B">
            <w:pPr>
              <w:pStyle w:val="TableText"/>
              <w:keepNext/>
              <w:spacing w:before="0" w:after="0"/>
              <w:rPr>
                <w:lang w:val="en-US"/>
              </w:rPr>
            </w:pPr>
          </w:p>
        </w:tc>
      </w:tr>
      <w:tr w:rsidR="001E441B" w:rsidRPr="0013748C" w14:paraId="19FD16D9" w14:textId="77777777" w:rsidTr="001B623B">
        <w:trPr>
          <w:cantSplit/>
          <w:jc w:val="center"/>
        </w:trPr>
        <w:tc>
          <w:tcPr>
            <w:tcW w:w="2843" w:type="dxa"/>
          </w:tcPr>
          <w:p w14:paraId="40DDB574" w14:textId="25FA7DFE" w:rsidR="001E441B" w:rsidRDefault="001E441B" w:rsidP="001E441B">
            <w:pPr>
              <w:pStyle w:val="Tablefieldindent2"/>
              <w:spacing w:before="0" w:after="0"/>
              <w:ind w:left="0"/>
              <w:rPr>
                <w:lang w:val="en-US"/>
              </w:rPr>
            </w:pPr>
            <w:r>
              <w:rPr>
                <w:lang w:val="en-US"/>
              </w:rPr>
              <w:t>Employee ID</w:t>
            </w:r>
          </w:p>
        </w:tc>
        <w:tc>
          <w:tcPr>
            <w:tcW w:w="5522" w:type="dxa"/>
          </w:tcPr>
          <w:p w14:paraId="1486FF4E" w14:textId="77777777" w:rsidR="001E441B" w:rsidRPr="00610949" w:rsidRDefault="001E441B" w:rsidP="001E441B">
            <w:pPr>
              <w:pStyle w:val="TableText"/>
              <w:keepNext/>
              <w:spacing w:before="0" w:after="0"/>
              <w:rPr>
                <w:lang w:val="en-US"/>
              </w:rPr>
            </w:pPr>
          </w:p>
        </w:tc>
      </w:tr>
      <w:tr w:rsidR="00B46BDD" w:rsidRPr="0013748C" w14:paraId="6EE63E4E" w14:textId="77777777" w:rsidTr="001B623B">
        <w:trPr>
          <w:cantSplit/>
          <w:jc w:val="center"/>
        </w:trPr>
        <w:tc>
          <w:tcPr>
            <w:tcW w:w="2843" w:type="dxa"/>
          </w:tcPr>
          <w:p w14:paraId="2DB553AF" w14:textId="700C560B" w:rsidR="00B46BDD" w:rsidRPr="00610949" w:rsidRDefault="00B46BDD" w:rsidP="001E441B">
            <w:pPr>
              <w:pStyle w:val="Tablefieldindent2"/>
              <w:spacing w:before="0" w:after="0"/>
              <w:ind w:left="0"/>
              <w:rPr>
                <w:lang w:val="en-US"/>
              </w:rPr>
            </w:pPr>
            <w:r>
              <w:rPr>
                <w:lang w:val="en-US"/>
              </w:rPr>
              <w:t>First Name</w:t>
            </w:r>
          </w:p>
        </w:tc>
        <w:tc>
          <w:tcPr>
            <w:tcW w:w="5522" w:type="dxa"/>
          </w:tcPr>
          <w:p w14:paraId="205819E6" w14:textId="43C3C49E" w:rsidR="00B46BDD" w:rsidRPr="00610949" w:rsidRDefault="00B46BDD" w:rsidP="001E441B">
            <w:pPr>
              <w:pStyle w:val="TableText"/>
              <w:keepNext/>
              <w:spacing w:before="0" w:after="0"/>
              <w:rPr>
                <w:lang w:val="en-US"/>
              </w:rPr>
            </w:pPr>
            <w:r>
              <w:rPr>
                <w:lang w:val="en-US"/>
              </w:rPr>
              <w:t>Enter the first name of the user.</w:t>
            </w:r>
          </w:p>
        </w:tc>
      </w:tr>
      <w:tr w:rsidR="00B46BDD" w:rsidRPr="0013748C" w14:paraId="3D7266F7" w14:textId="77777777" w:rsidTr="001B623B">
        <w:trPr>
          <w:cantSplit/>
          <w:jc w:val="center"/>
        </w:trPr>
        <w:tc>
          <w:tcPr>
            <w:tcW w:w="2843" w:type="dxa"/>
          </w:tcPr>
          <w:p w14:paraId="11F1278E" w14:textId="72F7E58D" w:rsidR="00B46BDD" w:rsidRPr="00610949" w:rsidRDefault="00B46BDD" w:rsidP="001E441B">
            <w:pPr>
              <w:pStyle w:val="Tablefieldindent2"/>
              <w:spacing w:before="0" w:after="0"/>
              <w:ind w:left="0"/>
              <w:rPr>
                <w:lang w:val="en-US"/>
              </w:rPr>
            </w:pPr>
            <w:r>
              <w:rPr>
                <w:lang w:val="en-US"/>
              </w:rPr>
              <w:t>Middle Name</w:t>
            </w:r>
          </w:p>
        </w:tc>
        <w:tc>
          <w:tcPr>
            <w:tcW w:w="5522" w:type="dxa"/>
          </w:tcPr>
          <w:p w14:paraId="6B8737BE" w14:textId="2B2E392D" w:rsidR="00B46BDD" w:rsidRPr="00610949" w:rsidRDefault="00B46BDD" w:rsidP="001E441B">
            <w:pPr>
              <w:pStyle w:val="TableText"/>
              <w:keepNext/>
              <w:spacing w:before="0" w:after="0"/>
              <w:rPr>
                <w:lang w:val="en-US"/>
              </w:rPr>
            </w:pPr>
            <w:r>
              <w:rPr>
                <w:lang w:val="en-US"/>
              </w:rPr>
              <w:t>Enter the middle name of the user.</w:t>
            </w:r>
          </w:p>
        </w:tc>
      </w:tr>
      <w:tr w:rsidR="001B623B" w:rsidRPr="0013748C" w14:paraId="46CFC4A0" w14:textId="77777777" w:rsidTr="001B623B">
        <w:trPr>
          <w:cantSplit/>
          <w:jc w:val="center"/>
        </w:trPr>
        <w:tc>
          <w:tcPr>
            <w:tcW w:w="2843" w:type="dxa"/>
          </w:tcPr>
          <w:p w14:paraId="3FE85C1A" w14:textId="4EA4A327" w:rsidR="001B623B" w:rsidRDefault="001B623B" w:rsidP="001B623B">
            <w:pPr>
              <w:pStyle w:val="Tablefieldindent2"/>
              <w:spacing w:before="0" w:after="0"/>
              <w:ind w:left="0"/>
              <w:rPr>
                <w:lang w:val="en-US"/>
              </w:rPr>
            </w:pPr>
            <w:r>
              <w:rPr>
                <w:lang w:val="en-US"/>
              </w:rPr>
              <w:t>Last Name</w:t>
            </w:r>
          </w:p>
        </w:tc>
        <w:tc>
          <w:tcPr>
            <w:tcW w:w="5522" w:type="dxa"/>
          </w:tcPr>
          <w:p w14:paraId="502216C1" w14:textId="1D13E1F7" w:rsidR="001B623B" w:rsidRDefault="001B623B" w:rsidP="001B623B">
            <w:pPr>
              <w:pStyle w:val="TableText"/>
              <w:keepNext/>
              <w:spacing w:before="0" w:after="0"/>
              <w:rPr>
                <w:lang w:val="en-US"/>
              </w:rPr>
            </w:pPr>
            <w:r>
              <w:rPr>
                <w:lang w:val="en-US"/>
              </w:rPr>
              <w:t>Enter the last name of the user</w:t>
            </w:r>
          </w:p>
        </w:tc>
      </w:tr>
      <w:tr w:rsidR="00B14A8A" w:rsidRPr="0013748C" w14:paraId="15025724" w14:textId="77777777" w:rsidTr="001B623B">
        <w:trPr>
          <w:cantSplit/>
          <w:jc w:val="center"/>
        </w:trPr>
        <w:tc>
          <w:tcPr>
            <w:tcW w:w="2843" w:type="dxa"/>
          </w:tcPr>
          <w:p w14:paraId="0F67F706" w14:textId="5128A241" w:rsidR="00B14A8A" w:rsidRDefault="00B14A8A" w:rsidP="001E441B">
            <w:pPr>
              <w:pStyle w:val="Tablefieldindent2"/>
              <w:spacing w:before="0" w:after="0"/>
              <w:ind w:left="0"/>
              <w:rPr>
                <w:lang w:val="en-US"/>
              </w:rPr>
            </w:pPr>
            <w:r>
              <w:rPr>
                <w:lang w:val="en-US"/>
              </w:rPr>
              <w:t>Name</w:t>
            </w:r>
            <w:r w:rsidR="001B623B">
              <w:rPr>
                <w:lang w:val="en-US"/>
              </w:rPr>
              <w:t xml:space="preserve"> </w:t>
            </w:r>
            <w:r>
              <w:rPr>
                <w:lang w:val="en-US"/>
              </w:rPr>
              <w:t>(Other)</w:t>
            </w:r>
          </w:p>
        </w:tc>
        <w:tc>
          <w:tcPr>
            <w:tcW w:w="5522" w:type="dxa"/>
          </w:tcPr>
          <w:p w14:paraId="227C48D2" w14:textId="710F02D0" w:rsidR="00B14A8A" w:rsidRDefault="00B14A8A" w:rsidP="001E441B">
            <w:pPr>
              <w:pStyle w:val="TableText"/>
              <w:keepNext/>
              <w:spacing w:before="0" w:after="0"/>
              <w:rPr>
                <w:lang w:val="en-US"/>
              </w:rPr>
            </w:pPr>
            <w:r>
              <w:rPr>
                <w:lang w:val="en-US"/>
              </w:rPr>
              <w:t>Enter the other name of the user.</w:t>
            </w:r>
          </w:p>
        </w:tc>
      </w:tr>
      <w:tr w:rsidR="00B46BDD" w:rsidRPr="0013748C" w14:paraId="51254488" w14:textId="77777777" w:rsidTr="001B623B">
        <w:trPr>
          <w:cantSplit/>
          <w:jc w:val="center"/>
        </w:trPr>
        <w:tc>
          <w:tcPr>
            <w:tcW w:w="2843" w:type="dxa"/>
          </w:tcPr>
          <w:p w14:paraId="3C052C62" w14:textId="34BD1416" w:rsidR="00B46BDD" w:rsidRPr="00610949" w:rsidRDefault="001C50FA" w:rsidP="001E441B">
            <w:pPr>
              <w:pStyle w:val="Tablefieldindent2"/>
              <w:spacing w:before="0" w:after="0"/>
              <w:ind w:left="0"/>
              <w:rPr>
                <w:lang w:val="en-US"/>
              </w:rPr>
            </w:pPr>
            <w:r>
              <w:rPr>
                <w:lang w:val="en-US"/>
              </w:rPr>
              <w:t xml:space="preserve">Gender </w:t>
            </w:r>
          </w:p>
        </w:tc>
        <w:tc>
          <w:tcPr>
            <w:tcW w:w="5522" w:type="dxa"/>
          </w:tcPr>
          <w:p w14:paraId="2D848D16" w14:textId="09911C9F" w:rsidR="00B46BDD" w:rsidRPr="00610949" w:rsidRDefault="001C50FA" w:rsidP="001E441B">
            <w:pPr>
              <w:pStyle w:val="TableText"/>
              <w:keepNext/>
              <w:spacing w:before="0" w:after="0"/>
              <w:rPr>
                <w:lang w:val="en-US"/>
              </w:rPr>
            </w:pPr>
            <w:r>
              <w:rPr>
                <w:lang w:val="en-US"/>
              </w:rPr>
              <w:t>Select the gender from the dropdown list</w:t>
            </w:r>
          </w:p>
        </w:tc>
      </w:tr>
      <w:tr w:rsidR="00B46BDD" w:rsidRPr="0013748C" w14:paraId="3DEB8697" w14:textId="77777777" w:rsidTr="001B623B">
        <w:trPr>
          <w:cantSplit/>
          <w:jc w:val="center"/>
        </w:trPr>
        <w:tc>
          <w:tcPr>
            <w:tcW w:w="2843" w:type="dxa"/>
          </w:tcPr>
          <w:p w14:paraId="1DC2F072" w14:textId="2A287E90" w:rsidR="00B46BDD" w:rsidRPr="00610949" w:rsidRDefault="001C50FA" w:rsidP="001E441B">
            <w:pPr>
              <w:pStyle w:val="Tablefieldindent2"/>
              <w:spacing w:before="0" w:after="0"/>
              <w:ind w:left="0"/>
              <w:rPr>
                <w:lang w:val="en-US"/>
              </w:rPr>
            </w:pPr>
            <w:r>
              <w:rPr>
                <w:lang w:val="en-US"/>
              </w:rPr>
              <w:t>Preferred Language</w:t>
            </w:r>
          </w:p>
        </w:tc>
        <w:tc>
          <w:tcPr>
            <w:tcW w:w="5522" w:type="dxa"/>
          </w:tcPr>
          <w:p w14:paraId="5A8F137D" w14:textId="6E8C1D12" w:rsidR="00B46BDD" w:rsidRPr="00610949" w:rsidRDefault="001C50FA" w:rsidP="001E441B">
            <w:pPr>
              <w:pStyle w:val="TableText"/>
              <w:keepNext/>
              <w:spacing w:before="0" w:after="0"/>
              <w:rPr>
                <w:lang w:val="en-US"/>
              </w:rPr>
            </w:pPr>
            <w:r>
              <w:rPr>
                <w:lang w:val="en-US"/>
              </w:rPr>
              <w:t>Select the desired language from the drop-down list.</w:t>
            </w:r>
          </w:p>
        </w:tc>
      </w:tr>
      <w:tr w:rsidR="00B46BDD" w:rsidRPr="0013748C" w14:paraId="34BBE4D5" w14:textId="77777777" w:rsidTr="001B623B">
        <w:trPr>
          <w:cantSplit/>
          <w:jc w:val="center"/>
        </w:trPr>
        <w:tc>
          <w:tcPr>
            <w:tcW w:w="2843" w:type="dxa"/>
          </w:tcPr>
          <w:p w14:paraId="0F972314" w14:textId="104435AD" w:rsidR="00B46BDD" w:rsidRPr="00610949" w:rsidRDefault="001C50FA" w:rsidP="001E441B">
            <w:pPr>
              <w:pStyle w:val="Tablefieldindent2"/>
              <w:spacing w:before="0" w:after="0"/>
              <w:ind w:left="0"/>
              <w:rPr>
                <w:lang w:val="en-US"/>
              </w:rPr>
            </w:pPr>
            <w:r>
              <w:rPr>
                <w:lang w:val="en-US"/>
              </w:rPr>
              <w:t>Communication Mode</w:t>
            </w:r>
          </w:p>
        </w:tc>
        <w:tc>
          <w:tcPr>
            <w:tcW w:w="5522" w:type="dxa"/>
          </w:tcPr>
          <w:p w14:paraId="34297009" w14:textId="3739BA14" w:rsidR="00B46BDD" w:rsidRPr="00610949" w:rsidRDefault="001C50FA" w:rsidP="001E441B">
            <w:pPr>
              <w:pStyle w:val="TableText"/>
              <w:keepNext/>
              <w:spacing w:before="0" w:after="0"/>
              <w:rPr>
                <w:lang w:val="en-US"/>
              </w:rPr>
            </w:pPr>
            <w:r>
              <w:rPr>
                <w:lang w:val="en-US"/>
              </w:rPr>
              <w:t>Select the Mode of C</w:t>
            </w:r>
            <w:r w:rsidR="00793820">
              <w:rPr>
                <w:lang w:val="en-US"/>
              </w:rPr>
              <w:t>ommunication</w:t>
            </w:r>
            <w:r>
              <w:rPr>
                <w:lang w:val="en-US"/>
              </w:rPr>
              <w:t xml:space="preserve"> from the drop-down list.</w:t>
            </w:r>
          </w:p>
        </w:tc>
      </w:tr>
      <w:tr w:rsidR="001C50FA" w:rsidRPr="0013748C" w14:paraId="533540DA" w14:textId="77777777" w:rsidTr="001B623B">
        <w:trPr>
          <w:cantSplit/>
          <w:jc w:val="center"/>
        </w:trPr>
        <w:tc>
          <w:tcPr>
            <w:tcW w:w="2843" w:type="dxa"/>
          </w:tcPr>
          <w:p w14:paraId="18D8AA09" w14:textId="643AE594" w:rsidR="001C50FA" w:rsidRDefault="001C50FA" w:rsidP="001E441B">
            <w:pPr>
              <w:pStyle w:val="Tablefieldindent2"/>
              <w:spacing w:before="0" w:after="0"/>
              <w:ind w:left="0"/>
              <w:rPr>
                <w:lang w:val="en-US"/>
              </w:rPr>
            </w:pPr>
            <w:r>
              <w:rPr>
                <w:lang w:val="en-US"/>
              </w:rPr>
              <w:t>E-mail</w:t>
            </w:r>
          </w:p>
        </w:tc>
        <w:tc>
          <w:tcPr>
            <w:tcW w:w="5522" w:type="dxa"/>
          </w:tcPr>
          <w:p w14:paraId="4AFFD257" w14:textId="401BA1AA" w:rsidR="001C50FA" w:rsidRDefault="0016597E" w:rsidP="001E441B">
            <w:pPr>
              <w:pStyle w:val="TableText"/>
              <w:keepNext/>
              <w:spacing w:before="0" w:after="0"/>
              <w:rPr>
                <w:lang w:val="en-US"/>
              </w:rPr>
            </w:pPr>
            <w:r>
              <w:rPr>
                <w:lang w:val="en-US"/>
              </w:rPr>
              <w:t>Enter the email id of the user.</w:t>
            </w:r>
          </w:p>
        </w:tc>
      </w:tr>
      <w:tr w:rsidR="001B623B" w:rsidRPr="0013748C" w14:paraId="7B543A3B" w14:textId="77777777" w:rsidTr="001B623B">
        <w:trPr>
          <w:cantSplit/>
          <w:jc w:val="center"/>
        </w:trPr>
        <w:tc>
          <w:tcPr>
            <w:tcW w:w="2843" w:type="dxa"/>
          </w:tcPr>
          <w:p w14:paraId="37BA6ED1" w14:textId="5B947F8E" w:rsidR="001B623B" w:rsidRDefault="001B623B" w:rsidP="001B623B">
            <w:pPr>
              <w:pStyle w:val="Tablefieldindent2"/>
              <w:spacing w:before="0" w:after="0"/>
              <w:ind w:left="0"/>
              <w:rPr>
                <w:lang w:val="en-US"/>
              </w:rPr>
            </w:pPr>
            <w:r>
              <w:rPr>
                <w:lang w:val="en-US"/>
              </w:rPr>
              <w:t>Telephone Number</w:t>
            </w:r>
          </w:p>
        </w:tc>
        <w:tc>
          <w:tcPr>
            <w:tcW w:w="5522" w:type="dxa"/>
          </w:tcPr>
          <w:p w14:paraId="063A0811" w14:textId="6AEE4060" w:rsidR="001B623B" w:rsidRDefault="001B623B" w:rsidP="001B623B">
            <w:pPr>
              <w:pStyle w:val="TableText"/>
              <w:keepNext/>
              <w:spacing w:before="0" w:after="0"/>
              <w:rPr>
                <w:lang w:val="en-US"/>
              </w:rPr>
            </w:pPr>
            <w:r>
              <w:rPr>
                <w:lang w:val="en-US"/>
              </w:rPr>
              <w:t>Enter the land line number of the user.</w:t>
            </w:r>
          </w:p>
        </w:tc>
      </w:tr>
      <w:tr w:rsidR="001C50FA" w:rsidRPr="0013748C" w14:paraId="24E35358" w14:textId="77777777" w:rsidTr="001B623B">
        <w:trPr>
          <w:cantSplit/>
          <w:jc w:val="center"/>
        </w:trPr>
        <w:tc>
          <w:tcPr>
            <w:tcW w:w="2843" w:type="dxa"/>
          </w:tcPr>
          <w:p w14:paraId="3D05BE97" w14:textId="25DF8880" w:rsidR="001C50FA" w:rsidRDefault="001C50FA" w:rsidP="001E441B">
            <w:pPr>
              <w:pStyle w:val="Tablefieldindent2"/>
              <w:spacing w:before="0" w:after="0"/>
              <w:ind w:left="0"/>
              <w:rPr>
                <w:lang w:val="en-US"/>
              </w:rPr>
            </w:pPr>
            <w:r>
              <w:rPr>
                <w:lang w:val="en-US"/>
              </w:rPr>
              <w:t>Mobile Number</w:t>
            </w:r>
          </w:p>
        </w:tc>
        <w:tc>
          <w:tcPr>
            <w:tcW w:w="5522" w:type="dxa"/>
          </w:tcPr>
          <w:p w14:paraId="206D8711" w14:textId="376110EE" w:rsidR="001C50FA" w:rsidRDefault="0016597E" w:rsidP="001E441B">
            <w:pPr>
              <w:pStyle w:val="TableText"/>
              <w:keepNext/>
              <w:spacing w:before="0" w:after="0"/>
              <w:rPr>
                <w:lang w:val="en-US"/>
              </w:rPr>
            </w:pPr>
            <w:r>
              <w:rPr>
                <w:lang w:val="en-US"/>
              </w:rPr>
              <w:t xml:space="preserve">Enter the Ten </w:t>
            </w:r>
            <w:r w:rsidR="00793820">
              <w:rPr>
                <w:lang w:val="en-US"/>
              </w:rPr>
              <w:t>Digit</w:t>
            </w:r>
            <w:r>
              <w:rPr>
                <w:lang w:val="en-US"/>
              </w:rPr>
              <w:t xml:space="preserve"> Mobile number of the user.</w:t>
            </w:r>
          </w:p>
        </w:tc>
      </w:tr>
      <w:tr w:rsidR="001C50FA" w:rsidRPr="0013748C" w14:paraId="7B298061" w14:textId="77777777" w:rsidTr="001B623B">
        <w:trPr>
          <w:cantSplit/>
          <w:jc w:val="center"/>
        </w:trPr>
        <w:tc>
          <w:tcPr>
            <w:tcW w:w="2843" w:type="dxa"/>
          </w:tcPr>
          <w:p w14:paraId="40012B57" w14:textId="0B846B2C" w:rsidR="001C50FA" w:rsidRDefault="001C50FA" w:rsidP="001E441B">
            <w:pPr>
              <w:pStyle w:val="Tablefieldindent2"/>
              <w:spacing w:before="0" w:after="0"/>
              <w:ind w:left="0"/>
              <w:rPr>
                <w:lang w:val="en-US"/>
              </w:rPr>
            </w:pPr>
            <w:r>
              <w:rPr>
                <w:lang w:val="en-US"/>
              </w:rPr>
              <w:t>Fax Number</w:t>
            </w:r>
          </w:p>
        </w:tc>
        <w:tc>
          <w:tcPr>
            <w:tcW w:w="5522" w:type="dxa"/>
          </w:tcPr>
          <w:p w14:paraId="07E87051" w14:textId="040442D8" w:rsidR="001C50FA" w:rsidRDefault="0016597E" w:rsidP="001E441B">
            <w:pPr>
              <w:pStyle w:val="TableText"/>
              <w:keepNext/>
              <w:spacing w:before="0" w:after="0"/>
              <w:rPr>
                <w:lang w:val="en-US"/>
              </w:rPr>
            </w:pPr>
            <w:r>
              <w:rPr>
                <w:lang w:val="en-US"/>
              </w:rPr>
              <w:t>Enter the Fax number of the user.</w:t>
            </w:r>
          </w:p>
        </w:tc>
      </w:tr>
    </w:tbl>
    <w:p w14:paraId="3082C65F" w14:textId="6002F9A6" w:rsidR="00B46BDD" w:rsidRDefault="00B46BDD" w:rsidP="006357D6">
      <w:pPr>
        <w:rPr>
          <w:lang w:val="en-US"/>
        </w:rPr>
      </w:pPr>
    </w:p>
    <w:p w14:paraId="7BF3BFFD" w14:textId="470E8D55" w:rsidR="00F03D0C" w:rsidRDefault="00F03D0C" w:rsidP="00BE439B">
      <w:pPr>
        <w:pStyle w:val="NumberedListing"/>
        <w:numPr>
          <w:ilvl w:val="0"/>
          <w:numId w:val="18"/>
        </w:numPr>
        <w:rPr>
          <w:lang w:val="en-US"/>
        </w:rPr>
      </w:pPr>
      <w:r>
        <w:rPr>
          <w:lang w:val="en-US"/>
        </w:rPr>
        <w:t xml:space="preserve">Click </w:t>
      </w:r>
      <w:r w:rsidR="002A6B0F">
        <w:rPr>
          <w:b/>
          <w:lang w:val="en-US"/>
        </w:rPr>
        <w:t>Save</w:t>
      </w:r>
      <w:r w:rsidR="00793820">
        <w:rPr>
          <w:lang w:val="en-US"/>
        </w:rPr>
        <w:t xml:space="preserve"> button to </w:t>
      </w:r>
      <w:r w:rsidR="002A6B0F">
        <w:rPr>
          <w:lang w:val="en-US"/>
        </w:rPr>
        <w:t xml:space="preserve">save </w:t>
      </w:r>
      <w:r>
        <w:rPr>
          <w:lang w:val="en-US"/>
        </w:rPr>
        <w:t>the user details.</w:t>
      </w:r>
      <w:r w:rsidRPr="00287AB9">
        <w:rPr>
          <w:noProof/>
          <w:lang w:val="en-US"/>
        </w:rPr>
        <w:t xml:space="preserve"> </w:t>
      </w:r>
    </w:p>
    <w:p w14:paraId="69222D1C" w14:textId="2DC1F189" w:rsidR="00FE38F2" w:rsidRPr="00F47248" w:rsidRDefault="00FE38F2" w:rsidP="00FE38F2">
      <w:pPr>
        <w:pStyle w:val="NumberedListing"/>
        <w:numPr>
          <w:ilvl w:val="0"/>
          <w:numId w:val="18"/>
        </w:numPr>
        <w:rPr>
          <w:lang w:val="en-US"/>
        </w:rPr>
      </w:pPr>
      <w:r w:rsidRPr="00565D24">
        <w:rPr>
          <w:lang w:val="en-US"/>
        </w:rPr>
        <w:t xml:space="preserve">Click </w:t>
      </w:r>
      <w:r w:rsidR="00D34178">
        <w:rPr>
          <w:b/>
          <w:noProof/>
          <w:lang w:val="en-IN" w:eastAsia="en-IN"/>
        </w:rPr>
        <w:t>Close</w:t>
      </w:r>
      <w:r>
        <w:rPr>
          <w:b/>
          <w:noProof/>
          <w:lang w:val="en-IN" w:eastAsia="en-IN"/>
        </w:rPr>
        <w:t xml:space="preserve"> </w:t>
      </w:r>
      <w:r w:rsidRPr="00F47248">
        <w:rPr>
          <w:noProof/>
          <w:lang w:val="en-IN" w:eastAsia="en-IN"/>
        </w:rPr>
        <w:t>button to close the confirmation message.</w:t>
      </w:r>
    </w:p>
    <w:p w14:paraId="29098D93" w14:textId="29E45ABB" w:rsidR="00F72DBD" w:rsidRPr="00F72DBD" w:rsidRDefault="00F72DBD" w:rsidP="00F72DBD">
      <w:pPr>
        <w:pStyle w:val="NumberedListing"/>
        <w:numPr>
          <w:ilvl w:val="0"/>
          <w:numId w:val="18"/>
        </w:numPr>
        <w:rPr>
          <w:lang w:val="en-US"/>
        </w:rPr>
      </w:pPr>
      <w:r>
        <w:rPr>
          <w:noProof/>
          <w:lang w:val="en-US"/>
        </w:rPr>
        <w:t xml:space="preserve">Click </w:t>
      </w:r>
      <w:r>
        <w:rPr>
          <w:b/>
          <w:noProof/>
          <w:lang w:val="en-US"/>
        </w:rPr>
        <w:t>Reset</w:t>
      </w:r>
      <w:r>
        <w:rPr>
          <w:noProof/>
          <w:lang w:val="en-US"/>
        </w:rPr>
        <w:t xml:space="preserve"> button to clear the user personal details.</w:t>
      </w:r>
    </w:p>
    <w:p w14:paraId="51994FE7" w14:textId="0A18682C" w:rsidR="00F03D0C" w:rsidRDefault="00F03D0C" w:rsidP="00BE439B">
      <w:pPr>
        <w:pStyle w:val="NumberedListing"/>
        <w:numPr>
          <w:ilvl w:val="0"/>
          <w:numId w:val="18"/>
        </w:numPr>
        <w:rPr>
          <w:lang w:val="en-US"/>
        </w:rPr>
      </w:pPr>
      <w:r>
        <w:rPr>
          <w:lang w:val="en-US"/>
        </w:rPr>
        <w:t xml:space="preserve">Click </w:t>
      </w:r>
      <w:r w:rsidRPr="006460C5">
        <w:rPr>
          <w:b/>
          <w:lang w:val="en-US"/>
        </w:rPr>
        <w:t xml:space="preserve">User Details </w:t>
      </w:r>
      <w:r>
        <w:rPr>
          <w:lang w:val="en-US"/>
        </w:rPr>
        <w:t>Tab. The subsequent screen will be displayed.</w:t>
      </w:r>
    </w:p>
    <w:p w14:paraId="65611B7A" w14:textId="77777777" w:rsidR="00441FB0" w:rsidRDefault="00441FB0" w:rsidP="00441FB0">
      <w:pPr>
        <w:pStyle w:val="NumberedListing"/>
        <w:rPr>
          <w:lang w:val="en-US"/>
        </w:rPr>
      </w:pPr>
    </w:p>
    <w:p w14:paraId="38094B82" w14:textId="756DF7ED" w:rsidR="001B623B" w:rsidRDefault="00441FB0" w:rsidP="00441FB0">
      <w:pPr>
        <w:pStyle w:val="NumberedListing"/>
        <w:rPr>
          <w:lang w:val="en-US"/>
        </w:rPr>
      </w:pPr>
      <w:r>
        <w:rPr>
          <w:noProof/>
        </w:rPr>
        <w:drawing>
          <wp:inline distT="0" distB="0" distL="0" distR="0" wp14:anchorId="16CD4778" wp14:editId="3F250407">
            <wp:extent cx="5733415" cy="2119630"/>
            <wp:effectExtent l="0" t="0" r="635" b="0"/>
            <wp:docPr id="729" name="Picture 72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Picture 729" descr="Graphical user interface, application, Word&#10;&#10;Description automatically generated"/>
                    <pic:cNvPicPr/>
                  </pic:nvPicPr>
                  <pic:blipFill rotWithShape="1">
                    <a:blip r:embed="rId73"/>
                    <a:srcRect t="5116"/>
                    <a:stretch/>
                  </pic:blipFill>
                  <pic:spPr bwMode="auto">
                    <a:xfrm>
                      <a:off x="0" y="0"/>
                      <a:ext cx="5733415" cy="2119630"/>
                    </a:xfrm>
                    <a:prstGeom prst="rect">
                      <a:avLst/>
                    </a:prstGeom>
                    <a:ln>
                      <a:noFill/>
                    </a:ln>
                    <a:extLst>
                      <a:ext uri="{53640926-AAD7-44D8-BBD7-CCE9431645EC}">
                        <a14:shadowObscured xmlns:a14="http://schemas.microsoft.com/office/drawing/2010/main"/>
                      </a:ext>
                    </a:extLst>
                  </pic:spPr>
                </pic:pic>
              </a:graphicData>
            </a:graphic>
          </wp:inline>
        </w:drawing>
      </w:r>
    </w:p>
    <w:p w14:paraId="1F2E7561" w14:textId="5CB952F9" w:rsidR="006460C5" w:rsidRDefault="006460C5" w:rsidP="007A33B8">
      <w:pPr>
        <w:pStyle w:val="Figure"/>
        <w:ind w:left="1151"/>
        <w:rPr>
          <w:lang w:val="en-US"/>
        </w:rPr>
      </w:pPr>
      <w:r>
        <w:rPr>
          <w:lang w:val="en-US"/>
        </w:rPr>
        <w:t xml:space="preserve">User Details </w:t>
      </w:r>
      <w:r w:rsidR="00AB4F4A">
        <w:rPr>
          <w:lang w:val="en-US"/>
        </w:rPr>
        <w:t>Tab</w:t>
      </w:r>
    </w:p>
    <w:p w14:paraId="57B54625" w14:textId="77777777" w:rsidR="00C05334" w:rsidRPr="00C05334" w:rsidRDefault="00C05334" w:rsidP="006357D6">
      <w:pPr>
        <w:rPr>
          <w:lang w:val="en-US"/>
        </w:rPr>
      </w:pPr>
    </w:p>
    <w:p w14:paraId="16FB8F44" w14:textId="2F5A5A57" w:rsidR="0016597E" w:rsidRDefault="0016597E" w:rsidP="00BE439B">
      <w:pPr>
        <w:pStyle w:val="NumberedListing"/>
        <w:numPr>
          <w:ilvl w:val="0"/>
          <w:numId w:val="18"/>
        </w:numPr>
        <w:rPr>
          <w:lang w:val="en-US"/>
        </w:rPr>
      </w:pPr>
      <w:r>
        <w:rPr>
          <w:lang w:val="en-US"/>
        </w:rPr>
        <w:t>Enter information in the User Details fields.</w:t>
      </w:r>
    </w:p>
    <w:tbl>
      <w:tblPr>
        <w:tblStyle w:val="TableGrid"/>
        <w:tblW w:w="0" w:type="auto"/>
        <w:jc w:val="center"/>
        <w:tblLook w:val="04A0" w:firstRow="1" w:lastRow="0" w:firstColumn="1" w:lastColumn="0" w:noHBand="0" w:noVBand="1"/>
      </w:tblPr>
      <w:tblGrid>
        <w:gridCol w:w="2425"/>
        <w:gridCol w:w="6120"/>
      </w:tblGrid>
      <w:tr w:rsidR="006460C5" w:rsidRPr="0013748C" w14:paraId="4FB279EF" w14:textId="77777777" w:rsidTr="001B623B">
        <w:trPr>
          <w:cantSplit/>
          <w:tblHeader/>
          <w:jc w:val="center"/>
        </w:trPr>
        <w:tc>
          <w:tcPr>
            <w:tcW w:w="2425" w:type="dxa"/>
            <w:shd w:val="clear" w:color="auto" w:fill="BFBFBF" w:themeFill="background1" w:themeFillShade="BF"/>
          </w:tcPr>
          <w:p w14:paraId="67910E31" w14:textId="77777777" w:rsidR="006460C5" w:rsidRPr="0013748C" w:rsidRDefault="006460C5" w:rsidP="001B623B">
            <w:pPr>
              <w:pStyle w:val="TableHeading"/>
              <w:spacing w:before="0" w:after="0"/>
            </w:pPr>
            <w:r w:rsidRPr="0013748C">
              <w:t>Field/Button description</w:t>
            </w:r>
          </w:p>
        </w:tc>
        <w:tc>
          <w:tcPr>
            <w:tcW w:w="6120" w:type="dxa"/>
            <w:shd w:val="clear" w:color="auto" w:fill="BFBFBF" w:themeFill="background1" w:themeFillShade="BF"/>
          </w:tcPr>
          <w:p w14:paraId="42DA671C" w14:textId="77777777" w:rsidR="006460C5" w:rsidRPr="0013748C" w:rsidRDefault="006460C5" w:rsidP="001B623B">
            <w:pPr>
              <w:pStyle w:val="TableHeading"/>
              <w:spacing w:before="0" w:after="0"/>
            </w:pPr>
            <w:r w:rsidRPr="0013748C">
              <w:t>Action/Input Required</w:t>
            </w:r>
          </w:p>
        </w:tc>
      </w:tr>
      <w:tr w:rsidR="006460C5" w:rsidRPr="0013748C" w14:paraId="63988822" w14:textId="77777777" w:rsidTr="001B623B">
        <w:trPr>
          <w:cantSplit/>
          <w:jc w:val="center"/>
        </w:trPr>
        <w:tc>
          <w:tcPr>
            <w:tcW w:w="2425" w:type="dxa"/>
          </w:tcPr>
          <w:p w14:paraId="0CFC9AB9" w14:textId="656056BB" w:rsidR="006460C5" w:rsidRDefault="0016597E" w:rsidP="001B623B">
            <w:pPr>
              <w:pStyle w:val="Tablefieldindent2"/>
              <w:spacing w:before="0" w:after="0"/>
              <w:ind w:left="0"/>
            </w:pPr>
            <w:r>
              <w:t>Party</w:t>
            </w:r>
          </w:p>
        </w:tc>
        <w:tc>
          <w:tcPr>
            <w:tcW w:w="6120" w:type="dxa"/>
          </w:tcPr>
          <w:p w14:paraId="2B4A7C8A" w14:textId="510EB45A" w:rsidR="006460C5" w:rsidRDefault="0016597E" w:rsidP="001B623B">
            <w:pPr>
              <w:pStyle w:val="TableText"/>
              <w:spacing w:before="0" w:after="0"/>
            </w:pPr>
            <w:r>
              <w:t>Select</w:t>
            </w:r>
            <w:r w:rsidR="00F0201A">
              <w:t xml:space="preserve"> the Party to which the user bel</w:t>
            </w:r>
            <w:r>
              <w:t>o</w:t>
            </w:r>
            <w:r w:rsidR="00F0201A">
              <w:t>n</w:t>
            </w:r>
            <w:r>
              <w:t>gs to from the drop-down list.</w:t>
            </w:r>
          </w:p>
        </w:tc>
      </w:tr>
      <w:tr w:rsidR="0016597E" w:rsidRPr="00610949" w14:paraId="32DB9CF1" w14:textId="77777777" w:rsidTr="001B623B">
        <w:trPr>
          <w:cantSplit/>
          <w:jc w:val="center"/>
        </w:trPr>
        <w:tc>
          <w:tcPr>
            <w:tcW w:w="2425" w:type="dxa"/>
          </w:tcPr>
          <w:p w14:paraId="037D2412" w14:textId="0C288F01" w:rsidR="0016597E" w:rsidRPr="00610949" w:rsidRDefault="002412BF" w:rsidP="001B623B">
            <w:pPr>
              <w:pStyle w:val="Tablefieldindent2"/>
              <w:spacing w:before="0" w:after="0"/>
              <w:ind w:left="0"/>
              <w:rPr>
                <w:lang w:val="en-US"/>
              </w:rPr>
            </w:pPr>
            <w:r>
              <w:rPr>
                <w:lang w:val="en-US"/>
              </w:rPr>
              <w:t>Level</w:t>
            </w:r>
          </w:p>
        </w:tc>
        <w:tc>
          <w:tcPr>
            <w:tcW w:w="6120" w:type="dxa"/>
          </w:tcPr>
          <w:p w14:paraId="72DD6794" w14:textId="2EA9CD94" w:rsidR="0016597E" w:rsidRPr="00610949" w:rsidRDefault="0016597E" w:rsidP="001B623B">
            <w:pPr>
              <w:pStyle w:val="TableText"/>
              <w:keepNext/>
              <w:spacing w:before="0" w:after="0"/>
              <w:rPr>
                <w:lang w:val="en-US"/>
              </w:rPr>
            </w:pPr>
            <w:r>
              <w:rPr>
                <w:lang w:val="en-US"/>
              </w:rPr>
              <w:t xml:space="preserve">Select the </w:t>
            </w:r>
            <w:r w:rsidR="0094036C">
              <w:rPr>
                <w:lang w:val="en-US"/>
              </w:rPr>
              <w:t>Level of user</w:t>
            </w:r>
            <w:r>
              <w:rPr>
                <w:lang w:val="en-US"/>
              </w:rPr>
              <w:t xml:space="preserve"> from the drop-down list.</w:t>
            </w:r>
          </w:p>
        </w:tc>
      </w:tr>
      <w:tr w:rsidR="002412BF" w:rsidRPr="00610949" w14:paraId="3B108CDA" w14:textId="77777777" w:rsidTr="001B623B">
        <w:trPr>
          <w:cantSplit/>
          <w:jc w:val="center"/>
        </w:trPr>
        <w:tc>
          <w:tcPr>
            <w:tcW w:w="2425" w:type="dxa"/>
          </w:tcPr>
          <w:p w14:paraId="4710180E" w14:textId="065760EE" w:rsidR="002412BF" w:rsidRDefault="002412BF" w:rsidP="001B623B">
            <w:pPr>
              <w:pStyle w:val="Tablefieldindent2"/>
              <w:spacing w:before="0" w:after="0"/>
              <w:ind w:left="0"/>
              <w:rPr>
                <w:lang w:val="en-US"/>
              </w:rPr>
            </w:pPr>
            <w:r>
              <w:rPr>
                <w:lang w:val="en-US"/>
              </w:rPr>
              <w:t>Province</w:t>
            </w:r>
          </w:p>
        </w:tc>
        <w:tc>
          <w:tcPr>
            <w:tcW w:w="6120" w:type="dxa"/>
          </w:tcPr>
          <w:p w14:paraId="4F779EB6" w14:textId="06215EB8" w:rsidR="002412BF" w:rsidRDefault="0097200B" w:rsidP="001B623B">
            <w:pPr>
              <w:pStyle w:val="TableText"/>
              <w:keepNext/>
              <w:spacing w:before="0" w:after="0"/>
              <w:rPr>
                <w:lang w:val="en-US"/>
              </w:rPr>
            </w:pPr>
            <w:r>
              <w:rPr>
                <w:lang w:val="en-US"/>
              </w:rPr>
              <w:t xml:space="preserve">Select the Province of a user from drop-down list. </w:t>
            </w:r>
          </w:p>
        </w:tc>
      </w:tr>
      <w:tr w:rsidR="002412BF" w:rsidRPr="00610949" w14:paraId="6D081B40" w14:textId="77777777" w:rsidTr="001B623B">
        <w:trPr>
          <w:cantSplit/>
          <w:jc w:val="center"/>
        </w:trPr>
        <w:tc>
          <w:tcPr>
            <w:tcW w:w="2425" w:type="dxa"/>
          </w:tcPr>
          <w:p w14:paraId="11A4A4AB" w14:textId="5096FD10" w:rsidR="002412BF" w:rsidRDefault="002412BF" w:rsidP="001B623B">
            <w:pPr>
              <w:pStyle w:val="Tablefieldindent2"/>
              <w:spacing w:before="0" w:after="0"/>
              <w:ind w:left="0"/>
              <w:rPr>
                <w:lang w:val="en-US"/>
              </w:rPr>
            </w:pPr>
            <w:r>
              <w:rPr>
                <w:lang w:val="en-US"/>
              </w:rPr>
              <w:t xml:space="preserve">Customs </w:t>
            </w:r>
            <w:r w:rsidR="001B623B">
              <w:rPr>
                <w:lang w:val="en-US"/>
              </w:rPr>
              <w:t>Station</w:t>
            </w:r>
          </w:p>
        </w:tc>
        <w:tc>
          <w:tcPr>
            <w:tcW w:w="6120" w:type="dxa"/>
          </w:tcPr>
          <w:p w14:paraId="744DF049" w14:textId="4CB10036" w:rsidR="002412BF" w:rsidRDefault="002412BF" w:rsidP="001B623B">
            <w:pPr>
              <w:pStyle w:val="TableText"/>
              <w:keepNext/>
              <w:spacing w:before="0" w:after="0"/>
              <w:rPr>
                <w:lang w:val="en-US"/>
              </w:rPr>
            </w:pPr>
            <w:r>
              <w:rPr>
                <w:lang w:val="en-US"/>
              </w:rPr>
              <w:t>Select the customs</w:t>
            </w:r>
            <w:r w:rsidR="0056583A">
              <w:rPr>
                <w:lang w:val="en-US"/>
              </w:rPr>
              <w:t xml:space="preserve"> office</w:t>
            </w:r>
            <w:r>
              <w:rPr>
                <w:lang w:val="en-US"/>
              </w:rPr>
              <w:t xml:space="preserve"> from the drop-down list.</w:t>
            </w:r>
          </w:p>
        </w:tc>
      </w:tr>
      <w:tr w:rsidR="001B623B" w:rsidRPr="00610949" w14:paraId="029DFAB1" w14:textId="77777777" w:rsidTr="001B623B">
        <w:trPr>
          <w:cantSplit/>
          <w:jc w:val="center"/>
        </w:trPr>
        <w:tc>
          <w:tcPr>
            <w:tcW w:w="2425" w:type="dxa"/>
          </w:tcPr>
          <w:p w14:paraId="52824190" w14:textId="572490F6" w:rsidR="001B623B" w:rsidRDefault="001B623B" w:rsidP="001B623B">
            <w:pPr>
              <w:pStyle w:val="Tablefieldindent2"/>
              <w:spacing w:before="0" w:after="0"/>
              <w:ind w:left="0"/>
              <w:rPr>
                <w:lang w:val="en-US"/>
              </w:rPr>
            </w:pPr>
            <w:r>
              <w:rPr>
                <w:lang w:val="en-US"/>
              </w:rPr>
              <w:t xml:space="preserve">Department </w:t>
            </w:r>
          </w:p>
        </w:tc>
        <w:tc>
          <w:tcPr>
            <w:tcW w:w="6120" w:type="dxa"/>
          </w:tcPr>
          <w:p w14:paraId="6A1A00CF" w14:textId="395830A5" w:rsidR="001B623B" w:rsidRDefault="001B623B" w:rsidP="001B623B">
            <w:pPr>
              <w:pStyle w:val="TableText"/>
              <w:keepNext/>
              <w:spacing w:before="0" w:after="0"/>
              <w:rPr>
                <w:lang w:val="en-US"/>
              </w:rPr>
            </w:pPr>
            <w:r>
              <w:rPr>
                <w:lang w:val="en-US"/>
              </w:rPr>
              <w:t xml:space="preserve">Enter the Department of the user </w:t>
            </w:r>
          </w:p>
        </w:tc>
      </w:tr>
      <w:tr w:rsidR="002412BF" w:rsidRPr="00610949" w14:paraId="1F6810FA" w14:textId="77777777" w:rsidTr="001B623B">
        <w:trPr>
          <w:cantSplit/>
          <w:jc w:val="center"/>
        </w:trPr>
        <w:tc>
          <w:tcPr>
            <w:tcW w:w="2425" w:type="dxa"/>
          </w:tcPr>
          <w:p w14:paraId="28EC3EC8" w14:textId="76601BF0" w:rsidR="002412BF" w:rsidRDefault="002412BF" w:rsidP="001B623B">
            <w:pPr>
              <w:pStyle w:val="Tablefieldindent2"/>
              <w:spacing w:before="0" w:after="0"/>
              <w:ind w:left="0"/>
              <w:rPr>
                <w:lang w:val="en-US"/>
              </w:rPr>
            </w:pPr>
            <w:r>
              <w:rPr>
                <w:lang w:val="en-US"/>
              </w:rPr>
              <w:lastRenderedPageBreak/>
              <w:t xml:space="preserve">Communication Mode </w:t>
            </w:r>
          </w:p>
        </w:tc>
        <w:tc>
          <w:tcPr>
            <w:tcW w:w="6120" w:type="dxa"/>
          </w:tcPr>
          <w:p w14:paraId="0A314671" w14:textId="3D61E4B8" w:rsidR="002412BF" w:rsidRDefault="0097200B" w:rsidP="001B623B">
            <w:pPr>
              <w:pStyle w:val="TableText"/>
              <w:keepNext/>
              <w:spacing w:before="0" w:after="0"/>
              <w:rPr>
                <w:lang w:val="en-US"/>
              </w:rPr>
            </w:pPr>
            <w:r>
              <w:rPr>
                <w:lang w:val="en-US"/>
              </w:rPr>
              <w:t>Select the Communication</w:t>
            </w:r>
            <w:r w:rsidR="0056583A">
              <w:rPr>
                <w:lang w:val="en-US"/>
              </w:rPr>
              <w:t xml:space="preserve"> Mode</w:t>
            </w:r>
            <w:r>
              <w:rPr>
                <w:lang w:val="en-US"/>
              </w:rPr>
              <w:t xml:space="preserve"> from the drop-down list.</w:t>
            </w:r>
          </w:p>
        </w:tc>
      </w:tr>
      <w:tr w:rsidR="0016597E" w14:paraId="472D9331" w14:textId="77777777" w:rsidTr="001B623B">
        <w:trPr>
          <w:cantSplit/>
          <w:jc w:val="center"/>
        </w:trPr>
        <w:tc>
          <w:tcPr>
            <w:tcW w:w="2425" w:type="dxa"/>
          </w:tcPr>
          <w:p w14:paraId="2E208CEA" w14:textId="23AC937D" w:rsidR="0016597E" w:rsidRDefault="0016597E" w:rsidP="001B623B">
            <w:pPr>
              <w:pStyle w:val="Tablefieldindent2"/>
              <w:spacing w:before="0" w:after="0"/>
              <w:ind w:left="0"/>
              <w:rPr>
                <w:lang w:val="en-US"/>
              </w:rPr>
            </w:pPr>
            <w:r>
              <w:rPr>
                <w:lang w:val="en-US"/>
              </w:rPr>
              <w:t xml:space="preserve">E-mail </w:t>
            </w:r>
          </w:p>
        </w:tc>
        <w:tc>
          <w:tcPr>
            <w:tcW w:w="6120" w:type="dxa"/>
          </w:tcPr>
          <w:p w14:paraId="31CAABCD" w14:textId="77777777" w:rsidR="0016597E" w:rsidRDefault="0016597E" w:rsidP="001B623B">
            <w:pPr>
              <w:pStyle w:val="TableText"/>
              <w:keepNext/>
              <w:spacing w:before="0" w:after="0"/>
              <w:rPr>
                <w:lang w:val="en-US"/>
              </w:rPr>
            </w:pPr>
            <w:r>
              <w:rPr>
                <w:lang w:val="en-US"/>
              </w:rPr>
              <w:t>Enter the email id of the user.</w:t>
            </w:r>
          </w:p>
        </w:tc>
      </w:tr>
      <w:tr w:rsidR="001B623B" w14:paraId="3D668B8E" w14:textId="77777777" w:rsidTr="001B623B">
        <w:trPr>
          <w:cantSplit/>
          <w:jc w:val="center"/>
        </w:trPr>
        <w:tc>
          <w:tcPr>
            <w:tcW w:w="2425" w:type="dxa"/>
          </w:tcPr>
          <w:p w14:paraId="542F0647" w14:textId="07C08155" w:rsidR="001B623B" w:rsidRDefault="001B623B" w:rsidP="001B623B">
            <w:pPr>
              <w:pStyle w:val="Tablefieldindent2"/>
              <w:spacing w:before="0" w:after="0"/>
              <w:ind w:left="0"/>
              <w:rPr>
                <w:lang w:val="en-US"/>
              </w:rPr>
            </w:pPr>
            <w:r>
              <w:rPr>
                <w:lang w:val="en-US"/>
              </w:rPr>
              <w:t>Telephone Number</w:t>
            </w:r>
          </w:p>
        </w:tc>
        <w:tc>
          <w:tcPr>
            <w:tcW w:w="6120" w:type="dxa"/>
          </w:tcPr>
          <w:p w14:paraId="2B10C51C" w14:textId="7F2E4748" w:rsidR="001B623B" w:rsidRDefault="001B623B" w:rsidP="001B623B">
            <w:pPr>
              <w:pStyle w:val="TableText"/>
              <w:keepNext/>
              <w:spacing w:before="0" w:after="0"/>
              <w:rPr>
                <w:lang w:val="en-US"/>
              </w:rPr>
            </w:pPr>
            <w:r>
              <w:rPr>
                <w:lang w:val="en-US"/>
              </w:rPr>
              <w:t>Enter the land line number of the user.</w:t>
            </w:r>
          </w:p>
        </w:tc>
      </w:tr>
      <w:tr w:rsidR="0016597E" w14:paraId="23B240A7" w14:textId="77777777" w:rsidTr="001B623B">
        <w:trPr>
          <w:cantSplit/>
          <w:jc w:val="center"/>
        </w:trPr>
        <w:tc>
          <w:tcPr>
            <w:tcW w:w="2425" w:type="dxa"/>
          </w:tcPr>
          <w:p w14:paraId="3A748FB9" w14:textId="77777777" w:rsidR="0016597E" w:rsidRDefault="0016597E" w:rsidP="001B623B">
            <w:pPr>
              <w:pStyle w:val="Tablefieldindent2"/>
              <w:spacing w:before="0" w:after="0"/>
              <w:ind w:left="0"/>
              <w:rPr>
                <w:lang w:val="en-US"/>
              </w:rPr>
            </w:pPr>
            <w:r>
              <w:rPr>
                <w:lang w:val="en-US"/>
              </w:rPr>
              <w:t>Mobile Number</w:t>
            </w:r>
          </w:p>
        </w:tc>
        <w:tc>
          <w:tcPr>
            <w:tcW w:w="6120" w:type="dxa"/>
          </w:tcPr>
          <w:p w14:paraId="24BA8CA4" w14:textId="6F903D29" w:rsidR="0016597E" w:rsidRDefault="00F0201A" w:rsidP="001B623B">
            <w:pPr>
              <w:pStyle w:val="TableText"/>
              <w:keepNext/>
              <w:spacing w:before="0" w:after="0"/>
              <w:rPr>
                <w:lang w:val="en-US"/>
              </w:rPr>
            </w:pPr>
            <w:r>
              <w:rPr>
                <w:lang w:val="en-US"/>
              </w:rPr>
              <w:t xml:space="preserve">Enter the </w:t>
            </w:r>
            <w:r w:rsidR="0056583A">
              <w:rPr>
                <w:lang w:val="en-US"/>
              </w:rPr>
              <w:t>Ten-digit</w:t>
            </w:r>
            <w:r>
              <w:rPr>
                <w:lang w:val="en-US"/>
              </w:rPr>
              <w:t xml:space="preserve"> m</w:t>
            </w:r>
            <w:r w:rsidR="0016597E">
              <w:rPr>
                <w:lang w:val="en-US"/>
              </w:rPr>
              <w:t>obile number of the user.</w:t>
            </w:r>
          </w:p>
        </w:tc>
      </w:tr>
      <w:tr w:rsidR="0016597E" w14:paraId="57549AF7" w14:textId="77777777" w:rsidTr="001B623B">
        <w:trPr>
          <w:cantSplit/>
          <w:jc w:val="center"/>
        </w:trPr>
        <w:tc>
          <w:tcPr>
            <w:tcW w:w="2425" w:type="dxa"/>
          </w:tcPr>
          <w:p w14:paraId="08670EAE" w14:textId="77777777" w:rsidR="0016597E" w:rsidRDefault="0016597E" w:rsidP="001B623B">
            <w:pPr>
              <w:pStyle w:val="Tablefieldindent2"/>
              <w:spacing w:before="0" w:after="0"/>
              <w:ind w:left="0"/>
              <w:rPr>
                <w:lang w:val="en-US"/>
              </w:rPr>
            </w:pPr>
            <w:r>
              <w:rPr>
                <w:lang w:val="en-US"/>
              </w:rPr>
              <w:t>Fax Number</w:t>
            </w:r>
          </w:p>
        </w:tc>
        <w:tc>
          <w:tcPr>
            <w:tcW w:w="6120" w:type="dxa"/>
          </w:tcPr>
          <w:p w14:paraId="74AACBAD" w14:textId="77777777" w:rsidR="0016597E" w:rsidRDefault="0016597E" w:rsidP="001B623B">
            <w:pPr>
              <w:pStyle w:val="TableText"/>
              <w:keepNext/>
              <w:spacing w:before="0" w:after="0"/>
              <w:rPr>
                <w:lang w:val="en-US"/>
              </w:rPr>
            </w:pPr>
            <w:r>
              <w:rPr>
                <w:lang w:val="en-US"/>
              </w:rPr>
              <w:t>Enter the Fax number of the user.</w:t>
            </w:r>
          </w:p>
        </w:tc>
      </w:tr>
      <w:tr w:rsidR="001B623B" w14:paraId="1A44BB84" w14:textId="77777777" w:rsidTr="001B623B">
        <w:trPr>
          <w:cantSplit/>
          <w:jc w:val="center"/>
        </w:trPr>
        <w:tc>
          <w:tcPr>
            <w:tcW w:w="2425" w:type="dxa"/>
          </w:tcPr>
          <w:p w14:paraId="63C9DDF4" w14:textId="377BF4A3" w:rsidR="001B623B" w:rsidRDefault="001B623B" w:rsidP="001B623B">
            <w:pPr>
              <w:pStyle w:val="Tablefieldindent2"/>
              <w:spacing w:before="0" w:after="0"/>
              <w:ind w:left="0"/>
              <w:rPr>
                <w:lang w:val="en-US"/>
              </w:rPr>
            </w:pPr>
            <w:r>
              <w:rPr>
                <w:lang w:val="en-US"/>
              </w:rPr>
              <w:t>Designation</w:t>
            </w:r>
          </w:p>
        </w:tc>
        <w:tc>
          <w:tcPr>
            <w:tcW w:w="6120" w:type="dxa"/>
          </w:tcPr>
          <w:p w14:paraId="5254CCE1" w14:textId="2964ED01" w:rsidR="001B623B" w:rsidRDefault="001B623B" w:rsidP="001B623B">
            <w:pPr>
              <w:pStyle w:val="TableText"/>
              <w:keepNext/>
              <w:spacing w:before="0" w:after="0"/>
              <w:rPr>
                <w:lang w:val="en-US"/>
              </w:rPr>
            </w:pPr>
            <w:r>
              <w:rPr>
                <w:lang w:val="en-US"/>
              </w:rPr>
              <w:t>Enter the designation of the user.</w:t>
            </w:r>
          </w:p>
        </w:tc>
      </w:tr>
      <w:tr w:rsidR="0016597E" w14:paraId="678E8534" w14:textId="77777777" w:rsidTr="001B623B">
        <w:trPr>
          <w:cantSplit/>
          <w:jc w:val="center"/>
        </w:trPr>
        <w:tc>
          <w:tcPr>
            <w:tcW w:w="2425" w:type="dxa"/>
          </w:tcPr>
          <w:p w14:paraId="59DA8062" w14:textId="260699E5" w:rsidR="0016597E" w:rsidRDefault="001B623B" w:rsidP="001B623B">
            <w:pPr>
              <w:pStyle w:val="Tablefieldindent2"/>
              <w:spacing w:before="0" w:after="0"/>
              <w:ind w:left="0"/>
              <w:rPr>
                <w:lang w:val="en-US"/>
              </w:rPr>
            </w:pPr>
            <w:r>
              <w:rPr>
                <w:lang w:val="en-US"/>
              </w:rPr>
              <w:t xml:space="preserve">Position level </w:t>
            </w:r>
          </w:p>
        </w:tc>
        <w:tc>
          <w:tcPr>
            <w:tcW w:w="6120" w:type="dxa"/>
          </w:tcPr>
          <w:p w14:paraId="2E7C09BE" w14:textId="3A48847A" w:rsidR="0016597E" w:rsidRDefault="001B623B" w:rsidP="001B623B">
            <w:pPr>
              <w:pStyle w:val="TableText"/>
              <w:keepNext/>
              <w:spacing w:before="0" w:after="0"/>
              <w:rPr>
                <w:lang w:val="en-US"/>
              </w:rPr>
            </w:pPr>
            <w:r>
              <w:rPr>
                <w:lang w:val="en-US"/>
              </w:rPr>
              <w:t xml:space="preserve">Enter the position of the user </w:t>
            </w:r>
          </w:p>
        </w:tc>
      </w:tr>
      <w:tr w:rsidR="006460C5" w:rsidRPr="0013748C" w14:paraId="620ECB25" w14:textId="77777777" w:rsidTr="001B623B">
        <w:trPr>
          <w:cantSplit/>
          <w:jc w:val="center"/>
        </w:trPr>
        <w:tc>
          <w:tcPr>
            <w:tcW w:w="2425" w:type="dxa"/>
          </w:tcPr>
          <w:p w14:paraId="26F09D1F" w14:textId="1F127926" w:rsidR="006460C5" w:rsidRPr="00610949" w:rsidRDefault="0016597E" w:rsidP="001B623B">
            <w:pPr>
              <w:pStyle w:val="Tablefieldindent2"/>
              <w:spacing w:before="0" w:after="0"/>
              <w:ind w:left="0"/>
              <w:rPr>
                <w:lang w:val="en-US"/>
              </w:rPr>
            </w:pPr>
            <w:r>
              <w:rPr>
                <w:lang w:val="en-US"/>
              </w:rPr>
              <w:t>Status</w:t>
            </w:r>
          </w:p>
        </w:tc>
        <w:tc>
          <w:tcPr>
            <w:tcW w:w="6120" w:type="dxa"/>
          </w:tcPr>
          <w:p w14:paraId="77C88121" w14:textId="314CD464" w:rsidR="006460C5" w:rsidRPr="00610949" w:rsidRDefault="0016597E" w:rsidP="001B623B">
            <w:pPr>
              <w:pStyle w:val="TableText"/>
              <w:keepNext/>
              <w:spacing w:before="0" w:after="0"/>
              <w:rPr>
                <w:lang w:val="en-US"/>
              </w:rPr>
            </w:pPr>
            <w:r>
              <w:rPr>
                <w:lang w:val="en-US"/>
              </w:rPr>
              <w:t xml:space="preserve">Select the status as </w:t>
            </w:r>
            <w:r w:rsidRPr="0016597E">
              <w:rPr>
                <w:b/>
                <w:lang w:val="en-US"/>
              </w:rPr>
              <w:t>registered</w:t>
            </w:r>
            <w:r>
              <w:rPr>
                <w:lang w:val="en-US"/>
              </w:rPr>
              <w:t xml:space="preserve"> or </w:t>
            </w:r>
            <w:r w:rsidRPr="0016597E">
              <w:rPr>
                <w:b/>
                <w:lang w:val="en-US"/>
              </w:rPr>
              <w:t>de-registered</w:t>
            </w:r>
            <w:r>
              <w:rPr>
                <w:lang w:val="en-US"/>
              </w:rPr>
              <w:t xml:space="preserve"> from the dropdown list.</w:t>
            </w:r>
          </w:p>
        </w:tc>
      </w:tr>
      <w:tr w:rsidR="006460C5" w:rsidRPr="0013748C" w14:paraId="1FE60E80" w14:textId="77777777" w:rsidTr="001B623B">
        <w:trPr>
          <w:cantSplit/>
          <w:jc w:val="center"/>
        </w:trPr>
        <w:tc>
          <w:tcPr>
            <w:tcW w:w="2425" w:type="dxa"/>
          </w:tcPr>
          <w:p w14:paraId="6C942387" w14:textId="4F3D393B" w:rsidR="006460C5" w:rsidRPr="00610949" w:rsidRDefault="002412BF" w:rsidP="001B623B">
            <w:pPr>
              <w:pStyle w:val="Tablefieldindent2"/>
              <w:spacing w:before="0" w:after="0"/>
              <w:ind w:left="0"/>
              <w:rPr>
                <w:lang w:val="en-US"/>
              </w:rPr>
            </w:pPr>
            <w:r>
              <w:rPr>
                <w:lang w:val="en-US"/>
              </w:rPr>
              <w:t>Regime</w:t>
            </w:r>
          </w:p>
        </w:tc>
        <w:tc>
          <w:tcPr>
            <w:tcW w:w="6120" w:type="dxa"/>
          </w:tcPr>
          <w:p w14:paraId="0A23F120" w14:textId="7BDE68C2" w:rsidR="006460C5" w:rsidRPr="00610949" w:rsidRDefault="002412BF" w:rsidP="001B623B">
            <w:pPr>
              <w:pStyle w:val="TableText"/>
              <w:keepNext/>
              <w:spacing w:before="0" w:after="0"/>
              <w:rPr>
                <w:lang w:val="en-US"/>
              </w:rPr>
            </w:pPr>
            <w:r>
              <w:rPr>
                <w:lang w:val="en-US"/>
              </w:rPr>
              <w:t>Select the regime from the drop-down list.</w:t>
            </w:r>
          </w:p>
        </w:tc>
      </w:tr>
      <w:tr w:rsidR="001B623B" w:rsidRPr="0013748C" w14:paraId="3F15242E" w14:textId="77777777" w:rsidTr="001B623B">
        <w:trPr>
          <w:cantSplit/>
          <w:jc w:val="center"/>
        </w:trPr>
        <w:tc>
          <w:tcPr>
            <w:tcW w:w="2425" w:type="dxa"/>
          </w:tcPr>
          <w:p w14:paraId="6BE186D2" w14:textId="1E82AE2B" w:rsidR="001B623B" w:rsidRDefault="001B623B" w:rsidP="001B623B">
            <w:pPr>
              <w:pStyle w:val="Tablefieldindent2"/>
              <w:spacing w:before="0" w:after="0"/>
              <w:ind w:left="0"/>
              <w:rPr>
                <w:lang w:val="en-US"/>
              </w:rPr>
            </w:pPr>
            <w:r>
              <w:rPr>
                <w:lang w:val="en-US"/>
              </w:rPr>
              <w:t xml:space="preserve">Resource Management Modules </w:t>
            </w:r>
          </w:p>
        </w:tc>
        <w:tc>
          <w:tcPr>
            <w:tcW w:w="6120" w:type="dxa"/>
          </w:tcPr>
          <w:p w14:paraId="45FE1269" w14:textId="53BF59A1" w:rsidR="001B623B" w:rsidRDefault="001B623B" w:rsidP="001B623B">
            <w:pPr>
              <w:pStyle w:val="TableText"/>
              <w:keepNext/>
              <w:spacing w:before="0" w:after="0"/>
              <w:rPr>
                <w:lang w:val="en-US"/>
              </w:rPr>
            </w:pPr>
            <w:r>
              <w:rPr>
                <w:lang w:val="en-US"/>
              </w:rPr>
              <w:t>Select the resource management module from the drop-down list</w:t>
            </w:r>
          </w:p>
        </w:tc>
      </w:tr>
    </w:tbl>
    <w:p w14:paraId="7028C817" w14:textId="5D9983C0" w:rsidR="006460C5" w:rsidRDefault="006460C5" w:rsidP="006357D6">
      <w:pPr>
        <w:rPr>
          <w:lang w:val="en-US"/>
        </w:rPr>
      </w:pPr>
    </w:p>
    <w:p w14:paraId="43707772" w14:textId="3B2F3A92" w:rsidR="00FC264F" w:rsidRPr="007843A6" w:rsidRDefault="002A7B9E" w:rsidP="007843A6">
      <w:pPr>
        <w:pStyle w:val="NumberedListing"/>
        <w:numPr>
          <w:ilvl w:val="0"/>
          <w:numId w:val="18"/>
        </w:numPr>
        <w:rPr>
          <w:lang w:val="en-US"/>
        </w:rPr>
      </w:pPr>
      <w:r>
        <w:rPr>
          <w:noProof/>
          <w:lang w:val="en-US"/>
        </w:rPr>
        <w:t xml:space="preserve">Click </w:t>
      </w:r>
      <w:r w:rsidRPr="002F19B8">
        <w:rPr>
          <w:b/>
          <w:noProof/>
          <w:lang w:val="en-US"/>
        </w:rPr>
        <w:t>Save</w:t>
      </w:r>
      <w:r>
        <w:rPr>
          <w:noProof/>
          <w:lang w:val="en-US"/>
        </w:rPr>
        <w:t xml:space="preserve"> button to save the user</w:t>
      </w:r>
      <w:r w:rsidR="00FC264F">
        <w:rPr>
          <w:noProof/>
          <w:lang w:val="en-US"/>
        </w:rPr>
        <w:t xml:space="preserve"> </w:t>
      </w:r>
      <w:r>
        <w:rPr>
          <w:noProof/>
          <w:lang w:val="en-US"/>
        </w:rPr>
        <w:t>details</w:t>
      </w:r>
      <w:r w:rsidR="0016597E">
        <w:rPr>
          <w:lang w:val="en-US"/>
        </w:rPr>
        <w:t>.</w:t>
      </w:r>
      <w:r w:rsidR="0016597E" w:rsidRPr="00287AB9">
        <w:rPr>
          <w:noProof/>
          <w:lang w:val="en-US"/>
        </w:rPr>
        <w:t xml:space="preserve"> </w:t>
      </w:r>
    </w:p>
    <w:p w14:paraId="27A0D431" w14:textId="77777777" w:rsidR="00FE38F2" w:rsidRPr="00F47248" w:rsidRDefault="00FE38F2" w:rsidP="00FE38F2">
      <w:pPr>
        <w:pStyle w:val="NumberedListing"/>
        <w:numPr>
          <w:ilvl w:val="0"/>
          <w:numId w:val="18"/>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361A366B" w14:textId="43E61F0C" w:rsidR="0056583A" w:rsidRDefault="0056583A" w:rsidP="00BE439B">
      <w:pPr>
        <w:pStyle w:val="NumberedListing"/>
        <w:numPr>
          <w:ilvl w:val="0"/>
          <w:numId w:val="18"/>
        </w:numPr>
        <w:rPr>
          <w:lang w:val="en-US"/>
        </w:rPr>
      </w:pPr>
      <w:r>
        <w:rPr>
          <w:lang w:val="en-US"/>
        </w:rPr>
        <w:t xml:space="preserve">Click </w:t>
      </w:r>
      <w:r w:rsidRPr="00212BD8">
        <w:rPr>
          <w:b/>
          <w:lang w:val="en-US"/>
        </w:rPr>
        <w:t>Reset</w:t>
      </w:r>
      <w:r>
        <w:rPr>
          <w:lang w:val="en-US"/>
        </w:rPr>
        <w:t xml:space="preserve"> button to clear the user details tab fields.</w:t>
      </w:r>
    </w:p>
    <w:p w14:paraId="0593A3DF" w14:textId="6B994F50" w:rsidR="00FC264F" w:rsidRDefault="00FC264F" w:rsidP="00FC264F">
      <w:pPr>
        <w:pStyle w:val="NumberedListing"/>
        <w:numPr>
          <w:ilvl w:val="0"/>
          <w:numId w:val="18"/>
        </w:numPr>
        <w:rPr>
          <w:lang w:val="en-US"/>
        </w:rPr>
      </w:pPr>
      <w:r>
        <w:rPr>
          <w:lang w:val="en-US"/>
        </w:rPr>
        <w:t xml:space="preserve">Click </w:t>
      </w:r>
      <w:r w:rsidRPr="00C05334">
        <w:rPr>
          <w:b/>
          <w:lang w:val="en-US"/>
        </w:rPr>
        <w:t>Role</w:t>
      </w:r>
      <w:r>
        <w:rPr>
          <w:lang w:val="en-US"/>
        </w:rPr>
        <w:t xml:space="preserve"> </w:t>
      </w:r>
      <w:r w:rsidRPr="006460C5">
        <w:rPr>
          <w:b/>
          <w:lang w:val="en-US"/>
        </w:rPr>
        <w:t xml:space="preserve">Details </w:t>
      </w:r>
      <w:r>
        <w:rPr>
          <w:lang w:val="en-US"/>
        </w:rPr>
        <w:t>Tab. The subsequent screen will be displayed.</w:t>
      </w:r>
    </w:p>
    <w:p w14:paraId="34C04FEE" w14:textId="48406886" w:rsidR="00BD5B5A" w:rsidRDefault="008E4ED4" w:rsidP="007A33B8">
      <w:pPr>
        <w:pStyle w:val="NumberedListing"/>
        <w:spacing w:after="0"/>
        <w:rPr>
          <w:lang w:val="en-US"/>
        </w:rPr>
      </w:pPr>
      <w:r>
        <w:rPr>
          <w:noProof/>
        </w:rPr>
        <w:drawing>
          <wp:inline distT="0" distB="0" distL="0" distR="0" wp14:anchorId="06B8EE7A" wp14:editId="4AF8252B">
            <wp:extent cx="5733415" cy="1289685"/>
            <wp:effectExtent l="0" t="0" r="635" b="5715"/>
            <wp:docPr id="730" name="Picture 730"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Picture 730" descr="A picture containing background pattern&#10;&#10;Description automatically generated"/>
                    <pic:cNvPicPr/>
                  </pic:nvPicPr>
                  <pic:blipFill>
                    <a:blip r:embed="rId74"/>
                    <a:stretch>
                      <a:fillRect/>
                    </a:stretch>
                  </pic:blipFill>
                  <pic:spPr>
                    <a:xfrm>
                      <a:off x="0" y="0"/>
                      <a:ext cx="5733415" cy="1289685"/>
                    </a:xfrm>
                    <a:prstGeom prst="rect">
                      <a:avLst/>
                    </a:prstGeom>
                  </pic:spPr>
                </pic:pic>
              </a:graphicData>
            </a:graphic>
          </wp:inline>
        </w:drawing>
      </w:r>
    </w:p>
    <w:p w14:paraId="2827EBAB" w14:textId="2C9897CA" w:rsidR="00C05334" w:rsidRDefault="007A33B8" w:rsidP="007A33B8">
      <w:pPr>
        <w:pStyle w:val="Figure"/>
        <w:tabs>
          <w:tab w:val="clear" w:pos="1728"/>
          <w:tab w:val="left" w:pos="360"/>
        </w:tabs>
        <w:ind w:left="0" w:firstLine="0"/>
        <w:rPr>
          <w:lang w:val="en-US"/>
        </w:rPr>
      </w:pPr>
      <w:r>
        <w:rPr>
          <w:lang w:val="en-US"/>
        </w:rPr>
        <w:tab/>
      </w:r>
      <w:r w:rsidR="00C05334">
        <w:rPr>
          <w:lang w:val="en-US"/>
        </w:rPr>
        <w:t xml:space="preserve">Role </w:t>
      </w:r>
      <w:r w:rsidR="006357D6">
        <w:rPr>
          <w:lang w:val="en-US"/>
        </w:rPr>
        <w:t>D</w:t>
      </w:r>
      <w:r w:rsidR="00C05334">
        <w:rPr>
          <w:lang w:val="en-US"/>
        </w:rPr>
        <w:t>etails</w:t>
      </w:r>
      <w:r w:rsidR="006834D0">
        <w:rPr>
          <w:lang w:val="en-US"/>
        </w:rPr>
        <w:t xml:space="preserve"> Tab</w:t>
      </w:r>
    </w:p>
    <w:p w14:paraId="7503EAB5" w14:textId="77777777" w:rsidR="007A33B8" w:rsidRPr="007A33B8" w:rsidRDefault="007A33B8" w:rsidP="007A33B8">
      <w:pPr>
        <w:pStyle w:val="BodyText"/>
        <w:spacing w:after="0"/>
        <w:rPr>
          <w:lang w:val="en-US"/>
        </w:rPr>
      </w:pPr>
    </w:p>
    <w:p w14:paraId="72AC9E0A" w14:textId="4CDA705D" w:rsidR="0022095D" w:rsidRDefault="0048735A" w:rsidP="00212BD8">
      <w:pPr>
        <w:pStyle w:val="NumberedListing"/>
        <w:numPr>
          <w:ilvl w:val="0"/>
          <w:numId w:val="18"/>
        </w:numPr>
        <w:rPr>
          <w:lang w:val="en-US"/>
        </w:rPr>
      </w:pPr>
      <w:r>
        <w:rPr>
          <w:lang w:val="en-US"/>
        </w:rPr>
        <w:t xml:space="preserve">The Company Admin can </w:t>
      </w:r>
      <w:r w:rsidR="006543FB">
        <w:rPr>
          <w:lang w:val="en-US"/>
        </w:rPr>
        <w:t>assign</w:t>
      </w:r>
      <w:r>
        <w:rPr>
          <w:lang w:val="en-US"/>
        </w:rPr>
        <w:t xml:space="preserve"> new roles. Click</w:t>
      </w:r>
      <w:r w:rsidR="00521C59" w:rsidRPr="00212BD8">
        <w:rPr>
          <w:b/>
          <w:lang w:val="en-US"/>
        </w:rPr>
        <w:t xml:space="preserve"> A</w:t>
      </w:r>
      <w:r w:rsidR="00521C59" w:rsidRPr="007248DA">
        <w:rPr>
          <w:b/>
          <w:lang w:val="en-US"/>
        </w:rPr>
        <w:t>dd</w:t>
      </w:r>
      <w:r w:rsidR="00521C59">
        <w:rPr>
          <w:lang w:val="en-US"/>
        </w:rPr>
        <w:t xml:space="preserve"> icon</w:t>
      </w:r>
      <w:r>
        <w:rPr>
          <w:lang w:val="en-US"/>
        </w:rPr>
        <w:t xml:space="preserve"> to </w:t>
      </w:r>
      <w:r w:rsidR="006543FB">
        <w:rPr>
          <w:lang w:val="en-US"/>
        </w:rPr>
        <w:t>assign</w:t>
      </w:r>
      <w:r>
        <w:rPr>
          <w:lang w:val="en-US"/>
        </w:rPr>
        <w:t xml:space="preserve"> new TPR role</w:t>
      </w:r>
      <w:r w:rsidR="006543FB">
        <w:rPr>
          <w:lang w:val="en-US"/>
        </w:rPr>
        <w:t xml:space="preserve"> to that particular user</w:t>
      </w:r>
      <w:r>
        <w:rPr>
          <w:lang w:val="en-US"/>
        </w:rPr>
        <w:t>.</w:t>
      </w:r>
    </w:p>
    <w:p w14:paraId="73156BE9" w14:textId="5AA239CC" w:rsidR="007A33B8" w:rsidRPr="007248DA" w:rsidRDefault="007A33B8" w:rsidP="007A33B8">
      <w:pPr>
        <w:pStyle w:val="NumberedListing"/>
        <w:ind w:left="360"/>
        <w:jc w:val="center"/>
        <w:rPr>
          <w:lang w:val="en-US"/>
        </w:rPr>
      </w:pPr>
      <w:r>
        <w:rPr>
          <w:noProof/>
        </w:rPr>
        <w:drawing>
          <wp:inline distT="0" distB="0" distL="0" distR="0" wp14:anchorId="1C903302" wp14:editId="727C9792">
            <wp:extent cx="3752215" cy="1613257"/>
            <wp:effectExtent l="0" t="0" r="635" b="6350"/>
            <wp:docPr id="731" name="Picture 7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Picture 731" descr="Graphical user interface, text, application&#10;&#10;Description automatically generated"/>
                    <pic:cNvPicPr/>
                  </pic:nvPicPr>
                  <pic:blipFill>
                    <a:blip r:embed="rId75"/>
                    <a:stretch>
                      <a:fillRect/>
                    </a:stretch>
                  </pic:blipFill>
                  <pic:spPr>
                    <a:xfrm>
                      <a:off x="0" y="0"/>
                      <a:ext cx="3759155" cy="1616241"/>
                    </a:xfrm>
                    <a:prstGeom prst="rect">
                      <a:avLst/>
                    </a:prstGeom>
                  </pic:spPr>
                </pic:pic>
              </a:graphicData>
            </a:graphic>
          </wp:inline>
        </w:drawing>
      </w:r>
    </w:p>
    <w:p w14:paraId="5295281F" w14:textId="6C6949EF" w:rsidR="009F0BF0" w:rsidRPr="00F13980" w:rsidRDefault="00C05334" w:rsidP="00F13980">
      <w:pPr>
        <w:pStyle w:val="Figure"/>
        <w:rPr>
          <w:lang w:val="en-US"/>
        </w:rPr>
      </w:pPr>
      <w:r>
        <w:rPr>
          <w:lang w:val="en-US"/>
        </w:rPr>
        <w:t>Add User Details</w:t>
      </w:r>
      <w:r w:rsidR="003C5F65">
        <w:rPr>
          <w:lang w:val="en-US"/>
        </w:rPr>
        <w:t xml:space="preserve"> Popup</w:t>
      </w:r>
    </w:p>
    <w:p w14:paraId="7849B0B7" w14:textId="43A6E956" w:rsidR="0048735A" w:rsidRDefault="0048735A" w:rsidP="00BE439B">
      <w:pPr>
        <w:pStyle w:val="NumberedListing"/>
        <w:numPr>
          <w:ilvl w:val="0"/>
          <w:numId w:val="18"/>
        </w:numPr>
        <w:rPr>
          <w:lang w:val="en-US"/>
        </w:rPr>
      </w:pPr>
      <w:r>
        <w:rPr>
          <w:lang w:val="en-US"/>
        </w:rPr>
        <w:t>Select the type of role to be assigned to the user and click</w:t>
      </w:r>
      <w:r w:rsidR="0097200B">
        <w:rPr>
          <w:lang w:val="en-US"/>
        </w:rPr>
        <w:t xml:space="preserve"> </w:t>
      </w:r>
      <w:r w:rsidR="0097200B" w:rsidRPr="0097200B">
        <w:rPr>
          <w:b/>
          <w:lang w:val="en-US"/>
        </w:rPr>
        <w:t>save</w:t>
      </w:r>
      <w:r>
        <w:rPr>
          <w:lang w:val="en-US"/>
        </w:rPr>
        <w:t xml:space="preserve"> button.</w:t>
      </w:r>
    </w:p>
    <w:p w14:paraId="36E407FB" w14:textId="77777777" w:rsidR="00FE38F2" w:rsidRPr="00F47248" w:rsidRDefault="00FE38F2" w:rsidP="00FE38F2">
      <w:pPr>
        <w:pStyle w:val="NumberedListing"/>
        <w:numPr>
          <w:ilvl w:val="0"/>
          <w:numId w:val="18"/>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7AE33729" w14:textId="469D4EEC" w:rsidR="0056583A" w:rsidRDefault="0056583A" w:rsidP="0056583A">
      <w:pPr>
        <w:pStyle w:val="NumberedListing"/>
        <w:numPr>
          <w:ilvl w:val="0"/>
          <w:numId w:val="18"/>
        </w:numPr>
        <w:rPr>
          <w:lang w:val="en-US"/>
        </w:rPr>
      </w:pPr>
      <w:r>
        <w:rPr>
          <w:lang w:val="en-US"/>
        </w:rPr>
        <w:t xml:space="preserve">Click </w:t>
      </w:r>
      <w:r w:rsidRPr="00A040B2">
        <w:rPr>
          <w:b/>
          <w:lang w:val="en-US"/>
        </w:rPr>
        <w:t>Reset</w:t>
      </w:r>
      <w:r>
        <w:rPr>
          <w:lang w:val="en-US"/>
        </w:rPr>
        <w:t xml:space="preserve"> button to clear the TPR role field.</w:t>
      </w:r>
    </w:p>
    <w:p w14:paraId="70B4EA7F" w14:textId="77777777" w:rsidR="0034743F" w:rsidRDefault="0034743F" w:rsidP="0034743F">
      <w:pPr>
        <w:pStyle w:val="Figure"/>
        <w:rPr>
          <w:lang w:val="en-US"/>
        </w:rPr>
      </w:pPr>
    </w:p>
    <w:tbl>
      <w:tblPr>
        <w:tblW w:w="9252" w:type="dxa"/>
        <w:tblInd w:w="90" w:type="dxa"/>
        <w:shd w:val="clear" w:color="auto" w:fill="FFFFFF" w:themeFill="background1"/>
        <w:tblLook w:val="01E0" w:firstRow="1" w:lastRow="1" w:firstColumn="1" w:lastColumn="1" w:noHBand="0" w:noVBand="0"/>
      </w:tblPr>
      <w:tblGrid>
        <w:gridCol w:w="703"/>
        <w:gridCol w:w="8549"/>
      </w:tblGrid>
      <w:tr w:rsidR="00563688" w:rsidRPr="0013748C" w14:paraId="07117397" w14:textId="77777777" w:rsidTr="007A33B8">
        <w:trPr>
          <w:trHeight w:val="2170"/>
        </w:trPr>
        <w:tc>
          <w:tcPr>
            <w:tcW w:w="703" w:type="dxa"/>
            <w:shd w:val="clear" w:color="auto" w:fill="C00000"/>
            <w:vAlign w:val="center"/>
          </w:tcPr>
          <w:p w14:paraId="11240D95" w14:textId="47CC697C" w:rsidR="00563688" w:rsidRPr="0013748C" w:rsidRDefault="00563688" w:rsidP="00F0201A">
            <w:pPr>
              <w:pStyle w:val="StyleCalloutSymbolScienceBold"/>
            </w:pPr>
            <w:r w:rsidRPr="0013748C">
              <w:lastRenderedPageBreak/>
              <w:t>@</w:t>
            </w:r>
          </w:p>
        </w:tc>
        <w:tc>
          <w:tcPr>
            <w:tcW w:w="8549" w:type="dxa"/>
            <w:shd w:val="clear" w:color="auto" w:fill="BFBFBF" w:themeFill="background1" w:themeFillShade="BF"/>
          </w:tcPr>
          <w:p w14:paraId="2F29C45A" w14:textId="6709C9C2" w:rsidR="00563688" w:rsidRDefault="00563688" w:rsidP="00F0201A">
            <w:pPr>
              <w:pStyle w:val="CalloutText"/>
            </w:pPr>
            <w:r>
              <w:t xml:space="preserve">Click the </w:t>
            </w:r>
            <w:r w:rsidR="001370B9" w:rsidRPr="00212BD8">
              <w:rPr>
                <w:b/>
              </w:rPr>
              <w:t>Add</w:t>
            </w:r>
            <w:r w:rsidR="001370B9">
              <w:rPr>
                <w:b/>
              </w:rPr>
              <w:t xml:space="preserve"> </w:t>
            </w:r>
            <w:r>
              <w:t xml:space="preserve">icon to add more than one </w:t>
            </w:r>
            <w:r w:rsidR="00C05334">
              <w:t xml:space="preserve">TPR Role </w:t>
            </w:r>
            <w:r>
              <w:t>details.</w:t>
            </w:r>
          </w:p>
          <w:p w14:paraId="705E8583" w14:textId="65ACCF1A" w:rsidR="00563688" w:rsidRDefault="00563688" w:rsidP="00F0201A">
            <w:pPr>
              <w:pStyle w:val="CalloutText"/>
            </w:pPr>
            <w:r>
              <w:t xml:space="preserve">Click the </w:t>
            </w:r>
            <w:r w:rsidRPr="00A71972">
              <w:rPr>
                <w:b/>
              </w:rPr>
              <w:t xml:space="preserve">Edit </w:t>
            </w:r>
            <w:r>
              <w:t xml:space="preserve">icon to edit the </w:t>
            </w:r>
            <w:r w:rsidR="00C05334">
              <w:t xml:space="preserve">role </w:t>
            </w:r>
            <w:r>
              <w:t>details.</w:t>
            </w:r>
          </w:p>
          <w:p w14:paraId="7534E41A" w14:textId="4218EACF" w:rsidR="00563688" w:rsidRDefault="00563688" w:rsidP="00F0201A">
            <w:pPr>
              <w:pStyle w:val="CalloutText"/>
            </w:pPr>
            <w:r>
              <w:t xml:space="preserve">Click the </w:t>
            </w:r>
            <w:r w:rsidRPr="00A71972">
              <w:rPr>
                <w:b/>
              </w:rPr>
              <w:t>View</w:t>
            </w:r>
            <w:r w:rsidR="00C05334">
              <w:t xml:space="preserve"> icon to view the role </w:t>
            </w:r>
            <w:r>
              <w:t>details.</w:t>
            </w:r>
          </w:p>
          <w:p w14:paraId="091FC0D8" w14:textId="5CB21695" w:rsidR="00563688" w:rsidRDefault="00563688" w:rsidP="00F0201A">
            <w:pPr>
              <w:pStyle w:val="CalloutText"/>
            </w:pPr>
            <w:r>
              <w:t xml:space="preserve">Click the </w:t>
            </w:r>
            <w:r w:rsidRPr="00C7450E">
              <w:rPr>
                <w:b/>
              </w:rPr>
              <w:t>Print</w:t>
            </w:r>
            <w:r>
              <w:t xml:space="preserve"> icon to print the </w:t>
            </w:r>
            <w:r w:rsidR="00C05334">
              <w:t xml:space="preserve">role </w:t>
            </w:r>
            <w:r>
              <w:t>details from the available list.</w:t>
            </w:r>
          </w:p>
          <w:p w14:paraId="4E956E49" w14:textId="77777777" w:rsidR="00563688" w:rsidRDefault="00563688" w:rsidP="00C05334">
            <w:pPr>
              <w:pStyle w:val="CalloutText"/>
              <w:keepNext/>
            </w:pPr>
            <w:r>
              <w:t xml:space="preserve">Click </w:t>
            </w:r>
            <w:r w:rsidRPr="00C7450E">
              <w:rPr>
                <w:b/>
              </w:rPr>
              <w:t>Quick View</w:t>
            </w:r>
            <w:r>
              <w:t xml:space="preserve"> icon to overview the </w:t>
            </w:r>
            <w:r w:rsidR="00C05334">
              <w:t xml:space="preserve">role </w:t>
            </w:r>
            <w:r>
              <w:t>details.</w:t>
            </w:r>
          </w:p>
          <w:p w14:paraId="2235DAA3" w14:textId="21092116" w:rsidR="00FC0DD9" w:rsidRPr="0013748C" w:rsidRDefault="00FC0DD9" w:rsidP="00C05334">
            <w:pPr>
              <w:pStyle w:val="CalloutText"/>
              <w:keepNext/>
            </w:pPr>
            <w:r>
              <w:t xml:space="preserve">Click </w:t>
            </w:r>
            <w:r w:rsidR="0006471C">
              <w:rPr>
                <w:b/>
              </w:rPr>
              <w:t>Print</w:t>
            </w:r>
            <w:r>
              <w:t xml:space="preserve"> icon to remove role details.</w:t>
            </w:r>
          </w:p>
        </w:tc>
      </w:tr>
    </w:tbl>
    <w:p w14:paraId="20358E2F" w14:textId="7F0E6DF9" w:rsidR="0034743F" w:rsidRDefault="00563688" w:rsidP="00B954EF">
      <w:pPr>
        <w:rPr>
          <w:lang w:val="en-US"/>
        </w:rPr>
      </w:pPr>
      <w:r>
        <w:rPr>
          <w:lang w:val="en-US"/>
        </w:rPr>
        <w:t xml:space="preserve"> </w:t>
      </w:r>
    </w:p>
    <w:p w14:paraId="2A571A58" w14:textId="492FA608" w:rsidR="00F037C0" w:rsidRDefault="00F037C0" w:rsidP="00F037C0">
      <w:pPr>
        <w:pStyle w:val="NumberedListing"/>
        <w:numPr>
          <w:ilvl w:val="0"/>
          <w:numId w:val="18"/>
        </w:numPr>
        <w:rPr>
          <w:lang w:val="en-US"/>
        </w:rPr>
      </w:pPr>
      <w:r>
        <w:rPr>
          <w:lang w:val="en-US"/>
        </w:rPr>
        <w:t>The Company Admin can reset password for the user. Click</w:t>
      </w:r>
      <w:r w:rsidRPr="00212BD8">
        <w:rPr>
          <w:b/>
          <w:lang w:val="en-US"/>
        </w:rPr>
        <w:t xml:space="preserve"> </w:t>
      </w:r>
      <w:r>
        <w:rPr>
          <w:b/>
          <w:lang w:val="en-US"/>
        </w:rPr>
        <w:t xml:space="preserve">Reset Password </w:t>
      </w:r>
      <w:r>
        <w:rPr>
          <w:lang w:val="en-US"/>
        </w:rPr>
        <w:t>to reset password for a particular user.</w:t>
      </w:r>
    </w:p>
    <w:p w14:paraId="440153C7" w14:textId="359E0899" w:rsidR="006B3E43" w:rsidRDefault="006B3E43" w:rsidP="006B3E43">
      <w:pPr>
        <w:pStyle w:val="NumberedListing"/>
        <w:jc w:val="center"/>
        <w:rPr>
          <w:lang w:val="en-US"/>
        </w:rPr>
      </w:pPr>
      <w:r>
        <w:rPr>
          <w:noProof/>
        </w:rPr>
        <w:drawing>
          <wp:inline distT="0" distB="0" distL="0" distR="0" wp14:anchorId="0ABC9726" wp14:editId="3056F80C">
            <wp:extent cx="5073015" cy="1845141"/>
            <wp:effectExtent l="0" t="0" r="0" b="3175"/>
            <wp:docPr id="732" name="Picture 7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Picture 732" descr="Graphical user interface, text, application&#10;&#10;Description automatically generated"/>
                    <pic:cNvPicPr/>
                  </pic:nvPicPr>
                  <pic:blipFill>
                    <a:blip r:embed="rId76"/>
                    <a:stretch>
                      <a:fillRect/>
                    </a:stretch>
                  </pic:blipFill>
                  <pic:spPr>
                    <a:xfrm>
                      <a:off x="0" y="0"/>
                      <a:ext cx="5084054" cy="1849156"/>
                    </a:xfrm>
                    <a:prstGeom prst="rect">
                      <a:avLst/>
                    </a:prstGeom>
                  </pic:spPr>
                </pic:pic>
              </a:graphicData>
            </a:graphic>
          </wp:inline>
        </w:drawing>
      </w:r>
    </w:p>
    <w:p w14:paraId="672524AA" w14:textId="3E9662BF" w:rsidR="0022095D" w:rsidRDefault="0022095D" w:rsidP="006357D6">
      <w:pPr>
        <w:rPr>
          <w:lang w:val="en-US"/>
        </w:rPr>
      </w:pPr>
    </w:p>
    <w:p w14:paraId="74344C07" w14:textId="025731F2" w:rsidR="0034743F" w:rsidRPr="006B3E43" w:rsidRDefault="0034743F" w:rsidP="006B3E43">
      <w:pPr>
        <w:pStyle w:val="Heading1CL"/>
        <w:ind w:left="0"/>
        <w:rPr>
          <w:sz w:val="32"/>
          <w:szCs w:val="32"/>
        </w:rPr>
      </w:pPr>
      <w:bookmarkStart w:id="50" w:name="_Toc123813443"/>
      <w:bookmarkStart w:id="51" w:name="_Toc129608392"/>
      <w:r w:rsidRPr="006B3E43">
        <w:rPr>
          <w:sz w:val="32"/>
          <w:szCs w:val="32"/>
        </w:rPr>
        <w:t>Searching</w:t>
      </w:r>
      <w:r w:rsidR="0094036C" w:rsidRPr="006B3E43">
        <w:rPr>
          <w:sz w:val="32"/>
          <w:szCs w:val="32"/>
        </w:rPr>
        <w:t xml:space="preserve"> </w:t>
      </w:r>
      <w:r w:rsidR="00797635" w:rsidRPr="006B3E43">
        <w:rPr>
          <w:sz w:val="32"/>
          <w:szCs w:val="32"/>
        </w:rPr>
        <w:t>CMS</w:t>
      </w:r>
      <w:r w:rsidRPr="006B3E43">
        <w:rPr>
          <w:sz w:val="32"/>
          <w:szCs w:val="32"/>
        </w:rPr>
        <w:t xml:space="preserve"> Users</w:t>
      </w:r>
      <w:bookmarkEnd w:id="50"/>
      <w:bookmarkEnd w:id="51"/>
      <w:r w:rsidRPr="006B3E43">
        <w:rPr>
          <w:sz w:val="32"/>
          <w:szCs w:val="32"/>
        </w:rPr>
        <w:t xml:space="preserve"> </w:t>
      </w:r>
    </w:p>
    <w:p w14:paraId="6107682C" w14:textId="1D3EEE89" w:rsidR="0034743F" w:rsidRDefault="002B491C" w:rsidP="006B3E43">
      <w:pPr>
        <w:pStyle w:val="BodyText"/>
        <w:ind w:left="0"/>
        <w:rPr>
          <w:lang w:val="en-US"/>
        </w:rPr>
      </w:pPr>
      <w:r>
        <w:rPr>
          <w:lang w:val="en-US"/>
        </w:rPr>
        <w:t>This section allows the Company A</w:t>
      </w:r>
      <w:r w:rsidR="0034743F" w:rsidRPr="0097165D">
        <w:rPr>
          <w:lang w:val="en-US"/>
        </w:rPr>
        <w:t xml:space="preserve">dmin to search, edit, view and </w:t>
      </w:r>
      <w:r w:rsidR="0006471C">
        <w:rPr>
          <w:lang w:val="en-US"/>
        </w:rPr>
        <w:t>print</w:t>
      </w:r>
      <w:r w:rsidR="0034743F" w:rsidRPr="0097165D">
        <w:rPr>
          <w:lang w:val="en-US"/>
        </w:rPr>
        <w:t xml:space="preserve"> the users </w:t>
      </w:r>
      <w:r w:rsidR="0097165D">
        <w:rPr>
          <w:lang w:val="en-US"/>
        </w:rPr>
        <w:t xml:space="preserve">in </w:t>
      </w:r>
      <w:r w:rsidR="0034743F" w:rsidRPr="0097165D">
        <w:rPr>
          <w:lang w:val="en-US"/>
        </w:rPr>
        <w:t xml:space="preserve">the </w:t>
      </w:r>
      <w:r w:rsidR="009D3D48">
        <w:rPr>
          <w:lang w:val="en-US"/>
        </w:rPr>
        <w:t>TFB</w:t>
      </w:r>
      <w:r w:rsidR="0034743F" w:rsidRPr="0097165D">
        <w:rPr>
          <w:lang w:val="en-US"/>
        </w:rPr>
        <w:t xml:space="preserve"> system.</w:t>
      </w:r>
    </w:p>
    <w:p w14:paraId="43169517" w14:textId="2674C445" w:rsidR="0097165D" w:rsidRPr="00B616E0" w:rsidRDefault="0097165D" w:rsidP="006B3E43">
      <w:pPr>
        <w:pStyle w:val="ProcedureHeading"/>
        <w:ind w:left="0"/>
        <w:rPr>
          <w:lang w:val="en-US"/>
        </w:rPr>
      </w:pPr>
      <w:r>
        <w:rPr>
          <w:lang w:val="en-US"/>
        </w:rPr>
        <w:t xml:space="preserve">To search the user: </w:t>
      </w:r>
    </w:p>
    <w:p w14:paraId="54626FAB" w14:textId="02E5B725" w:rsidR="0097165D" w:rsidRDefault="0097165D" w:rsidP="001F7791">
      <w:pPr>
        <w:pStyle w:val="NumberedListing"/>
        <w:numPr>
          <w:ilvl w:val="0"/>
          <w:numId w:val="114"/>
        </w:numPr>
        <w:rPr>
          <w:lang w:val="en-US"/>
        </w:rPr>
      </w:pPr>
      <w:r>
        <w:rPr>
          <w:lang w:val="en-US"/>
        </w:rPr>
        <w:t xml:space="preserve">Click </w:t>
      </w:r>
      <w:r w:rsidRPr="00C05334">
        <w:rPr>
          <w:b/>
          <w:lang w:val="en-US"/>
        </w:rPr>
        <w:t>Registration</w:t>
      </w:r>
      <w:r>
        <w:rPr>
          <w:lang w:val="en-US"/>
        </w:rPr>
        <w:t>&gt;&gt;</w:t>
      </w:r>
      <w:r w:rsidR="0094036C">
        <w:rPr>
          <w:b/>
          <w:lang w:val="en-US"/>
        </w:rPr>
        <w:t xml:space="preserve"> </w:t>
      </w:r>
      <w:r w:rsidR="00797635">
        <w:rPr>
          <w:b/>
          <w:lang w:val="en-US"/>
        </w:rPr>
        <w:t>CMS</w:t>
      </w:r>
      <w:r w:rsidR="0094036C">
        <w:rPr>
          <w:b/>
          <w:lang w:val="en-US"/>
        </w:rPr>
        <w:t xml:space="preserve"> Us</w:t>
      </w:r>
      <w:r w:rsidRPr="00C05334">
        <w:rPr>
          <w:b/>
          <w:lang w:val="en-US"/>
        </w:rPr>
        <w:t>er</w:t>
      </w:r>
      <w:r>
        <w:rPr>
          <w:lang w:val="en-US"/>
        </w:rPr>
        <w:t>. The subsequent screen will be displayed.</w:t>
      </w:r>
    </w:p>
    <w:p w14:paraId="41AFA670" w14:textId="0A90DFAC" w:rsidR="006B3E43" w:rsidRDefault="006B3E43" w:rsidP="006B3E43">
      <w:pPr>
        <w:pStyle w:val="NumberedListing"/>
        <w:rPr>
          <w:lang w:val="en-US"/>
        </w:rPr>
      </w:pPr>
      <w:r w:rsidRPr="007D310C">
        <w:rPr>
          <w:noProof/>
          <w:lang w:val="en-US"/>
        </w:rPr>
        <w:drawing>
          <wp:inline distT="0" distB="0" distL="0" distR="0" wp14:anchorId="72E190D0" wp14:editId="7274437A">
            <wp:extent cx="5733415" cy="2115820"/>
            <wp:effectExtent l="0" t="0" r="635" b="0"/>
            <wp:docPr id="733" name="Picture 73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Picture 733" descr="Graphical user interface, table&#10;&#10;Description automatically generated"/>
                    <pic:cNvPicPr/>
                  </pic:nvPicPr>
                  <pic:blipFill>
                    <a:blip r:embed="rId70"/>
                    <a:stretch>
                      <a:fillRect/>
                    </a:stretch>
                  </pic:blipFill>
                  <pic:spPr>
                    <a:xfrm>
                      <a:off x="0" y="0"/>
                      <a:ext cx="5733415" cy="2115820"/>
                    </a:xfrm>
                    <a:prstGeom prst="rect">
                      <a:avLst/>
                    </a:prstGeom>
                  </pic:spPr>
                </pic:pic>
              </a:graphicData>
            </a:graphic>
          </wp:inline>
        </w:drawing>
      </w:r>
    </w:p>
    <w:p w14:paraId="01AA417B" w14:textId="5CE4A288" w:rsidR="0097165D" w:rsidRDefault="00797635" w:rsidP="006B3E43">
      <w:pPr>
        <w:pStyle w:val="Figure"/>
        <w:ind w:left="0" w:firstLine="0"/>
        <w:rPr>
          <w:lang w:val="en-US"/>
        </w:rPr>
      </w:pPr>
      <w:r>
        <w:rPr>
          <w:lang w:val="en-US"/>
        </w:rPr>
        <w:t>CMS</w:t>
      </w:r>
      <w:r w:rsidR="0094036C">
        <w:rPr>
          <w:lang w:val="en-US"/>
        </w:rPr>
        <w:t xml:space="preserve"> </w:t>
      </w:r>
      <w:r w:rsidR="00C05334">
        <w:rPr>
          <w:lang w:val="en-US"/>
        </w:rPr>
        <w:t xml:space="preserve">User List Search </w:t>
      </w:r>
      <w:r w:rsidR="00D8770D">
        <w:rPr>
          <w:lang w:val="en-US"/>
        </w:rPr>
        <w:t>Page</w:t>
      </w:r>
    </w:p>
    <w:p w14:paraId="19994DFA" w14:textId="757807BA" w:rsidR="00753530" w:rsidRPr="00212BD8" w:rsidRDefault="006B0E5E" w:rsidP="001F7791">
      <w:pPr>
        <w:pStyle w:val="NumberedListing"/>
        <w:numPr>
          <w:ilvl w:val="0"/>
          <w:numId w:val="114"/>
        </w:numPr>
        <w:rPr>
          <w:lang w:val="en-US"/>
        </w:rPr>
      </w:pPr>
      <w:r>
        <w:rPr>
          <w:lang w:val="en-US"/>
        </w:rPr>
        <w:t xml:space="preserve">Enter any one of the </w:t>
      </w:r>
      <w:r w:rsidR="00EC18A4">
        <w:rPr>
          <w:lang w:val="en-US"/>
        </w:rPr>
        <w:t>search</w:t>
      </w:r>
      <w:r>
        <w:rPr>
          <w:lang w:val="en-US"/>
        </w:rPr>
        <w:t xml:space="preserve"> criteria </w:t>
      </w:r>
      <w:r w:rsidR="00EC18A4">
        <w:rPr>
          <w:lang w:val="en-US"/>
        </w:rPr>
        <w:t xml:space="preserve">to view the user details. </w:t>
      </w:r>
      <w:r w:rsidR="00EC18A4" w:rsidRPr="00CD4015">
        <w:rPr>
          <w:lang w:val="en-US"/>
        </w:rPr>
        <w:t>Following</w:t>
      </w:r>
      <w:r w:rsidR="0097165D" w:rsidRPr="00CD4015">
        <w:rPr>
          <w:lang w:val="en-US"/>
        </w:rPr>
        <w:t xml:space="preserve"> are the field and button descriptions of the </w:t>
      </w:r>
      <w:r w:rsidR="0097165D" w:rsidRPr="006B0E5E">
        <w:rPr>
          <w:lang w:val="en-US"/>
        </w:rPr>
        <w:t xml:space="preserve">Search </w:t>
      </w:r>
      <w:r w:rsidR="00EC18A4">
        <w:rPr>
          <w:lang w:val="en-US"/>
        </w:rPr>
        <w:t xml:space="preserve">User </w:t>
      </w:r>
      <w:r w:rsidR="00AB4F4A">
        <w:rPr>
          <w:lang w:val="en-US"/>
        </w:rPr>
        <w:t>Tab</w:t>
      </w:r>
      <w:r w:rsidR="0097165D" w:rsidRPr="00CD4015">
        <w:rPr>
          <w:lang w:val="en-US"/>
        </w:rPr>
        <w:t>.</w:t>
      </w:r>
    </w:p>
    <w:tbl>
      <w:tblPr>
        <w:tblStyle w:val="TableGrid"/>
        <w:tblW w:w="0" w:type="auto"/>
        <w:jc w:val="center"/>
        <w:tblLook w:val="04A0" w:firstRow="1" w:lastRow="0" w:firstColumn="1" w:lastColumn="0" w:noHBand="0" w:noVBand="1"/>
      </w:tblPr>
      <w:tblGrid>
        <w:gridCol w:w="2843"/>
        <w:gridCol w:w="5137"/>
      </w:tblGrid>
      <w:tr w:rsidR="0097165D" w:rsidRPr="0013748C" w14:paraId="57635437" w14:textId="77777777" w:rsidTr="006B3E43">
        <w:trPr>
          <w:cantSplit/>
          <w:trHeight w:val="290"/>
          <w:tblHeader/>
          <w:jc w:val="center"/>
        </w:trPr>
        <w:tc>
          <w:tcPr>
            <w:tcW w:w="2843" w:type="dxa"/>
            <w:shd w:val="clear" w:color="auto" w:fill="BFBFBF" w:themeFill="background1" w:themeFillShade="BF"/>
          </w:tcPr>
          <w:p w14:paraId="26DC59F1" w14:textId="77777777" w:rsidR="0097165D" w:rsidRPr="0013748C" w:rsidRDefault="0097165D" w:rsidP="006B3E43">
            <w:pPr>
              <w:pStyle w:val="TableHeading"/>
              <w:spacing w:before="0" w:after="0"/>
            </w:pPr>
            <w:r w:rsidRPr="0013748C">
              <w:t>Field/Button description</w:t>
            </w:r>
          </w:p>
        </w:tc>
        <w:tc>
          <w:tcPr>
            <w:tcW w:w="5137" w:type="dxa"/>
            <w:shd w:val="clear" w:color="auto" w:fill="BFBFBF" w:themeFill="background1" w:themeFillShade="BF"/>
          </w:tcPr>
          <w:p w14:paraId="6E734678" w14:textId="77777777" w:rsidR="0097165D" w:rsidRPr="0013748C" w:rsidRDefault="0097165D" w:rsidP="006B3E43">
            <w:pPr>
              <w:pStyle w:val="TableHeading"/>
              <w:spacing w:before="0" w:after="0"/>
            </w:pPr>
            <w:r w:rsidRPr="0013748C">
              <w:t>Action/Input Required</w:t>
            </w:r>
          </w:p>
        </w:tc>
      </w:tr>
      <w:tr w:rsidR="0097165D" w:rsidRPr="0013748C" w14:paraId="3155DC14" w14:textId="77777777" w:rsidTr="005F6E78">
        <w:trPr>
          <w:cantSplit/>
          <w:jc w:val="center"/>
        </w:trPr>
        <w:tc>
          <w:tcPr>
            <w:tcW w:w="2843" w:type="dxa"/>
          </w:tcPr>
          <w:p w14:paraId="18A2AE1B" w14:textId="4625A35B" w:rsidR="0097165D" w:rsidRDefault="0097165D" w:rsidP="006B3E43">
            <w:pPr>
              <w:pStyle w:val="Tablefieldindent2"/>
              <w:spacing w:before="0" w:after="0"/>
              <w:ind w:left="0"/>
            </w:pPr>
            <w:r>
              <w:t>Login ID</w:t>
            </w:r>
          </w:p>
        </w:tc>
        <w:tc>
          <w:tcPr>
            <w:tcW w:w="5137" w:type="dxa"/>
          </w:tcPr>
          <w:p w14:paraId="33FDF968" w14:textId="606DF4C7" w:rsidR="0097165D" w:rsidRDefault="0097165D" w:rsidP="006B3E43">
            <w:pPr>
              <w:pStyle w:val="TableText"/>
              <w:spacing w:before="0" w:after="0"/>
            </w:pPr>
            <w:r>
              <w:t xml:space="preserve">Enter the </w:t>
            </w:r>
            <w:r w:rsidR="00EC18A4">
              <w:t>Login ID of the user</w:t>
            </w:r>
            <w:r w:rsidR="008807BE">
              <w:t>.</w:t>
            </w:r>
          </w:p>
        </w:tc>
      </w:tr>
      <w:tr w:rsidR="0097165D" w:rsidRPr="0013748C" w14:paraId="52883397" w14:textId="77777777" w:rsidTr="005F6E78">
        <w:trPr>
          <w:cantSplit/>
          <w:jc w:val="center"/>
        </w:trPr>
        <w:tc>
          <w:tcPr>
            <w:tcW w:w="2843" w:type="dxa"/>
          </w:tcPr>
          <w:p w14:paraId="45E8C82D" w14:textId="63AF080E" w:rsidR="0097165D" w:rsidRDefault="0094036C" w:rsidP="006B3E43">
            <w:pPr>
              <w:pStyle w:val="Tablefieldindent2"/>
              <w:spacing w:before="0" w:after="0"/>
              <w:ind w:left="0"/>
              <w:rPr>
                <w:noProof/>
                <w:lang w:val="en-SG" w:eastAsia="en-SG"/>
              </w:rPr>
            </w:pPr>
            <w:r>
              <w:rPr>
                <w:noProof/>
                <w:lang w:val="en-SG" w:eastAsia="en-SG"/>
              </w:rPr>
              <w:lastRenderedPageBreak/>
              <w:t xml:space="preserve">Party </w:t>
            </w:r>
            <w:r w:rsidR="0097165D">
              <w:rPr>
                <w:noProof/>
                <w:lang w:val="en-SG" w:eastAsia="en-SG"/>
              </w:rPr>
              <w:t xml:space="preserve">Name </w:t>
            </w:r>
          </w:p>
        </w:tc>
        <w:tc>
          <w:tcPr>
            <w:tcW w:w="5137" w:type="dxa"/>
          </w:tcPr>
          <w:p w14:paraId="0E54492E" w14:textId="16960CD6" w:rsidR="0097165D" w:rsidRDefault="0097165D" w:rsidP="006B3E43">
            <w:pPr>
              <w:pStyle w:val="TableText"/>
              <w:spacing w:before="0" w:after="0"/>
            </w:pPr>
            <w:r>
              <w:t xml:space="preserve">Enter the </w:t>
            </w:r>
            <w:r w:rsidR="00EC18A4">
              <w:t>name of the user.</w:t>
            </w:r>
          </w:p>
        </w:tc>
      </w:tr>
      <w:tr w:rsidR="00B50304" w:rsidRPr="0013748C" w14:paraId="2F6C4405" w14:textId="77777777" w:rsidTr="005F6E78">
        <w:trPr>
          <w:cantSplit/>
          <w:jc w:val="center"/>
        </w:trPr>
        <w:tc>
          <w:tcPr>
            <w:tcW w:w="2843" w:type="dxa"/>
          </w:tcPr>
          <w:p w14:paraId="61315C2A" w14:textId="423CB03E" w:rsidR="00B50304" w:rsidRDefault="00B50304" w:rsidP="006B3E43">
            <w:pPr>
              <w:pStyle w:val="Tablefieldindent2"/>
              <w:spacing w:before="0" w:after="0"/>
              <w:ind w:left="0"/>
              <w:rPr>
                <w:noProof/>
                <w:lang w:val="en-SG" w:eastAsia="en-SG"/>
              </w:rPr>
            </w:pPr>
            <w:r>
              <w:rPr>
                <w:noProof/>
                <w:lang w:val="en-SG" w:eastAsia="en-SG"/>
              </w:rPr>
              <w:t>Communication Mode</w:t>
            </w:r>
          </w:p>
        </w:tc>
        <w:tc>
          <w:tcPr>
            <w:tcW w:w="5137" w:type="dxa"/>
          </w:tcPr>
          <w:p w14:paraId="3DA9A002" w14:textId="668D6C54" w:rsidR="00B50304" w:rsidRDefault="00B50304" w:rsidP="006B3E43">
            <w:pPr>
              <w:pStyle w:val="TableText"/>
              <w:spacing w:before="0" w:after="0"/>
            </w:pPr>
            <w:r>
              <w:t>Enter communication mode of the user.</w:t>
            </w:r>
          </w:p>
        </w:tc>
      </w:tr>
      <w:tr w:rsidR="006B3E43" w:rsidRPr="0013748C" w14:paraId="45783268" w14:textId="77777777" w:rsidTr="005F6E78">
        <w:trPr>
          <w:cantSplit/>
          <w:jc w:val="center"/>
        </w:trPr>
        <w:tc>
          <w:tcPr>
            <w:tcW w:w="2843" w:type="dxa"/>
          </w:tcPr>
          <w:p w14:paraId="55A5569A" w14:textId="546B2256" w:rsidR="006B3E43" w:rsidRDefault="006B3E43" w:rsidP="006B3E43">
            <w:pPr>
              <w:pStyle w:val="Tablefieldindent2"/>
              <w:spacing w:before="0" w:after="0"/>
              <w:ind w:left="0"/>
              <w:rPr>
                <w:noProof/>
                <w:lang w:val="en-SG" w:eastAsia="en-SG"/>
              </w:rPr>
            </w:pPr>
            <w:r>
              <w:rPr>
                <w:noProof/>
                <w:lang w:val="en-SG" w:eastAsia="en-SG"/>
              </w:rPr>
              <w:t>First Name</w:t>
            </w:r>
          </w:p>
        </w:tc>
        <w:tc>
          <w:tcPr>
            <w:tcW w:w="5137" w:type="dxa"/>
          </w:tcPr>
          <w:p w14:paraId="42F82A36" w14:textId="77777777" w:rsidR="006B3E43" w:rsidRDefault="006B3E43" w:rsidP="006B3E43">
            <w:pPr>
              <w:pStyle w:val="TableText"/>
              <w:spacing w:before="0" w:after="0"/>
            </w:pPr>
          </w:p>
        </w:tc>
      </w:tr>
      <w:tr w:rsidR="006B3E43" w:rsidRPr="0013748C" w14:paraId="2EA195DB" w14:textId="77777777" w:rsidTr="005F6E78">
        <w:trPr>
          <w:cantSplit/>
          <w:jc w:val="center"/>
        </w:trPr>
        <w:tc>
          <w:tcPr>
            <w:tcW w:w="2843" w:type="dxa"/>
          </w:tcPr>
          <w:p w14:paraId="272F0949" w14:textId="5E8F1EE4" w:rsidR="006B3E43" w:rsidRDefault="006B3E43" w:rsidP="006B3E43">
            <w:pPr>
              <w:pStyle w:val="Tablefieldindent2"/>
              <w:spacing w:before="0" w:after="0"/>
              <w:ind w:left="0"/>
              <w:rPr>
                <w:noProof/>
                <w:lang w:val="en-SG" w:eastAsia="en-SG"/>
              </w:rPr>
            </w:pPr>
            <w:r>
              <w:rPr>
                <w:noProof/>
                <w:lang w:val="en-SG" w:eastAsia="en-SG"/>
              </w:rPr>
              <w:t>Middle Name</w:t>
            </w:r>
          </w:p>
        </w:tc>
        <w:tc>
          <w:tcPr>
            <w:tcW w:w="5137" w:type="dxa"/>
          </w:tcPr>
          <w:p w14:paraId="52840ADD" w14:textId="77777777" w:rsidR="006B3E43" w:rsidRDefault="006B3E43" w:rsidP="006B3E43">
            <w:pPr>
              <w:pStyle w:val="TableText"/>
              <w:spacing w:before="0" w:after="0"/>
            </w:pPr>
          </w:p>
        </w:tc>
      </w:tr>
      <w:tr w:rsidR="006B3E43" w:rsidRPr="0013748C" w14:paraId="4831FAD5" w14:textId="77777777" w:rsidTr="005F6E78">
        <w:trPr>
          <w:cantSplit/>
          <w:jc w:val="center"/>
        </w:trPr>
        <w:tc>
          <w:tcPr>
            <w:tcW w:w="2843" w:type="dxa"/>
          </w:tcPr>
          <w:p w14:paraId="3E3CFF50" w14:textId="19F7F006" w:rsidR="006B3E43" w:rsidRDefault="006B3E43" w:rsidP="006B3E43">
            <w:pPr>
              <w:pStyle w:val="Tablefieldindent2"/>
              <w:spacing w:before="0" w:after="0"/>
              <w:ind w:left="0"/>
              <w:rPr>
                <w:noProof/>
                <w:lang w:val="en-SG" w:eastAsia="en-SG"/>
              </w:rPr>
            </w:pPr>
            <w:r>
              <w:t>E-mail</w:t>
            </w:r>
          </w:p>
        </w:tc>
        <w:tc>
          <w:tcPr>
            <w:tcW w:w="5137" w:type="dxa"/>
          </w:tcPr>
          <w:p w14:paraId="451B6D04" w14:textId="57BFC3A9" w:rsidR="006B3E43" w:rsidRDefault="006B3E43" w:rsidP="006B3E43">
            <w:pPr>
              <w:pStyle w:val="TableText"/>
              <w:spacing w:before="0" w:after="0"/>
            </w:pPr>
            <w:r>
              <w:t>Enter the email ID of the user.</w:t>
            </w:r>
          </w:p>
        </w:tc>
      </w:tr>
      <w:tr w:rsidR="006B3E43" w:rsidRPr="0013748C" w14:paraId="7E070FDB" w14:textId="77777777" w:rsidTr="005F6E78">
        <w:trPr>
          <w:cantSplit/>
          <w:jc w:val="center"/>
        </w:trPr>
        <w:tc>
          <w:tcPr>
            <w:tcW w:w="2843" w:type="dxa"/>
          </w:tcPr>
          <w:p w14:paraId="410DFE37" w14:textId="2C84B105" w:rsidR="006B3E43" w:rsidRDefault="006B3E43" w:rsidP="006B3E43">
            <w:pPr>
              <w:pStyle w:val="Tablefieldindent2"/>
              <w:spacing w:before="0" w:after="0"/>
              <w:ind w:left="0"/>
            </w:pPr>
            <w:r>
              <w:t>Telephone Number</w:t>
            </w:r>
          </w:p>
        </w:tc>
        <w:tc>
          <w:tcPr>
            <w:tcW w:w="5137" w:type="dxa"/>
          </w:tcPr>
          <w:p w14:paraId="50DE5F9E" w14:textId="7987CB14" w:rsidR="006B3E43" w:rsidRDefault="006B3E43" w:rsidP="006B3E43">
            <w:pPr>
              <w:pStyle w:val="TableText"/>
              <w:spacing w:before="0" w:after="0"/>
            </w:pPr>
            <w:r>
              <w:t>Enter the telephone number.</w:t>
            </w:r>
          </w:p>
        </w:tc>
      </w:tr>
      <w:tr w:rsidR="006B3E43" w:rsidRPr="0013748C" w14:paraId="25AC2CC5" w14:textId="77777777" w:rsidTr="005F6E78">
        <w:trPr>
          <w:cantSplit/>
          <w:jc w:val="center"/>
        </w:trPr>
        <w:tc>
          <w:tcPr>
            <w:tcW w:w="2843" w:type="dxa"/>
          </w:tcPr>
          <w:p w14:paraId="54BF24EB" w14:textId="6986BC4B" w:rsidR="006B3E43" w:rsidRDefault="006B3E43" w:rsidP="006B3E43">
            <w:pPr>
              <w:pStyle w:val="Tablefieldindent2"/>
              <w:spacing w:before="0" w:after="0"/>
              <w:ind w:left="0"/>
            </w:pPr>
            <w:r>
              <w:t>Level</w:t>
            </w:r>
          </w:p>
        </w:tc>
        <w:tc>
          <w:tcPr>
            <w:tcW w:w="5137" w:type="dxa"/>
          </w:tcPr>
          <w:p w14:paraId="43F83F96" w14:textId="70F2772A" w:rsidR="006B3E43" w:rsidRDefault="006B3E43" w:rsidP="006B3E43">
            <w:pPr>
              <w:pStyle w:val="TableText"/>
              <w:spacing w:before="0" w:after="0"/>
            </w:pPr>
            <w:r>
              <w:t>Enter the level of user.</w:t>
            </w:r>
          </w:p>
        </w:tc>
      </w:tr>
      <w:tr w:rsidR="0094036C" w:rsidRPr="0013748C" w14:paraId="7ED1E40D" w14:textId="77777777" w:rsidTr="005F6E78">
        <w:trPr>
          <w:cantSplit/>
          <w:jc w:val="center"/>
        </w:trPr>
        <w:tc>
          <w:tcPr>
            <w:tcW w:w="2843" w:type="dxa"/>
          </w:tcPr>
          <w:p w14:paraId="59AB8CCF" w14:textId="52A42182" w:rsidR="0094036C" w:rsidRDefault="006B3E43" w:rsidP="006B3E43">
            <w:pPr>
              <w:pStyle w:val="Tablefieldindent2"/>
              <w:spacing w:before="0" w:after="0"/>
              <w:ind w:left="0"/>
            </w:pPr>
            <w:r>
              <w:t>Profile Pic</w:t>
            </w:r>
          </w:p>
        </w:tc>
        <w:tc>
          <w:tcPr>
            <w:tcW w:w="5137" w:type="dxa"/>
          </w:tcPr>
          <w:p w14:paraId="2545B8DE" w14:textId="34C11BCA" w:rsidR="0094036C" w:rsidRDefault="0094036C" w:rsidP="006B3E43">
            <w:pPr>
              <w:pStyle w:val="TableText"/>
              <w:spacing w:before="0" w:after="0"/>
            </w:pPr>
          </w:p>
        </w:tc>
      </w:tr>
      <w:tr w:rsidR="006B3E43" w:rsidRPr="0013748C" w14:paraId="69940A2D" w14:textId="77777777" w:rsidTr="005F6E78">
        <w:trPr>
          <w:cantSplit/>
          <w:jc w:val="center"/>
        </w:trPr>
        <w:tc>
          <w:tcPr>
            <w:tcW w:w="2843" w:type="dxa"/>
          </w:tcPr>
          <w:p w14:paraId="1272DAA3" w14:textId="07CF58B7" w:rsidR="006B3E43" w:rsidRDefault="006B3E43" w:rsidP="006B3E43">
            <w:pPr>
              <w:pStyle w:val="Tablefieldindent2"/>
              <w:spacing w:before="0" w:after="0"/>
              <w:ind w:left="0"/>
            </w:pPr>
            <w:r>
              <w:t>Created Date</w:t>
            </w:r>
          </w:p>
        </w:tc>
        <w:tc>
          <w:tcPr>
            <w:tcW w:w="5137" w:type="dxa"/>
          </w:tcPr>
          <w:p w14:paraId="5B3A607A" w14:textId="77777777" w:rsidR="006B3E43" w:rsidRDefault="006B3E43" w:rsidP="006B3E43">
            <w:pPr>
              <w:pStyle w:val="TableText"/>
              <w:spacing w:before="0" w:after="0"/>
            </w:pPr>
          </w:p>
        </w:tc>
      </w:tr>
    </w:tbl>
    <w:p w14:paraId="6FF82E21" w14:textId="77777777" w:rsidR="0097165D" w:rsidRDefault="0097165D" w:rsidP="0097165D">
      <w:pPr>
        <w:rPr>
          <w:lang w:val="en-US"/>
        </w:rPr>
      </w:pPr>
    </w:p>
    <w:tbl>
      <w:tblPr>
        <w:tblW w:w="0" w:type="auto"/>
        <w:tblInd w:w="270" w:type="dxa"/>
        <w:shd w:val="clear" w:color="auto" w:fill="FFFFFF" w:themeFill="background1"/>
        <w:tblLook w:val="01E0" w:firstRow="1" w:lastRow="1" w:firstColumn="1" w:lastColumn="1" w:noHBand="0" w:noVBand="0"/>
      </w:tblPr>
      <w:tblGrid>
        <w:gridCol w:w="650"/>
        <w:gridCol w:w="7910"/>
      </w:tblGrid>
      <w:tr w:rsidR="0097165D" w:rsidRPr="00A51DE3" w14:paraId="7A0302AF" w14:textId="77777777" w:rsidTr="00CA7CF2">
        <w:trPr>
          <w:trHeight w:val="2010"/>
        </w:trPr>
        <w:tc>
          <w:tcPr>
            <w:tcW w:w="650" w:type="dxa"/>
            <w:shd w:val="clear" w:color="auto" w:fill="C00000"/>
            <w:vAlign w:val="center"/>
          </w:tcPr>
          <w:p w14:paraId="1F0EA5A5" w14:textId="77777777" w:rsidR="0097165D" w:rsidRPr="00A51DE3" w:rsidRDefault="0097165D" w:rsidP="005F6E78">
            <w:pPr>
              <w:pStyle w:val="StyleCalloutSymbolScienceBold"/>
              <w:spacing w:before="100" w:after="100"/>
            </w:pPr>
            <w:r w:rsidRPr="00A51DE3">
              <w:t>@</w:t>
            </w:r>
          </w:p>
        </w:tc>
        <w:tc>
          <w:tcPr>
            <w:tcW w:w="7910" w:type="dxa"/>
            <w:shd w:val="clear" w:color="auto" w:fill="BFBFBF" w:themeFill="background1" w:themeFillShade="BF"/>
          </w:tcPr>
          <w:p w14:paraId="0FF575F3" w14:textId="18CD5E7D" w:rsidR="0097165D" w:rsidRDefault="0097165D" w:rsidP="00BE439B">
            <w:pPr>
              <w:pStyle w:val="CalloutText"/>
              <w:numPr>
                <w:ilvl w:val="0"/>
                <w:numId w:val="17"/>
              </w:numPr>
              <w:spacing w:before="100" w:after="100"/>
              <w:rPr>
                <w:lang w:val="en-US"/>
              </w:rPr>
            </w:pPr>
            <w:r>
              <w:rPr>
                <w:lang w:val="en-US"/>
              </w:rPr>
              <w:t xml:space="preserve">If you </w:t>
            </w:r>
            <w:r w:rsidR="00B50304">
              <w:rPr>
                <w:lang w:val="en-US"/>
              </w:rPr>
              <w:t>do</w:t>
            </w:r>
            <w:r>
              <w:rPr>
                <w:lang w:val="en-US"/>
              </w:rPr>
              <w:t xml:space="preserve"> not know the complete search phrase (words) for any criterion, enter partial search phrase (words) and click the </w:t>
            </w:r>
            <w:r w:rsidRPr="00891802">
              <w:rPr>
                <w:b/>
                <w:lang w:val="en-US"/>
              </w:rPr>
              <w:t>Search</w:t>
            </w:r>
            <w:r>
              <w:rPr>
                <w:b/>
                <w:lang w:val="en-US"/>
              </w:rPr>
              <w:t xml:space="preserve"> </w:t>
            </w:r>
            <w:r w:rsidRPr="00A87D15">
              <w:rPr>
                <w:lang w:val="en-US"/>
              </w:rPr>
              <w:t>icon</w:t>
            </w:r>
            <w:r>
              <w:rPr>
                <w:lang w:val="en-US"/>
              </w:rPr>
              <w:t xml:space="preserve">. </w:t>
            </w:r>
          </w:p>
          <w:p w14:paraId="56BA97EF" w14:textId="19AE94E3" w:rsidR="0097165D" w:rsidRPr="00146D05" w:rsidRDefault="0097165D" w:rsidP="00BE439B">
            <w:pPr>
              <w:pStyle w:val="CalloutText"/>
              <w:numPr>
                <w:ilvl w:val="0"/>
                <w:numId w:val="17"/>
              </w:numPr>
              <w:spacing w:before="100" w:after="100"/>
            </w:pPr>
            <w:r>
              <w:rPr>
                <w:lang w:val="en-US"/>
              </w:rPr>
              <w:t xml:space="preserve">To get an exact search result, you must enter the </w:t>
            </w:r>
            <w:r w:rsidR="00B50304">
              <w:rPr>
                <w:lang w:val="en-US"/>
              </w:rPr>
              <w:t>following search</w:t>
            </w:r>
            <w:r>
              <w:rPr>
                <w:lang w:val="en-US"/>
              </w:rPr>
              <w:t xml:space="preserve"> criteria: </w:t>
            </w:r>
          </w:p>
          <w:p w14:paraId="4F638F8E" w14:textId="0601B43A" w:rsidR="0097165D" w:rsidRPr="00A51DE3" w:rsidRDefault="0097165D" w:rsidP="00BE439B">
            <w:pPr>
              <w:pStyle w:val="CalloutText"/>
              <w:numPr>
                <w:ilvl w:val="1"/>
                <w:numId w:val="17"/>
              </w:numPr>
              <w:spacing w:before="100" w:after="100"/>
            </w:pPr>
            <w:r>
              <w:t>Login ID</w:t>
            </w:r>
          </w:p>
          <w:p w14:paraId="0A6BB777" w14:textId="77777777" w:rsidR="0097165D" w:rsidRDefault="0097165D" w:rsidP="00BE439B">
            <w:pPr>
              <w:pStyle w:val="CalloutText"/>
              <w:numPr>
                <w:ilvl w:val="1"/>
                <w:numId w:val="17"/>
              </w:numPr>
              <w:spacing w:before="100" w:after="100"/>
            </w:pPr>
            <w:r>
              <w:t>Name</w:t>
            </w:r>
          </w:p>
          <w:p w14:paraId="0CCB9AEC" w14:textId="3D420FBA" w:rsidR="0097165D" w:rsidRPr="00A51DE3" w:rsidRDefault="0097165D" w:rsidP="00BE439B">
            <w:pPr>
              <w:pStyle w:val="CalloutText"/>
              <w:numPr>
                <w:ilvl w:val="1"/>
                <w:numId w:val="17"/>
              </w:numPr>
              <w:spacing w:before="100" w:after="100"/>
            </w:pPr>
            <w:r>
              <w:t>Telephone Number</w:t>
            </w:r>
          </w:p>
        </w:tc>
      </w:tr>
    </w:tbl>
    <w:p w14:paraId="608AE131" w14:textId="616A1204" w:rsidR="0097165D" w:rsidRDefault="0097165D" w:rsidP="008807BE">
      <w:pPr>
        <w:rPr>
          <w:lang w:val="en-US"/>
        </w:rPr>
      </w:pPr>
    </w:p>
    <w:p w14:paraId="4AEE0B1D" w14:textId="1FF80230" w:rsidR="0097165D" w:rsidRDefault="0097165D" w:rsidP="001F7791">
      <w:pPr>
        <w:pStyle w:val="NumberedListing"/>
        <w:numPr>
          <w:ilvl w:val="0"/>
          <w:numId w:val="114"/>
        </w:numPr>
        <w:rPr>
          <w:lang w:val="en-US"/>
        </w:rPr>
      </w:pPr>
      <w:r>
        <w:rPr>
          <w:lang w:val="en-US"/>
        </w:rPr>
        <w:t xml:space="preserve">Enter the search criteria and Click </w:t>
      </w:r>
      <w:r>
        <w:rPr>
          <w:noProof/>
          <w:lang w:val="en-SG" w:eastAsia="en-SG"/>
        </w:rPr>
        <w:drawing>
          <wp:inline distT="0" distB="0" distL="0" distR="0" wp14:anchorId="292D2A1C" wp14:editId="44B52E17">
            <wp:extent cx="161905" cy="209524"/>
            <wp:effectExtent l="19050" t="19050" r="10160" b="1968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1905" cy="209524"/>
                    </a:xfrm>
                    <a:prstGeom prst="rect">
                      <a:avLst/>
                    </a:prstGeom>
                    <a:ln>
                      <a:solidFill>
                        <a:schemeClr val="tx1"/>
                      </a:solidFill>
                    </a:ln>
                  </pic:spPr>
                </pic:pic>
              </a:graphicData>
            </a:graphic>
          </wp:inline>
        </w:drawing>
      </w:r>
      <w:r>
        <w:rPr>
          <w:lang w:val="en-US"/>
        </w:rPr>
        <w:t xml:space="preserve"> icon to view the matching results in the </w:t>
      </w:r>
      <w:r w:rsidRPr="006B0E5E">
        <w:rPr>
          <w:lang w:val="en-US"/>
        </w:rPr>
        <w:t>Search Results</w:t>
      </w:r>
      <w:r>
        <w:rPr>
          <w:lang w:val="en-US"/>
        </w:rPr>
        <w:t xml:space="preserve"> </w:t>
      </w:r>
      <w:r w:rsidR="00D8770D">
        <w:rPr>
          <w:lang w:val="en-US"/>
        </w:rPr>
        <w:t>Page</w:t>
      </w:r>
      <w:r>
        <w:rPr>
          <w:lang w:val="en-US"/>
        </w:rPr>
        <w:t>.</w:t>
      </w:r>
    </w:p>
    <w:p w14:paraId="0878B71E" w14:textId="5A8C1649" w:rsidR="00A40B00" w:rsidRDefault="00A40B00" w:rsidP="00A40B00">
      <w:pPr>
        <w:pStyle w:val="NumberedListing"/>
        <w:spacing w:after="0"/>
        <w:rPr>
          <w:lang w:val="en-US"/>
        </w:rPr>
      </w:pPr>
      <w:r>
        <w:rPr>
          <w:noProof/>
        </w:rPr>
        <w:drawing>
          <wp:inline distT="0" distB="0" distL="0" distR="0" wp14:anchorId="4B3FDA7E" wp14:editId="37639B77">
            <wp:extent cx="5733415" cy="1311910"/>
            <wp:effectExtent l="0" t="0" r="635" b="2540"/>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3415" cy="1311910"/>
                    </a:xfrm>
                    <a:prstGeom prst="rect">
                      <a:avLst/>
                    </a:prstGeom>
                  </pic:spPr>
                </pic:pic>
              </a:graphicData>
            </a:graphic>
          </wp:inline>
        </w:drawing>
      </w:r>
    </w:p>
    <w:p w14:paraId="0EB2BAF7" w14:textId="7F3E5596" w:rsidR="00C05334" w:rsidRDefault="00797635" w:rsidP="00A40B00">
      <w:pPr>
        <w:pStyle w:val="Figure"/>
        <w:ind w:left="0" w:firstLine="0"/>
        <w:rPr>
          <w:lang w:val="en-US"/>
        </w:rPr>
      </w:pPr>
      <w:r>
        <w:rPr>
          <w:lang w:val="en-US"/>
        </w:rPr>
        <w:t>CMS</w:t>
      </w:r>
      <w:r w:rsidR="0097200B">
        <w:rPr>
          <w:lang w:val="en-US"/>
        </w:rPr>
        <w:t xml:space="preserve"> </w:t>
      </w:r>
      <w:r w:rsidR="00C05334">
        <w:rPr>
          <w:lang w:val="en-US"/>
        </w:rPr>
        <w:t xml:space="preserve">User List Search Result </w:t>
      </w:r>
      <w:r w:rsidR="00D8770D">
        <w:rPr>
          <w:lang w:val="en-US"/>
        </w:rPr>
        <w:t>Page</w:t>
      </w:r>
    </w:p>
    <w:p w14:paraId="4E06DE7F" w14:textId="79A90917" w:rsidR="0021746E" w:rsidRDefault="0021746E">
      <w:pPr>
        <w:rPr>
          <w:lang w:val="en-US"/>
        </w:rPr>
      </w:pPr>
      <w:r>
        <w:rPr>
          <w:lang w:val="en-US"/>
        </w:rPr>
        <w:br w:type="page"/>
      </w:r>
    </w:p>
    <w:p w14:paraId="0B19094E" w14:textId="1511B3CF" w:rsidR="00962C9A" w:rsidRPr="00A40B00" w:rsidRDefault="00BD639A" w:rsidP="00A40B00">
      <w:pPr>
        <w:pStyle w:val="Heading1CL"/>
        <w:ind w:left="0"/>
        <w:rPr>
          <w:sz w:val="32"/>
          <w:szCs w:val="32"/>
        </w:rPr>
      </w:pPr>
      <w:bookmarkStart w:id="52" w:name="_Toc123813444"/>
      <w:bookmarkStart w:id="53" w:name="_Toc129608393"/>
      <w:r w:rsidRPr="00A40B00">
        <w:rPr>
          <w:sz w:val="32"/>
          <w:szCs w:val="32"/>
        </w:rPr>
        <w:lastRenderedPageBreak/>
        <w:t>V</w:t>
      </w:r>
      <w:r w:rsidR="00C84AAD" w:rsidRPr="00A40B00">
        <w:rPr>
          <w:sz w:val="32"/>
          <w:szCs w:val="32"/>
        </w:rPr>
        <w:t xml:space="preserve">iewing </w:t>
      </w:r>
      <w:r w:rsidR="00797635" w:rsidRPr="00A40B00">
        <w:rPr>
          <w:sz w:val="32"/>
          <w:szCs w:val="32"/>
        </w:rPr>
        <w:t>CMS</w:t>
      </w:r>
      <w:r w:rsidR="007E11EC" w:rsidRPr="00A40B00">
        <w:rPr>
          <w:sz w:val="32"/>
          <w:szCs w:val="32"/>
        </w:rPr>
        <w:t xml:space="preserve"> </w:t>
      </w:r>
      <w:r w:rsidR="00C84AAD" w:rsidRPr="00A40B00">
        <w:rPr>
          <w:sz w:val="32"/>
          <w:szCs w:val="32"/>
        </w:rPr>
        <w:t>User Details</w:t>
      </w:r>
      <w:bookmarkEnd w:id="52"/>
      <w:bookmarkEnd w:id="53"/>
    </w:p>
    <w:p w14:paraId="1E294B58" w14:textId="3A65D511" w:rsidR="00AD1716" w:rsidRDefault="00AD1716" w:rsidP="00A40B00">
      <w:pPr>
        <w:pStyle w:val="Figure"/>
        <w:ind w:left="1151"/>
        <w:rPr>
          <w:lang w:val="en-US"/>
        </w:rPr>
      </w:pPr>
      <w:r w:rsidRPr="00C1263A">
        <w:rPr>
          <w:b w:val="0"/>
          <w:lang w:val="en-US"/>
        </w:rPr>
        <w:t xml:space="preserve">This functionality allows </w:t>
      </w:r>
      <w:r w:rsidR="002B491C">
        <w:rPr>
          <w:b w:val="0"/>
          <w:lang w:val="en-US"/>
        </w:rPr>
        <w:t xml:space="preserve">the Company Admin </w:t>
      </w:r>
      <w:r w:rsidRPr="00C1263A">
        <w:rPr>
          <w:b w:val="0"/>
          <w:lang w:val="en-US"/>
        </w:rPr>
        <w:t xml:space="preserve">to </w:t>
      </w:r>
      <w:r>
        <w:rPr>
          <w:b w:val="0"/>
          <w:lang w:val="en-US"/>
        </w:rPr>
        <w:t>view the user details</w:t>
      </w:r>
      <w:r>
        <w:rPr>
          <w:lang w:val="en-US"/>
        </w:rPr>
        <w:t>.</w:t>
      </w:r>
    </w:p>
    <w:p w14:paraId="313C3913" w14:textId="1FD2881E" w:rsidR="00AD1716" w:rsidRDefault="00AD1716" w:rsidP="00A40B00">
      <w:pPr>
        <w:pStyle w:val="ProcedureHeading"/>
        <w:ind w:left="0"/>
        <w:rPr>
          <w:lang w:val="en-US"/>
        </w:rPr>
      </w:pPr>
      <w:r>
        <w:rPr>
          <w:lang w:val="en-US"/>
        </w:rPr>
        <w:t xml:space="preserve">To view the </w:t>
      </w:r>
      <w:r w:rsidR="00797635">
        <w:rPr>
          <w:lang w:val="en-US"/>
        </w:rPr>
        <w:t>CMS</w:t>
      </w:r>
      <w:r w:rsidR="00753530">
        <w:rPr>
          <w:lang w:val="en-US"/>
        </w:rPr>
        <w:t xml:space="preserve"> </w:t>
      </w:r>
      <w:r>
        <w:rPr>
          <w:lang w:val="en-US"/>
        </w:rPr>
        <w:t>user details:</w:t>
      </w:r>
    </w:p>
    <w:p w14:paraId="6E665A07" w14:textId="68E0FF14" w:rsidR="00AD1716" w:rsidRDefault="00AD1716" w:rsidP="001F7791">
      <w:pPr>
        <w:pStyle w:val="NumberedListing"/>
        <w:numPr>
          <w:ilvl w:val="0"/>
          <w:numId w:val="83"/>
        </w:numPr>
        <w:rPr>
          <w:lang w:val="en-US"/>
        </w:rPr>
      </w:pPr>
      <w:r w:rsidRPr="006A0A73">
        <w:rPr>
          <w:lang w:val="en-US"/>
        </w:rPr>
        <w:t xml:space="preserve">From the search results, click the </w:t>
      </w:r>
      <w:r w:rsidR="00A40B00" w:rsidRPr="00A40B00">
        <w:rPr>
          <w:noProof/>
          <w:lang w:val="en-SG" w:eastAsia="en-SG"/>
        </w:rPr>
        <w:drawing>
          <wp:inline distT="0" distB="0" distL="0" distR="0" wp14:anchorId="7FEDE423" wp14:editId="10B41D9E">
            <wp:extent cx="220980" cy="228600"/>
            <wp:effectExtent l="0" t="0" r="7620"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2322" b="23380"/>
                    <a:stretch/>
                  </pic:blipFill>
                  <pic:spPr bwMode="auto">
                    <a:xfrm>
                      <a:off x="0" y="0"/>
                      <a:ext cx="222464" cy="230135"/>
                    </a:xfrm>
                    <a:prstGeom prst="rect">
                      <a:avLst/>
                    </a:prstGeom>
                    <a:ln>
                      <a:noFill/>
                    </a:ln>
                    <a:extLst>
                      <a:ext uri="{53640926-AAD7-44D8-BBD7-CCE9431645EC}">
                        <a14:shadowObscured xmlns:a14="http://schemas.microsoft.com/office/drawing/2010/main"/>
                      </a:ext>
                    </a:extLst>
                  </pic:spPr>
                </pic:pic>
              </a:graphicData>
            </a:graphic>
          </wp:inline>
        </w:drawing>
      </w:r>
      <w:r w:rsidR="005E6BBB">
        <w:rPr>
          <w:lang w:val="en-US"/>
        </w:rPr>
        <w:t xml:space="preserve"> icon to </w:t>
      </w:r>
      <w:r w:rsidR="0021746E">
        <w:rPr>
          <w:lang w:val="en-US"/>
        </w:rPr>
        <w:t>v</w:t>
      </w:r>
      <w:r w:rsidRPr="006A0A73">
        <w:rPr>
          <w:lang w:val="en-US"/>
        </w:rPr>
        <w:t>iew</w:t>
      </w:r>
      <w:r>
        <w:rPr>
          <w:lang w:val="en-US"/>
        </w:rPr>
        <w:t xml:space="preserve"> </w:t>
      </w:r>
      <w:r w:rsidR="005E6BBB">
        <w:rPr>
          <w:lang w:val="en-US"/>
        </w:rPr>
        <w:t xml:space="preserve">the personal </w:t>
      </w:r>
      <w:r w:rsidR="0021746E">
        <w:rPr>
          <w:lang w:val="en-US"/>
        </w:rPr>
        <w:t>d</w:t>
      </w:r>
      <w:r w:rsidRPr="006A0A73">
        <w:rPr>
          <w:lang w:val="en-US"/>
        </w:rPr>
        <w:t>etails</w:t>
      </w:r>
      <w:r w:rsidR="0021746E">
        <w:rPr>
          <w:lang w:val="en-US"/>
        </w:rPr>
        <w:t>.</w:t>
      </w:r>
      <w:r w:rsidRPr="006A0A73">
        <w:rPr>
          <w:lang w:val="en-US"/>
        </w:rPr>
        <w:t xml:space="preserve"> </w:t>
      </w:r>
    </w:p>
    <w:p w14:paraId="6798AD5C" w14:textId="6DB51CA0" w:rsidR="00AD1716" w:rsidRPr="002A7239" w:rsidRDefault="00A40B00" w:rsidP="00A40B00">
      <w:pPr>
        <w:pStyle w:val="NumberedListing"/>
        <w:spacing w:after="0"/>
        <w:rPr>
          <w:lang w:val="en-US"/>
        </w:rPr>
      </w:pPr>
      <w:r>
        <w:rPr>
          <w:noProof/>
        </w:rPr>
        <w:drawing>
          <wp:inline distT="0" distB="0" distL="0" distR="0" wp14:anchorId="397C00BB" wp14:editId="2D588BCD">
            <wp:extent cx="5733415" cy="1922780"/>
            <wp:effectExtent l="0" t="0" r="635" b="127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3415" cy="1922780"/>
                    </a:xfrm>
                    <a:prstGeom prst="rect">
                      <a:avLst/>
                    </a:prstGeom>
                  </pic:spPr>
                </pic:pic>
              </a:graphicData>
            </a:graphic>
          </wp:inline>
        </w:drawing>
      </w:r>
    </w:p>
    <w:p w14:paraId="673F9523" w14:textId="02AB515A" w:rsidR="00AD1716" w:rsidRDefault="005E6BBB" w:rsidP="00AD1716">
      <w:pPr>
        <w:pStyle w:val="Figure"/>
        <w:rPr>
          <w:lang w:val="en-US"/>
        </w:rPr>
      </w:pPr>
      <w:r>
        <w:rPr>
          <w:lang w:val="en-US"/>
        </w:rPr>
        <w:t xml:space="preserve">Personal Details </w:t>
      </w:r>
      <w:r w:rsidR="00AB4F4A">
        <w:rPr>
          <w:lang w:val="en-US"/>
        </w:rPr>
        <w:t>Tab</w:t>
      </w:r>
      <w:r w:rsidR="00AD1716">
        <w:rPr>
          <w:lang w:val="en-US"/>
        </w:rPr>
        <w:t xml:space="preserve"> </w:t>
      </w:r>
    </w:p>
    <w:p w14:paraId="0D493D14" w14:textId="58182966" w:rsidR="00AD1716" w:rsidRDefault="00AD1716" w:rsidP="001F7791">
      <w:pPr>
        <w:pStyle w:val="NumberedListing"/>
        <w:numPr>
          <w:ilvl w:val="0"/>
          <w:numId w:val="83"/>
        </w:numPr>
        <w:rPr>
          <w:lang w:val="en-US"/>
        </w:rPr>
      </w:pPr>
      <w:r w:rsidRPr="00565D24">
        <w:rPr>
          <w:lang w:val="en-US"/>
        </w:rPr>
        <w:t xml:space="preserve">Click </w:t>
      </w:r>
      <w:r w:rsidR="005E6BBB">
        <w:rPr>
          <w:lang w:val="en-US"/>
        </w:rPr>
        <w:t xml:space="preserve">User Details </w:t>
      </w:r>
      <w:r>
        <w:rPr>
          <w:noProof/>
          <w:lang w:val="en-IN" w:eastAsia="en-IN"/>
        </w:rPr>
        <w:t>tab</w:t>
      </w:r>
      <w:r>
        <w:rPr>
          <w:lang w:val="en-US"/>
        </w:rPr>
        <w:t xml:space="preserve"> </w:t>
      </w:r>
      <w:r w:rsidRPr="00565D24">
        <w:rPr>
          <w:lang w:val="en-US"/>
        </w:rPr>
        <w:t xml:space="preserve">to view </w:t>
      </w:r>
      <w:r>
        <w:rPr>
          <w:lang w:val="en-US"/>
        </w:rPr>
        <w:t xml:space="preserve">the </w:t>
      </w:r>
      <w:r w:rsidR="005E6BBB">
        <w:rPr>
          <w:lang w:val="en-US"/>
        </w:rPr>
        <w:t xml:space="preserve">user </w:t>
      </w:r>
      <w:r>
        <w:rPr>
          <w:lang w:val="en-US"/>
        </w:rPr>
        <w:t>details.</w:t>
      </w:r>
    </w:p>
    <w:p w14:paraId="31F910E3" w14:textId="6E4C6A6E" w:rsidR="00A40B00" w:rsidRDefault="00A40B00" w:rsidP="00A40B00">
      <w:pPr>
        <w:pStyle w:val="NumberedListing"/>
        <w:spacing w:after="0"/>
        <w:ind w:left="360"/>
        <w:rPr>
          <w:lang w:val="en-US"/>
        </w:rPr>
      </w:pPr>
      <w:r>
        <w:rPr>
          <w:noProof/>
        </w:rPr>
        <w:drawing>
          <wp:inline distT="0" distB="0" distL="0" distR="0" wp14:anchorId="049BEFB5" wp14:editId="1D5452C9">
            <wp:extent cx="5733415" cy="2211070"/>
            <wp:effectExtent l="0" t="0" r="635" b="0"/>
            <wp:docPr id="742" name="Picture 7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742" descr="A screenshot of a computer&#10;&#10;Description automatically generated"/>
                    <pic:cNvPicPr/>
                  </pic:nvPicPr>
                  <pic:blipFill>
                    <a:blip r:embed="rId80"/>
                    <a:stretch>
                      <a:fillRect/>
                    </a:stretch>
                  </pic:blipFill>
                  <pic:spPr>
                    <a:xfrm>
                      <a:off x="0" y="0"/>
                      <a:ext cx="5733415" cy="2211070"/>
                    </a:xfrm>
                    <a:prstGeom prst="rect">
                      <a:avLst/>
                    </a:prstGeom>
                  </pic:spPr>
                </pic:pic>
              </a:graphicData>
            </a:graphic>
          </wp:inline>
        </w:drawing>
      </w:r>
    </w:p>
    <w:p w14:paraId="4214AB42" w14:textId="488568B9" w:rsidR="0055338B" w:rsidRPr="0055338B" w:rsidRDefault="00A40B00" w:rsidP="00A40B00">
      <w:pPr>
        <w:pStyle w:val="Figure"/>
        <w:tabs>
          <w:tab w:val="clear" w:pos="1728"/>
        </w:tabs>
        <w:ind w:left="0" w:firstLine="0"/>
        <w:rPr>
          <w:lang w:val="en-US"/>
        </w:rPr>
      </w:pPr>
      <w:r>
        <w:rPr>
          <w:lang w:val="en-US"/>
        </w:rPr>
        <w:tab/>
      </w:r>
      <w:r w:rsidR="00797635">
        <w:rPr>
          <w:lang w:val="en-US"/>
        </w:rPr>
        <w:t>CMS</w:t>
      </w:r>
      <w:r w:rsidR="0055338B">
        <w:rPr>
          <w:lang w:val="en-US"/>
        </w:rPr>
        <w:t xml:space="preserve"> User Details </w:t>
      </w:r>
      <w:r w:rsidR="00AB4F4A">
        <w:rPr>
          <w:lang w:val="en-US"/>
        </w:rPr>
        <w:t>Tab</w:t>
      </w:r>
    </w:p>
    <w:p w14:paraId="5AAC8C9A" w14:textId="6420C4EA" w:rsidR="00AD1716" w:rsidRDefault="00AD1716" w:rsidP="001F7791">
      <w:pPr>
        <w:pStyle w:val="NumberedListing"/>
        <w:numPr>
          <w:ilvl w:val="0"/>
          <w:numId w:val="83"/>
        </w:numPr>
        <w:rPr>
          <w:lang w:val="en-US"/>
        </w:rPr>
      </w:pPr>
      <w:r w:rsidRPr="00565D24">
        <w:rPr>
          <w:lang w:val="en-US"/>
        </w:rPr>
        <w:t xml:space="preserve">Click </w:t>
      </w:r>
      <w:r w:rsidR="005E6BBB" w:rsidRPr="00C05334">
        <w:rPr>
          <w:b/>
          <w:lang w:val="en-US"/>
        </w:rPr>
        <w:t>Role</w:t>
      </w:r>
      <w:r w:rsidR="005E6BBB">
        <w:rPr>
          <w:lang w:val="en-US"/>
        </w:rPr>
        <w:t xml:space="preserve"> </w:t>
      </w:r>
      <w:r>
        <w:rPr>
          <w:noProof/>
          <w:lang w:val="en-IN" w:eastAsia="en-IN"/>
        </w:rPr>
        <w:t>tab</w:t>
      </w:r>
      <w:r>
        <w:rPr>
          <w:lang w:val="en-US"/>
        </w:rPr>
        <w:t xml:space="preserve"> </w:t>
      </w:r>
      <w:r w:rsidRPr="00565D24">
        <w:rPr>
          <w:lang w:val="en-US"/>
        </w:rPr>
        <w:t>to view</w:t>
      </w:r>
      <w:r w:rsidR="005E6BBB">
        <w:rPr>
          <w:lang w:val="en-US"/>
        </w:rPr>
        <w:t xml:space="preserve"> and edit the roles</w:t>
      </w:r>
      <w:r>
        <w:rPr>
          <w:lang w:val="en-US"/>
        </w:rPr>
        <w:t>.</w:t>
      </w:r>
    </w:p>
    <w:p w14:paraId="582F43A3" w14:textId="45156A0F" w:rsidR="00A40B00" w:rsidRDefault="00A40B00" w:rsidP="00A40B00">
      <w:pPr>
        <w:pStyle w:val="NumberedListing"/>
        <w:spacing w:after="0"/>
        <w:ind w:left="360"/>
        <w:rPr>
          <w:lang w:val="en-US"/>
        </w:rPr>
      </w:pPr>
      <w:r>
        <w:rPr>
          <w:noProof/>
        </w:rPr>
        <w:drawing>
          <wp:inline distT="0" distB="0" distL="0" distR="0" wp14:anchorId="6192A2DB" wp14:editId="25FF67CA">
            <wp:extent cx="5733415" cy="1097915"/>
            <wp:effectExtent l="0" t="0" r="635" b="6985"/>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3415" cy="1097915"/>
                    </a:xfrm>
                    <a:prstGeom prst="rect">
                      <a:avLst/>
                    </a:prstGeom>
                  </pic:spPr>
                </pic:pic>
              </a:graphicData>
            </a:graphic>
          </wp:inline>
        </w:drawing>
      </w:r>
    </w:p>
    <w:p w14:paraId="5B9B0394" w14:textId="15D61FF0" w:rsidR="00BD639A" w:rsidRPr="0039104D" w:rsidRDefault="00797635" w:rsidP="0021746E">
      <w:pPr>
        <w:pStyle w:val="Figure"/>
        <w:rPr>
          <w:lang w:val="en-US"/>
        </w:rPr>
      </w:pPr>
      <w:r>
        <w:rPr>
          <w:lang w:val="en-US"/>
        </w:rPr>
        <w:t>CMS</w:t>
      </w:r>
      <w:r w:rsidR="0055338B" w:rsidRPr="0001074E">
        <w:rPr>
          <w:lang w:val="en-US"/>
        </w:rPr>
        <w:t xml:space="preserve"> </w:t>
      </w:r>
      <w:r w:rsidR="00C05334" w:rsidRPr="0001074E">
        <w:rPr>
          <w:lang w:val="en-US"/>
        </w:rPr>
        <w:t>User</w:t>
      </w:r>
      <w:r w:rsidR="00B954EF" w:rsidRPr="00212BD8">
        <w:rPr>
          <w:lang w:val="en-US"/>
        </w:rPr>
        <w:t xml:space="preserve"> Role</w:t>
      </w:r>
      <w:r w:rsidR="00C05334" w:rsidRPr="00212BD8">
        <w:rPr>
          <w:lang w:val="en-US"/>
        </w:rPr>
        <w:t xml:space="preserve"> Details </w:t>
      </w:r>
      <w:r w:rsidR="00AB4F4A" w:rsidRPr="00212BD8">
        <w:rPr>
          <w:lang w:val="en-US"/>
        </w:rPr>
        <w:t>Tab</w:t>
      </w:r>
    </w:p>
    <w:p w14:paraId="082147FF" w14:textId="1D693C2B" w:rsidR="00AD1716" w:rsidRPr="009B6AC4" w:rsidRDefault="00AD1716" w:rsidP="001F7791">
      <w:pPr>
        <w:pStyle w:val="NumberedListing"/>
        <w:numPr>
          <w:ilvl w:val="0"/>
          <w:numId w:val="83"/>
        </w:numPr>
        <w:rPr>
          <w:lang w:val="en-US"/>
        </w:rPr>
      </w:pPr>
      <w:r w:rsidRPr="00565D24">
        <w:rPr>
          <w:lang w:val="en-US"/>
        </w:rPr>
        <w:t xml:space="preserve">Click </w:t>
      </w:r>
      <w:r>
        <w:rPr>
          <w:noProof/>
          <w:lang w:val="en-IN" w:eastAsia="en-IN"/>
        </w:rPr>
        <w:t xml:space="preserve">the </w:t>
      </w:r>
      <w:r w:rsidR="00A40B00">
        <w:rPr>
          <w:noProof/>
          <w:lang w:val="en-SG" w:eastAsia="en-SG"/>
        </w:rPr>
        <w:t>Reset password t</w:t>
      </w:r>
      <w:r>
        <w:rPr>
          <w:noProof/>
          <w:lang w:val="en-IN" w:eastAsia="en-IN"/>
        </w:rPr>
        <w:t xml:space="preserve">o </w:t>
      </w:r>
      <w:r w:rsidR="00A40B00">
        <w:rPr>
          <w:noProof/>
          <w:lang w:val="en-IN" w:eastAsia="en-IN"/>
        </w:rPr>
        <w:t>reset password</w:t>
      </w:r>
    </w:p>
    <w:p w14:paraId="6935F597" w14:textId="3BF2D268" w:rsidR="009B6AC4" w:rsidRPr="00565D24" w:rsidRDefault="009B6AC4" w:rsidP="009B6AC4">
      <w:pPr>
        <w:pStyle w:val="NumberedListing"/>
        <w:spacing w:after="0"/>
        <w:ind w:left="360"/>
        <w:rPr>
          <w:lang w:val="en-US"/>
        </w:rPr>
      </w:pPr>
      <w:r>
        <w:rPr>
          <w:noProof/>
        </w:rPr>
        <w:lastRenderedPageBreak/>
        <w:drawing>
          <wp:inline distT="0" distB="0" distL="0" distR="0" wp14:anchorId="6D7EC575" wp14:editId="5415984C">
            <wp:extent cx="5631815" cy="2107565"/>
            <wp:effectExtent l="0" t="0" r="6985" b="6985"/>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772"/>
                    <a:stretch/>
                  </pic:blipFill>
                  <pic:spPr bwMode="auto">
                    <a:xfrm>
                      <a:off x="0" y="0"/>
                      <a:ext cx="5631815" cy="2107565"/>
                    </a:xfrm>
                    <a:prstGeom prst="rect">
                      <a:avLst/>
                    </a:prstGeom>
                    <a:ln>
                      <a:noFill/>
                    </a:ln>
                    <a:extLst>
                      <a:ext uri="{53640926-AAD7-44D8-BBD7-CCE9431645EC}">
                        <a14:shadowObscured xmlns:a14="http://schemas.microsoft.com/office/drawing/2010/main"/>
                      </a:ext>
                    </a:extLst>
                  </pic:spPr>
                </pic:pic>
              </a:graphicData>
            </a:graphic>
          </wp:inline>
        </w:drawing>
      </w:r>
    </w:p>
    <w:p w14:paraId="05D815E8" w14:textId="2F4E76AB" w:rsidR="00BD639A" w:rsidRPr="00212BD8" w:rsidRDefault="00AD1716" w:rsidP="0021746E">
      <w:pPr>
        <w:pStyle w:val="Figure"/>
        <w:rPr>
          <w:lang w:val="en-US"/>
        </w:rPr>
      </w:pPr>
      <w:r w:rsidRPr="0001074E">
        <w:rPr>
          <w:lang w:val="en-US"/>
        </w:rPr>
        <w:t xml:space="preserve">View </w:t>
      </w:r>
      <w:r w:rsidR="00C05334" w:rsidRPr="0001074E">
        <w:rPr>
          <w:lang w:val="en-US"/>
        </w:rPr>
        <w:t xml:space="preserve">User Role </w:t>
      </w:r>
      <w:r w:rsidRPr="00212BD8">
        <w:rPr>
          <w:lang w:val="en-US"/>
        </w:rPr>
        <w:t xml:space="preserve">Details </w:t>
      </w:r>
      <w:r w:rsidR="00404A51" w:rsidRPr="00212BD8">
        <w:rPr>
          <w:lang w:val="en-US"/>
        </w:rPr>
        <w:t>Popup</w:t>
      </w:r>
    </w:p>
    <w:p w14:paraId="68F6566D" w14:textId="3D993435" w:rsidR="00AD1716" w:rsidRDefault="00AD1716" w:rsidP="00AD1716">
      <w:pPr>
        <w:pStyle w:val="Figure"/>
        <w:rPr>
          <w:lang w:val="en-US"/>
        </w:rPr>
      </w:pPr>
    </w:p>
    <w:p w14:paraId="4D5E70E2" w14:textId="37FF4363" w:rsidR="00AD1716" w:rsidRDefault="00AD1716" w:rsidP="001F7791">
      <w:pPr>
        <w:pStyle w:val="NumberedListing"/>
        <w:numPr>
          <w:ilvl w:val="0"/>
          <w:numId w:val="83"/>
        </w:numPr>
        <w:rPr>
          <w:lang w:val="en-US"/>
        </w:rPr>
      </w:pPr>
      <w:r>
        <w:rPr>
          <w:lang w:val="en-US"/>
        </w:rPr>
        <w:t>Click the</w:t>
      </w:r>
      <w:r w:rsidR="009B6AC4">
        <w:rPr>
          <w:lang w:val="en-US"/>
        </w:rPr>
        <w:t xml:space="preserve"> </w:t>
      </w:r>
      <w:r w:rsidR="009B6AC4">
        <w:rPr>
          <w:noProof/>
        </w:rPr>
        <w:drawing>
          <wp:inline distT="0" distB="0" distL="0" distR="0" wp14:anchorId="135BD00E" wp14:editId="2D859D80">
            <wp:extent cx="231775" cy="250568"/>
            <wp:effectExtent l="0" t="0" r="0" b="0"/>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3899" cy="252864"/>
                    </a:xfrm>
                    <a:prstGeom prst="rect">
                      <a:avLst/>
                    </a:prstGeom>
                  </pic:spPr>
                </pic:pic>
              </a:graphicData>
            </a:graphic>
          </wp:inline>
        </w:drawing>
      </w:r>
      <w:r>
        <w:rPr>
          <w:lang w:val="en-US"/>
        </w:rPr>
        <w:t xml:space="preserve">  icon to print preview the </w:t>
      </w:r>
      <w:r w:rsidR="00C05334">
        <w:rPr>
          <w:lang w:val="en-US"/>
        </w:rPr>
        <w:t xml:space="preserve">role </w:t>
      </w:r>
      <w:r>
        <w:rPr>
          <w:lang w:val="en-US"/>
        </w:rPr>
        <w:t>details.</w:t>
      </w:r>
    </w:p>
    <w:p w14:paraId="660A947C" w14:textId="209CF81B" w:rsidR="009B6AC4" w:rsidRDefault="009B6AC4" w:rsidP="009B6AC4">
      <w:pPr>
        <w:pStyle w:val="NumberedListing"/>
        <w:spacing w:before="0" w:after="0"/>
        <w:ind w:left="360"/>
        <w:rPr>
          <w:lang w:val="en-US"/>
        </w:rPr>
      </w:pPr>
      <w:r>
        <w:rPr>
          <w:noProof/>
        </w:rPr>
        <w:drawing>
          <wp:inline distT="0" distB="0" distL="0" distR="0" wp14:anchorId="40E6DA6E" wp14:editId="4092FB21">
            <wp:extent cx="5733415" cy="1714500"/>
            <wp:effectExtent l="0" t="0" r="635" b="0"/>
            <wp:docPr id="747" name="Picture 7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Picture 747" descr="Graphical user interface, text, application&#10;&#10;Description automatically generated"/>
                    <pic:cNvPicPr/>
                  </pic:nvPicPr>
                  <pic:blipFill>
                    <a:blip r:embed="rId84"/>
                    <a:stretch>
                      <a:fillRect/>
                    </a:stretch>
                  </pic:blipFill>
                  <pic:spPr>
                    <a:xfrm>
                      <a:off x="0" y="0"/>
                      <a:ext cx="5733415" cy="1714500"/>
                    </a:xfrm>
                    <a:prstGeom prst="rect">
                      <a:avLst/>
                    </a:prstGeom>
                  </pic:spPr>
                </pic:pic>
              </a:graphicData>
            </a:graphic>
          </wp:inline>
        </w:drawing>
      </w:r>
    </w:p>
    <w:p w14:paraId="72FB30C7" w14:textId="6913A3CA" w:rsidR="00AD1716" w:rsidRDefault="009B6AC4" w:rsidP="009B6AC4">
      <w:pPr>
        <w:pStyle w:val="Figure"/>
        <w:ind w:left="0" w:firstLine="0"/>
        <w:rPr>
          <w:lang w:val="en-US"/>
        </w:rPr>
      </w:pPr>
      <w:r>
        <w:rPr>
          <w:lang w:val="en-US"/>
        </w:rPr>
        <w:t xml:space="preserve">        </w:t>
      </w:r>
      <w:r w:rsidR="00AD1716">
        <w:rPr>
          <w:lang w:val="en-US"/>
        </w:rPr>
        <w:t xml:space="preserve">Print Preview Details </w:t>
      </w:r>
      <w:r w:rsidR="00D8770D">
        <w:rPr>
          <w:lang w:val="en-US"/>
        </w:rPr>
        <w:t>Popup</w:t>
      </w:r>
    </w:p>
    <w:p w14:paraId="4C6A2C79" w14:textId="1CD7435D" w:rsidR="0021746E" w:rsidRDefault="0021746E">
      <w:pPr>
        <w:rPr>
          <w:lang w:val="en-US"/>
        </w:rPr>
      </w:pPr>
      <w:r>
        <w:rPr>
          <w:lang w:val="en-US"/>
        </w:rPr>
        <w:br w:type="page"/>
      </w:r>
    </w:p>
    <w:p w14:paraId="4FDAB0DF" w14:textId="140DD686" w:rsidR="006B0E5E" w:rsidRPr="009A05F8" w:rsidRDefault="006B0E5E" w:rsidP="009A05F8">
      <w:pPr>
        <w:pStyle w:val="Heading1CL"/>
        <w:ind w:left="0"/>
        <w:rPr>
          <w:sz w:val="32"/>
          <w:szCs w:val="32"/>
        </w:rPr>
      </w:pPr>
      <w:bookmarkStart w:id="54" w:name="_Toc123813445"/>
      <w:bookmarkStart w:id="55" w:name="_Toc129608394"/>
      <w:r w:rsidRPr="009A05F8">
        <w:rPr>
          <w:sz w:val="32"/>
          <w:szCs w:val="32"/>
        </w:rPr>
        <w:lastRenderedPageBreak/>
        <w:t>Updating</w:t>
      </w:r>
      <w:r w:rsidR="00753530" w:rsidRPr="009A05F8">
        <w:rPr>
          <w:sz w:val="32"/>
          <w:szCs w:val="32"/>
        </w:rPr>
        <w:t xml:space="preserve"> </w:t>
      </w:r>
      <w:r w:rsidR="00797635" w:rsidRPr="009A05F8">
        <w:rPr>
          <w:sz w:val="32"/>
          <w:szCs w:val="32"/>
        </w:rPr>
        <w:t>CMS</w:t>
      </w:r>
      <w:r w:rsidRPr="009A05F8">
        <w:rPr>
          <w:sz w:val="32"/>
          <w:szCs w:val="32"/>
        </w:rPr>
        <w:t xml:space="preserve"> User Details</w:t>
      </w:r>
      <w:bookmarkEnd w:id="54"/>
      <w:bookmarkEnd w:id="55"/>
    </w:p>
    <w:p w14:paraId="37F87AD3" w14:textId="0C427D5D" w:rsidR="00EC18A4" w:rsidRDefault="002B491C" w:rsidP="009A05F8">
      <w:pPr>
        <w:pStyle w:val="BodyText"/>
        <w:ind w:left="0"/>
        <w:rPr>
          <w:lang w:val="en-US"/>
        </w:rPr>
      </w:pPr>
      <w:r>
        <w:rPr>
          <w:lang w:val="en-US"/>
        </w:rPr>
        <w:t>This section allows the Company A</w:t>
      </w:r>
      <w:r w:rsidR="00EC18A4" w:rsidRPr="0097165D">
        <w:rPr>
          <w:lang w:val="en-US"/>
        </w:rPr>
        <w:t>dmin to search</w:t>
      </w:r>
      <w:r w:rsidR="00936DE5">
        <w:rPr>
          <w:lang w:val="en-US"/>
        </w:rPr>
        <w:t xml:space="preserve"> </w:t>
      </w:r>
      <w:r w:rsidR="00936DE5" w:rsidRPr="0097165D">
        <w:rPr>
          <w:lang w:val="en-US"/>
        </w:rPr>
        <w:t>and</w:t>
      </w:r>
      <w:r w:rsidR="00EC18A4" w:rsidRPr="0097165D">
        <w:rPr>
          <w:lang w:val="en-US"/>
        </w:rPr>
        <w:t xml:space="preserve"> edit the users </w:t>
      </w:r>
      <w:r w:rsidR="00EC18A4">
        <w:rPr>
          <w:lang w:val="en-US"/>
        </w:rPr>
        <w:t xml:space="preserve">in </w:t>
      </w:r>
      <w:r w:rsidR="00EC18A4" w:rsidRPr="0097165D">
        <w:rPr>
          <w:lang w:val="en-US"/>
        </w:rPr>
        <w:t xml:space="preserve">the </w:t>
      </w:r>
      <w:r w:rsidR="009D3D48">
        <w:rPr>
          <w:lang w:val="en-US"/>
        </w:rPr>
        <w:t>TFB</w:t>
      </w:r>
      <w:r w:rsidR="00EC18A4" w:rsidRPr="0097165D">
        <w:rPr>
          <w:lang w:val="en-US"/>
        </w:rPr>
        <w:t xml:space="preserve"> system.</w:t>
      </w:r>
    </w:p>
    <w:p w14:paraId="528CB775" w14:textId="77777777" w:rsidR="00EC18A4" w:rsidRPr="00B616E0" w:rsidRDefault="00EC18A4" w:rsidP="009A05F8">
      <w:pPr>
        <w:pStyle w:val="ProcedureHeading"/>
        <w:ind w:left="0"/>
        <w:rPr>
          <w:lang w:val="en-US"/>
        </w:rPr>
      </w:pPr>
      <w:r>
        <w:rPr>
          <w:lang w:val="en-US"/>
        </w:rPr>
        <w:t xml:space="preserve">To search the user: </w:t>
      </w:r>
    </w:p>
    <w:p w14:paraId="7B66F64A" w14:textId="3127E4CF" w:rsidR="00EC18A4" w:rsidRDefault="00EC18A4" w:rsidP="001F7791">
      <w:pPr>
        <w:pStyle w:val="NumberedListing"/>
        <w:numPr>
          <w:ilvl w:val="0"/>
          <w:numId w:val="22"/>
        </w:numPr>
        <w:rPr>
          <w:lang w:val="en-US"/>
        </w:rPr>
      </w:pPr>
      <w:r>
        <w:rPr>
          <w:lang w:val="en-US"/>
        </w:rPr>
        <w:t xml:space="preserve">Click </w:t>
      </w:r>
      <w:r w:rsidRPr="00C05334">
        <w:rPr>
          <w:b/>
          <w:lang w:val="en-US"/>
        </w:rPr>
        <w:t>Registration</w:t>
      </w:r>
      <w:r w:rsidR="00753530">
        <w:rPr>
          <w:b/>
          <w:lang w:val="en-US"/>
        </w:rPr>
        <w:t xml:space="preserve"> </w:t>
      </w:r>
      <w:r>
        <w:rPr>
          <w:lang w:val="en-US"/>
        </w:rPr>
        <w:t>&gt;&gt;</w:t>
      </w:r>
      <w:r w:rsidR="00753530">
        <w:rPr>
          <w:b/>
          <w:lang w:val="en-US"/>
        </w:rPr>
        <w:t xml:space="preserve"> </w:t>
      </w:r>
      <w:r w:rsidR="00797635">
        <w:rPr>
          <w:b/>
          <w:lang w:val="en-US"/>
        </w:rPr>
        <w:t>CMS</w:t>
      </w:r>
      <w:r w:rsidR="00753530">
        <w:rPr>
          <w:b/>
          <w:lang w:val="en-US"/>
        </w:rPr>
        <w:t xml:space="preserve"> U</w:t>
      </w:r>
      <w:r w:rsidRPr="00C05334">
        <w:rPr>
          <w:b/>
          <w:lang w:val="en-US"/>
        </w:rPr>
        <w:t>ser</w:t>
      </w:r>
      <w:r>
        <w:rPr>
          <w:lang w:val="en-US"/>
        </w:rPr>
        <w:t>. The subsequent screen will be displayed.</w:t>
      </w:r>
    </w:p>
    <w:p w14:paraId="6281B489" w14:textId="49DAAA24" w:rsidR="009A05F8" w:rsidRDefault="009A05F8" w:rsidP="00680E48">
      <w:pPr>
        <w:pStyle w:val="NumberedListing"/>
        <w:spacing w:after="0"/>
        <w:rPr>
          <w:lang w:val="en-US"/>
        </w:rPr>
      </w:pPr>
      <w:r>
        <w:rPr>
          <w:noProof/>
        </w:rPr>
        <w:drawing>
          <wp:inline distT="0" distB="0" distL="0" distR="0" wp14:anchorId="64BE0BEE" wp14:editId="49E01FF6">
            <wp:extent cx="5733415" cy="2351405"/>
            <wp:effectExtent l="0" t="0" r="635" b="0"/>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3415" cy="2351405"/>
                    </a:xfrm>
                    <a:prstGeom prst="rect">
                      <a:avLst/>
                    </a:prstGeom>
                  </pic:spPr>
                </pic:pic>
              </a:graphicData>
            </a:graphic>
          </wp:inline>
        </w:drawing>
      </w:r>
    </w:p>
    <w:p w14:paraId="26293E1A" w14:textId="0C357B1F" w:rsidR="00C05334" w:rsidRPr="00C05334" w:rsidRDefault="00797635" w:rsidP="00680E48">
      <w:pPr>
        <w:pStyle w:val="Figure"/>
        <w:ind w:left="1511"/>
        <w:rPr>
          <w:lang w:val="en-US"/>
        </w:rPr>
      </w:pPr>
      <w:r>
        <w:rPr>
          <w:lang w:val="en-US"/>
        </w:rPr>
        <w:t>CMS</w:t>
      </w:r>
      <w:r w:rsidR="005B4ABF">
        <w:rPr>
          <w:lang w:val="en-US"/>
        </w:rPr>
        <w:t xml:space="preserve"> </w:t>
      </w:r>
      <w:r w:rsidR="00C05334">
        <w:rPr>
          <w:lang w:val="en-US"/>
        </w:rPr>
        <w:t xml:space="preserve">User List Search </w:t>
      </w:r>
      <w:r w:rsidR="00D8770D">
        <w:rPr>
          <w:lang w:val="en-US"/>
        </w:rPr>
        <w:t>Page</w:t>
      </w:r>
    </w:p>
    <w:p w14:paraId="0A9D1D9F" w14:textId="77777777" w:rsidR="006B7AB3" w:rsidRPr="006B7AB3" w:rsidRDefault="006B7AB3" w:rsidP="009D3D48">
      <w:pPr>
        <w:rPr>
          <w:lang w:val="en-US"/>
        </w:rPr>
      </w:pPr>
    </w:p>
    <w:p w14:paraId="75EB81B5" w14:textId="7E4D07AE" w:rsidR="00EC18A4" w:rsidRDefault="00680E48" w:rsidP="001F7791">
      <w:pPr>
        <w:pStyle w:val="NumberedListing"/>
        <w:numPr>
          <w:ilvl w:val="0"/>
          <w:numId w:val="22"/>
        </w:numPr>
        <w:rPr>
          <w:lang w:val="en-US"/>
        </w:rPr>
      </w:pPr>
      <w:r>
        <w:rPr>
          <w:lang w:val="en-US"/>
        </w:rPr>
        <w:t xml:space="preserve">Click on the user you want to update the details and then update the detail and click onto </w:t>
      </w:r>
      <w:r>
        <w:rPr>
          <w:noProof/>
        </w:rPr>
        <w:drawing>
          <wp:inline distT="0" distB="0" distL="0" distR="0" wp14:anchorId="1482D275" wp14:editId="3975FBE3">
            <wp:extent cx="660787" cy="168275"/>
            <wp:effectExtent l="0" t="0" r="6350" b="3175"/>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65943" cy="169588"/>
                    </a:xfrm>
                    <a:prstGeom prst="rect">
                      <a:avLst/>
                    </a:prstGeom>
                  </pic:spPr>
                </pic:pic>
              </a:graphicData>
            </a:graphic>
          </wp:inline>
        </w:drawing>
      </w:r>
      <w:r>
        <w:rPr>
          <w:lang w:val="en-US"/>
        </w:rPr>
        <w:t xml:space="preserve"> menu the successful message will be popped up for the same</w:t>
      </w:r>
    </w:p>
    <w:p w14:paraId="026798F2" w14:textId="03AD4F58" w:rsidR="006B0E5E" w:rsidRDefault="00680E48" w:rsidP="00680E48">
      <w:pPr>
        <w:rPr>
          <w:lang w:val="en-US"/>
        </w:rPr>
      </w:pPr>
      <w:r>
        <w:rPr>
          <w:noProof/>
        </w:rPr>
        <w:drawing>
          <wp:inline distT="0" distB="0" distL="0" distR="0" wp14:anchorId="534295C6" wp14:editId="3F551FCF">
            <wp:extent cx="5733415" cy="3011805"/>
            <wp:effectExtent l="0" t="0" r="635" b="0"/>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2468"/>
                    <a:stretch/>
                  </pic:blipFill>
                  <pic:spPr bwMode="auto">
                    <a:xfrm>
                      <a:off x="0" y="0"/>
                      <a:ext cx="5733415" cy="3011805"/>
                    </a:xfrm>
                    <a:prstGeom prst="rect">
                      <a:avLst/>
                    </a:prstGeom>
                    <a:ln>
                      <a:noFill/>
                    </a:ln>
                    <a:extLst>
                      <a:ext uri="{53640926-AAD7-44D8-BBD7-CCE9431645EC}">
                        <a14:shadowObscured xmlns:a14="http://schemas.microsoft.com/office/drawing/2010/main"/>
                      </a:ext>
                    </a:extLst>
                  </pic:spPr>
                </pic:pic>
              </a:graphicData>
            </a:graphic>
          </wp:inline>
        </w:drawing>
      </w:r>
    </w:p>
    <w:p w14:paraId="6FBB94C8" w14:textId="2AC98AAF" w:rsidR="00C05334" w:rsidRDefault="00C05334" w:rsidP="00C05334">
      <w:pPr>
        <w:pStyle w:val="Figure"/>
        <w:rPr>
          <w:lang w:val="en-US"/>
        </w:rPr>
      </w:pPr>
      <w:r>
        <w:rPr>
          <w:lang w:val="en-US"/>
        </w:rPr>
        <w:t xml:space="preserve">User Details Edit </w:t>
      </w:r>
      <w:r w:rsidR="00AB4F4A">
        <w:rPr>
          <w:lang w:val="en-US"/>
        </w:rPr>
        <w:t>Tab</w:t>
      </w:r>
    </w:p>
    <w:p w14:paraId="6C9EFB6F" w14:textId="77777777" w:rsidR="00680E48" w:rsidRDefault="00680E48" w:rsidP="009A05F8">
      <w:pPr>
        <w:pStyle w:val="Heading1CL"/>
        <w:ind w:left="0"/>
        <w:rPr>
          <w:sz w:val="32"/>
          <w:szCs w:val="32"/>
        </w:rPr>
      </w:pPr>
      <w:bookmarkStart w:id="56" w:name="_Toc123813446"/>
    </w:p>
    <w:p w14:paraId="4497E1E1" w14:textId="77777777" w:rsidR="00680E48" w:rsidRDefault="00680E48" w:rsidP="009A05F8">
      <w:pPr>
        <w:pStyle w:val="Heading1CL"/>
        <w:ind w:left="0"/>
        <w:rPr>
          <w:sz w:val="32"/>
          <w:szCs w:val="32"/>
        </w:rPr>
      </w:pPr>
    </w:p>
    <w:p w14:paraId="0E15920E" w14:textId="2A20BA4D" w:rsidR="0092645E" w:rsidRPr="009A05F8" w:rsidRDefault="0092645E" w:rsidP="009A05F8">
      <w:pPr>
        <w:pStyle w:val="Heading1CL"/>
        <w:ind w:left="0"/>
        <w:rPr>
          <w:sz w:val="32"/>
          <w:szCs w:val="32"/>
        </w:rPr>
      </w:pPr>
      <w:bookmarkStart w:id="57" w:name="_Toc129608395"/>
      <w:r w:rsidRPr="009A05F8">
        <w:rPr>
          <w:sz w:val="32"/>
          <w:szCs w:val="32"/>
        </w:rPr>
        <w:lastRenderedPageBreak/>
        <w:t xml:space="preserve">Creating </w:t>
      </w:r>
      <w:r w:rsidR="009A05F8" w:rsidRPr="009A05F8">
        <w:rPr>
          <w:sz w:val="32"/>
          <w:szCs w:val="32"/>
        </w:rPr>
        <w:t>RRCO</w:t>
      </w:r>
      <w:r w:rsidRPr="009A05F8">
        <w:rPr>
          <w:sz w:val="32"/>
          <w:szCs w:val="32"/>
        </w:rPr>
        <w:t xml:space="preserve"> User</w:t>
      </w:r>
      <w:bookmarkEnd w:id="56"/>
      <w:bookmarkEnd w:id="57"/>
      <w:r w:rsidRPr="009A05F8">
        <w:rPr>
          <w:sz w:val="32"/>
          <w:szCs w:val="32"/>
        </w:rPr>
        <w:t xml:space="preserve"> </w:t>
      </w:r>
    </w:p>
    <w:p w14:paraId="4C18B1C0" w14:textId="052EEAC6" w:rsidR="0062513F" w:rsidRDefault="0092645E" w:rsidP="003867FF">
      <w:pPr>
        <w:pStyle w:val="BodyText"/>
        <w:ind w:left="0"/>
        <w:rPr>
          <w:lang w:val="en-US"/>
        </w:rPr>
      </w:pPr>
      <w:r>
        <w:rPr>
          <w:lang w:val="en-US"/>
        </w:rPr>
        <w:t xml:space="preserve">The Company Administrator </w:t>
      </w:r>
      <w:r w:rsidR="00D166B4">
        <w:rPr>
          <w:lang w:val="en-US"/>
        </w:rPr>
        <w:t xml:space="preserve">can </w:t>
      </w:r>
      <w:r>
        <w:rPr>
          <w:lang w:val="en-US"/>
        </w:rPr>
        <w:t xml:space="preserve">create the </w:t>
      </w:r>
      <w:r w:rsidR="00DB7A28">
        <w:rPr>
          <w:lang w:val="en-US"/>
        </w:rPr>
        <w:t>Front End</w:t>
      </w:r>
      <w:r>
        <w:rPr>
          <w:lang w:val="en-US"/>
        </w:rPr>
        <w:t xml:space="preserve"> users using the </w:t>
      </w:r>
      <w:r w:rsidR="003867FF">
        <w:rPr>
          <w:lang w:val="en-US"/>
        </w:rPr>
        <w:t>eCMS</w:t>
      </w:r>
      <w:r>
        <w:rPr>
          <w:lang w:val="en-US"/>
        </w:rPr>
        <w:t xml:space="preserve"> Application.</w:t>
      </w:r>
    </w:p>
    <w:p w14:paraId="0E7B01D8" w14:textId="105D827D" w:rsidR="0092645E" w:rsidRPr="00B616E0" w:rsidRDefault="0092645E" w:rsidP="003867FF">
      <w:pPr>
        <w:pStyle w:val="ProcedureHeading"/>
        <w:ind w:left="0"/>
        <w:rPr>
          <w:lang w:val="en-US"/>
        </w:rPr>
      </w:pPr>
      <w:r>
        <w:rPr>
          <w:lang w:val="en-US"/>
        </w:rPr>
        <w:t xml:space="preserve">To create a </w:t>
      </w:r>
      <w:r w:rsidR="00DB7A28">
        <w:rPr>
          <w:lang w:val="en-US"/>
        </w:rPr>
        <w:t>Front End</w:t>
      </w:r>
      <w:r>
        <w:rPr>
          <w:lang w:val="en-US"/>
        </w:rPr>
        <w:t xml:space="preserve"> user: </w:t>
      </w:r>
    </w:p>
    <w:p w14:paraId="20028739" w14:textId="03EAB4C2" w:rsidR="0092645E" w:rsidRDefault="0092645E" w:rsidP="001F7791">
      <w:pPr>
        <w:pStyle w:val="NumberedListing"/>
        <w:numPr>
          <w:ilvl w:val="0"/>
          <w:numId w:val="31"/>
        </w:numPr>
        <w:rPr>
          <w:lang w:val="en-US"/>
        </w:rPr>
      </w:pPr>
      <w:r w:rsidRPr="00C30D15">
        <w:rPr>
          <w:lang w:val="en-US"/>
        </w:rPr>
        <w:t xml:space="preserve">Login to </w:t>
      </w:r>
      <w:r w:rsidR="009D3D48">
        <w:rPr>
          <w:lang w:val="en-US"/>
        </w:rPr>
        <w:t>TFB</w:t>
      </w:r>
      <w:r>
        <w:rPr>
          <w:lang w:val="en-US"/>
        </w:rPr>
        <w:t xml:space="preserve"> </w:t>
      </w:r>
      <w:r w:rsidRPr="00C30D15">
        <w:rPr>
          <w:lang w:val="en-US"/>
        </w:rPr>
        <w:t xml:space="preserve">application and </w:t>
      </w:r>
      <w:r w:rsidR="00A56E83">
        <w:rPr>
          <w:lang w:val="en-US"/>
        </w:rPr>
        <w:t xml:space="preserve">Click </w:t>
      </w:r>
      <w:r w:rsidR="00A56E83" w:rsidRPr="00C05334">
        <w:rPr>
          <w:b/>
          <w:lang w:val="en-US"/>
        </w:rPr>
        <w:t>Registration</w:t>
      </w:r>
      <w:r w:rsidR="00A56E83">
        <w:rPr>
          <w:b/>
          <w:lang w:val="en-US"/>
        </w:rPr>
        <w:t xml:space="preserve"> </w:t>
      </w:r>
      <w:r w:rsidR="00A56E83">
        <w:rPr>
          <w:lang w:val="en-US"/>
        </w:rPr>
        <w:t xml:space="preserve">&gt;&gt; </w:t>
      </w:r>
      <w:r w:rsidR="00DB7A28">
        <w:rPr>
          <w:b/>
          <w:lang w:val="en-US"/>
        </w:rPr>
        <w:t>FRONT END</w:t>
      </w:r>
      <w:r w:rsidR="00A56E83">
        <w:rPr>
          <w:lang w:val="en-US"/>
        </w:rPr>
        <w:t xml:space="preserve"> </w:t>
      </w:r>
      <w:r w:rsidR="00A56E83" w:rsidRPr="00C05334">
        <w:rPr>
          <w:b/>
          <w:lang w:val="en-US"/>
        </w:rPr>
        <w:t>User</w:t>
      </w:r>
      <w:r w:rsidR="00A56E83">
        <w:rPr>
          <w:lang w:val="en-US"/>
        </w:rPr>
        <w:t>. The subsequent screen will be displayed.</w:t>
      </w:r>
    </w:p>
    <w:p w14:paraId="1C0A61B0" w14:textId="1BE93777" w:rsidR="0092645E" w:rsidRDefault="003867FF" w:rsidP="003867FF">
      <w:pPr>
        <w:pStyle w:val="NumberedListing"/>
        <w:ind w:left="360"/>
        <w:rPr>
          <w:lang w:val="en-US"/>
        </w:rPr>
      </w:pPr>
      <w:r w:rsidRPr="003867FF">
        <w:rPr>
          <w:noProof/>
          <w:lang w:val="en-US"/>
        </w:rPr>
        <w:drawing>
          <wp:inline distT="0" distB="0" distL="0" distR="0" wp14:anchorId="61C59F68" wp14:editId="5D9CCDA3">
            <wp:extent cx="5619750" cy="1719580"/>
            <wp:effectExtent l="0" t="0" r="0" b="0"/>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9750" cy="1719580"/>
                    </a:xfrm>
                    <a:prstGeom prst="rect">
                      <a:avLst/>
                    </a:prstGeom>
                  </pic:spPr>
                </pic:pic>
              </a:graphicData>
            </a:graphic>
          </wp:inline>
        </w:drawing>
      </w:r>
    </w:p>
    <w:p w14:paraId="776C4468" w14:textId="027AB211" w:rsidR="0092645E" w:rsidRPr="00D166B4" w:rsidRDefault="003867FF" w:rsidP="00D166B4">
      <w:pPr>
        <w:pStyle w:val="Figure"/>
      </w:pPr>
      <w:r>
        <w:rPr>
          <w:lang w:val="en-US"/>
        </w:rPr>
        <w:t>RRCO</w:t>
      </w:r>
      <w:r w:rsidR="0092645E">
        <w:rPr>
          <w:lang w:val="en-US"/>
        </w:rPr>
        <w:t xml:space="preserve"> User List Page</w:t>
      </w:r>
    </w:p>
    <w:p w14:paraId="550AE677" w14:textId="306E0C19" w:rsidR="00F246D1" w:rsidRDefault="00F246D1" w:rsidP="001F7791">
      <w:pPr>
        <w:pStyle w:val="NumberedListing"/>
        <w:numPr>
          <w:ilvl w:val="0"/>
          <w:numId w:val="31"/>
        </w:numPr>
        <w:rPr>
          <w:lang w:val="en-US"/>
        </w:rPr>
      </w:pPr>
      <w:r>
        <w:rPr>
          <w:lang w:val="en-US"/>
        </w:rPr>
        <w:t xml:space="preserve">Click </w:t>
      </w:r>
      <w:r w:rsidRPr="00212BD8">
        <w:rPr>
          <w:b/>
          <w:lang w:val="en-US"/>
        </w:rPr>
        <w:t>Add</w:t>
      </w:r>
      <w:r>
        <w:rPr>
          <w:lang w:val="en-US"/>
        </w:rPr>
        <w:t xml:space="preserve"> icon to create new </w:t>
      </w:r>
      <w:r w:rsidR="003867FF">
        <w:rPr>
          <w:lang w:val="en-US"/>
        </w:rPr>
        <w:t>RRCO</w:t>
      </w:r>
      <w:r>
        <w:rPr>
          <w:lang w:val="en-US"/>
        </w:rPr>
        <w:t xml:space="preserve"> user.</w:t>
      </w:r>
      <w:r w:rsidR="0062513F">
        <w:rPr>
          <w:lang w:val="en-US"/>
        </w:rPr>
        <w:t xml:space="preserve"> The following screen will be displayed.</w:t>
      </w:r>
    </w:p>
    <w:p w14:paraId="08D2EC1F" w14:textId="7DC5621C" w:rsidR="003867FF" w:rsidRDefault="003867FF" w:rsidP="003867FF">
      <w:pPr>
        <w:pStyle w:val="NumberedListing"/>
        <w:spacing w:after="0"/>
        <w:rPr>
          <w:lang w:val="en-US"/>
        </w:rPr>
      </w:pPr>
      <w:r>
        <w:rPr>
          <w:noProof/>
        </w:rPr>
        <w:drawing>
          <wp:inline distT="0" distB="0" distL="0" distR="0" wp14:anchorId="1851B932" wp14:editId="4AC7D58F">
            <wp:extent cx="5733415" cy="2428875"/>
            <wp:effectExtent l="0" t="0" r="635" b="9525"/>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3415" cy="2428875"/>
                    </a:xfrm>
                    <a:prstGeom prst="rect">
                      <a:avLst/>
                    </a:prstGeom>
                  </pic:spPr>
                </pic:pic>
              </a:graphicData>
            </a:graphic>
          </wp:inline>
        </w:drawing>
      </w:r>
    </w:p>
    <w:p w14:paraId="6EB3EB66" w14:textId="5360D16E" w:rsidR="00F246D1" w:rsidRPr="00212BD8" w:rsidRDefault="0062513F" w:rsidP="00D166B4">
      <w:pPr>
        <w:pStyle w:val="Figure"/>
        <w:rPr>
          <w:lang w:val="en-US"/>
        </w:rPr>
      </w:pPr>
      <w:r w:rsidRPr="00212BD8">
        <w:rPr>
          <w:lang w:val="en-US"/>
        </w:rPr>
        <w:t>Personal Details Tab</w:t>
      </w:r>
    </w:p>
    <w:p w14:paraId="075A947B" w14:textId="77777777" w:rsidR="00F246D1" w:rsidRDefault="00F246D1" w:rsidP="001F7791">
      <w:pPr>
        <w:pStyle w:val="NumberedListing"/>
        <w:numPr>
          <w:ilvl w:val="0"/>
          <w:numId w:val="31"/>
        </w:numPr>
        <w:rPr>
          <w:lang w:val="en-US"/>
        </w:rPr>
      </w:pPr>
      <w:r>
        <w:rPr>
          <w:lang w:val="en-US"/>
        </w:rPr>
        <w:t>Enter information in the Personal Details fields.</w:t>
      </w:r>
    </w:p>
    <w:tbl>
      <w:tblPr>
        <w:tblStyle w:val="TableGrid"/>
        <w:tblW w:w="0" w:type="auto"/>
        <w:jc w:val="center"/>
        <w:tblLook w:val="04A0" w:firstRow="1" w:lastRow="0" w:firstColumn="1" w:lastColumn="0" w:noHBand="0" w:noVBand="1"/>
      </w:tblPr>
      <w:tblGrid>
        <w:gridCol w:w="2843"/>
        <w:gridCol w:w="5137"/>
      </w:tblGrid>
      <w:tr w:rsidR="00F246D1" w:rsidRPr="0013748C" w14:paraId="1C5FC941" w14:textId="77777777" w:rsidTr="003867FF">
        <w:trPr>
          <w:cantSplit/>
          <w:trHeight w:val="308"/>
          <w:tblHeader/>
          <w:jc w:val="center"/>
        </w:trPr>
        <w:tc>
          <w:tcPr>
            <w:tcW w:w="2843" w:type="dxa"/>
            <w:shd w:val="clear" w:color="auto" w:fill="BFBFBF" w:themeFill="background1" w:themeFillShade="BF"/>
          </w:tcPr>
          <w:p w14:paraId="38FEDFDE" w14:textId="77777777" w:rsidR="00F246D1" w:rsidRPr="0013748C" w:rsidRDefault="00F246D1" w:rsidP="003867FF">
            <w:pPr>
              <w:pStyle w:val="TableHeading"/>
              <w:spacing w:before="0" w:after="0"/>
            </w:pPr>
            <w:r w:rsidRPr="0013748C">
              <w:t>Field/Button description</w:t>
            </w:r>
          </w:p>
        </w:tc>
        <w:tc>
          <w:tcPr>
            <w:tcW w:w="5137" w:type="dxa"/>
            <w:shd w:val="clear" w:color="auto" w:fill="BFBFBF" w:themeFill="background1" w:themeFillShade="BF"/>
          </w:tcPr>
          <w:p w14:paraId="24DF0F6F" w14:textId="77777777" w:rsidR="00F246D1" w:rsidRPr="0013748C" w:rsidRDefault="00F246D1" w:rsidP="003867FF">
            <w:pPr>
              <w:pStyle w:val="TableHeading"/>
              <w:spacing w:before="0" w:after="0"/>
            </w:pPr>
            <w:r w:rsidRPr="0013748C">
              <w:t>Action/Input Required</w:t>
            </w:r>
          </w:p>
        </w:tc>
      </w:tr>
      <w:tr w:rsidR="00F246D1" w:rsidRPr="0013748C" w14:paraId="69AD30D2" w14:textId="77777777" w:rsidTr="00F246D1">
        <w:trPr>
          <w:cantSplit/>
          <w:jc w:val="center"/>
        </w:trPr>
        <w:tc>
          <w:tcPr>
            <w:tcW w:w="2843" w:type="dxa"/>
          </w:tcPr>
          <w:p w14:paraId="21B8715F" w14:textId="115A44C1" w:rsidR="00F246D1" w:rsidRDefault="00F246D1" w:rsidP="003867FF">
            <w:pPr>
              <w:pStyle w:val="Tablefieldindent2"/>
              <w:spacing w:before="0" w:after="0"/>
              <w:ind w:left="0"/>
            </w:pPr>
            <w:r w:rsidRPr="00610949">
              <w:rPr>
                <w:lang w:val="en-US"/>
              </w:rPr>
              <w:t>Type</w:t>
            </w:r>
          </w:p>
        </w:tc>
        <w:tc>
          <w:tcPr>
            <w:tcW w:w="5137" w:type="dxa"/>
          </w:tcPr>
          <w:p w14:paraId="3BE20A2D" w14:textId="77777777" w:rsidR="00F246D1" w:rsidRDefault="00F246D1" w:rsidP="003867FF">
            <w:pPr>
              <w:pStyle w:val="TableText"/>
              <w:keepNext/>
              <w:spacing w:before="0" w:after="0"/>
            </w:pPr>
            <w:r w:rsidRPr="00B46BDD">
              <w:t>Select the Identificati</w:t>
            </w:r>
            <w:r>
              <w:t>on type from the drop-down list.</w:t>
            </w:r>
          </w:p>
        </w:tc>
      </w:tr>
      <w:tr w:rsidR="00F246D1" w:rsidRPr="0013748C" w14:paraId="5551B531" w14:textId="77777777" w:rsidTr="00F246D1">
        <w:trPr>
          <w:cantSplit/>
          <w:jc w:val="center"/>
        </w:trPr>
        <w:tc>
          <w:tcPr>
            <w:tcW w:w="2843" w:type="dxa"/>
          </w:tcPr>
          <w:p w14:paraId="3436C547" w14:textId="4EFAC55E" w:rsidR="00F246D1" w:rsidRPr="0013748C" w:rsidRDefault="00F246D1" w:rsidP="003867FF">
            <w:pPr>
              <w:pStyle w:val="Tablefieldindent2"/>
              <w:spacing w:before="0" w:after="0"/>
              <w:ind w:left="0"/>
            </w:pPr>
            <w:r w:rsidRPr="00610949">
              <w:rPr>
                <w:lang w:val="en-US"/>
              </w:rPr>
              <w:t>Number</w:t>
            </w:r>
          </w:p>
        </w:tc>
        <w:tc>
          <w:tcPr>
            <w:tcW w:w="5137" w:type="dxa"/>
          </w:tcPr>
          <w:p w14:paraId="343AF83B" w14:textId="505EB055" w:rsidR="00F246D1" w:rsidRPr="0013748C" w:rsidRDefault="00F246D1" w:rsidP="003867FF">
            <w:pPr>
              <w:pStyle w:val="TableText"/>
              <w:keepNext/>
              <w:spacing w:before="0" w:after="0"/>
            </w:pPr>
            <w:r w:rsidRPr="00610949">
              <w:rPr>
                <w:lang w:val="en-US"/>
              </w:rPr>
              <w:t>Enter the identification number of the user</w:t>
            </w:r>
            <w:r w:rsidR="00776740">
              <w:rPr>
                <w:lang w:val="en-US"/>
              </w:rPr>
              <w:t>.</w:t>
            </w:r>
          </w:p>
        </w:tc>
      </w:tr>
      <w:tr w:rsidR="003867FF" w:rsidRPr="0013748C" w14:paraId="100A5090" w14:textId="77777777" w:rsidTr="00F246D1">
        <w:trPr>
          <w:cantSplit/>
          <w:jc w:val="center"/>
        </w:trPr>
        <w:tc>
          <w:tcPr>
            <w:tcW w:w="2843" w:type="dxa"/>
          </w:tcPr>
          <w:p w14:paraId="1268D32B" w14:textId="18C49C03" w:rsidR="003867FF" w:rsidRPr="00610949" w:rsidRDefault="003867FF" w:rsidP="003867FF">
            <w:pPr>
              <w:pStyle w:val="Tablefieldindent2"/>
              <w:spacing w:before="0" w:after="0"/>
              <w:ind w:left="0"/>
              <w:rPr>
                <w:lang w:val="en-US"/>
              </w:rPr>
            </w:pPr>
            <w:r>
              <w:rPr>
                <w:lang w:val="en-US"/>
              </w:rPr>
              <w:t>Login</w:t>
            </w:r>
          </w:p>
        </w:tc>
        <w:tc>
          <w:tcPr>
            <w:tcW w:w="5137" w:type="dxa"/>
          </w:tcPr>
          <w:p w14:paraId="5A79DC6E" w14:textId="77777777" w:rsidR="003867FF" w:rsidRPr="00610949" w:rsidRDefault="003867FF" w:rsidP="003867FF">
            <w:pPr>
              <w:pStyle w:val="TableText"/>
              <w:keepNext/>
              <w:spacing w:before="0" w:after="0"/>
              <w:rPr>
                <w:lang w:val="en-US"/>
              </w:rPr>
            </w:pPr>
          </w:p>
        </w:tc>
      </w:tr>
      <w:tr w:rsidR="003867FF" w:rsidRPr="0013748C" w14:paraId="3D61937A" w14:textId="77777777" w:rsidTr="00F246D1">
        <w:trPr>
          <w:cantSplit/>
          <w:jc w:val="center"/>
        </w:trPr>
        <w:tc>
          <w:tcPr>
            <w:tcW w:w="2843" w:type="dxa"/>
          </w:tcPr>
          <w:p w14:paraId="261A6C28" w14:textId="0C7B44C7" w:rsidR="003867FF" w:rsidRDefault="003867FF" w:rsidP="003867FF">
            <w:pPr>
              <w:pStyle w:val="Tablefieldindent2"/>
              <w:spacing w:before="0" w:after="0"/>
              <w:ind w:left="0"/>
              <w:rPr>
                <w:lang w:val="en-US"/>
              </w:rPr>
            </w:pPr>
            <w:r>
              <w:rPr>
                <w:lang w:val="en-US"/>
              </w:rPr>
              <w:t>Employee Id</w:t>
            </w:r>
          </w:p>
        </w:tc>
        <w:tc>
          <w:tcPr>
            <w:tcW w:w="5137" w:type="dxa"/>
          </w:tcPr>
          <w:p w14:paraId="5EB4139F" w14:textId="77777777" w:rsidR="003867FF" w:rsidRPr="00610949" w:rsidRDefault="003867FF" w:rsidP="003867FF">
            <w:pPr>
              <w:pStyle w:val="TableText"/>
              <w:keepNext/>
              <w:spacing w:before="0" w:after="0"/>
              <w:rPr>
                <w:lang w:val="en-US"/>
              </w:rPr>
            </w:pPr>
          </w:p>
        </w:tc>
      </w:tr>
      <w:tr w:rsidR="00F246D1" w:rsidRPr="0013748C" w14:paraId="1ED2E3A1" w14:textId="77777777" w:rsidTr="00F246D1">
        <w:trPr>
          <w:cantSplit/>
          <w:jc w:val="center"/>
        </w:trPr>
        <w:tc>
          <w:tcPr>
            <w:tcW w:w="2843" w:type="dxa"/>
          </w:tcPr>
          <w:p w14:paraId="3AA0F6C3" w14:textId="77777777" w:rsidR="00F246D1" w:rsidRPr="00610949" w:rsidRDefault="00F246D1" w:rsidP="003867FF">
            <w:pPr>
              <w:pStyle w:val="Tablefieldindent2"/>
              <w:spacing w:before="0" w:after="0"/>
              <w:ind w:left="0"/>
              <w:rPr>
                <w:lang w:val="en-US"/>
              </w:rPr>
            </w:pPr>
            <w:r>
              <w:rPr>
                <w:lang w:val="en-US"/>
              </w:rPr>
              <w:t>First Name</w:t>
            </w:r>
          </w:p>
        </w:tc>
        <w:tc>
          <w:tcPr>
            <w:tcW w:w="5137" w:type="dxa"/>
          </w:tcPr>
          <w:p w14:paraId="4C276823" w14:textId="77777777" w:rsidR="00F246D1" w:rsidRPr="00610949" w:rsidRDefault="00F246D1" w:rsidP="003867FF">
            <w:pPr>
              <w:pStyle w:val="TableText"/>
              <w:keepNext/>
              <w:spacing w:before="0" w:after="0"/>
              <w:rPr>
                <w:lang w:val="en-US"/>
              </w:rPr>
            </w:pPr>
            <w:r>
              <w:rPr>
                <w:lang w:val="en-US"/>
              </w:rPr>
              <w:t>Enter the first name of the user.</w:t>
            </w:r>
          </w:p>
        </w:tc>
      </w:tr>
      <w:tr w:rsidR="00F246D1" w:rsidRPr="0013748C" w14:paraId="73FD66AF" w14:textId="77777777" w:rsidTr="00F246D1">
        <w:trPr>
          <w:cantSplit/>
          <w:jc w:val="center"/>
        </w:trPr>
        <w:tc>
          <w:tcPr>
            <w:tcW w:w="2843" w:type="dxa"/>
          </w:tcPr>
          <w:p w14:paraId="1B7353F5" w14:textId="77777777" w:rsidR="00F246D1" w:rsidRPr="00610949" w:rsidRDefault="00F246D1" w:rsidP="003867FF">
            <w:pPr>
              <w:pStyle w:val="Tablefieldindent2"/>
              <w:spacing w:before="0" w:after="0"/>
              <w:ind w:left="0"/>
              <w:rPr>
                <w:lang w:val="en-US"/>
              </w:rPr>
            </w:pPr>
            <w:r>
              <w:rPr>
                <w:lang w:val="en-US"/>
              </w:rPr>
              <w:t>Middle Name</w:t>
            </w:r>
          </w:p>
        </w:tc>
        <w:tc>
          <w:tcPr>
            <w:tcW w:w="5137" w:type="dxa"/>
          </w:tcPr>
          <w:p w14:paraId="3268A7E2" w14:textId="77777777" w:rsidR="00F246D1" w:rsidRPr="00610949" w:rsidRDefault="00F246D1" w:rsidP="003867FF">
            <w:pPr>
              <w:pStyle w:val="TableText"/>
              <w:keepNext/>
              <w:spacing w:before="0" w:after="0"/>
              <w:rPr>
                <w:lang w:val="en-US"/>
              </w:rPr>
            </w:pPr>
            <w:r>
              <w:rPr>
                <w:lang w:val="en-US"/>
              </w:rPr>
              <w:t>Enter the middle name of the user.</w:t>
            </w:r>
          </w:p>
        </w:tc>
      </w:tr>
      <w:tr w:rsidR="00F246D1" w:rsidRPr="0013748C" w14:paraId="0CF71C73" w14:textId="77777777" w:rsidTr="00F246D1">
        <w:trPr>
          <w:cantSplit/>
          <w:jc w:val="center"/>
        </w:trPr>
        <w:tc>
          <w:tcPr>
            <w:tcW w:w="2843" w:type="dxa"/>
          </w:tcPr>
          <w:p w14:paraId="5B5942C1" w14:textId="77777777" w:rsidR="00F246D1" w:rsidRPr="00610949" w:rsidRDefault="00F246D1" w:rsidP="003867FF">
            <w:pPr>
              <w:pStyle w:val="Tablefieldindent2"/>
              <w:spacing w:before="0" w:after="0"/>
              <w:ind w:left="0"/>
              <w:rPr>
                <w:lang w:val="en-US"/>
              </w:rPr>
            </w:pPr>
            <w:r>
              <w:rPr>
                <w:lang w:val="en-US"/>
              </w:rPr>
              <w:t>Last Name</w:t>
            </w:r>
          </w:p>
        </w:tc>
        <w:tc>
          <w:tcPr>
            <w:tcW w:w="5137" w:type="dxa"/>
          </w:tcPr>
          <w:p w14:paraId="0A62D7A2" w14:textId="1BDF8124" w:rsidR="00F246D1" w:rsidRPr="00610949" w:rsidRDefault="00F246D1" w:rsidP="003867FF">
            <w:pPr>
              <w:pStyle w:val="TableText"/>
              <w:keepNext/>
              <w:spacing w:before="0" w:after="0"/>
              <w:rPr>
                <w:lang w:val="en-US"/>
              </w:rPr>
            </w:pPr>
            <w:r>
              <w:rPr>
                <w:lang w:val="en-US"/>
              </w:rPr>
              <w:t>Enter the last name of the user</w:t>
            </w:r>
            <w:r w:rsidR="0062513F">
              <w:rPr>
                <w:lang w:val="en-US"/>
              </w:rPr>
              <w:t>.</w:t>
            </w:r>
          </w:p>
        </w:tc>
      </w:tr>
      <w:tr w:rsidR="0062513F" w:rsidRPr="0013748C" w14:paraId="37B6497F" w14:textId="77777777" w:rsidTr="00F246D1">
        <w:trPr>
          <w:cantSplit/>
          <w:jc w:val="center"/>
        </w:trPr>
        <w:tc>
          <w:tcPr>
            <w:tcW w:w="2843" w:type="dxa"/>
          </w:tcPr>
          <w:p w14:paraId="673AF8BD" w14:textId="394D5ABB" w:rsidR="0062513F" w:rsidRDefault="0062513F" w:rsidP="003867FF">
            <w:pPr>
              <w:pStyle w:val="Tablefieldindent2"/>
              <w:spacing w:before="0" w:after="0"/>
              <w:ind w:left="0"/>
              <w:rPr>
                <w:lang w:val="en-US"/>
              </w:rPr>
            </w:pPr>
            <w:r>
              <w:rPr>
                <w:lang w:val="en-US"/>
              </w:rPr>
              <w:t>Name(Other)</w:t>
            </w:r>
          </w:p>
        </w:tc>
        <w:tc>
          <w:tcPr>
            <w:tcW w:w="5137" w:type="dxa"/>
          </w:tcPr>
          <w:p w14:paraId="5C655D39" w14:textId="7C97AA2B" w:rsidR="0062513F" w:rsidRDefault="0062513F" w:rsidP="003867FF">
            <w:pPr>
              <w:pStyle w:val="TableText"/>
              <w:keepNext/>
              <w:spacing w:before="0" w:after="0"/>
              <w:rPr>
                <w:lang w:val="en-US"/>
              </w:rPr>
            </w:pPr>
            <w:r>
              <w:rPr>
                <w:lang w:val="en-US"/>
              </w:rPr>
              <w:t>Enter the other name of the user.</w:t>
            </w:r>
          </w:p>
        </w:tc>
      </w:tr>
      <w:tr w:rsidR="00F246D1" w:rsidRPr="0013748C" w14:paraId="5D380981" w14:textId="77777777" w:rsidTr="00F246D1">
        <w:trPr>
          <w:cantSplit/>
          <w:jc w:val="center"/>
        </w:trPr>
        <w:tc>
          <w:tcPr>
            <w:tcW w:w="2843" w:type="dxa"/>
          </w:tcPr>
          <w:p w14:paraId="7F0B1CE6" w14:textId="77777777" w:rsidR="00F246D1" w:rsidRPr="00610949" w:rsidRDefault="00F246D1" w:rsidP="003867FF">
            <w:pPr>
              <w:pStyle w:val="Tablefieldindent2"/>
              <w:spacing w:before="0" w:after="0"/>
              <w:ind w:left="0"/>
              <w:rPr>
                <w:lang w:val="en-US"/>
              </w:rPr>
            </w:pPr>
            <w:r>
              <w:rPr>
                <w:lang w:val="en-US"/>
              </w:rPr>
              <w:t xml:space="preserve">Gender </w:t>
            </w:r>
          </w:p>
        </w:tc>
        <w:tc>
          <w:tcPr>
            <w:tcW w:w="5137" w:type="dxa"/>
          </w:tcPr>
          <w:p w14:paraId="68609B70" w14:textId="2817C733" w:rsidR="00F246D1" w:rsidRPr="00610949" w:rsidRDefault="00F246D1" w:rsidP="003867FF">
            <w:pPr>
              <w:pStyle w:val="TableText"/>
              <w:keepNext/>
              <w:spacing w:before="0" w:after="0"/>
              <w:rPr>
                <w:lang w:val="en-US"/>
              </w:rPr>
            </w:pPr>
            <w:r>
              <w:rPr>
                <w:lang w:val="en-US"/>
              </w:rPr>
              <w:t>Select the gender from the dropdown list</w:t>
            </w:r>
            <w:r w:rsidR="0062513F">
              <w:rPr>
                <w:lang w:val="en-US"/>
              </w:rPr>
              <w:t>.</w:t>
            </w:r>
          </w:p>
        </w:tc>
      </w:tr>
      <w:tr w:rsidR="00F246D1" w:rsidRPr="0013748C" w14:paraId="629FAC1F" w14:textId="77777777" w:rsidTr="00F246D1">
        <w:trPr>
          <w:cantSplit/>
          <w:jc w:val="center"/>
        </w:trPr>
        <w:tc>
          <w:tcPr>
            <w:tcW w:w="2843" w:type="dxa"/>
          </w:tcPr>
          <w:p w14:paraId="49D17055" w14:textId="77777777" w:rsidR="00F246D1" w:rsidRPr="00610949" w:rsidRDefault="00F246D1" w:rsidP="003867FF">
            <w:pPr>
              <w:pStyle w:val="Tablefieldindent2"/>
              <w:spacing w:before="0" w:after="0"/>
              <w:ind w:left="0"/>
              <w:rPr>
                <w:lang w:val="en-US"/>
              </w:rPr>
            </w:pPr>
            <w:r>
              <w:rPr>
                <w:lang w:val="en-US"/>
              </w:rPr>
              <w:lastRenderedPageBreak/>
              <w:t>Preferred Language</w:t>
            </w:r>
          </w:p>
        </w:tc>
        <w:tc>
          <w:tcPr>
            <w:tcW w:w="5137" w:type="dxa"/>
          </w:tcPr>
          <w:p w14:paraId="02CF37E3" w14:textId="77777777" w:rsidR="00F246D1" w:rsidRPr="00610949" w:rsidRDefault="00F246D1" w:rsidP="003867FF">
            <w:pPr>
              <w:pStyle w:val="TableText"/>
              <w:keepNext/>
              <w:spacing w:before="0" w:after="0"/>
              <w:rPr>
                <w:lang w:val="en-US"/>
              </w:rPr>
            </w:pPr>
            <w:r>
              <w:rPr>
                <w:lang w:val="en-US"/>
              </w:rPr>
              <w:t>Select the desired language from the drop-down list.</w:t>
            </w:r>
          </w:p>
        </w:tc>
      </w:tr>
      <w:tr w:rsidR="00F246D1" w:rsidRPr="0013748C" w14:paraId="270CF827" w14:textId="77777777" w:rsidTr="00F246D1">
        <w:trPr>
          <w:cantSplit/>
          <w:jc w:val="center"/>
        </w:trPr>
        <w:tc>
          <w:tcPr>
            <w:tcW w:w="2843" w:type="dxa"/>
          </w:tcPr>
          <w:p w14:paraId="229B04FF" w14:textId="77777777" w:rsidR="00F246D1" w:rsidRPr="00610949" w:rsidRDefault="00F246D1" w:rsidP="003867FF">
            <w:pPr>
              <w:pStyle w:val="Tablefieldindent2"/>
              <w:spacing w:before="0" w:after="0"/>
              <w:ind w:left="0"/>
              <w:rPr>
                <w:lang w:val="en-US"/>
              </w:rPr>
            </w:pPr>
            <w:r>
              <w:rPr>
                <w:lang w:val="en-US"/>
              </w:rPr>
              <w:t>Communication Mode</w:t>
            </w:r>
          </w:p>
        </w:tc>
        <w:tc>
          <w:tcPr>
            <w:tcW w:w="5137" w:type="dxa"/>
          </w:tcPr>
          <w:p w14:paraId="301B6C0D" w14:textId="77777777" w:rsidR="00F246D1" w:rsidRPr="00610949" w:rsidRDefault="00F246D1" w:rsidP="003867FF">
            <w:pPr>
              <w:pStyle w:val="TableText"/>
              <w:keepNext/>
              <w:spacing w:before="0" w:after="0"/>
              <w:rPr>
                <w:lang w:val="en-US"/>
              </w:rPr>
            </w:pPr>
            <w:r>
              <w:rPr>
                <w:lang w:val="en-US"/>
              </w:rPr>
              <w:t>Select the Mode of Communication as English or Other from the drop-down list.</w:t>
            </w:r>
          </w:p>
        </w:tc>
      </w:tr>
      <w:tr w:rsidR="00F246D1" w:rsidRPr="0013748C" w14:paraId="44864A02" w14:textId="77777777" w:rsidTr="00F246D1">
        <w:trPr>
          <w:cantSplit/>
          <w:jc w:val="center"/>
        </w:trPr>
        <w:tc>
          <w:tcPr>
            <w:tcW w:w="2843" w:type="dxa"/>
          </w:tcPr>
          <w:p w14:paraId="3798CA4F" w14:textId="77777777" w:rsidR="00F246D1" w:rsidRDefault="00F246D1" w:rsidP="003867FF">
            <w:pPr>
              <w:pStyle w:val="Tablefieldindent2"/>
              <w:spacing w:before="0" w:after="0"/>
              <w:ind w:left="0"/>
              <w:rPr>
                <w:lang w:val="en-US"/>
              </w:rPr>
            </w:pPr>
            <w:r>
              <w:rPr>
                <w:lang w:val="en-US"/>
              </w:rPr>
              <w:t>E-mail Id</w:t>
            </w:r>
          </w:p>
        </w:tc>
        <w:tc>
          <w:tcPr>
            <w:tcW w:w="5137" w:type="dxa"/>
          </w:tcPr>
          <w:p w14:paraId="7B95FFE1" w14:textId="77777777" w:rsidR="00F246D1" w:rsidRDefault="00F246D1" w:rsidP="003867FF">
            <w:pPr>
              <w:pStyle w:val="TableText"/>
              <w:keepNext/>
              <w:spacing w:before="0" w:after="0"/>
              <w:rPr>
                <w:lang w:val="en-US"/>
              </w:rPr>
            </w:pPr>
            <w:r>
              <w:rPr>
                <w:lang w:val="en-US"/>
              </w:rPr>
              <w:t>Enter the email id of the user.</w:t>
            </w:r>
          </w:p>
        </w:tc>
      </w:tr>
      <w:tr w:rsidR="00F246D1" w:rsidRPr="0013748C" w14:paraId="6963E65F" w14:textId="77777777" w:rsidTr="00F246D1">
        <w:trPr>
          <w:cantSplit/>
          <w:jc w:val="center"/>
        </w:trPr>
        <w:tc>
          <w:tcPr>
            <w:tcW w:w="2843" w:type="dxa"/>
          </w:tcPr>
          <w:p w14:paraId="6ED1FE86" w14:textId="77777777" w:rsidR="00F246D1" w:rsidRDefault="00F246D1" w:rsidP="003867FF">
            <w:pPr>
              <w:pStyle w:val="Tablefieldindent2"/>
              <w:spacing w:before="0" w:after="0"/>
              <w:ind w:left="0"/>
              <w:rPr>
                <w:lang w:val="en-US"/>
              </w:rPr>
            </w:pPr>
            <w:r>
              <w:rPr>
                <w:lang w:val="en-US"/>
              </w:rPr>
              <w:t>Mobile Number</w:t>
            </w:r>
          </w:p>
        </w:tc>
        <w:tc>
          <w:tcPr>
            <w:tcW w:w="5137" w:type="dxa"/>
          </w:tcPr>
          <w:p w14:paraId="091E45AE" w14:textId="18644D25" w:rsidR="00F246D1" w:rsidRDefault="0062513F" w:rsidP="003867FF">
            <w:pPr>
              <w:pStyle w:val="TableText"/>
              <w:keepNext/>
              <w:spacing w:before="0" w:after="0"/>
              <w:rPr>
                <w:lang w:val="en-US"/>
              </w:rPr>
            </w:pPr>
            <w:r>
              <w:rPr>
                <w:lang w:val="en-US"/>
              </w:rPr>
              <w:t>Enter the Ten-digit</w:t>
            </w:r>
            <w:r w:rsidR="00F246D1">
              <w:rPr>
                <w:lang w:val="en-US"/>
              </w:rPr>
              <w:t xml:space="preserve"> Mobile number of the user.</w:t>
            </w:r>
          </w:p>
        </w:tc>
      </w:tr>
      <w:tr w:rsidR="00F246D1" w:rsidRPr="0013748C" w14:paraId="721F59C7" w14:textId="77777777" w:rsidTr="00F246D1">
        <w:trPr>
          <w:cantSplit/>
          <w:jc w:val="center"/>
        </w:trPr>
        <w:tc>
          <w:tcPr>
            <w:tcW w:w="2843" w:type="dxa"/>
          </w:tcPr>
          <w:p w14:paraId="3889B343" w14:textId="77777777" w:rsidR="00F246D1" w:rsidRDefault="00F246D1" w:rsidP="003867FF">
            <w:pPr>
              <w:pStyle w:val="Tablefieldindent2"/>
              <w:spacing w:before="0" w:after="0"/>
              <w:ind w:left="0"/>
              <w:rPr>
                <w:lang w:val="en-US"/>
              </w:rPr>
            </w:pPr>
            <w:r>
              <w:rPr>
                <w:lang w:val="en-US"/>
              </w:rPr>
              <w:t>Fax Number</w:t>
            </w:r>
          </w:p>
        </w:tc>
        <w:tc>
          <w:tcPr>
            <w:tcW w:w="5137" w:type="dxa"/>
          </w:tcPr>
          <w:p w14:paraId="15AEE8A2" w14:textId="77777777" w:rsidR="00F246D1" w:rsidRDefault="00F246D1" w:rsidP="003867FF">
            <w:pPr>
              <w:pStyle w:val="TableText"/>
              <w:keepNext/>
              <w:spacing w:before="0" w:after="0"/>
              <w:rPr>
                <w:lang w:val="en-US"/>
              </w:rPr>
            </w:pPr>
            <w:r>
              <w:rPr>
                <w:lang w:val="en-US"/>
              </w:rPr>
              <w:t>Enter the Fax number of the user.</w:t>
            </w:r>
          </w:p>
        </w:tc>
      </w:tr>
      <w:tr w:rsidR="00F246D1" w:rsidRPr="0013748C" w14:paraId="20281694" w14:textId="77777777" w:rsidTr="00F246D1">
        <w:trPr>
          <w:cantSplit/>
          <w:jc w:val="center"/>
        </w:trPr>
        <w:tc>
          <w:tcPr>
            <w:tcW w:w="2843" w:type="dxa"/>
          </w:tcPr>
          <w:p w14:paraId="37C419B6" w14:textId="77777777" w:rsidR="00F246D1" w:rsidRDefault="00F246D1" w:rsidP="003867FF">
            <w:pPr>
              <w:pStyle w:val="Tablefieldindent2"/>
              <w:spacing w:before="0" w:after="0"/>
              <w:ind w:left="0"/>
              <w:rPr>
                <w:lang w:val="en-US"/>
              </w:rPr>
            </w:pPr>
            <w:r>
              <w:rPr>
                <w:lang w:val="en-US"/>
              </w:rPr>
              <w:t>Telephone Number</w:t>
            </w:r>
          </w:p>
        </w:tc>
        <w:tc>
          <w:tcPr>
            <w:tcW w:w="5137" w:type="dxa"/>
          </w:tcPr>
          <w:p w14:paraId="791B1CAD" w14:textId="5B9F9CBF" w:rsidR="00F246D1" w:rsidRDefault="00F246D1" w:rsidP="003867FF">
            <w:pPr>
              <w:pStyle w:val="TableText"/>
              <w:keepNext/>
              <w:spacing w:before="0" w:after="0"/>
              <w:rPr>
                <w:lang w:val="en-US"/>
              </w:rPr>
            </w:pPr>
            <w:r>
              <w:rPr>
                <w:lang w:val="en-US"/>
              </w:rPr>
              <w:t>Enter the land line number of the user</w:t>
            </w:r>
            <w:r w:rsidR="00776740">
              <w:rPr>
                <w:lang w:val="en-US"/>
              </w:rPr>
              <w:t>.</w:t>
            </w:r>
          </w:p>
        </w:tc>
      </w:tr>
      <w:tr w:rsidR="00F246D1" w:rsidRPr="0013748C" w14:paraId="7BF55DF1" w14:textId="77777777" w:rsidTr="00F246D1">
        <w:trPr>
          <w:cantSplit/>
          <w:jc w:val="center"/>
        </w:trPr>
        <w:tc>
          <w:tcPr>
            <w:tcW w:w="2843" w:type="dxa"/>
          </w:tcPr>
          <w:p w14:paraId="3CF6FDD0" w14:textId="77777777" w:rsidR="00F246D1" w:rsidRDefault="00F246D1" w:rsidP="003867FF">
            <w:pPr>
              <w:pStyle w:val="Tablefieldindent2"/>
              <w:spacing w:before="0" w:after="0"/>
              <w:ind w:left="0"/>
              <w:rPr>
                <w:lang w:val="en-US"/>
              </w:rPr>
            </w:pPr>
            <w:r>
              <w:rPr>
                <w:lang w:val="en-US"/>
              </w:rPr>
              <w:t>Designation</w:t>
            </w:r>
          </w:p>
        </w:tc>
        <w:tc>
          <w:tcPr>
            <w:tcW w:w="5137" w:type="dxa"/>
          </w:tcPr>
          <w:p w14:paraId="6A73EA6E" w14:textId="77777777" w:rsidR="00F246D1" w:rsidRDefault="00F246D1" w:rsidP="003867FF">
            <w:pPr>
              <w:pStyle w:val="TableText"/>
              <w:keepNext/>
              <w:spacing w:before="0" w:after="0"/>
              <w:rPr>
                <w:lang w:val="en-US"/>
              </w:rPr>
            </w:pPr>
            <w:r>
              <w:rPr>
                <w:lang w:val="en-US"/>
              </w:rPr>
              <w:t>Enter the designation of the user.</w:t>
            </w:r>
          </w:p>
        </w:tc>
      </w:tr>
    </w:tbl>
    <w:p w14:paraId="0F21DA8B" w14:textId="77777777" w:rsidR="00F246D1" w:rsidRDefault="00F246D1" w:rsidP="00F246D1">
      <w:pPr>
        <w:pStyle w:val="Caption"/>
        <w:rPr>
          <w:lang w:val="en-US"/>
        </w:rPr>
      </w:pPr>
    </w:p>
    <w:p w14:paraId="76F8CB3A" w14:textId="09A3F24C" w:rsidR="00F246D1" w:rsidRPr="00D34178" w:rsidRDefault="00F246D1" w:rsidP="001F7791">
      <w:pPr>
        <w:pStyle w:val="NumberedListing"/>
        <w:numPr>
          <w:ilvl w:val="0"/>
          <w:numId w:val="31"/>
        </w:numPr>
        <w:rPr>
          <w:lang w:val="en-US"/>
        </w:rPr>
      </w:pPr>
      <w:r>
        <w:rPr>
          <w:lang w:val="en-US"/>
        </w:rPr>
        <w:t xml:space="preserve">Click </w:t>
      </w:r>
      <w:r w:rsidRPr="00563688">
        <w:rPr>
          <w:b/>
          <w:lang w:val="en-US"/>
        </w:rPr>
        <w:t>Save</w:t>
      </w:r>
      <w:r>
        <w:rPr>
          <w:lang w:val="en-US"/>
        </w:rPr>
        <w:t xml:space="preserve"> button to save the </w:t>
      </w:r>
      <w:r w:rsidR="00D34178">
        <w:rPr>
          <w:lang w:val="en-US"/>
        </w:rPr>
        <w:t>personal</w:t>
      </w:r>
      <w:r w:rsidR="00551479">
        <w:rPr>
          <w:lang w:val="en-US"/>
        </w:rPr>
        <w:t xml:space="preserve"> </w:t>
      </w:r>
      <w:r>
        <w:rPr>
          <w:lang w:val="en-US"/>
        </w:rPr>
        <w:t>details.</w:t>
      </w:r>
      <w:r w:rsidRPr="00287AB9">
        <w:rPr>
          <w:noProof/>
          <w:lang w:val="en-US"/>
        </w:rPr>
        <w:t xml:space="preserve"> </w:t>
      </w:r>
    </w:p>
    <w:p w14:paraId="6873578A" w14:textId="249A708D" w:rsidR="00FE5EE9" w:rsidRPr="00F47248" w:rsidRDefault="00FE5EE9" w:rsidP="001F7791">
      <w:pPr>
        <w:pStyle w:val="NumberedListing"/>
        <w:numPr>
          <w:ilvl w:val="0"/>
          <w:numId w:val="31"/>
        </w:numPr>
        <w:rPr>
          <w:lang w:val="en-US"/>
        </w:rPr>
      </w:pPr>
      <w:r w:rsidRPr="00565D24">
        <w:rPr>
          <w:lang w:val="en-US"/>
        </w:rPr>
        <w:t xml:space="preserve">Click </w:t>
      </w:r>
      <w:r w:rsidR="00D34178">
        <w:rPr>
          <w:b/>
          <w:noProof/>
          <w:lang w:val="en-IN" w:eastAsia="en-IN"/>
        </w:rPr>
        <w:t>Close</w:t>
      </w:r>
      <w:r>
        <w:rPr>
          <w:b/>
          <w:noProof/>
          <w:lang w:val="en-IN" w:eastAsia="en-IN"/>
        </w:rPr>
        <w:t xml:space="preserve"> </w:t>
      </w:r>
      <w:r w:rsidRPr="00F47248">
        <w:rPr>
          <w:noProof/>
          <w:lang w:val="en-IN" w:eastAsia="en-IN"/>
        </w:rPr>
        <w:t>button to close the confirmation message.</w:t>
      </w:r>
    </w:p>
    <w:p w14:paraId="776AF87F" w14:textId="7EE01EEA" w:rsidR="00551479" w:rsidRDefault="00551479" w:rsidP="001F7791">
      <w:pPr>
        <w:pStyle w:val="NumberedListing"/>
        <w:numPr>
          <w:ilvl w:val="0"/>
          <w:numId w:val="31"/>
        </w:numPr>
        <w:rPr>
          <w:lang w:val="en-US"/>
        </w:rPr>
      </w:pPr>
      <w:r>
        <w:rPr>
          <w:lang w:val="en-US"/>
        </w:rPr>
        <w:t xml:space="preserve">Click </w:t>
      </w:r>
      <w:r w:rsidRPr="00A040B2">
        <w:rPr>
          <w:b/>
          <w:lang w:val="en-US"/>
        </w:rPr>
        <w:t>Reset</w:t>
      </w:r>
      <w:r>
        <w:rPr>
          <w:lang w:val="en-US"/>
        </w:rPr>
        <w:t xml:space="preserve"> button to clear the personal details fields.</w:t>
      </w:r>
    </w:p>
    <w:p w14:paraId="044897CE" w14:textId="5EA6102A" w:rsidR="00F246D1" w:rsidRDefault="00F246D1" w:rsidP="001F7791">
      <w:pPr>
        <w:pStyle w:val="NumberedListing"/>
        <w:numPr>
          <w:ilvl w:val="0"/>
          <w:numId w:val="31"/>
        </w:numPr>
        <w:rPr>
          <w:lang w:val="en-US"/>
        </w:rPr>
      </w:pPr>
      <w:r>
        <w:rPr>
          <w:lang w:val="en-US"/>
        </w:rPr>
        <w:t xml:space="preserve">Click </w:t>
      </w:r>
      <w:r w:rsidRPr="006460C5">
        <w:rPr>
          <w:b/>
          <w:lang w:val="en-US"/>
        </w:rPr>
        <w:t xml:space="preserve">User Details </w:t>
      </w:r>
      <w:r>
        <w:rPr>
          <w:lang w:val="en-US"/>
        </w:rPr>
        <w:t>Tab. The subsequent screen will be displayed.</w:t>
      </w:r>
    </w:p>
    <w:p w14:paraId="6FF471CE" w14:textId="251DEFC6" w:rsidR="00F246D1" w:rsidRDefault="00C34B32" w:rsidP="008C0489">
      <w:pPr>
        <w:pStyle w:val="NumberedListing"/>
        <w:spacing w:after="0"/>
        <w:ind w:left="360"/>
        <w:rPr>
          <w:lang w:val="en-US"/>
        </w:rPr>
      </w:pPr>
      <w:r>
        <w:rPr>
          <w:noProof/>
        </w:rPr>
        <w:drawing>
          <wp:inline distT="0" distB="0" distL="0" distR="0" wp14:anchorId="6F095557" wp14:editId="75F17043">
            <wp:extent cx="5733415" cy="2211070"/>
            <wp:effectExtent l="0" t="0" r="635" b="0"/>
            <wp:docPr id="759" name="Picture 7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742" descr="A screenshot of a computer&#10;&#10;Description automatically generated"/>
                    <pic:cNvPicPr/>
                  </pic:nvPicPr>
                  <pic:blipFill>
                    <a:blip r:embed="rId80"/>
                    <a:stretch>
                      <a:fillRect/>
                    </a:stretch>
                  </pic:blipFill>
                  <pic:spPr>
                    <a:xfrm>
                      <a:off x="0" y="0"/>
                      <a:ext cx="5733415" cy="2211070"/>
                    </a:xfrm>
                    <a:prstGeom prst="rect">
                      <a:avLst/>
                    </a:prstGeom>
                  </pic:spPr>
                </pic:pic>
              </a:graphicData>
            </a:graphic>
          </wp:inline>
        </w:drawing>
      </w:r>
    </w:p>
    <w:p w14:paraId="0FBEDFFA" w14:textId="59D275AE" w:rsidR="00F246D1" w:rsidRDefault="00551479" w:rsidP="00F246D1">
      <w:pPr>
        <w:pStyle w:val="Figure"/>
        <w:rPr>
          <w:lang w:val="en-US"/>
        </w:rPr>
      </w:pPr>
      <w:r>
        <w:rPr>
          <w:lang w:val="en-US"/>
        </w:rPr>
        <w:t>User Details Tab</w:t>
      </w:r>
    </w:p>
    <w:p w14:paraId="1A326A13" w14:textId="77777777" w:rsidR="00F246D1" w:rsidRDefault="00F246D1" w:rsidP="001F7791">
      <w:pPr>
        <w:pStyle w:val="NumberedListing"/>
        <w:numPr>
          <w:ilvl w:val="0"/>
          <w:numId w:val="31"/>
        </w:numPr>
        <w:rPr>
          <w:lang w:val="en-US"/>
        </w:rPr>
      </w:pPr>
      <w:r>
        <w:rPr>
          <w:lang w:val="en-US"/>
        </w:rPr>
        <w:t>Enter information in the User Details fields.</w:t>
      </w:r>
    </w:p>
    <w:tbl>
      <w:tblPr>
        <w:tblStyle w:val="TableGrid"/>
        <w:tblW w:w="0" w:type="auto"/>
        <w:jc w:val="center"/>
        <w:tblLook w:val="04A0" w:firstRow="1" w:lastRow="0" w:firstColumn="1" w:lastColumn="0" w:noHBand="0" w:noVBand="1"/>
      </w:tblPr>
      <w:tblGrid>
        <w:gridCol w:w="2843"/>
        <w:gridCol w:w="5137"/>
      </w:tblGrid>
      <w:tr w:rsidR="00F246D1" w:rsidRPr="0013748C" w14:paraId="24316D11" w14:textId="77777777" w:rsidTr="00F246D1">
        <w:trPr>
          <w:cantSplit/>
          <w:tblHeader/>
          <w:jc w:val="center"/>
        </w:trPr>
        <w:tc>
          <w:tcPr>
            <w:tcW w:w="2843" w:type="dxa"/>
            <w:shd w:val="clear" w:color="auto" w:fill="BFBFBF" w:themeFill="background1" w:themeFillShade="BF"/>
          </w:tcPr>
          <w:p w14:paraId="1B1C0AEF" w14:textId="77777777" w:rsidR="00F246D1" w:rsidRPr="0013748C" w:rsidRDefault="00F246D1" w:rsidP="00641960">
            <w:pPr>
              <w:pStyle w:val="TableHeading"/>
              <w:spacing w:before="0" w:after="0"/>
            </w:pPr>
            <w:r w:rsidRPr="0013748C">
              <w:t>Field/Button description</w:t>
            </w:r>
          </w:p>
        </w:tc>
        <w:tc>
          <w:tcPr>
            <w:tcW w:w="5137" w:type="dxa"/>
            <w:shd w:val="clear" w:color="auto" w:fill="BFBFBF" w:themeFill="background1" w:themeFillShade="BF"/>
          </w:tcPr>
          <w:p w14:paraId="1DDC36DD" w14:textId="77777777" w:rsidR="00F246D1" w:rsidRPr="0013748C" w:rsidRDefault="00F246D1" w:rsidP="00641960">
            <w:pPr>
              <w:pStyle w:val="TableHeading"/>
              <w:spacing w:before="0" w:after="0"/>
            </w:pPr>
            <w:r w:rsidRPr="0013748C">
              <w:t>Action/Input Required</w:t>
            </w:r>
          </w:p>
        </w:tc>
      </w:tr>
      <w:tr w:rsidR="00F246D1" w:rsidRPr="0013748C" w14:paraId="75727B1B" w14:textId="77777777" w:rsidTr="00F246D1">
        <w:trPr>
          <w:cantSplit/>
          <w:jc w:val="center"/>
        </w:trPr>
        <w:tc>
          <w:tcPr>
            <w:tcW w:w="2843" w:type="dxa"/>
          </w:tcPr>
          <w:p w14:paraId="1731E22C" w14:textId="77777777" w:rsidR="00F246D1" w:rsidRDefault="00F246D1" w:rsidP="00641960">
            <w:pPr>
              <w:pStyle w:val="Tablefieldindent2"/>
              <w:spacing w:before="0" w:after="0"/>
              <w:ind w:left="0"/>
            </w:pPr>
            <w:r>
              <w:t>Party</w:t>
            </w:r>
          </w:p>
        </w:tc>
        <w:tc>
          <w:tcPr>
            <w:tcW w:w="5137" w:type="dxa"/>
          </w:tcPr>
          <w:p w14:paraId="6FBE5FEA" w14:textId="77777777" w:rsidR="00F246D1" w:rsidRDefault="00F246D1" w:rsidP="00641960">
            <w:pPr>
              <w:pStyle w:val="TableText"/>
              <w:spacing w:before="0" w:after="0"/>
            </w:pPr>
            <w:r>
              <w:t>Select the Party to which the user belongs to from the drop-down list.</w:t>
            </w:r>
          </w:p>
        </w:tc>
      </w:tr>
      <w:tr w:rsidR="00F246D1" w:rsidRPr="00610949" w14:paraId="04DC3C9A" w14:textId="77777777" w:rsidTr="00F246D1">
        <w:trPr>
          <w:cantSplit/>
          <w:jc w:val="center"/>
        </w:trPr>
        <w:tc>
          <w:tcPr>
            <w:tcW w:w="2843" w:type="dxa"/>
          </w:tcPr>
          <w:p w14:paraId="43E9B89D" w14:textId="77777777" w:rsidR="00F246D1" w:rsidRPr="00610949" w:rsidRDefault="00F246D1" w:rsidP="00641960">
            <w:pPr>
              <w:pStyle w:val="Tablefieldindent2"/>
              <w:spacing w:before="0" w:after="0"/>
              <w:ind w:left="0"/>
              <w:rPr>
                <w:lang w:val="en-US"/>
              </w:rPr>
            </w:pPr>
            <w:r>
              <w:rPr>
                <w:lang w:val="en-US"/>
              </w:rPr>
              <w:t>Communication Mode</w:t>
            </w:r>
          </w:p>
        </w:tc>
        <w:tc>
          <w:tcPr>
            <w:tcW w:w="5137" w:type="dxa"/>
          </w:tcPr>
          <w:p w14:paraId="785C37F9" w14:textId="77777777" w:rsidR="00F246D1" w:rsidRPr="00610949" w:rsidRDefault="00F246D1" w:rsidP="00641960">
            <w:pPr>
              <w:pStyle w:val="TableText"/>
              <w:keepNext/>
              <w:spacing w:before="0" w:after="0"/>
              <w:rPr>
                <w:lang w:val="en-US"/>
              </w:rPr>
            </w:pPr>
            <w:r>
              <w:rPr>
                <w:lang w:val="en-US"/>
              </w:rPr>
              <w:t xml:space="preserve">Select the Mode of Communication as </w:t>
            </w:r>
            <w:r w:rsidRPr="00F0201A">
              <w:rPr>
                <w:b/>
                <w:lang w:val="en-US"/>
              </w:rPr>
              <w:t>English</w:t>
            </w:r>
            <w:r>
              <w:rPr>
                <w:lang w:val="en-US"/>
              </w:rPr>
              <w:t xml:space="preserve"> or </w:t>
            </w:r>
            <w:r w:rsidRPr="00F0201A">
              <w:rPr>
                <w:b/>
                <w:lang w:val="en-US"/>
              </w:rPr>
              <w:t>Other</w:t>
            </w:r>
            <w:r>
              <w:rPr>
                <w:lang w:val="en-US"/>
              </w:rPr>
              <w:t xml:space="preserve"> from the drop-down list.</w:t>
            </w:r>
          </w:p>
        </w:tc>
      </w:tr>
      <w:tr w:rsidR="00F246D1" w14:paraId="178398EE" w14:textId="77777777" w:rsidTr="00F246D1">
        <w:trPr>
          <w:cantSplit/>
          <w:jc w:val="center"/>
        </w:trPr>
        <w:tc>
          <w:tcPr>
            <w:tcW w:w="2843" w:type="dxa"/>
          </w:tcPr>
          <w:p w14:paraId="100D9E37" w14:textId="77777777" w:rsidR="00F246D1" w:rsidRDefault="00F246D1" w:rsidP="00641960">
            <w:pPr>
              <w:pStyle w:val="Tablefieldindent2"/>
              <w:spacing w:before="0" w:after="0"/>
              <w:ind w:left="0"/>
              <w:rPr>
                <w:lang w:val="en-US"/>
              </w:rPr>
            </w:pPr>
            <w:r>
              <w:rPr>
                <w:lang w:val="en-US"/>
              </w:rPr>
              <w:t>E-mail Id</w:t>
            </w:r>
          </w:p>
        </w:tc>
        <w:tc>
          <w:tcPr>
            <w:tcW w:w="5137" w:type="dxa"/>
          </w:tcPr>
          <w:p w14:paraId="757B5548" w14:textId="77777777" w:rsidR="00F246D1" w:rsidRDefault="00F246D1" w:rsidP="00641960">
            <w:pPr>
              <w:pStyle w:val="TableText"/>
              <w:keepNext/>
              <w:spacing w:before="0" w:after="0"/>
              <w:rPr>
                <w:lang w:val="en-US"/>
              </w:rPr>
            </w:pPr>
            <w:r>
              <w:rPr>
                <w:lang w:val="en-US"/>
              </w:rPr>
              <w:t>Enter the email id of the user.</w:t>
            </w:r>
          </w:p>
        </w:tc>
      </w:tr>
      <w:tr w:rsidR="00F246D1" w14:paraId="7964CC67" w14:textId="77777777" w:rsidTr="00F246D1">
        <w:trPr>
          <w:cantSplit/>
          <w:jc w:val="center"/>
        </w:trPr>
        <w:tc>
          <w:tcPr>
            <w:tcW w:w="2843" w:type="dxa"/>
          </w:tcPr>
          <w:p w14:paraId="2E8E99FC" w14:textId="77777777" w:rsidR="00F246D1" w:rsidRDefault="00F246D1" w:rsidP="00641960">
            <w:pPr>
              <w:pStyle w:val="Tablefieldindent2"/>
              <w:spacing w:before="0" w:after="0"/>
              <w:ind w:left="0"/>
              <w:rPr>
                <w:lang w:val="en-US"/>
              </w:rPr>
            </w:pPr>
            <w:r>
              <w:rPr>
                <w:lang w:val="en-US"/>
              </w:rPr>
              <w:t>Mobile Number</w:t>
            </w:r>
          </w:p>
        </w:tc>
        <w:tc>
          <w:tcPr>
            <w:tcW w:w="5137" w:type="dxa"/>
          </w:tcPr>
          <w:p w14:paraId="2FB622E1" w14:textId="24B6C120" w:rsidR="00F246D1" w:rsidRDefault="00F246D1" w:rsidP="00641960">
            <w:pPr>
              <w:pStyle w:val="TableText"/>
              <w:keepNext/>
              <w:spacing w:before="0" w:after="0"/>
              <w:rPr>
                <w:lang w:val="en-US"/>
              </w:rPr>
            </w:pPr>
            <w:r>
              <w:rPr>
                <w:lang w:val="en-US"/>
              </w:rPr>
              <w:t xml:space="preserve">Enter the </w:t>
            </w:r>
            <w:r w:rsidR="0001074E">
              <w:rPr>
                <w:lang w:val="en-US"/>
              </w:rPr>
              <w:t>Ten-digit</w:t>
            </w:r>
            <w:r>
              <w:rPr>
                <w:lang w:val="en-US"/>
              </w:rPr>
              <w:t xml:space="preserve"> mobile number of the user.</w:t>
            </w:r>
          </w:p>
        </w:tc>
      </w:tr>
      <w:tr w:rsidR="00F246D1" w14:paraId="4C30E0E2" w14:textId="77777777" w:rsidTr="00F246D1">
        <w:trPr>
          <w:cantSplit/>
          <w:jc w:val="center"/>
        </w:trPr>
        <w:tc>
          <w:tcPr>
            <w:tcW w:w="2843" w:type="dxa"/>
          </w:tcPr>
          <w:p w14:paraId="2B02943D" w14:textId="77777777" w:rsidR="00F246D1" w:rsidRDefault="00F246D1" w:rsidP="00641960">
            <w:pPr>
              <w:pStyle w:val="Tablefieldindent2"/>
              <w:spacing w:before="0" w:after="0"/>
              <w:ind w:left="0"/>
              <w:rPr>
                <w:lang w:val="en-US"/>
              </w:rPr>
            </w:pPr>
            <w:r>
              <w:rPr>
                <w:lang w:val="en-US"/>
              </w:rPr>
              <w:t>Fax Number</w:t>
            </w:r>
          </w:p>
        </w:tc>
        <w:tc>
          <w:tcPr>
            <w:tcW w:w="5137" w:type="dxa"/>
          </w:tcPr>
          <w:p w14:paraId="1CFDB5B7" w14:textId="77777777" w:rsidR="00F246D1" w:rsidRDefault="00F246D1" w:rsidP="00641960">
            <w:pPr>
              <w:pStyle w:val="TableText"/>
              <w:keepNext/>
              <w:spacing w:before="0" w:after="0"/>
              <w:rPr>
                <w:lang w:val="en-US"/>
              </w:rPr>
            </w:pPr>
            <w:r>
              <w:rPr>
                <w:lang w:val="en-US"/>
              </w:rPr>
              <w:t>Enter the Fax number of the user.</w:t>
            </w:r>
          </w:p>
        </w:tc>
      </w:tr>
      <w:tr w:rsidR="00F246D1" w14:paraId="6583B82E" w14:textId="77777777" w:rsidTr="00F246D1">
        <w:trPr>
          <w:cantSplit/>
          <w:jc w:val="center"/>
        </w:trPr>
        <w:tc>
          <w:tcPr>
            <w:tcW w:w="2843" w:type="dxa"/>
          </w:tcPr>
          <w:p w14:paraId="0A3008CF" w14:textId="77777777" w:rsidR="00F246D1" w:rsidRDefault="00F246D1" w:rsidP="00641960">
            <w:pPr>
              <w:pStyle w:val="Tablefieldindent2"/>
              <w:spacing w:before="0" w:after="0"/>
              <w:ind w:left="0"/>
              <w:rPr>
                <w:lang w:val="en-US"/>
              </w:rPr>
            </w:pPr>
            <w:r>
              <w:rPr>
                <w:lang w:val="en-US"/>
              </w:rPr>
              <w:t>Telephone Number</w:t>
            </w:r>
          </w:p>
        </w:tc>
        <w:tc>
          <w:tcPr>
            <w:tcW w:w="5137" w:type="dxa"/>
          </w:tcPr>
          <w:p w14:paraId="6FCEA458" w14:textId="154D2C7F" w:rsidR="00F246D1" w:rsidRDefault="00F246D1" w:rsidP="00641960">
            <w:pPr>
              <w:pStyle w:val="TableText"/>
              <w:keepNext/>
              <w:spacing w:before="0" w:after="0"/>
              <w:rPr>
                <w:lang w:val="en-US"/>
              </w:rPr>
            </w:pPr>
            <w:r>
              <w:rPr>
                <w:lang w:val="en-US"/>
              </w:rPr>
              <w:t>Enter the land line number of the user</w:t>
            </w:r>
            <w:r w:rsidR="00776740">
              <w:rPr>
                <w:lang w:val="en-US"/>
              </w:rPr>
              <w:t>.</w:t>
            </w:r>
          </w:p>
        </w:tc>
      </w:tr>
      <w:tr w:rsidR="00F246D1" w14:paraId="61DAB9E8" w14:textId="77777777" w:rsidTr="00F246D1">
        <w:trPr>
          <w:cantSplit/>
          <w:jc w:val="center"/>
        </w:trPr>
        <w:tc>
          <w:tcPr>
            <w:tcW w:w="2843" w:type="dxa"/>
          </w:tcPr>
          <w:p w14:paraId="093DB26D" w14:textId="77777777" w:rsidR="00F246D1" w:rsidRDefault="00F246D1" w:rsidP="00641960">
            <w:pPr>
              <w:pStyle w:val="Tablefieldindent2"/>
              <w:spacing w:before="0" w:after="0"/>
              <w:ind w:left="0"/>
              <w:rPr>
                <w:lang w:val="en-US"/>
              </w:rPr>
            </w:pPr>
            <w:r>
              <w:rPr>
                <w:lang w:val="en-US"/>
              </w:rPr>
              <w:t>Designation</w:t>
            </w:r>
          </w:p>
        </w:tc>
        <w:tc>
          <w:tcPr>
            <w:tcW w:w="5137" w:type="dxa"/>
          </w:tcPr>
          <w:p w14:paraId="1EF2C0CA" w14:textId="77777777" w:rsidR="00F246D1" w:rsidRDefault="00F246D1" w:rsidP="00641960">
            <w:pPr>
              <w:pStyle w:val="TableText"/>
              <w:keepNext/>
              <w:spacing w:before="0" w:after="0"/>
              <w:rPr>
                <w:lang w:val="en-US"/>
              </w:rPr>
            </w:pPr>
            <w:r>
              <w:rPr>
                <w:lang w:val="en-US"/>
              </w:rPr>
              <w:t>Enter the designation of the user.</w:t>
            </w:r>
          </w:p>
        </w:tc>
      </w:tr>
      <w:tr w:rsidR="00F246D1" w:rsidRPr="0013748C" w14:paraId="7B5F1ABC" w14:textId="77777777" w:rsidTr="00F246D1">
        <w:trPr>
          <w:cantSplit/>
          <w:jc w:val="center"/>
        </w:trPr>
        <w:tc>
          <w:tcPr>
            <w:tcW w:w="2843" w:type="dxa"/>
          </w:tcPr>
          <w:p w14:paraId="1F1ADFC9" w14:textId="77777777" w:rsidR="00F246D1" w:rsidRPr="00610949" w:rsidRDefault="00F246D1" w:rsidP="00641960">
            <w:pPr>
              <w:pStyle w:val="Tablefieldindent2"/>
              <w:spacing w:before="0" w:after="0"/>
              <w:ind w:left="0"/>
              <w:rPr>
                <w:lang w:val="en-US"/>
              </w:rPr>
            </w:pPr>
            <w:r>
              <w:rPr>
                <w:lang w:val="en-US"/>
              </w:rPr>
              <w:t>Status</w:t>
            </w:r>
          </w:p>
        </w:tc>
        <w:tc>
          <w:tcPr>
            <w:tcW w:w="5137" w:type="dxa"/>
          </w:tcPr>
          <w:p w14:paraId="6507E813" w14:textId="77777777" w:rsidR="00F246D1" w:rsidRPr="00610949" w:rsidRDefault="00F246D1" w:rsidP="00641960">
            <w:pPr>
              <w:pStyle w:val="TableText"/>
              <w:keepNext/>
              <w:spacing w:before="0" w:after="0"/>
              <w:rPr>
                <w:lang w:val="en-US"/>
              </w:rPr>
            </w:pPr>
            <w:r>
              <w:rPr>
                <w:lang w:val="en-US"/>
              </w:rPr>
              <w:t xml:space="preserve">Select the status as </w:t>
            </w:r>
            <w:r w:rsidRPr="0016597E">
              <w:rPr>
                <w:b/>
                <w:lang w:val="en-US"/>
              </w:rPr>
              <w:t>registered</w:t>
            </w:r>
            <w:r>
              <w:rPr>
                <w:lang w:val="en-US"/>
              </w:rPr>
              <w:t xml:space="preserve"> or </w:t>
            </w:r>
            <w:r w:rsidRPr="0016597E">
              <w:rPr>
                <w:b/>
                <w:lang w:val="en-US"/>
              </w:rPr>
              <w:t>de-registered</w:t>
            </w:r>
            <w:r>
              <w:rPr>
                <w:lang w:val="en-US"/>
              </w:rPr>
              <w:t xml:space="preserve"> from the dropdown list.</w:t>
            </w:r>
          </w:p>
        </w:tc>
      </w:tr>
      <w:tr w:rsidR="00F246D1" w:rsidRPr="0013748C" w14:paraId="05D337C4" w14:textId="77777777" w:rsidTr="00F246D1">
        <w:trPr>
          <w:cantSplit/>
          <w:jc w:val="center"/>
        </w:trPr>
        <w:tc>
          <w:tcPr>
            <w:tcW w:w="2843" w:type="dxa"/>
          </w:tcPr>
          <w:p w14:paraId="0A91857A" w14:textId="77777777" w:rsidR="00F246D1" w:rsidRPr="00610949" w:rsidRDefault="00F246D1" w:rsidP="00641960">
            <w:pPr>
              <w:pStyle w:val="Tablefieldindent2"/>
              <w:spacing w:before="0" w:after="0"/>
              <w:ind w:left="0"/>
              <w:rPr>
                <w:lang w:val="en-US"/>
              </w:rPr>
            </w:pPr>
            <w:r>
              <w:rPr>
                <w:lang w:val="en-US"/>
              </w:rPr>
              <w:t>Customs Office</w:t>
            </w:r>
          </w:p>
        </w:tc>
        <w:tc>
          <w:tcPr>
            <w:tcW w:w="5137" w:type="dxa"/>
          </w:tcPr>
          <w:p w14:paraId="0BBA5172" w14:textId="77777777" w:rsidR="00F246D1" w:rsidRPr="00610949" w:rsidRDefault="00F246D1" w:rsidP="00641960">
            <w:pPr>
              <w:pStyle w:val="TableText"/>
              <w:keepNext/>
              <w:spacing w:before="0" w:after="0"/>
              <w:rPr>
                <w:lang w:val="en-US"/>
              </w:rPr>
            </w:pPr>
            <w:r>
              <w:rPr>
                <w:lang w:val="en-US"/>
              </w:rPr>
              <w:t>Select the office of the customs from the drop-down list.</w:t>
            </w:r>
          </w:p>
        </w:tc>
      </w:tr>
      <w:tr w:rsidR="00AE61E0" w:rsidRPr="0013748C" w14:paraId="2812B37F" w14:textId="77777777" w:rsidTr="00F246D1">
        <w:trPr>
          <w:cantSplit/>
          <w:jc w:val="center"/>
        </w:trPr>
        <w:tc>
          <w:tcPr>
            <w:tcW w:w="2843" w:type="dxa"/>
          </w:tcPr>
          <w:p w14:paraId="7468BC0E" w14:textId="2E72E803" w:rsidR="00AE61E0" w:rsidRDefault="00AE61E0" w:rsidP="00641960">
            <w:pPr>
              <w:pStyle w:val="Tablefieldindent2"/>
              <w:spacing w:before="0" w:after="0"/>
              <w:ind w:left="0"/>
              <w:rPr>
                <w:lang w:val="en-US"/>
              </w:rPr>
            </w:pPr>
            <w:r>
              <w:rPr>
                <w:lang w:val="en-US"/>
              </w:rPr>
              <w:t>Is Default</w:t>
            </w:r>
          </w:p>
        </w:tc>
        <w:tc>
          <w:tcPr>
            <w:tcW w:w="5137" w:type="dxa"/>
          </w:tcPr>
          <w:p w14:paraId="7103564D" w14:textId="2FBD55F9" w:rsidR="00AE61E0" w:rsidRDefault="00AE61E0" w:rsidP="00641960">
            <w:pPr>
              <w:pStyle w:val="TableText"/>
              <w:keepNext/>
              <w:spacing w:before="0" w:after="0"/>
              <w:rPr>
                <w:lang w:val="en-US"/>
              </w:rPr>
            </w:pPr>
            <w:r>
              <w:rPr>
                <w:lang w:val="en-US"/>
              </w:rPr>
              <w:t>This profile will be the loaded as default during login on this ID.</w:t>
            </w:r>
          </w:p>
        </w:tc>
      </w:tr>
    </w:tbl>
    <w:p w14:paraId="130F1A45" w14:textId="77777777" w:rsidR="00F246D1" w:rsidRDefault="00F246D1" w:rsidP="00F246D1">
      <w:pPr>
        <w:pStyle w:val="Caption"/>
        <w:rPr>
          <w:lang w:val="en-US"/>
        </w:rPr>
      </w:pPr>
    </w:p>
    <w:p w14:paraId="04EA9FEE" w14:textId="42920684" w:rsidR="00FE5EE9" w:rsidRPr="00F47248" w:rsidRDefault="00FE5EE9" w:rsidP="001F7791">
      <w:pPr>
        <w:pStyle w:val="NumberedListing"/>
        <w:numPr>
          <w:ilvl w:val="0"/>
          <w:numId w:val="31"/>
        </w:numPr>
        <w:rPr>
          <w:lang w:val="en-US"/>
        </w:rPr>
      </w:pPr>
      <w:r w:rsidRPr="00565D24">
        <w:rPr>
          <w:lang w:val="en-US"/>
        </w:rPr>
        <w:t xml:space="preserve">Click </w:t>
      </w:r>
      <w:r w:rsidR="008C0489">
        <w:rPr>
          <w:b/>
          <w:noProof/>
          <w:lang w:val="en-IN" w:eastAsia="en-IN"/>
        </w:rPr>
        <w:t xml:space="preserve">Close </w:t>
      </w:r>
      <w:r w:rsidRPr="00F47248">
        <w:rPr>
          <w:noProof/>
          <w:lang w:val="en-IN" w:eastAsia="en-IN"/>
        </w:rPr>
        <w:t>button to close the confirmation message.</w:t>
      </w:r>
    </w:p>
    <w:p w14:paraId="4C6CD856" w14:textId="64E1CF60" w:rsidR="00F246D1" w:rsidRPr="008D746C" w:rsidRDefault="00F246D1" w:rsidP="001F7791">
      <w:pPr>
        <w:pStyle w:val="NumberedListing"/>
        <w:numPr>
          <w:ilvl w:val="0"/>
          <w:numId w:val="31"/>
        </w:numPr>
        <w:rPr>
          <w:lang w:val="en-US"/>
        </w:rPr>
      </w:pPr>
      <w:r w:rsidRPr="008D746C">
        <w:rPr>
          <w:lang w:val="en-US"/>
        </w:rPr>
        <w:lastRenderedPageBreak/>
        <w:t xml:space="preserve">Click </w:t>
      </w:r>
      <w:r w:rsidRPr="008D746C">
        <w:rPr>
          <w:b/>
          <w:lang w:val="en-US"/>
        </w:rPr>
        <w:t>Role</w:t>
      </w:r>
      <w:r w:rsidRPr="008D746C">
        <w:rPr>
          <w:lang w:val="en-US"/>
        </w:rPr>
        <w:t xml:space="preserve"> </w:t>
      </w:r>
      <w:r w:rsidRPr="008D746C">
        <w:rPr>
          <w:b/>
          <w:lang w:val="en-US"/>
        </w:rPr>
        <w:t xml:space="preserve">Details </w:t>
      </w:r>
      <w:r w:rsidRPr="008D746C">
        <w:rPr>
          <w:lang w:val="en-US"/>
        </w:rPr>
        <w:t>Tab. The subsequent screen will be displayed.</w:t>
      </w:r>
    </w:p>
    <w:p w14:paraId="45DD81FF" w14:textId="17440B38" w:rsidR="008D746C" w:rsidRPr="008D746C" w:rsidRDefault="008D746C" w:rsidP="008D746C">
      <w:pPr>
        <w:pStyle w:val="NumberedListing"/>
        <w:spacing w:after="0"/>
        <w:rPr>
          <w:lang w:val="en-US"/>
        </w:rPr>
      </w:pPr>
      <w:r>
        <w:rPr>
          <w:noProof/>
        </w:rPr>
        <w:drawing>
          <wp:inline distT="0" distB="0" distL="0" distR="0" wp14:anchorId="286F1267" wp14:editId="514C6462">
            <wp:extent cx="5733415" cy="1097915"/>
            <wp:effectExtent l="0" t="0" r="635" b="6985"/>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3415" cy="1097915"/>
                    </a:xfrm>
                    <a:prstGeom prst="rect">
                      <a:avLst/>
                    </a:prstGeom>
                  </pic:spPr>
                </pic:pic>
              </a:graphicData>
            </a:graphic>
          </wp:inline>
        </w:drawing>
      </w:r>
    </w:p>
    <w:p w14:paraId="06B43981" w14:textId="537A02E4" w:rsidR="00F246D1" w:rsidRDefault="00776740" w:rsidP="00F246D1">
      <w:pPr>
        <w:pStyle w:val="Figure"/>
        <w:rPr>
          <w:lang w:val="en-US"/>
        </w:rPr>
      </w:pPr>
      <w:r>
        <w:rPr>
          <w:lang w:val="en-US"/>
        </w:rPr>
        <w:t>Role D</w:t>
      </w:r>
      <w:r w:rsidR="00F246D1">
        <w:rPr>
          <w:lang w:val="en-US"/>
        </w:rPr>
        <w:t>etails</w:t>
      </w:r>
      <w:r w:rsidR="0001074E">
        <w:rPr>
          <w:lang w:val="en-US"/>
        </w:rPr>
        <w:t xml:space="preserve"> Tab</w:t>
      </w:r>
    </w:p>
    <w:p w14:paraId="0ACDCF28" w14:textId="77777777" w:rsidR="008D746C" w:rsidRPr="008D746C" w:rsidRDefault="008D746C" w:rsidP="008D746C">
      <w:pPr>
        <w:pStyle w:val="BodyText"/>
        <w:rPr>
          <w:lang w:val="en-US"/>
        </w:rPr>
      </w:pPr>
    </w:p>
    <w:p w14:paraId="4B0ED0AC" w14:textId="3E3CB017" w:rsidR="00F246D1" w:rsidRDefault="00F246D1" w:rsidP="001F7791">
      <w:pPr>
        <w:pStyle w:val="NumberedListing"/>
        <w:numPr>
          <w:ilvl w:val="0"/>
          <w:numId w:val="31"/>
        </w:numPr>
        <w:spacing w:after="0"/>
        <w:rPr>
          <w:lang w:val="en-US"/>
        </w:rPr>
      </w:pPr>
      <w:r>
        <w:rPr>
          <w:lang w:val="en-US"/>
        </w:rPr>
        <w:t xml:space="preserve">The Company Admin can create new roles. Click </w:t>
      </w:r>
      <w:r w:rsidR="008D746C">
        <w:rPr>
          <w:noProof/>
        </w:rPr>
        <w:drawing>
          <wp:inline distT="0" distB="0" distL="0" distR="0" wp14:anchorId="1A5179EF" wp14:editId="051994E2">
            <wp:extent cx="177800" cy="177800"/>
            <wp:effectExtent l="0" t="0" r="0" b="0"/>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77800" cy="177800"/>
                    </a:xfrm>
                    <a:prstGeom prst="rect">
                      <a:avLst/>
                    </a:prstGeom>
                  </pic:spPr>
                </pic:pic>
              </a:graphicData>
            </a:graphic>
          </wp:inline>
        </w:drawing>
      </w:r>
      <w:r>
        <w:rPr>
          <w:lang w:val="en-US"/>
        </w:rPr>
        <w:t xml:space="preserve"> icon to create new TPR role.</w:t>
      </w:r>
      <w:r>
        <w:rPr>
          <w:lang w:val="en-US"/>
        </w:rPr>
        <w:tab/>
      </w:r>
    </w:p>
    <w:p w14:paraId="393C2591" w14:textId="77777777" w:rsidR="008D746C" w:rsidRDefault="008D746C" w:rsidP="008D746C">
      <w:pPr>
        <w:pStyle w:val="NumberedListing"/>
        <w:ind w:left="360"/>
        <w:rPr>
          <w:lang w:val="en-US"/>
        </w:rPr>
      </w:pPr>
    </w:p>
    <w:p w14:paraId="126822EA" w14:textId="33ECE070" w:rsidR="00F246D1" w:rsidRDefault="008D746C" w:rsidP="008D746C">
      <w:pPr>
        <w:pStyle w:val="NumberedListing"/>
        <w:spacing w:after="0"/>
        <w:ind w:left="360"/>
        <w:rPr>
          <w:lang w:val="en-US"/>
        </w:rPr>
      </w:pPr>
      <w:r>
        <w:rPr>
          <w:noProof/>
        </w:rPr>
        <w:drawing>
          <wp:inline distT="0" distB="0" distL="0" distR="0" wp14:anchorId="794E992E" wp14:editId="045EA716">
            <wp:extent cx="5676900" cy="2387600"/>
            <wp:effectExtent l="0" t="0" r="0" b="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110" t="1778" r="875" b="2742"/>
                    <a:stretch/>
                  </pic:blipFill>
                  <pic:spPr bwMode="auto">
                    <a:xfrm>
                      <a:off x="0" y="0"/>
                      <a:ext cx="5676900" cy="2387600"/>
                    </a:xfrm>
                    <a:prstGeom prst="rect">
                      <a:avLst/>
                    </a:prstGeom>
                    <a:ln>
                      <a:noFill/>
                    </a:ln>
                    <a:extLst>
                      <a:ext uri="{53640926-AAD7-44D8-BBD7-CCE9431645EC}">
                        <a14:shadowObscured xmlns:a14="http://schemas.microsoft.com/office/drawing/2010/main"/>
                      </a:ext>
                    </a:extLst>
                  </pic:spPr>
                </pic:pic>
              </a:graphicData>
            </a:graphic>
          </wp:inline>
        </w:drawing>
      </w:r>
    </w:p>
    <w:p w14:paraId="401028F9" w14:textId="64ADB930" w:rsidR="00F246D1" w:rsidRDefault="00F246D1" w:rsidP="00F246D1">
      <w:pPr>
        <w:pStyle w:val="Figure"/>
        <w:rPr>
          <w:lang w:val="en-US"/>
        </w:rPr>
      </w:pPr>
      <w:r>
        <w:rPr>
          <w:lang w:val="en-US"/>
        </w:rPr>
        <w:t>Add User Details</w:t>
      </w:r>
    </w:p>
    <w:p w14:paraId="77A64033" w14:textId="77777777" w:rsidR="008D746C" w:rsidRPr="008D746C" w:rsidRDefault="008D746C" w:rsidP="008D746C">
      <w:pPr>
        <w:pStyle w:val="BodyText"/>
        <w:rPr>
          <w:lang w:val="en-US"/>
        </w:rPr>
      </w:pPr>
    </w:p>
    <w:p w14:paraId="4700BA9D" w14:textId="7B24D31E" w:rsidR="00F246D1" w:rsidRDefault="00F246D1" w:rsidP="001F7791">
      <w:pPr>
        <w:pStyle w:val="NumberedListing"/>
        <w:numPr>
          <w:ilvl w:val="0"/>
          <w:numId w:val="31"/>
        </w:numPr>
        <w:rPr>
          <w:lang w:val="en-US"/>
        </w:rPr>
      </w:pPr>
      <w:r>
        <w:rPr>
          <w:lang w:val="en-US"/>
        </w:rPr>
        <w:t xml:space="preserve">Select the type of role to be assigned to the user and click </w:t>
      </w:r>
      <w:r w:rsidR="0001074E" w:rsidRPr="00212BD8">
        <w:rPr>
          <w:b/>
          <w:lang w:val="en-US"/>
        </w:rPr>
        <w:t>Save</w:t>
      </w:r>
      <w:r>
        <w:rPr>
          <w:lang w:val="en-US"/>
        </w:rPr>
        <w:t xml:space="preserve"> button.</w:t>
      </w:r>
    </w:p>
    <w:p w14:paraId="446D2C37" w14:textId="660BBA52" w:rsidR="0001074E" w:rsidRPr="008D746C" w:rsidRDefault="00FE5EE9" w:rsidP="001F7791">
      <w:pPr>
        <w:pStyle w:val="NumberedListing"/>
        <w:numPr>
          <w:ilvl w:val="0"/>
          <w:numId w:val="31"/>
        </w:numPr>
        <w:rPr>
          <w:lang w:val="en-US"/>
        </w:rPr>
      </w:pPr>
      <w:r w:rsidRPr="00565D24">
        <w:rPr>
          <w:lang w:val="en-US"/>
        </w:rPr>
        <w:t xml:space="preserve">Click </w:t>
      </w:r>
      <w:r w:rsidR="008D746C">
        <w:rPr>
          <w:b/>
          <w:noProof/>
          <w:lang w:val="en-IN" w:eastAsia="en-IN"/>
        </w:rPr>
        <w:t>Close</w:t>
      </w:r>
      <w:r>
        <w:rPr>
          <w:b/>
          <w:noProof/>
          <w:lang w:val="en-IN" w:eastAsia="en-IN"/>
        </w:rPr>
        <w:t xml:space="preserve"> </w:t>
      </w:r>
      <w:r w:rsidRPr="00F47248">
        <w:rPr>
          <w:noProof/>
          <w:lang w:val="en-IN" w:eastAsia="en-IN"/>
        </w:rPr>
        <w:t>button to close the confirmation message.</w:t>
      </w:r>
      <w:r w:rsidR="0001074E" w:rsidRPr="00FE5EE9">
        <w:rPr>
          <w:lang w:val="en-US"/>
        </w:rPr>
        <w:t xml:space="preserve"> The updated assigned role will be displayed in the Role Details tab.</w:t>
      </w:r>
    </w:p>
    <w:p w14:paraId="0EEE6F0F" w14:textId="3EA4CC06" w:rsidR="00A56E83" w:rsidRDefault="0001074E" w:rsidP="001F7791">
      <w:pPr>
        <w:pStyle w:val="NumberedListing"/>
        <w:numPr>
          <w:ilvl w:val="0"/>
          <w:numId w:val="31"/>
        </w:numPr>
        <w:rPr>
          <w:lang w:val="en-US"/>
        </w:rPr>
      </w:pPr>
      <w:r>
        <w:rPr>
          <w:lang w:val="en-US"/>
        </w:rPr>
        <w:t xml:space="preserve">Click </w:t>
      </w:r>
      <w:r w:rsidRPr="00A040B2">
        <w:rPr>
          <w:b/>
          <w:lang w:val="en-US"/>
        </w:rPr>
        <w:t>Reset</w:t>
      </w:r>
      <w:r>
        <w:rPr>
          <w:lang w:val="en-US"/>
        </w:rPr>
        <w:t xml:space="preserve"> button to clear the user details fields.</w:t>
      </w:r>
    </w:p>
    <w:p w14:paraId="5333DEB7" w14:textId="77777777" w:rsidR="00FE5EE9" w:rsidRPr="00FE5EE9" w:rsidRDefault="00FE5EE9" w:rsidP="00FE5EE9">
      <w:pPr>
        <w:pStyle w:val="NumberedListing"/>
        <w:ind w:left="576"/>
        <w:rPr>
          <w:lang w:val="en-US"/>
        </w:rPr>
      </w:pPr>
    </w:p>
    <w:tbl>
      <w:tblPr>
        <w:tblW w:w="8820" w:type="dxa"/>
        <w:tblInd w:w="270" w:type="dxa"/>
        <w:shd w:val="clear" w:color="auto" w:fill="FFFFFF" w:themeFill="background1"/>
        <w:tblLook w:val="01E0" w:firstRow="1" w:lastRow="1" w:firstColumn="1" w:lastColumn="1" w:noHBand="0" w:noVBand="0"/>
      </w:tblPr>
      <w:tblGrid>
        <w:gridCol w:w="635"/>
        <w:gridCol w:w="8185"/>
      </w:tblGrid>
      <w:tr w:rsidR="00F246D1" w:rsidRPr="0013748C" w14:paraId="61035133" w14:textId="77777777" w:rsidTr="008D746C">
        <w:trPr>
          <w:trHeight w:val="1695"/>
        </w:trPr>
        <w:tc>
          <w:tcPr>
            <w:tcW w:w="635" w:type="dxa"/>
            <w:shd w:val="clear" w:color="auto" w:fill="C00000"/>
            <w:vAlign w:val="center"/>
          </w:tcPr>
          <w:p w14:paraId="4EDFEBB5" w14:textId="77777777" w:rsidR="00F246D1" w:rsidRPr="0013748C" w:rsidRDefault="00F246D1" w:rsidP="00F246D1">
            <w:pPr>
              <w:pStyle w:val="StyleCalloutSymbolScienceBold"/>
            </w:pPr>
            <w:r w:rsidRPr="0013748C">
              <w:t>@</w:t>
            </w:r>
          </w:p>
        </w:tc>
        <w:tc>
          <w:tcPr>
            <w:tcW w:w="8185" w:type="dxa"/>
            <w:shd w:val="clear" w:color="auto" w:fill="BFBFBF" w:themeFill="background1" w:themeFillShade="BF"/>
          </w:tcPr>
          <w:p w14:paraId="7F625046" w14:textId="4F09E239" w:rsidR="00F246D1" w:rsidRDefault="00F246D1" w:rsidP="00F246D1">
            <w:pPr>
              <w:pStyle w:val="CalloutText"/>
            </w:pPr>
            <w:r>
              <w:t xml:space="preserve">Click the </w:t>
            </w:r>
            <w:r w:rsidR="008D746C">
              <w:rPr>
                <w:noProof/>
              </w:rPr>
              <w:drawing>
                <wp:inline distT="0" distB="0" distL="0" distR="0" wp14:anchorId="49387627" wp14:editId="1619A105">
                  <wp:extent cx="177800" cy="177800"/>
                  <wp:effectExtent l="0" t="0" r="0" b="0"/>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77800" cy="177800"/>
                          </a:xfrm>
                          <a:prstGeom prst="rect">
                            <a:avLst/>
                          </a:prstGeom>
                        </pic:spPr>
                      </pic:pic>
                    </a:graphicData>
                  </a:graphic>
                </wp:inline>
              </w:drawing>
            </w:r>
            <w:r>
              <w:t xml:space="preserve"> icon to add more than one TPR Role details.</w:t>
            </w:r>
          </w:p>
          <w:p w14:paraId="79AE7F3E" w14:textId="77777777" w:rsidR="00F246D1" w:rsidRDefault="00F246D1" w:rsidP="00F246D1">
            <w:pPr>
              <w:pStyle w:val="CalloutText"/>
            </w:pPr>
            <w:r>
              <w:t xml:space="preserve">Click the </w:t>
            </w:r>
            <w:r w:rsidRPr="00A71972">
              <w:rPr>
                <w:b/>
              </w:rPr>
              <w:t xml:space="preserve">Edit </w:t>
            </w:r>
            <w:r>
              <w:t>icon to edit the role details.</w:t>
            </w:r>
          </w:p>
          <w:p w14:paraId="36546A6E" w14:textId="77777777" w:rsidR="00F246D1" w:rsidRDefault="00F246D1" w:rsidP="00F246D1">
            <w:pPr>
              <w:pStyle w:val="CalloutText"/>
            </w:pPr>
            <w:r>
              <w:t xml:space="preserve">Click the </w:t>
            </w:r>
            <w:r w:rsidRPr="00A71972">
              <w:rPr>
                <w:b/>
              </w:rPr>
              <w:t>View</w:t>
            </w:r>
            <w:r>
              <w:t xml:space="preserve"> icon to view the role details.</w:t>
            </w:r>
          </w:p>
          <w:p w14:paraId="5F83D001" w14:textId="77777777" w:rsidR="00F246D1" w:rsidRDefault="00F246D1" w:rsidP="00F246D1">
            <w:pPr>
              <w:pStyle w:val="CalloutText"/>
            </w:pPr>
            <w:r>
              <w:t xml:space="preserve">Click the </w:t>
            </w:r>
            <w:r w:rsidRPr="00C7450E">
              <w:rPr>
                <w:b/>
              </w:rPr>
              <w:t>Print</w:t>
            </w:r>
            <w:r>
              <w:t xml:space="preserve"> icon to print the role details from the available list.</w:t>
            </w:r>
          </w:p>
          <w:p w14:paraId="2FEB5714" w14:textId="77777777" w:rsidR="00F246D1" w:rsidRDefault="00F246D1" w:rsidP="00F246D1">
            <w:pPr>
              <w:pStyle w:val="CalloutText"/>
              <w:keepNext/>
            </w:pPr>
            <w:r>
              <w:t xml:space="preserve">Click </w:t>
            </w:r>
            <w:r w:rsidRPr="00C7450E">
              <w:rPr>
                <w:b/>
              </w:rPr>
              <w:t>Quick View</w:t>
            </w:r>
            <w:r>
              <w:t xml:space="preserve"> icon to overview the role details.</w:t>
            </w:r>
          </w:p>
          <w:p w14:paraId="70D80449" w14:textId="0C7FD18A" w:rsidR="0001074E" w:rsidRDefault="0001074E" w:rsidP="00F246D1">
            <w:pPr>
              <w:pStyle w:val="CalloutText"/>
              <w:keepNext/>
            </w:pPr>
            <w:r>
              <w:t xml:space="preserve">Click </w:t>
            </w:r>
            <w:r w:rsidR="0006471C">
              <w:rPr>
                <w:b/>
              </w:rPr>
              <w:t>Print</w:t>
            </w:r>
            <w:r>
              <w:t xml:space="preserve"> icon to remove roles from the list.</w:t>
            </w:r>
          </w:p>
          <w:p w14:paraId="5ECFB298" w14:textId="26B4601D" w:rsidR="00A56E83" w:rsidRPr="0013748C" w:rsidRDefault="00A56E83" w:rsidP="00F246D1">
            <w:pPr>
              <w:pStyle w:val="CalloutText"/>
              <w:keepNext/>
            </w:pPr>
          </w:p>
        </w:tc>
      </w:tr>
    </w:tbl>
    <w:p w14:paraId="16321578" w14:textId="7DE3DA01" w:rsidR="00A56E83" w:rsidRDefault="00A56E83" w:rsidP="00776740">
      <w:pPr>
        <w:rPr>
          <w:lang w:val="en-US"/>
        </w:rPr>
      </w:pPr>
    </w:p>
    <w:p w14:paraId="292F489C" w14:textId="16014B70" w:rsidR="00641960" w:rsidRDefault="00641960" w:rsidP="00776740">
      <w:pPr>
        <w:rPr>
          <w:lang w:val="en-US"/>
        </w:rPr>
      </w:pPr>
    </w:p>
    <w:p w14:paraId="4AB7B518" w14:textId="77777777" w:rsidR="00641960" w:rsidRPr="00212BD8" w:rsidRDefault="00641960" w:rsidP="00776740">
      <w:pPr>
        <w:rPr>
          <w:lang w:val="en-US"/>
        </w:rPr>
      </w:pPr>
    </w:p>
    <w:p w14:paraId="6DB01B84" w14:textId="62284B9D" w:rsidR="00F246D1" w:rsidRPr="007235F5" w:rsidRDefault="00F246D1" w:rsidP="008D746C">
      <w:pPr>
        <w:pStyle w:val="Heading1CL"/>
        <w:ind w:left="0"/>
        <w:rPr>
          <w:sz w:val="32"/>
          <w:szCs w:val="32"/>
        </w:rPr>
      </w:pPr>
      <w:bookmarkStart w:id="58" w:name="_Toc123813447"/>
      <w:bookmarkStart w:id="59" w:name="_Toc129608396"/>
      <w:r w:rsidRPr="008D746C">
        <w:rPr>
          <w:sz w:val="32"/>
          <w:szCs w:val="32"/>
        </w:rPr>
        <w:lastRenderedPageBreak/>
        <w:t>Searching</w:t>
      </w:r>
      <w:r w:rsidR="00A56E83" w:rsidRPr="007235F5">
        <w:rPr>
          <w:sz w:val="32"/>
          <w:szCs w:val="32"/>
        </w:rPr>
        <w:t xml:space="preserve"> </w:t>
      </w:r>
      <w:r w:rsidR="007535A3" w:rsidRPr="007235F5">
        <w:rPr>
          <w:sz w:val="32"/>
          <w:szCs w:val="32"/>
        </w:rPr>
        <w:t>Front End</w:t>
      </w:r>
      <w:r w:rsidRPr="007235F5">
        <w:rPr>
          <w:sz w:val="32"/>
          <w:szCs w:val="32"/>
        </w:rPr>
        <w:t xml:space="preserve"> Users</w:t>
      </w:r>
      <w:bookmarkEnd w:id="58"/>
      <w:bookmarkEnd w:id="59"/>
      <w:r w:rsidRPr="007235F5">
        <w:rPr>
          <w:sz w:val="32"/>
          <w:szCs w:val="32"/>
        </w:rPr>
        <w:t xml:space="preserve"> </w:t>
      </w:r>
    </w:p>
    <w:p w14:paraId="181C9B34" w14:textId="2E817868" w:rsidR="00F246D1" w:rsidRDefault="00F246D1" w:rsidP="008D746C">
      <w:pPr>
        <w:pStyle w:val="BodyText"/>
        <w:ind w:left="0"/>
        <w:rPr>
          <w:lang w:val="en-US"/>
        </w:rPr>
      </w:pPr>
      <w:r>
        <w:rPr>
          <w:lang w:val="en-US"/>
        </w:rPr>
        <w:t>This section allows the Company A</w:t>
      </w:r>
      <w:r w:rsidRPr="0097165D">
        <w:rPr>
          <w:lang w:val="en-US"/>
        </w:rPr>
        <w:t xml:space="preserve">dmin to search, edit, view and </w:t>
      </w:r>
      <w:r w:rsidR="0006471C">
        <w:rPr>
          <w:lang w:val="en-US"/>
        </w:rPr>
        <w:t>print</w:t>
      </w:r>
      <w:r w:rsidRPr="0097165D">
        <w:rPr>
          <w:lang w:val="en-US"/>
        </w:rPr>
        <w:t xml:space="preserve"> the users </w:t>
      </w:r>
      <w:r>
        <w:rPr>
          <w:lang w:val="en-US"/>
        </w:rPr>
        <w:t xml:space="preserve">in </w:t>
      </w:r>
      <w:r w:rsidRPr="0097165D">
        <w:rPr>
          <w:lang w:val="en-US"/>
        </w:rPr>
        <w:t xml:space="preserve">the </w:t>
      </w:r>
      <w:r w:rsidR="007535A3">
        <w:rPr>
          <w:lang w:val="en-US"/>
        </w:rPr>
        <w:t>eCMS</w:t>
      </w:r>
      <w:r w:rsidRPr="0097165D">
        <w:rPr>
          <w:lang w:val="en-US"/>
        </w:rPr>
        <w:t>.</w:t>
      </w:r>
    </w:p>
    <w:p w14:paraId="1C7AE44C" w14:textId="35A292B6" w:rsidR="00F246D1" w:rsidRPr="00B616E0" w:rsidRDefault="00F246D1" w:rsidP="008D746C">
      <w:pPr>
        <w:pStyle w:val="ProcedureHeading"/>
        <w:ind w:left="0"/>
        <w:rPr>
          <w:lang w:val="en-US"/>
        </w:rPr>
      </w:pPr>
      <w:r>
        <w:rPr>
          <w:lang w:val="en-US"/>
        </w:rPr>
        <w:t>To search the</w:t>
      </w:r>
      <w:r w:rsidR="00A56E83">
        <w:rPr>
          <w:lang w:val="en-US"/>
        </w:rPr>
        <w:t xml:space="preserve"> </w:t>
      </w:r>
      <w:r w:rsidR="007535A3">
        <w:rPr>
          <w:lang w:val="en-US"/>
        </w:rPr>
        <w:t>Front-end</w:t>
      </w:r>
      <w:r>
        <w:rPr>
          <w:lang w:val="en-US"/>
        </w:rPr>
        <w:t xml:space="preserve"> user: </w:t>
      </w:r>
    </w:p>
    <w:p w14:paraId="3194F93F" w14:textId="22527708" w:rsidR="00F246D1" w:rsidRDefault="00F246D1" w:rsidP="001F7791">
      <w:pPr>
        <w:pStyle w:val="NumberedListing"/>
        <w:numPr>
          <w:ilvl w:val="0"/>
          <w:numId w:val="32"/>
        </w:numPr>
        <w:rPr>
          <w:lang w:val="en-US"/>
        </w:rPr>
      </w:pPr>
      <w:r>
        <w:rPr>
          <w:lang w:val="en-US"/>
        </w:rPr>
        <w:t xml:space="preserve">Click </w:t>
      </w:r>
      <w:r w:rsidRPr="00C05334">
        <w:rPr>
          <w:b/>
          <w:lang w:val="en-US"/>
        </w:rPr>
        <w:t>Registration</w:t>
      </w:r>
      <w:r w:rsidR="00A56E83">
        <w:rPr>
          <w:b/>
          <w:lang w:val="en-US"/>
        </w:rPr>
        <w:t xml:space="preserve"> </w:t>
      </w:r>
      <w:r>
        <w:rPr>
          <w:lang w:val="en-US"/>
        </w:rPr>
        <w:t>&gt;&gt;</w:t>
      </w:r>
      <w:r w:rsidR="00A56E83">
        <w:rPr>
          <w:lang w:val="en-US"/>
        </w:rPr>
        <w:t xml:space="preserve"> </w:t>
      </w:r>
      <w:r w:rsidR="007535A3">
        <w:rPr>
          <w:b/>
          <w:lang w:val="en-US"/>
        </w:rPr>
        <w:t>Front End</w:t>
      </w:r>
      <w:r w:rsidR="00A56E83">
        <w:rPr>
          <w:lang w:val="en-US"/>
        </w:rPr>
        <w:t xml:space="preserve"> </w:t>
      </w:r>
      <w:r w:rsidRPr="00C05334">
        <w:rPr>
          <w:b/>
          <w:lang w:val="en-US"/>
        </w:rPr>
        <w:t>User</w:t>
      </w:r>
      <w:r>
        <w:rPr>
          <w:lang w:val="en-US"/>
        </w:rPr>
        <w:t>. The subsequent screen will be displayed.</w:t>
      </w:r>
    </w:p>
    <w:p w14:paraId="50AD45B9" w14:textId="756C0228" w:rsidR="007535A3" w:rsidRDefault="007535A3" w:rsidP="00641960">
      <w:pPr>
        <w:pStyle w:val="NumberedListing"/>
        <w:rPr>
          <w:lang w:val="en-US"/>
        </w:rPr>
      </w:pPr>
      <w:r>
        <w:rPr>
          <w:noProof/>
        </w:rPr>
        <w:drawing>
          <wp:inline distT="0" distB="0" distL="0" distR="0" wp14:anchorId="4B9B9E0F" wp14:editId="66EC2C26">
            <wp:extent cx="5733415" cy="2527935"/>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3415" cy="2527935"/>
                    </a:xfrm>
                    <a:prstGeom prst="rect">
                      <a:avLst/>
                    </a:prstGeom>
                  </pic:spPr>
                </pic:pic>
              </a:graphicData>
            </a:graphic>
          </wp:inline>
        </w:drawing>
      </w:r>
    </w:p>
    <w:p w14:paraId="72B68C7B" w14:textId="7E536B40" w:rsidR="00F246D1" w:rsidRDefault="007535A3" w:rsidP="007535A3">
      <w:pPr>
        <w:pStyle w:val="Figure"/>
        <w:ind w:left="0" w:firstLine="0"/>
        <w:rPr>
          <w:lang w:val="en-US"/>
        </w:rPr>
      </w:pPr>
      <w:r>
        <w:rPr>
          <w:lang w:val="en-US"/>
        </w:rPr>
        <w:t xml:space="preserve">      Front end</w:t>
      </w:r>
      <w:r w:rsidR="00A56E83">
        <w:rPr>
          <w:lang w:val="en-US"/>
        </w:rPr>
        <w:t xml:space="preserve"> </w:t>
      </w:r>
      <w:r w:rsidR="00F246D1">
        <w:rPr>
          <w:lang w:val="en-US"/>
        </w:rPr>
        <w:t>User List Search Page</w:t>
      </w:r>
    </w:p>
    <w:p w14:paraId="4A76EB78" w14:textId="1BC9BEBB" w:rsidR="00A64C37" w:rsidRPr="002343D7" w:rsidRDefault="00A64C37" w:rsidP="001F7791">
      <w:pPr>
        <w:pStyle w:val="NumberedListing"/>
        <w:numPr>
          <w:ilvl w:val="0"/>
          <w:numId w:val="32"/>
        </w:numPr>
        <w:rPr>
          <w:lang w:val="en-US"/>
        </w:rPr>
      </w:pPr>
      <w:r>
        <w:rPr>
          <w:lang w:val="en-US"/>
        </w:rPr>
        <w:t xml:space="preserve">Enter any one of the search criteria to view the user details. </w:t>
      </w:r>
      <w:r w:rsidRPr="00CD4015">
        <w:rPr>
          <w:lang w:val="en-US"/>
        </w:rPr>
        <w:t xml:space="preserve">Following are the field and button descriptions of the </w:t>
      </w:r>
      <w:r w:rsidRPr="006B0E5E">
        <w:rPr>
          <w:lang w:val="en-US"/>
        </w:rPr>
        <w:t xml:space="preserve">Search </w:t>
      </w:r>
      <w:r>
        <w:rPr>
          <w:lang w:val="en-US"/>
        </w:rPr>
        <w:t>User page</w:t>
      </w:r>
      <w:r w:rsidRPr="00CD4015">
        <w:rPr>
          <w:lang w:val="en-US"/>
        </w:rPr>
        <w:t>.</w:t>
      </w:r>
    </w:p>
    <w:tbl>
      <w:tblPr>
        <w:tblStyle w:val="TableGrid"/>
        <w:tblW w:w="0" w:type="auto"/>
        <w:jc w:val="center"/>
        <w:tblLook w:val="04A0" w:firstRow="1" w:lastRow="0" w:firstColumn="1" w:lastColumn="0" w:noHBand="0" w:noVBand="1"/>
      </w:tblPr>
      <w:tblGrid>
        <w:gridCol w:w="2843"/>
        <w:gridCol w:w="5137"/>
      </w:tblGrid>
      <w:tr w:rsidR="00A64C37" w:rsidRPr="0013748C" w14:paraId="4E91FB52" w14:textId="77777777" w:rsidTr="005B54BE">
        <w:trPr>
          <w:cantSplit/>
          <w:tblHeader/>
          <w:jc w:val="center"/>
        </w:trPr>
        <w:tc>
          <w:tcPr>
            <w:tcW w:w="2843" w:type="dxa"/>
            <w:shd w:val="clear" w:color="auto" w:fill="BFBFBF" w:themeFill="background1" w:themeFillShade="BF"/>
          </w:tcPr>
          <w:p w14:paraId="4F3432DC" w14:textId="77777777" w:rsidR="00A64C37" w:rsidRPr="0013748C" w:rsidRDefault="00A64C37" w:rsidP="004C07BA">
            <w:pPr>
              <w:pStyle w:val="TableHeading"/>
              <w:spacing w:before="0" w:after="0"/>
            </w:pPr>
            <w:r w:rsidRPr="0013748C">
              <w:t>Field/Button description</w:t>
            </w:r>
          </w:p>
        </w:tc>
        <w:tc>
          <w:tcPr>
            <w:tcW w:w="5137" w:type="dxa"/>
            <w:shd w:val="clear" w:color="auto" w:fill="BFBFBF" w:themeFill="background1" w:themeFillShade="BF"/>
          </w:tcPr>
          <w:p w14:paraId="208FFAB7" w14:textId="77777777" w:rsidR="00A64C37" w:rsidRPr="0013748C" w:rsidRDefault="00A64C37" w:rsidP="004C07BA">
            <w:pPr>
              <w:pStyle w:val="TableHeading"/>
              <w:spacing w:before="0" w:after="0"/>
            </w:pPr>
            <w:r w:rsidRPr="0013748C">
              <w:t>Action/Input Required</w:t>
            </w:r>
          </w:p>
        </w:tc>
      </w:tr>
      <w:tr w:rsidR="00A64C37" w:rsidRPr="0013748C" w14:paraId="694086BB" w14:textId="77777777" w:rsidTr="005B54BE">
        <w:trPr>
          <w:cantSplit/>
          <w:jc w:val="center"/>
        </w:trPr>
        <w:tc>
          <w:tcPr>
            <w:tcW w:w="2843" w:type="dxa"/>
          </w:tcPr>
          <w:p w14:paraId="51636582" w14:textId="77777777" w:rsidR="00A64C37" w:rsidRDefault="00A64C37" w:rsidP="004C07BA">
            <w:pPr>
              <w:pStyle w:val="Tablefieldindent2"/>
              <w:spacing w:before="0" w:after="0"/>
              <w:ind w:left="0"/>
            </w:pPr>
            <w:r>
              <w:t>Login ID</w:t>
            </w:r>
          </w:p>
        </w:tc>
        <w:tc>
          <w:tcPr>
            <w:tcW w:w="5137" w:type="dxa"/>
          </w:tcPr>
          <w:p w14:paraId="6D3A1B91" w14:textId="0BE672CF" w:rsidR="00A64C37" w:rsidRDefault="00A64C37" w:rsidP="004C07BA">
            <w:pPr>
              <w:pStyle w:val="TableText"/>
              <w:spacing w:before="0" w:after="0"/>
            </w:pPr>
            <w:r>
              <w:t>Enter the Login ID of the user</w:t>
            </w:r>
            <w:r w:rsidR="00345296">
              <w:t>.</w:t>
            </w:r>
          </w:p>
        </w:tc>
      </w:tr>
      <w:tr w:rsidR="00A64C37" w:rsidRPr="0013748C" w14:paraId="645BF65E" w14:textId="77777777" w:rsidTr="005B54BE">
        <w:trPr>
          <w:cantSplit/>
          <w:jc w:val="center"/>
        </w:trPr>
        <w:tc>
          <w:tcPr>
            <w:tcW w:w="2843" w:type="dxa"/>
          </w:tcPr>
          <w:p w14:paraId="6B7D93EA" w14:textId="77777777" w:rsidR="00A64C37" w:rsidRDefault="00A64C37" w:rsidP="004C07BA">
            <w:pPr>
              <w:pStyle w:val="Tablefieldindent2"/>
              <w:spacing w:before="0" w:after="0"/>
              <w:ind w:left="0"/>
              <w:rPr>
                <w:noProof/>
                <w:lang w:val="en-SG" w:eastAsia="en-SG"/>
              </w:rPr>
            </w:pPr>
            <w:r>
              <w:rPr>
                <w:noProof/>
                <w:lang w:val="en-SG" w:eastAsia="en-SG"/>
              </w:rPr>
              <w:t xml:space="preserve">Party Name </w:t>
            </w:r>
          </w:p>
        </w:tc>
        <w:tc>
          <w:tcPr>
            <w:tcW w:w="5137" w:type="dxa"/>
          </w:tcPr>
          <w:p w14:paraId="4BA06BFF" w14:textId="3BDF2634" w:rsidR="00A64C37" w:rsidRDefault="00A64C37" w:rsidP="004C07BA">
            <w:pPr>
              <w:pStyle w:val="TableText"/>
              <w:spacing w:before="0" w:after="0"/>
            </w:pPr>
            <w:r>
              <w:t>Enter the party name of the user.</w:t>
            </w:r>
          </w:p>
        </w:tc>
      </w:tr>
      <w:tr w:rsidR="007535A3" w:rsidRPr="0013748C" w14:paraId="3398A91F" w14:textId="77777777" w:rsidTr="005B54BE">
        <w:trPr>
          <w:cantSplit/>
          <w:jc w:val="center"/>
        </w:trPr>
        <w:tc>
          <w:tcPr>
            <w:tcW w:w="2843" w:type="dxa"/>
          </w:tcPr>
          <w:p w14:paraId="3B4C75F8" w14:textId="4571E159" w:rsidR="007535A3" w:rsidRDefault="007535A3" w:rsidP="004C07BA">
            <w:pPr>
              <w:pStyle w:val="Tablefieldindent2"/>
              <w:spacing w:before="0" w:after="0"/>
              <w:ind w:left="0"/>
              <w:rPr>
                <w:noProof/>
                <w:lang w:val="en-SG" w:eastAsia="en-SG"/>
              </w:rPr>
            </w:pPr>
            <w:r>
              <w:rPr>
                <w:noProof/>
                <w:lang w:val="en-SG" w:eastAsia="en-SG"/>
              </w:rPr>
              <w:t>First Name</w:t>
            </w:r>
          </w:p>
        </w:tc>
        <w:tc>
          <w:tcPr>
            <w:tcW w:w="5137" w:type="dxa"/>
          </w:tcPr>
          <w:p w14:paraId="7F567A24" w14:textId="77777777" w:rsidR="007535A3" w:rsidRDefault="007535A3" w:rsidP="004C07BA">
            <w:pPr>
              <w:pStyle w:val="TableText"/>
              <w:spacing w:before="0" w:after="0"/>
            </w:pPr>
          </w:p>
        </w:tc>
      </w:tr>
      <w:tr w:rsidR="007535A3" w:rsidRPr="0013748C" w14:paraId="6FC0C388" w14:textId="77777777" w:rsidTr="005B54BE">
        <w:trPr>
          <w:cantSplit/>
          <w:jc w:val="center"/>
        </w:trPr>
        <w:tc>
          <w:tcPr>
            <w:tcW w:w="2843" w:type="dxa"/>
          </w:tcPr>
          <w:p w14:paraId="0BFB610B" w14:textId="7D8FD80F" w:rsidR="007535A3" w:rsidRDefault="007535A3" w:rsidP="004C07BA">
            <w:pPr>
              <w:pStyle w:val="Tablefieldindent2"/>
              <w:spacing w:before="0" w:after="0"/>
              <w:ind w:left="0"/>
              <w:rPr>
                <w:noProof/>
                <w:lang w:val="en-SG" w:eastAsia="en-SG"/>
              </w:rPr>
            </w:pPr>
            <w:r>
              <w:rPr>
                <w:noProof/>
                <w:lang w:val="en-SG" w:eastAsia="en-SG"/>
              </w:rPr>
              <w:t xml:space="preserve">Last name </w:t>
            </w:r>
          </w:p>
        </w:tc>
        <w:tc>
          <w:tcPr>
            <w:tcW w:w="5137" w:type="dxa"/>
          </w:tcPr>
          <w:p w14:paraId="45C69EA4" w14:textId="77777777" w:rsidR="007535A3" w:rsidRDefault="007535A3" w:rsidP="004C07BA">
            <w:pPr>
              <w:pStyle w:val="TableText"/>
              <w:spacing w:before="0" w:after="0"/>
            </w:pPr>
          </w:p>
        </w:tc>
      </w:tr>
      <w:tr w:rsidR="00A64C37" w:rsidRPr="0013748C" w14:paraId="680B0BA3" w14:textId="77777777" w:rsidTr="005B54BE">
        <w:trPr>
          <w:cantSplit/>
          <w:jc w:val="center"/>
        </w:trPr>
        <w:tc>
          <w:tcPr>
            <w:tcW w:w="2843" w:type="dxa"/>
          </w:tcPr>
          <w:p w14:paraId="37076118" w14:textId="77777777" w:rsidR="00A64C37" w:rsidRDefault="00A64C37" w:rsidP="004C07BA">
            <w:pPr>
              <w:pStyle w:val="Tablefieldindent2"/>
              <w:spacing w:before="0" w:after="0"/>
              <w:ind w:left="0"/>
              <w:rPr>
                <w:noProof/>
                <w:lang w:val="en-SG" w:eastAsia="en-SG"/>
              </w:rPr>
            </w:pPr>
            <w:r>
              <w:rPr>
                <w:noProof/>
                <w:lang w:val="en-SG" w:eastAsia="en-SG"/>
              </w:rPr>
              <w:t>Communication Mode</w:t>
            </w:r>
          </w:p>
        </w:tc>
        <w:tc>
          <w:tcPr>
            <w:tcW w:w="5137" w:type="dxa"/>
          </w:tcPr>
          <w:p w14:paraId="3124B39B" w14:textId="77777777" w:rsidR="00A64C37" w:rsidRDefault="00A64C37" w:rsidP="004C07BA">
            <w:pPr>
              <w:pStyle w:val="TableText"/>
              <w:spacing w:before="0" w:after="0"/>
            </w:pPr>
            <w:r>
              <w:t>Enter communication mode of the user.</w:t>
            </w:r>
          </w:p>
        </w:tc>
      </w:tr>
      <w:tr w:rsidR="00A64C37" w:rsidRPr="0013748C" w14:paraId="09379960" w14:textId="77777777" w:rsidTr="005B54BE">
        <w:trPr>
          <w:cantSplit/>
          <w:jc w:val="center"/>
        </w:trPr>
        <w:tc>
          <w:tcPr>
            <w:tcW w:w="2843" w:type="dxa"/>
          </w:tcPr>
          <w:p w14:paraId="0ACA4D40" w14:textId="77777777" w:rsidR="00A64C37" w:rsidRDefault="00A64C37" w:rsidP="004C07BA">
            <w:pPr>
              <w:pStyle w:val="Tablefieldindent2"/>
              <w:spacing w:before="0" w:after="0"/>
              <w:ind w:left="0"/>
            </w:pPr>
            <w:r>
              <w:t>E-mail</w:t>
            </w:r>
          </w:p>
        </w:tc>
        <w:tc>
          <w:tcPr>
            <w:tcW w:w="5137" w:type="dxa"/>
          </w:tcPr>
          <w:p w14:paraId="0E024C59" w14:textId="77777777" w:rsidR="00A64C37" w:rsidRDefault="00A64C37" w:rsidP="004C07BA">
            <w:pPr>
              <w:pStyle w:val="TableText"/>
              <w:spacing w:before="0" w:after="0"/>
            </w:pPr>
            <w:r>
              <w:t>Enter the email ID of the user.</w:t>
            </w:r>
          </w:p>
        </w:tc>
      </w:tr>
      <w:tr w:rsidR="00A64C37" w:rsidRPr="0013748C" w14:paraId="37EE2EFC" w14:textId="77777777" w:rsidTr="005B54BE">
        <w:trPr>
          <w:cantSplit/>
          <w:jc w:val="center"/>
        </w:trPr>
        <w:tc>
          <w:tcPr>
            <w:tcW w:w="2843" w:type="dxa"/>
          </w:tcPr>
          <w:p w14:paraId="35039D57" w14:textId="77777777" w:rsidR="00A64C37" w:rsidRDefault="00A64C37" w:rsidP="004C07BA">
            <w:pPr>
              <w:pStyle w:val="Tablefieldindent2"/>
              <w:spacing w:before="0" w:after="0"/>
              <w:ind w:left="0"/>
            </w:pPr>
            <w:r>
              <w:t>Telephone Number</w:t>
            </w:r>
          </w:p>
        </w:tc>
        <w:tc>
          <w:tcPr>
            <w:tcW w:w="5137" w:type="dxa"/>
          </w:tcPr>
          <w:p w14:paraId="66B7E58D" w14:textId="1C5D3498" w:rsidR="00A64C37" w:rsidRDefault="00A64C37" w:rsidP="004C07BA">
            <w:pPr>
              <w:pStyle w:val="TableText"/>
              <w:spacing w:before="0" w:after="0"/>
            </w:pPr>
            <w:r>
              <w:t xml:space="preserve">Enter the telephone </w:t>
            </w:r>
            <w:r w:rsidR="00C662A7">
              <w:t>number.</w:t>
            </w:r>
          </w:p>
        </w:tc>
      </w:tr>
      <w:tr w:rsidR="007535A3" w:rsidRPr="0013748C" w14:paraId="55138E11" w14:textId="77777777" w:rsidTr="005B54BE">
        <w:trPr>
          <w:cantSplit/>
          <w:jc w:val="center"/>
        </w:trPr>
        <w:tc>
          <w:tcPr>
            <w:tcW w:w="2843" w:type="dxa"/>
          </w:tcPr>
          <w:p w14:paraId="63E8DD7A" w14:textId="5FD4198D" w:rsidR="007535A3" w:rsidRDefault="007535A3" w:rsidP="004C07BA">
            <w:pPr>
              <w:pStyle w:val="Tablefieldindent2"/>
              <w:spacing w:before="0" w:after="0"/>
              <w:ind w:left="0"/>
            </w:pPr>
            <w:r>
              <w:t>Created date</w:t>
            </w:r>
          </w:p>
        </w:tc>
        <w:tc>
          <w:tcPr>
            <w:tcW w:w="5137" w:type="dxa"/>
          </w:tcPr>
          <w:p w14:paraId="77856F81" w14:textId="0A2EC185" w:rsidR="007535A3" w:rsidRDefault="007535A3" w:rsidP="004C07BA">
            <w:pPr>
              <w:pStyle w:val="TableText"/>
              <w:spacing w:before="0" w:after="0"/>
            </w:pPr>
            <w:r>
              <w:t>Date of creating of the user.</w:t>
            </w:r>
          </w:p>
        </w:tc>
      </w:tr>
    </w:tbl>
    <w:p w14:paraId="5E670347" w14:textId="7D909B14" w:rsidR="00F246D1" w:rsidRDefault="00F246D1" w:rsidP="00345296">
      <w:pPr>
        <w:rPr>
          <w:lang w:val="en-US"/>
        </w:rPr>
      </w:pPr>
    </w:p>
    <w:p w14:paraId="7221F09C" w14:textId="77777777" w:rsidR="00CF7CD9" w:rsidRDefault="00CF7CD9" w:rsidP="00F246D1">
      <w:pPr>
        <w:rPr>
          <w:lang w:val="en-US"/>
        </w:rPr>
      </w:pPr>
    </w:p>
    <w:tbl>
      <w:tblPr>
        <w:tblW w:w="0" w:type="auto"/>
        <w:tblInd w:w="450" w:type="dxa"/>
        <w:shd w:val="clear" w:color="auto" w:fill="FFFFFF" w:themeFill="background1"/>
        <w:tblLook w:val="01E0" w:firstRow="1" w:lastRow="1" w:firstColumn="1" w:lastColumn="1" w:noHBand="0" w:noVBand="0"/>
      </w:tblPr>
      <w:tblGrid>
        <w:gridCol w:w="630"/>
        <w:gridCol w:w="7661"/>
      </w:tblGrid>
      <w:tr w:rsidR="00F246D1" w:rsidRPr="00A51DE3" w14:paraId="2B7C1953" w14:textId="77777777" w:rsidTr="007535A3">
        <w:tc>
          <w:tcPr>
            <w:tcW w:w="630" w:type="dxa"/>
            <w:shd w:val="clear" w:color="auto" w:fill="C00000"/>
            <w:vAlign w:val="center"/>
          </w:tcPr>
          <w:p w14:paraId="30F5AA96" w14:textId="77777777" w:rsidR="00F246D1" w:rsidRPr="00A51DE3" w:rsidRDefault="00F246D1" w:rsidP="00F246D1">
            <w:pPr>
              <w:pStyle w:val="StyleCalloutSymbolScienceBold"/>
              <w:spacing w:before="100" w:after="100"/>
            </w:pPr>
            <w:r w:rsidRPr="00A51DE3">
              <w:t>@</w:t>
            </w:r>
          </w:p>
        </w:tc>
        <w:tc>
          <w:tcPr>
            <w:tcW w:w="7661" w:type="dxa"/>
            <w:shd w:val="clear" w:color="auto" w:fill="BFBFBF" w:themeFill="background1" w:themeFillShade="BF"/>
          </w:tcPr>
          <w:p w14:paraId="5B9E16A1" w14:textId="31C730E9" w:rsidR="00F246D1" w:rsidRDefault="00F246D1" w:rsidP="00F246D1">
            <w:pPr>
              <w:pStyle w:val="CalloutText"/>
              <w:numPr>
                <w:ilvl w:val="0"/>
                <w:numId w:val="17"/>
              </w:numPr>
              <w:spacing w:before="100" w:after="100"/>
              <w:rPr>
                <w:lang w:val="en-US"/>
              </w:rPr>
            </w:pPr>
            <w:r>
              <w:rPr>
                <w:lang w:val="en-US"/>
              </w:rPr>
              <w:t xml:space="preserve">If you </w:t>
            </w:r>
            <w:r w:rsidR="00D6506D">
              <w:rPr>
                <w:lang w:val="en-US"/>
              </w:rPr>
              <w:t>do</w:t>
            </w:r>
            <w:r>
              <w:rPr>
                <w:lang w:val="en-US"/>
              </w:rPr>
              <w:t xml:space="preserve"> not know the complete search phrase (words) for any criterion, enter partial search phrase (words) and click the </w:t>
            </w:r>
            <w:r w:rsidRPr="00891802">
              <w:rPr>
                <w:b/>
                <w:lang w:val="en-US"/>
              </w:rPr>
              <w:t>Search</w:t>
            </w:r>
            <w:r>
              <w:rPr>
                <w:b/>
                <w:lang w:val="en-US"/>
              </w:rPr>
              <w:t xml:space="preserve"> </w:t>
            </w:r>
            <w:r w:rsidRPr="00A87D15">
              <w:rPr>
                <w:lang w:val="en-US"/>
              </w:rPr>
              <w:t>icon</w:t>
            </w:r>
            <w:r>
              <w:rPr>
                <w:lang w:val="en-US"/>
              </w:rPr>
              <w:t xml:space="preserve">. </w:t>
            </w:r>
          </w:p>
          <w:p w14:paraId="5AD70C08" w14:textId="5D6AABD3" w:rsidR="00F246D1" w:rsidRPr="00146D05" w:rsidRDefault="00F246D1" w:rsidP="00F246D1">
            <w:pPr>
              <w:pStyle w:val="CalloutText"/>
              <w:numPr>
                <w:ilvl w:val="0"/>
                <w:numId w:val="17"/>
              </w:numPr>
              <w:spacing w:before="100" w:after="100"/>
            </w:pPr>
            <w:r>
              <w:rPr>
                <w:lang w:val="en-US"/>
              </w:rPr>
              <w:t xml:space="preserve">To get an exact search result, you must enter the </w:t>
            </w:r>
            <w:r w:rsidR="00D6506D">
              <w:rPr>
                <w:lang w:val="en-US"/>
              </w:rPr>
              <w:t>following search</w:t>
            </w:r>
            <w:r>
              <w:rPr>
                <w:lang w:val="en-US"/>
              </w:rPr>
              <w:t xml:space="preserve"> criteria: </w:t>
            </w:r>
          </w:p>
          <w:p w14:paraId="06F57E2E" w14:textId="77777777" w:rsidR="00F246D1" w:rsidRPr="00A51DE3" w:rsidRDefault="00F246D1" w:rsidP="00F246D1">
            <w:pPr>
              <w:pStyle w:val="CalloutText"/>
              <w:numPr>
                <w:ilvl w:val="1"/>
                <w:numId w:val="17"/>
              </w:numPr>
              <w:spacing w:before="100" w:after="100"/>
            </w:pPr>
            <w:r>
              <w:t>Login ID</w:t>
            </w:r>
          </w:p>
          <w:p w14:paraId="12F65413" w14:textId="77777777" w:rsidR="00F246D1" w:rsidRDefault="00F246D1" w:rsidP="00F246D1">
            <w:pPr>
              <w:pStyle w:val="CalloutText"/>
              <w:numPr>
                <w:ilvl w:val="1"/>
                <w:numId w:val="17"/>
              </w:numPr>
              <w:spacing w:before="100" w:after="100"/>
            </w:pPr>
            <w:r>
              <w:t>Name</w:t>
            </w:r>
          </w:p>
          <w:p w14:paraId="34B92407" w14:textId="77777777" w:rsidR="00F246D1" w:rsidRDefault="00F246D1" w:rsidP="00F246D1">
            <w:pPr>
              <w:pStyle w:val="CalloutText"/>
              <w:numPr>
                <w:ilvl w:val="1"/>
                <w:numId w:val="17"/>
              </w:numPr>
              <w:spacing w:before="100" w:after="100"/>
            </w:pPr>
            <w:r>
              <w:t>Telephone Number</w:t>
            </w:r>
          </w:p>
          <w:p w14:paraId="0F041A92" w14:textId="71C1D945" w:rsidR="00CF7CD9" w:rsidRPr="00A51DE3" w:rsidRDefault="00CF7CD9" w:rsidP="00212BD8">
            <w:pPr>
              <w:pStyle w:val="CalloutText"/>
              <w:spacing w:before="100" w:after="100"/>
              <w:ind w:left="1080"/>
            </w:pPr>
          </w:p>
        </w:tc>
      </w:tr>
    </w:tbl>
    <w:p w14:paraId="1A8AF113" w14:textId="46F6C3D6" w:rsidR="00F246D1" w:rsidRDefault="00F246D1" w:rsidP="001F7791">
      <w:pPr>
        <w:pStyle w:val="NumberedListing"/>
        <w:numPr>
          <w:ilvl w:val="0"/>
          <w:numId w:val="32"/>
        </w:numPr>
        <w:rPr>
          <w:lang w:val="en-US"/>
        </w:rPr>
      </w:pPr>
      <w:r>
        <w:rPr>
          <w:lang w:val="en-US"/>
        </w:rPr>
        <w:t xml:space="preserve">Enter the search criteria and Click </w:t>
      </w:r>
      <w:r>
        <w:rPr>
          <w:noProof/>
          <w:lang w:val="en-SG" w:eastAsia="en-SG"/>
        </w:rPr>
        <w:drawing>
          <wp:inline distT="0" distB="0" distL="0" distR="0" wp14:anchorId="1D9208C0" wp14:editId="06666F77">
            <wp:extent cx="161905" cy="209524"/>
            <wp:effectExtent l="19050" t="19050" r="10160" b="19685"/>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1905" cy="209524"/>
                    </a:xfrm>
                    <a:prstGeom prst="rect">
                      <a:avLst/>
                    </a:prstGeom>
                    <a:ln>
                      <a:solidFill>
                        <a:schemeClr val="tx1"/>
                      </a:solidFill>
                    </a:ln>
                  </pic:spPr>
                </pic:pic>
              </a:graphicData>
            </a:graphic>
          </wp:inline>
        </w:drawing>
      </w:r>
      <w:r>
        <w:rPr>
          <w:lang w:val="en-US"/>
        </w:rPr>
        <w:t xml:space="preserve"> icon to view the matching results in the </w:t>
      </w:r>
      <w:r w:rsidRPr="006B0E5E">
        <w:rPr>
          <w:lang w:val="en-US"/>
        </w:rPr>
        <w:t>Search Results</w:t>
      </w:r>
      <w:r>
        <w:rPr>
          <w:lang w:val="en-US"/>
        </w:rPr>
        <w:t xml:space="preserve"> </w:t>
      </w:r>
      <w:r w:rsidRPr="006B0E5E">
        <w:rPr>
          <w:lang w:val="en-US"/>
        </w:rPr>
        <w:t>Page</w:t>
      </w:r>
      <w:r>
        <w:rPr>
          <w:lang w:val="en-US"/>
        </w:rPr>
        <w:t>.</w:t>
      </w:r>
    </w:p>
    <w:p w14:paraId="03C3CE93" w14:textId="110A0564" w:rsidR="007535A3" w:rsidRDefault="007535A3" w:rsidP="007535A3">
      <w:pPr>
        <w:pStyle w:val="NumberedListing"/>
        <w:rPr>
          <w:lang w:val="en-US"/>
        </w:rPr>
      </w:pPr>
      <w:r>
        <w:rPr>
          <w:noProof/>
        </w:rPr>
        <w:lastRenderedPageBreak/>
        <w:drawing>
          <wp:inline distT="0" distB="0" distL="0" distR="0" wp14:anchorId="487D7A23" wp14:editId="451C9672">
            <wp:extent cx="5733415" cy="1092200"/>
            <wp:effectExtent l="0" t="0" r="635"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rotWithShape="1">
                    <a:blip r:embed="rId92"/>
                    <a:srcRect b="56795"/>
                    <a:stretch/>
                  </pic:blipFill>
                  <pic:spPr bwMode="auto">
                    <a:xfrm>
                      <a:off x="0" y="0"/>
                      <a:ext cx="5733415" cy="1092200"/>
                    </a:xfrm>
                    <a:prstGeom prst="rect">
                      <a:avLst/>
                    </a:prstGeom>
                    <a:ln>
                      <a:noFill/>
                    </a:ln>
                    <a:extLst>
                      <a:ext uri="{53640926-AAD7-44D8-BBD7-CCE9431645EC}">
                        <a14:shadowObscured xmlns:a14="http://schemas.microsoft.com/office/drawing/2010/main"/>
                      </a:ext>
                    </a:extLst>
                  </pic:spPr>
                </pic:pic>
              </a:graphicData>
            </a:graphic>
          </wp:inline>
        </w:drawing>
      </w:r>
    </w:p>
    <w:p w14:paraId="7967E614" w14:textId="7197E547" w:rsidR="00F246D1" w:rsidRDefault="00F246D1" w:rsidP="00F246D1">
      <w:pPr>
        <w:pStyle w:val="Figure"/>
        <w:rPr>
          <w:lang w:val="en-US"/>
        </w:rPr>
      </w:pPr>
      <w:r>
        <w:rPr>
          <w:lang w:val="en-US"/>
        </w:rPr>
        <w:t>User List Search Result Page</w:t>
      </w:r>
    </w:p>
    <w:p w14:paraId="6B43B7EC" w14:textId="7EB740EC" w:rsidR="00345296" w:rsidRDefault="00345296" w:rsidP="001D2D72">
      <w:pPr>
        <w:rPr>
          <w:lang w:val="en-US"/>
        </w:rPr>
      </w:pPr>
      <w:r>
        <w:rPr>
          <w:lang w:val="en-US"/>
        </w:rPr>
        <w:br w:type="page"/>
      </w:r>
    </w:p>
    <w:p w14:paraId="08ED4857" w14:textId="5093E0A9" w:rsidR="00F246D1" w:rsidRPr="007235F5" w:rsidRDefault="00F246D1" w:rsidP="007235F5">
      <w:pPr>
        <w:pStyle w:val="Heading1CL"/>
        <w:ind w:left="0"/>
        <w:rPr>
          <w:sz w:val="32"/>
          <w:szCs w:val="32"/>
        </w:rPr>
      </w:pPr>
      <w:bookmarkStart w:id="60" w:name="_Toc123813448"/>
      <w:bookmarkStart w:id="61" w:name="_Toc129608397"/>
      <w:r w:rsidRPr="007235F5">
        <w:rPr>
          <w:sz w:val="32"/>
          <w:szCs w:val="32"/>
        </w:rPr>
        <w:lastRenderedPageBreak/>
        <w:t>Viewing</w:t>
      </w:r>
      <w:r w:rsidR="00D6506D" w:rsidRPr="007235F5">
        <w:rPr>
          <w:sz w:val="32"/>
          <w:szCs w:val="32"/>
        </w:rPr>
        <w:t xml:space="preserve"> </w:t>
      </w:r>
      <w:r w:rsidR="00DB7A28">
        <w:rPr>
          <w:sz w:val="32"/>
          <w:szCs w:val="32"/>
        </w:rPr>
        <w:t>FRONT END</w:t>
      </w:r>
      <w:r w:rsidRPr="007235F5">
        <w:rPr>
          <w:sz w:val="32"/>
          <w:szCs w:val="32"/>
        </w:rPr>
        <w:t xml:space="preserve"> User Details</w:t>
      </w:r>
      <w:bookmarkEnd w:id="60"/>
      <w:bookmarkEnd w:id="61"/>
    </w:p>
    <w:p w14:paraId="11FCF066" w14:textId="77777777" w:rsidR="00F246D1" w:rsidRDefault="00F246D1" w:rsidP="007235F5">
      <w:pPr>
        <w:pStyle w:val="Figure"/>
        <w:ind w:left="1151"/>
        <w:rPr>
          <w:lang w:val="en-US"/>
        </w:rPr>
      </w:pPr>
      <w:r w:rsidRPr="00C1263A">
        <w:rPr>
          <w:b w:val="0"/>
          <w:lang w:val="en-US"/>
        </w:rPr>
        <w:t xml:space="preserve">This functionality allows </w:t>
      </w:r>
      <w:r>
        <w:rPr>
          <w:b w:val="0"/>
          <w:lang w:val="en-US"/>
        </w:rPr>
        <w:t xml:space="preserve">the Company Admin </w:t>
      </w:r>
      <w:r w:rsidRPr="00C1263A">
        <w:rPr>
          <w:b w:val="0"/>
          <w:lang w:val="en-US"/>
        </w:rPr>
        <w:t xml:space="preserve">to </w:t>
      </w:r>
      <w:r>
        <w:rPr>
          <w:b w:val="0"/>
          <w:lang w:val="en-US"/>
        </w:rPr>
        <w:t>view the user details</w:t>
      </w:r>
      <w:r>
        <w:rPr>
          <w:lang w:val="en-US"/>
        </w:rPr>
        <w:t>.</w:t>
      </w:r>
    </w:p>
    <w:p w14:paraId="2F9F34C6" w14:textId="5DFDDD19" w:rsidR="00F246D1" w:rsidRDefault="00F246D1" w:rsidP="007235F5">
      <w:pPr>
        <w:pStyle w:val="ProcedureHeading"/>
        <w:ind w:left="0"/>
        <w:rPr>
          <w:lang w:val="en-US"/>
        </w:rPr>
      </w:pPr>
      <w:r>
        <w:rPr>
          <w:lang w:val="en-US"/>
        </w:rPr>
        <w:t>To view the</w:t>
      </w:r>
      <w:r w:rsidR="00D6506D">
        <w:rPr>
          <w:lang w:val="en-US"/>
        </w:rPr>
        <w:t xml:space="preserve"> </w:t>
      </w:r>
      <w:r w:rsidR="00641960">
        <w:rPr>
          <w:lang w:val="en-US"/>
        </w:rPr>
        <w:t>Front-End</w:t>
      </w:r>
      <w:r>
        <w:rPr>
          <w:lang w:val="en-US"/>
        </w:rPr>
        <w:t xml:space="preserve"> user details:</w:t>
      </w:r>
    </w:p>
    <w:p w14:paraId="09B860DB" w14:textId="2C7EF384" w:rsidR="00F246D1" w:rsidRDefault="00F246D1" w:rsidP="001F7791">
      <w:pPr>
        <w:pStyle w:val="NumberedListing"/>
        <w:numPr>
          <w:ilvl w:val="0"/>
          <w:numId w:val="33"/>
        </w:numPr>
        <w:rPr>
          <w:lang w:val="en-US"/>
        </w:rPr>
      </w:pPr>
      <w:r w:rsidRPr="006A0A73">
        <w:rPr>
          <w:lang w:val="en-US"/>
        </w:rPr>
        <w:t xml:space="preserve">From the search results, click the </w:t>
      </w:r>
      <w:r w:rsidR="007535A3" w:rsidRPr="00A40B00">
        <w:rPr>
          <w:noProof/>
          <w:lang w:val="en-SG" w:eastAsia="en-SG"/>
        </w:rPr>
        <w:drawing>
          <wp:inline distT="0" distB="0" distL="0" distR="0" wp14:anchorId="2B38A203" wp14:editId="36AC07C2">
            <wp:extent cx="220980" cy="2286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2322" b="23380"/>
                    <a:stretch/>
                  </pic:blipFill>
                  <pic:spPr bwMode="auto">
                    <a:xfrm>
                      <a:off x="0" y="0"/>
                      <a:ext cx="222464" cy="230135"/>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icon to </w:t>
      </w:r>
      <w:r w:rsidR="001D2D72">
        <w:rPr>
          <w:lang w:val="en-US"/>
        </w:rPr>
        <w:t>v</w:t>
      </w:r>
      <w:r w:rsidRPr="006A0A73">
        <w:rPr>
          <w:lang w:val="en-US"/>
        </w:rPr>
        <w:t>iew</w:t>
      </w:r>
      <w:r>
        <w:rPr>
          <w:lang w:val="en-US"/>
        </w:rPr>
        <w:t xml:space="preserve"> the personal </w:t>
      </w:r>
      <w:r w:rsidR="001D2D72">
        <w:rPr>
          <w:lang w:val="en-US"/>
        </w:rPr>
        <w:t>d</w:t>
      </w:r>
      <w:r w:rsidRPr="006A0A73">
        <w:rPr>
          <w:lang w:val="en-US"/>
        </w:rPr>
        <w:t xml:space="preserve">etails </w:t>
      </w:r>
      <w:r w:rsidR="00D6506D">
        <w:rPr>
          <w:lang w:val="en-US"/>
        </w:rPr>
        <w:t xml:space="preserve">of </w:t>
      </w:r>
      <w:r w:rsidR="004C07BA">
        <w:rPr>
          <w:lang w:val="en-US"/>
        </w:rPr>
        <w:t>front-end</w:t>
      </w:r>
      <w:r w:rsidR="00D6506D">
        <w:rPr>
          <w:lang w:val="en-US"/>
        </w:rPr>
        <w:t xml:space="preserve"> user. The following screen will be displayed.</w:t>
      </w:r>
    </w:p>
    <w:p w14:paraId="6B07ECC6" w14:textId="20B655C8" w:rsidR="007535A3" w:rsidRDefault="007535A3" w:rsidP="00641960">
      <w:pPr>
        <w:pStyle w:val="NumberedListing"/>
        <w:spacing w:after="0"/>
        <w:rPr>
          <w:lang w:val="en-US"/>
        </w:rPr>
      </w:pPr>
      <w:r w:rsidRPr="007535A3">
        <w:rPr>
          <w:noProof/>
          <w:lang w:val="en-US"/>
        </w:rPr>
        <w:drawing>
          <wp:inline distT="0" distB="0" distL="0" distR="0" wp14:anchorId="7E986B46" wp14:editId="61374981">
            <wp:extent cx="5733415" cy="2108835"/>
            <wp:effectExtent l="0" t="0" r="635" b="5715"/>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93"/>
                    <a:stretch>
                      <a:fillRect/>
                    </a:stretch>
                  </pic:blipFill>
                  <pic:spPr>
                    <a:xfrm>
                      <a:off x="0" y="0"/>
                      <a:ext cx="5733415" cy="2108835"/>
                    </a:xfrm>
                    <a:prstGeom prst="rect">
                      <a:avLst/>
                    </a:prstGeom>
                  </pic:spPr>
                </pic:pic>
              </a:graphicData>
            </a:graphic>
          </wp:inline>
        </w:drawing>
      </w:r>
    </w:p>
    <w:p w14:paraId="0E05996C" w14:textId="2A8527BF" w:rsidR="007235F5" w:rsidRPr="006A0A73" w:rsidRDefault="007235F5" w:rsidP="007235F5">
      <w:pPr>
        <w:pStyle w:val="NumberedListing"/>
        <w:spacing w:after="0"/>
        <w:ind w:left="360"/>
        <w:rPr>
          <w:lang w:val="en-US"/>
        </w:rPr>
      </w:pPr>
      <w:r>
        <w:rPr>
          <w:noProof/>
        </w:rPr>
        <w:drawing>
          <wp:inline distT="0" distB="0" distL="0" distR="0" wp14:anchorId="515293D1" wp14:editId="1CF048DA">
            <wp:extent cx="5733415" cy="2684780"/>
            <wp:effectExtent l="0" t="0" r="63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3415" cy="2684780"/>
                    </a:xfrm>
                    <a:prstGeom prst="rect">
                      <a:avLst/>
                    </a:prstGeom>
                  </pic:spPr>
                </pic:pic>
              </a:graphicData>
            </a:graphic>
          </wp:inline>
        </w:drawing>
      </w:r>
    </w:p>
    <w:p w14:paraId="7A4EEC51" w14:textId="43EEB11D" w:rsidR="00F246D1" w:rsidRDefault="00D6506D" w:rsidP="00212BD8">
      <w:pPr>
        <w:pStyle w:val="Figure"/>
        <w:rPr>
          <w:lang w:val="en-US"/>
        </w:rPr>
      </w:pPr>
      <w:r>
        <w:rPr>
          <w:lang w:val="en-US"/>
        </w:rPr>
        <w:t>Personal Details Tab</w:t>
      </w:r>
    </w:p>
    <w:p w14:paraId="370D74F6" w14:textId="77777777" w:rsidR="007235F5" w:rsidRPr="007235F5" w:rsidRDefault="007235F5" w:rsidP="007235F5">
      <w:pPr>
        <w:pStyle w:val="BodyText"/>
        <w:spacing w:after="0"/>
        <w:rPr>
          <w:lang w:val="en-US"/>
        </w:rPr>
      </w:pPr>
    </w:p>
    <w:p w14:paraId="40CCDA1F" w14:textId="0B759DC9" w:rsidR="00F246D1" w:rsidRDefault="00F246D1" w:rsidP="001F7791">
      <w:pPr>
        <w:pStyle w:val="NumberedListing"/>
        <w:numPr>
          <w:ilvl w:val="0"/>
          <w:numId w:val="33"/>
        </w:numPr>
        <w:rPr>
          <w:lang w:val="en-US"/>
        </w:rPr>
      </w:pPr>
      <w:r w:rsidRPr="00212BD8">
        <w:rPr>
          <w:lang w:val="en-US"/>
        </w:rPr>
        <w:t xml:space="preserve">Click </w:t>
      </w:r>
      <w:r w:rsidRPr="00212BD8">
        <w:rPr>
          <w:b/>
          <w:lang w:val="en-US"/>
        </w:rPr>
        <w:t>User Details</w:t>
      </w:r>
      <w:r w:rsidRPr="00212BD8">
        <w:rPr>
          <w:lang w:val="en-US"/>
        </w:rPr>
        <w:t xml:space="preserve"> </w:t>
      </w:r>
      <w:r w:rsidRPr="00212BD8">
        <w:rPr>
          <w:noProof/>
          <w:lang w:val="en-IN" w:eastAsia="en-IN"/>
        </w:rPr>
        <w:t>tab</w:t>
      </w:r>
      <w:r w:rsidRPr="00212BD8">
        <w:rPr>
          <w:lang w:val="en-US"/>
        </w:rPr>
        <w:t xml:space="preserve"> to view the user details.</w:t>
      </w:r>
      <w:r w:rsidR="00D6506D" w:rsidRPr="00212BD8">
        <w:rPr>
          <w:lang w:val="en-US"/>
        </w:rPr>
        <w:t xml:space="preserve"> </w:t>
      </w:r>
    </w:p>
    <w:p w14:paraId="0DD8AEB5" w14:textId="6C784F1C" w:rsidR="00F246D1" w:rsidRDefault="007235F5" w:rsidP="007235F5">
      <w:pPr>
        <w:pStyle w:val="NumberedListing"/>
        <w:rPr>
          <w:lang w:val="en-US"/>
        </w:rPr>
      </w:pPr>
      <w:r>
        <w:rPr>
          <w:noProof/>
        </w:rPr>
        <w:lastRenderedPageBreak/>
        <w:drawing>
          <wp:inline distT="0" distB="0" distL="0" distR="0" wp14:anchorId="05783F47" wp14:editId="4421EA3A">
            <wp:extent cx="5733415" cy="2864485"/>
            <wp:effectExtent l="0" t="0" r="635"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95"/>
                    <a:stretch>
                      <a:fillRect/>
                    </a:stretch>
                  </pic:blipFill>
                  <pic:spPr>
                    <a:xfrm>
                      <a:off x="0" y="0"/>
                      <a:ext cx="5733415" cy="2864485"/>
                    </a:xfrm>
                    <a:prstGeom prst="rect">
                      <a:avLst/>
                    </a:prstGeom>
                  </pic:spPr>
                </pic:pic>
              </a:graphicData>
            </a:graphic>
          </wp:inline>
        </w:drawing>
      </w:r>
    </w:p>
    <w:p w14:paraId="70FBA58A" w14:textId="2556BCE5" w:rsidR="00D6506D" w:rsidRDefault="00D6506D" w:rsidP="00212BD8">
      <w:pPr>
        <w:pStyle w:val="Figure"/>
        <w:rPr>
          <w:lang w:val="en-US"/>
        </w:rPr>
      </w:pPr>
      <w:r w:rsidRPr="002343D7">
        <w:rPr>
          <w:lang w:val="en-US"/>
        </w:rPr>
        <w:t>User Details</w:t>
      </w:r>
      <w:r>
        <w:rPr>
          <w:lang w:val="en-US"/>
        </w:rPr>
        <w:t xml:space="preserve"> Tab</w:t>
      </w:r>
    </w:p>
    <w:p w14:paraId="208BA749" w14:textId="5E7FC7A0" w:rsidR="00D60AD7" w:rsidRDefault="00D60AD7" w:rsidP="001F7791">
      <w:pPr>
        <w:pStyle w:val="NumberedListing"/>
        <w:numPr>
          <w:ilvl w:val="0"/>
          <w:numId w:val="33"/>
        </w:numPr>
        <w:rPr>
          <w:lang w:val="en-US"/>
        </w:rPr>
      </w:pPr>
      <w:r w:rsidRPr="00565D24">
        <w:rPr>
          <w:lang w:val="en-US"/>
        </w:rPr>
        <w:t xml:space="preserve">Click </w:t>
      </w:r>
      <w:r>
        <w:rPr>
          <w:b/>
          <w:lang w:val="en-US"/>
        </w:rPr>
        <w:t>Role</w:t>
      </w:r>
      <w:r w:rsidRPr="002343D7">
        <w:rPr>
          <w:b/>
          <w:lang w:val="en-US"/>
        </w:rPr>
        <w:t xml:space="preserve"> Details</w:t>
      </w:r>
      <w:r>
        <w:rPr>
          <w:lang w:val="en-US"/>
        </w:rPr>
        <w:t xml:space="preserve"> </w:t>
      </w:r>
      <w:r>
        <w:rPr>
          <w:noProof/>
          <w:lang w:val="en-IN" w:eastAsia="en-IN"/>
        </w:rPr>
        <w:t>tab</w:t>
      </w:r>
      <w:r>
        <w:rPr>
          <w:lang w:val="en-US"/>
        </w:rPr>
        <w:t xml:space="preserve"> </w:t>
      </w:r>
      <w:r w:rsidRPr="00565D24">
        <w:rPr>
          <w:lang w:val="en-US"/>
        </w:rPr>
        <w:t xml:space="preserve">to view </w:t>
      </w:r>
      <w:r>
        <w:rPr>
          <w:lang w:val="en-US"/>
        </w:rPr>
        <w:t>the user role details.</w:t>
      </w:r>
    </w:p>
    <w:p w14:paraId="30681D00" w14:textId="6A085F52" w:rsidR="00F246D1" w:rsidRDefault="007235F5" w:rsidP="007235F5">
      <w:pPr>
        <w:pStyle w:val="NumberedListing"/>
        <w:spacing w:after="0"/>
        <w:ind w:left="360"/>
        <w:rPr>
          <w:lang w:val="en-US"/>
        </w:rPr>
      </w:pPr>
      <w:r>
        <w:rPr>
          <w:noProof/>
        </w:rPr>
        <w:drawing>
          <wp:inline distT="0" distB="0" distL="0" distR="0" wp14:anchorId="7A431E34" wp14:editId="4211F549">
            <wp:extent cx="5733415" cy="1229995"/>
            <wp:effectExtent l="0" t="0" r="635" b="8255"/>
            <wp:docPr id="20" name="Picture 2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graphical user interface&#10;&#10;Description automatically generated"/>
                    <pic:cNvPicPr/>
                  </pic:nvPicPr>
                  <pic:blipFill>
                    <a:blip r:embed="rId96"/>
                    <a:stretch>
                      <a:fillRect/>
                    </a:stretch>
                  </pic:blipFill>
                  <pic:spPr>
                    <a:xfrm>
                      <a:off x="0" y="0"/>
                      <a:ext cx="5733415" cy="1229995"/>
                    </a:xfrm>
                    <a:prstGeom prst="rect">
                      <a:avLst/>
                    </a:prstGeom>
                  </pic:spPr>
                </pic:pic>
              </a:graphicData>
            </a:graphic>
          </wp:inline>
        </w:drawing>
      </w:r>
    </w:p>
    <w:p w14:paraId="5838AF28" w14:textId="2319C9FB" w:rsidR="00F246D1" w:rsidRPr="00C05334" w:rsidRDefault="00D60AD7" w:rsidP="00212BD8">
      <w:pPr>
        <w:pStyle w:val="Figure"/>
        <w:rPr>
          <w:lang w:val="en-US"/>
        </w:rPr>
      </w:pPr>
      <w:r>
        <w:rPr>
          <w:lang w:val="en-US"/>
        </w:rPr>
        <w:t>Role</w:t>
      </w:r>
      <w:r w:rsidR="00F246D1">
        <w:rPr>
          <w:lang w:val="en-US"/>
        </w:rPr>
        <w:t xml:space="preserve"> Details Page</w:t>
      </w:r>
    </w:p>
    <w:p w14:paraId="11A47C4F" w14:textId="5E38C675" w:rsidR="00F246D1" w:rsidRDefault="00F246D1" w:rsidP="001F7791">
      <w:pPr>
        <w:pStyle w:val="NumberedListing"/>
        <w:numPr>
          <w:ilvl w:val="0"/>
          <w:numId w:val="33"/>
        </w:numPr>
        <w:rPr>
          <w:lang w:val="en-US"/>
        </w:rPr>
      </w:pPr>
      <w:r w:rsidRPr="00565D24">
        <w:rPr>
          <w:lang w:val="en-US"/>
        </w:rPr>
        <w:t xml:space="preserve">Click </w:t>
      </w:r>
      <w:r>
        <w:rPr>
          <w:noProof/>
          <w:lang w:val="en-IN" w:eastAsia="en-IN"/>
        </w:rPr>
        <w:t xml:space="preserve">the </w:t>
      </w:r>
      <w:r w:rsidR="007235F5" w:rsidRPr="00A40B00">
        <w:rPr>
          <w:noProof/>
          <w:lang w:val="en-SG" w:eastAsia="en-SG"/>
        </w:rPr>
        <w:drawing>
          <wp:inline distT="0" distB="0" distL="0" distR="0" wp14:anchorId="70CC6649" wp14:editId="6C7CFF52">
            <wp:extent cx="220980" cy="2286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22322" b="23380"/>
                    <a:stretch/>
                  </pic:blipFill>
                  <pic:spPr bwMode="auto">
                    <a:xfrm>
                      <a:off x="0" y="0"/>
                      <a:ext cx="222464" cy="23013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eastAsia="en-IN"/>
        </w:rPr>
        <w:t xml:space="preserve"> icon to view the user </w:t>
      </w:r>
      <w:r w:rsidR="00D60AD7">
        <w:rPr>
          <w:noProof/>
          <w:lang w:val="en-IN" w:eastAsia="en-IN"/>
        </w:rPr>
        <w:t>roles</w:t>
      </w:r>
      <w:r>
        <w:rPr>
          <w:lang w:val="en-US"/>
        </w:rPr>
        <w:t>.</w:t>
      </w:r>
    </w:p>
    <w:p w14:paraId="6E418FF4" w14:textId="67CBA612" w:rsidR="00F246D1" w:rsidRDefault="007235F5" w:rsidP="00EB2A23">
      <w:pPr>
        <w:pStyle w:val="NumberedListing"/>
        <w:jc w:val="center"/>
        <w:rPr>
          <w:lang w:val="en-US"/>
        </w:rPr>
      </w:pPr>
      <w:r>
        <w:rPr>
          <w:noProof/>
        </w:rPr>
        <w:drawing>
          <wp:inline distT="0" distB="0" distL="0" distR="0" wp14:anchorId="1EC93AE7" wp14:editId="0DDF32E3">
            <wp:extent cx="5008880" cy="1689100"/>
            <wp:effectExtent l="0" t="0" r="127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l="886" r="1318"/>
                    <a:stretch/>
                  </pic:blipFill>
                  <pic:spPr bwMode="auto">
                    <a:xfrm>
                      <a:off x="0" y="0"/>
                      <a:ext cx="5009458" cy="1689295"/>
                    </a:xfrm>
                    <a:prstGeom prst="rect">
                      <a:avLst/>
                    </a:prstGeom>
                    <a:ln>
                      <a:noFill/>
                    </a:ln>
                    <a:extLst>
                      <a:ext uri="{53640926-AAD7-44D8-BBD7-CCE9431645EC}">
                        <a14:shadowObscured xmlns:a14="http://schemas.microsoft.com/office/drawing/2010/main"/>
                      </a:ext>
                    </a:extLst>
                  </pic:spPr>
                </pic:pic>
              </a:graphicData>
            </a:graphic>
          </wp:inline>
        </w:drawing>
      </w:r>
    </w:p>
    <w:p w14:paraId="643C78C0" w14:textId="2076DCE7" w:rsidR="00F246D1" w:rsidRDefault="00F246D1" w:rsidP="00F246D1">
      <w:pPr>
        <w:pStyle w:val="Figure"/>
        <w:rPr>
          <w:lang w:val="en-US"/>
        </w:rPr>
      </w:pPr>
      <w:r>
        <w:rPr>
          <w:lang w:val="en-US"/>
        </w:rPr>
        <w:t>View User Role Details Page</w:t>
      </w:r>
    </w:p>
    <w:p w14:paraId="241D6760" w14:textId="7A1680D2" w:rsidR="00F246D1" w:rsidRDefault="00F246D1" w:rsidP="001F7791">
      <w:pPr>
        <w:pStyle w:val="NumberedListing"/>
        <w:numPr>
          <w:ilvl w:val="0"/>
          <w:numId w:val="33"/>
        </w:numPr>
        <w:rPr>
          <w:lang w:val="en-US"/>
        </w:rPr>
      </w:pPr>
      <w:r>
        <w:rPr>
          <w:lang w:val="en-US"/>
        </w:rPr>
        <w:t xml:space="preserve">Click the </w:t>
      </w:r>
      <w:r w:rsidR="008A3214">
        <w:rPr>
          <w:noProof/>
        </w:rPr>
        <w:drawing>
          <wp:inline distT="0" distB="0" distL="0" distR="0" wp14:anchorId="350328C8" wp14:editId="55404C7C">
            <wp:extent cx="231775" cy="2505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3899" cy="252864"/>
                    </a:xfrm>
                    <a:prstGeom prst="rect">
                      <a:avLst/>
                    </a:prstGeom>
                  </pic:spPr>
                </pic:pic>
              </a:graphicData>
            </a:graphic>
          </wp:inline>
        </w:drawing>
      </w:r>
      <w:r>
        <w:rPr>
          <w:lang w:val="en-US"/>
        </w:rPr>
        <w:t xml:space="preserve"> icon to print preview the </w:t>
      </w:r>
      <w:r w:rsidR="00824DCA">
        <w:rPr>
          <w:lang w:val="en-US"/>
        </w:rPr>
        <w:t>user details.</w:t>
      </w:r>
    </w:p>
    <w:p w14:paraId="1713A0F9" w14:textId="1FF199D9" w:rsidR="00F246D1" w:rsidRDefault="00824DCA" w:rsidP="00824DCA">
      <w:pPr>
        <w:pStyle w:val="NumberedListing"/>
        <w:spacing w:after="0"/>
        <w:rPr>
          <w:lang w:val="en-US"/>
        </w:rPr>
      </w:pPr>
      <w:r>
        <w:rPr>
          <w:noProof/>
        </w:rPr>
        <w:lastRenderedPageBreak/>
        <w:drawing>
          <wp:inline distT="0" distB="0" distL="0" distR="0" wp14:anchorId="10BBD9F5" wp14:editId="28979B69">
            <wp:extent cx="5733415" cy="2323465"/>
            <wp:effectExtent l="0" t="0" r="63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3415" cy="2323465"/>
                    </a:xfrm>
                    <a:prstGeom prst="rect">
                      <a:avLst/>
                    </a:prstGeom>
                  </pic:spPr>
                </pic:pic>
              </a:graphicData>
            </a:graphic>
          </wp:inline>
        </w:drawing>
      </w:r>
    </w:p>
    <w:p w14:paraId="671334CA" w14:textId="77777777" w:rsidR="00F246D1" w:rsidRPr="004F4390" w:rsidRDefault="00F246D1" w:rsidP="00824DCA">
      <w:pPr>
        <w:pStyle w:val="Figure"/>
        <w:ind w:left="1511"/>
        <w:rPr>
          <w:lang w:val="en-US"/>
        </w:rPr>
      </w:pPr>
      <w:r>
        <w:rPr>
          <w:lang w:val="en-US"/>
        </w:rPr>
        <w:t>Print Preview Details Page</w:t>
      </w:r>
    </w:p>
    <w:p w14:paraId="641BB802" w14:textId="62DA6CF2" w:rsidR="001D2D72" w:rsidRDefault="001D2D72">
      <w:pPr>
        <w:rPr>
          <w:lang w:val="en-US"/>
        </w:rPr>
      </w:pPr>
      <w:r>
        <w:rPr>
          <w:lang w:val="en-US"/>
        </w:rPr>
        <w:br w:type="page"/>
      </w:r>
    </w:p>
    <w:p w14:paraId="05AF24E5" w14:textId="716E52E3" w:rsidR="00F246D1" w:rsidRPr="00AB7B70" w:rsidRDefault="00F246D1" w:rsidP="00AB7B70">
      <w:pPr>
        <w:pStyle w:val="Heading1CL"/>
        <w:ind w:left="0"/>
        <w:rPr>
          <w:sz w:val="32"/>
          <w:szCs w:val="32"/>
        </w:rPr>
      </w:pPr>
      <w:bookmarkStart w:id="62" w:name="_Toc123813449"/>
      <w:bookmarkStart w:id="63" w:name="_Toc129608398"/>
      <w:r w:rsidRPr="00AB7B70">
        <w:rPr>
          <w:sz w:val="32"/>
          <w:szCs w:val="32"/>
        </w:rPr>
        <w:lastRenderedPageBreak/>
        <w:t xml:space="preserve">Updating </w:t>
      </w:r>
      <w:r w:rsidR="00DB7A28">
        <w:rPr>
          <w:sz w:val="32"/>
          <w:szCs w:val="32"/>
        </w:rPr>
        <w:t>FRONT END</w:t>
      </w:r>
      <w:r w:rsidR="00051117" w:rsidRPr="00AB7B70">
        <w:rPr>
          <w:sz w:val="32"/>
          <w:szCs w:val="32"/>
        </w:rPr>
        <w:t xml:space="preserve"> User Details</w:t>
      </w:r>
      <w:bookmarkEnd w:id="62"/>
      <w:bookmarkEnd w:id="63"/>
    </w:p>
    <w:p w14:paraId="2B2717D8" w14:textId="480568A8" w:rsidR="00F246D1" w:rsidRDefault="00F246D1" w:rsidP="00AB7B70">
      <w:pPr>
        <w:pStyle w:val="BodyText"/>
        <w:ind w:left="0"/>
        <w:rPr>
          <w:lang w:val="en-US"/>
        </w:rPr>
      </w:pPr>
      <w:r>
        <w:rPr>
          <w:lang w:val="en-US"/>
        </w:rPr>
        <w:t>This section allows the Company A</w:t>
      </w:r>
      <w:r w:rsidRPr="0097165D">
        <w:rPr>
          <w:lang w:val="en-US"/>
        </w:rPr>
        <w:t>dmin to search</w:t>
      </w:r>
      <w:r w:rsidR="000D6BC8">
        <w:rPr>
          <w:lang w:val="en-US"/>
        </w:rPr>
        <w:t xml:space="preserve"> </w:t>
      </w:r>
      <w:r w:rsidR="000D6BC8" w:rsidRPr="0097165D">
        <w:rPr>
          <w:lang w:val="en-US"/>
        </w:rPr>
        <w:t>and</w:t>
      </w:r>
      <w:r w:rsidRPr="0097165D">
        <w:rPr>
          <w:lang w:val="en-US"/>
        </w:rPr>
        <w:t xml:space="preserve"> edit the users </w:t>
      </w:r>
      <w:r>
        <w:rPr>
          <w:lang w:val="en-US"/>
        </w:rPr>
        <w:t xml:space="preserve">in </w:t>
      </w:r>
      <w:r w:rsidRPr="0097165D">
        <w:rPr>
          <w:lang w:val="en-US"/>
        </w:rPr>
        <w:t xml:space="preserve">the </w:t>
      </w:r>
      <w:r w:rsidR="00345296">
        <w:rPr>
          <w:lang w:val="en-US"/>
        </w:rPr>
        <w:t>TFB</w:t>
      </w:r>
      <w:r w:rsidRPr="0097165D">
        <w:rPr>
          <w:lang w:val="en-US"/>
        </w:rPr>
        <w:t xml:space="preserve"> system.</w:t>
      </w:r>
    </w:p>
    <w:p w14:paraId="15CA8B38" w14:textId="0317A2D7" w:rsidR="00F246D1" w:rsidRPr="00B616E0" w:rsidRDefault="00F246D1" w:rsidP="00AB7B70">
      <w:pPr>
        <w:pStyle w:val="ProcedureHeading"/>
        <w:ind w:left="0"/>
        <w:rPr>
          <w:lang w:val="en-US"/>
        </w:rPr>
      </w:pPr>
      <w:r>
        <w:rPr>
          <w:lang w:val="en-US"/>
        </w:rPr>
        <w:t xml:space="preserve">To </w:t>
      </w:r>
      <w:r w:rsidR="00A41ACD">
        <w:rPr>
          <w:lang w:val="en-US"/>
        </w:rPr>
        <w:t>update</w:t>
      </w:r>
      <w:r>
        <w:rPr>
          <w:lang w:val="en-US"/>
        </w:rPr>
        <w:t xml:space="preserve"> the</w:t>
      </w:r>
      <w:r w:rsidR="00A41ACD">
        <w:rPr>
          <w:lang w:val="en-US"/>
        </w:rPr>
        <w:t xml:space="preserve"> </w:t>
      </w:r>
      <w:r w:rsidR="00641960">
        <w:rPr>
          <w:lang w:val="en-US"/>
        </w:rPr>
        <w:t>front-end</w:t>
      </w:r>
      <w:r>
        <w:rPr>
          <w:lang w:val="en-US"/>
        </w:rPr>
        <w:t xml:space="preserve"> user: </w:t>
      </w:r>
    </w:p>
    <w:p w14:paraId="164B9D57" w14:textId="76FAF800" w:rsidR="00F246D1" w:rsidRDefault="00F246D1" w:rsidP="001F7791">
      <w:pPr>
        <w:pStyle w:val="NumberedListing"/>
        <w:numPr>
          <w:ilvl w:val="0"/>
          <w:numId w:val="34"/>
        </w:numPr>
        <w:rPr>
          <w:lang w:val="en-US"/>
        </w:rPr>
      </w:pPr>
      <w:r>
        <w:rPr>
          <w:lang w:val="en-US"/>
        </w:rPr>
        <w:t xml:space="preserve">Click </w:t>
      </w:r>
      <w:r w:rsidRPr="00C05334">
        <w:rPr>
          <w:b/>
          <w:lang w:val="en-US"/>
        </w:rPr>
        <w:t>Registration</w:t>
      </w:r>
      <w:r w:rsidR="00051117">
        <w:rPr>
          <w:b/>
          <w:lang w:val="en-US"/>
        </w:rPr>
        <w:t xml:space="preserve"> </w:t>
      </w:r>
      <w:r>
        <w:rPr>
          <w:lang w:val="en-US"/>
        </w:rPr>
        <w:t>&gt;&gt;</w:t>
      </w:r>
      <w:r w:rsidR="00051117">
        <w:rPr>
          <w:lang w:val="en-US"/>
        </w:rPr>
        <w:t xml:space="preserve"> </w:t>
      </w:r>
      <w:r w:rsidR="00AB7B70">
        <w:rPr>
          <w:b/>
          <w:lang w:val="en-US"/>
        </w:rPr>
        <w:t>Front end u</w:t>
      </w:r>
      <w:r w:rsidRPr="00C05334">
        <w:rPr>
          <w:b/>
          <w:lang w:val="en-US"/>
        </w:rPr>
        <w:t>sers</w:t>
      </w:r>
      <w:r>
        <w:rPr>
          <w:lang w:val="en-US"/>
        </w:rPr>
        <w:t>. The subsequent screen will be displayed.</w:t>
      </w:r>
    </w:p>
    <w:p w14:paraId="15090181" w14:textId="158B5BC0" w:rsidR="00AB7B70" w:rsidRDefault="00AB7B70" w:rsidP="00AB7B70">
      <w:pPr>
        <w:pStyle w:val="NumberedListing"/>
        <w:spacing w:after="0"/>
        <w:rPr>
          <w:lang w:val="en-US"/>
        </w:rPr>
      </w:pPr>
      <w:r>
        <w:rPr>
          <w:noProof/>
        </w:rPr>
        <w:drawing>
          <wp:inline distT="0" distB="0" distL="0" distR="0" wp14:anchorId="1E4B9CD5" wp14:editId="1F7B8204">
            <wp:extent cx="5733415" cy="2527935"/>
            <wp:effectExtent l="0" t="0" r="63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3415" cy="2527935"/>
                    </a:xfrm>
                    <a:prstGeom prst="rect">
                      <a:avLst/>
                    </a:prstGeom>
                  </pic:spPr>
                </pic:pic>
              </a:graphicData>
            </a:graphic>
          </wp:inline>
        </w:drawing>
      </w:r>
    </w:p>
    <w:p w14:paraId="424B5CFE" w14:textId="3354B649" w:rsidR="00F246D1" w:rsidRDefault="00AB7B70" w:rsidP="00AB7B70">
      <w:pPr>
        <w:pStyle w:val="Figure"/>
        <w:ind w:left="0" w:firstLine="0"/>
        <w:rPr>
          <w:lang w:val="en-US"/>
        </w:rPr>
      </w:pPr>
      <w:r>
        <w:rPr>
          <w:lang w:val="en-US"/>
        </w:rPr>
        <w:t>Front end u</w:t>
      </w:r>
      <w:r w:rsidR="00F246D1">
        <w:rPr>
          <w:lang w:val="en-US"/>
        </w:rPr>
        <w:t>ser List Search Page</w:t>
      </w:r>
    </w:p>
    <w:p w14:paraId="01FE0B82" w14:textId="2605D67A" w:rsidR="00A41ACD" w:rsidRDefault="00A41ACD" w:rsidP="001F7791">
      <w:pPr>
        <w:pStyle w:val="NumberedListing"/>
        <w:numPr>
          <w:ilvl w:val="0"/>
          <w:numId w:val="34"/>
        </w:numPr>
        <w:rPr>
          <w:lang w:val="en-US"/>
        </w:rPr>
      </w:pPr>
      <w:r>
        <w:rPr>
          <w:lang w:val="en-US"/>
        </w:rPr>
        <w:t xml:space="preserve">From search result, click the </w:t>
      </w:r>
      <w:r w:rsidR="00AB7B70">
        <w:rPr>
          <w:noProof/>
        </w:rPr>
        <w:drawing>
          <wp:inline distT="0" distB="0" distL="0" distR="0" wp14:anchorId="4CD6E637" wp14:editId="6B4AB10E">
            <wp:extent cx="203200" cy="19250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04895" cy="194111"/>
                    </a:xfrm>
                    <a:prstGeom prst="rect">
                      <a:avLst/>
                    </a:prstGeom>
                  </pic:spPr>
                </pic:pic>
              </a:graphicData>
            </a:graphic>
          </wp:inline>
        </w:drawing>
      </w:r>
      <w:r w:rsidR="00AB7B70">
        <w:rPr>
          <w:noProof/>
          <w:lang w:val="en-SG" w:eastAsia="en-SG"/>
        </w:rPr>
        <w:t xml:space="preserve"> </w:t>
      </w:r>
      <w:r>
        <w:rPr>
          <w:lang w:val="en-US"/>
        </w:rPr>
        <w:t>edit icon to update the user details. The following screen will be displayed.</w:t>
      </w:r>
    </w:p>
    <w:p w14:paraId="1819ADD6" w14:textId="476ADD4D" w:rsidR="00AB7B70" w:rsidRDefault="00AB7B70" w:rsidP="00641960">
      <w:pPr>
        <w:pStyle w:val="NumberedListing"/>
        <w:rPr>
          <w:lang w:val="en-US"/>
        </w:rPr>
      </w:pPr>
      <w:r w:rsidRPr="00AB7B70">
        <w:rPr>
          <w:noProof/>
          <w:lang w:val="en-US"/>
        </w:rPr>
        <w:drawing>
          <wp:inline distT="0" distB="0" distL="0" distR="0" wp14:anchorId="6A2DAE25" wp14:editId="4F41A95A">
            <wp:extent cx="5733415" cy="2551430"/>
            <wp:effectExtent l="0" t="0" r="63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3415" cy="2551430"/>
                    </a:xfrm>
                    <a:prstGeom prst="rect">
                      <a:avLst/>
                    </a:prstGeom>
                  </pic:spPr>
                </pic:pic>
              </a:graphicData>
            </a:graphic>
          </wp:inline>
        </w:drawing>
      </w:r>
    </w:p>
    <w:p w14:paraId="21E9C087" w14:textId="3EFF45C9" w:rsidR="00F246D1" w:rsidRDefault="00EC15CB" w:rsidP="00EC15CB">
      <w:pPr>
        <w:pStyle w:val="NumberedListing"/>
        <w:rPr>
          <w:lang w:val="en-US"/>
        </w:rPr>
      </w:pPr>
      <w:r>
        <w:rPr>
          <w:noProof/>
        </w:rPr>
        <w:lastRenderedPageBreak/>
        <w:drawing>
          <wp:inline distT="0" distB="0" distL="0" distR="0" wp14:anchorId="78412AE7" wp14:editId="1F733913">
            <wp:extent cx="5733415" cy="2376170"/>
            <wp:effectExtent l="0" t="0" r="63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3415" cy="2376170"/>
                    </a:xfrm>
                    <a:prstGeom prst="rect">
                      <a:avLst/>
                    </a:prstGeom>
                  </pic:spPr>
                </pic:pic>
              </a:graphicData>
            </a:graphic>
          </wp:inline>
        </w:drawing>
      </w:r>
    </w:p>
    <w:p w14:paraId="5119C34B" w14:textId="5CFE645F" w:rsidR="00F246D1" w:rsidRDefault="00F246D1" w:rsidP="00212BD8">
      <w:pPr>
        <w:pStyle w:val="Figure"/>
        <w:rPr>
          <w:lang w:val="en-US"/>
        </w:rPr>
      </w:pPr>
      <w:r>
        <w:rPr>
          <w:lang w:val="en-US"/>
        </w:rPr>
        <w:t xml:space="preserve">Personal Details Edit </w:t>
      </w:r>
      <w:r w:rsidR="00A41ACD">
        <w:rPr>
          <w:lang w:val="en-US"/>
        </w:rPr>
        <w:t>Tab</w:t>
      </w:r>
    </w:p>
    <w:p w14:paraId="1603E952" w14:textId="058F8B72" w:rsidR="00EC15CB" w:rsidRDefault="00F246D1" w:rsidP="001F7791">
      <w:pPr>
        <w:pStyle w:val="NumberedListing"/>
        <w:numPr>
          <w:ilvl w:val="0"/>
          <w:numId w:val="34"/>
        </w:numPr>
        <w:rPr>
          <w:lang w:val="en-US"/>
        </w:rPr>
      </w:pPr>
      <w:r>
        <w:rPr>
          <w:lang w:val="en-US"/>
        </w:rPr>
        <w:t xml:space="preserve">Modify the field values and click </w:t>
      </w:r>
      <w:r w:rsidR="00EC15CB" w:rsidRPr="00EC15CB">
        <w:rPr>
          <w:b/>
          <w:bCs/>
          <w:noProof/>
          <w:lang w:val="en-SG" w:eastAsia="en-SG"/>
        </w:rPr>
        <w:t>Upodate</w:t>
      </w:r>
      <w:r w:rsidR="00EC15CB">
        <w:rPr>
          <w:noProof/>
          <w:lang w:val="en-SG" w:eastAsia="en-SG"/>
        </w:rPr>
        <w:t xml:space="preserve"> </w:t>
      </w:r>
      <w:r>
        <w:rPr>
          <w:lang w:val="en-US"/>
        </w:rPr>
        <w:t xml:space="preserve">button. </w:t>
      </w:r>
    </w:p>
    <w:p w14:paraId="37746642" w14:textId="132FEB8C" w:rsidR="00FE5EE9" w:rsidRPr="00EC15CB" w:rsidRDefault="00FE5EE9" w:rsidP="001F7791">
      <w:pPr>
        <w:pStyle w:val="NumberedListing"/>
        <w:numPr>
          <w:ilvl w:val="0"/>
          <w:numId w:val="34"/>
        </w:numPr>
        <w:rPr>
          <w:lang w:val="en-US"/>
        </w:rPr>
      </w:pPr>
      <w:r w:rsidRPr="00EC15CB">
        <w:rPr>
          <w:lang w:val="en-US"/>
        </w:rPr>
        <w:t xml:space="preserve">Click </w:t>
      </w:r>
      <w:r w:rsidR="00EC15CB">
        <w:rPr>
          <w:b/>
          <w:noProof/>
          <w:lang w:val="en-IN" w:eastAsia="en-IN"/>
        </w:rPr>
        <w:t>Close</w:t>
      </w:r>
      <w:r w:rsidRPr="00EC15CB">
        <w:rPr>
          <w:b/>
          <w:noProof/>
          <w:lang w:val="en-IN" w:eastAsia="en-IN"/>
        </w:rPr>
        <w:t xml:space="preserve"> </w:t>
      </w:r>
      <w:r w:rsidRPr="00EC15CB">
        <w:rPr>
          <w:noProof/>
          <w:lang w:val="en-IN" w:eastAsia="en-IN"/>
        </w:rPr>
        <w:t>button to close the confirmation message.</w:t>
      </w:r>
    </w:p>
    <w:p w14:paraId="21F6CFBD" w14:textId="77777777" w:rsidR="00EC15CB" w:rsidRDefault="00EC15CB" w:rsidP="00EC15CB">
      <w:pPr>
        <w:pStyle w:val="ChapterNumber"/>
        <w:ind w:left="0"/>
      </w:pPr>
    </w:p>
    <w:p w14:paraId="627BA541" w14:textId="77777777" w:rsidR="00EC15CB" w:rsidRDefault="00EC15CB" w:rsidP="00EC15CB">
      <w:pPr>
        <w:pStyle w:val="ChapterNumber"/>
        <w:ind w:left="0"/>
      </w:pPr>
    </w:p>
    <w:p w14:paraId="08B3017D" w14:textId="77777777" w:rsidR="00EC15CB" w:rsidRDefault="00EC15CB" w:rsidP="00EC15CB">
      <w:pPr>
        <w:pStyle w:val="ChapterNumber"/>
        <w:ind w:left="0"/>
      </w:pPr>
    </w:p>
    <w:p w14:paraId="5E52D150" w14:textId="77777777" w:rsidR="00EC15CB" w:rsidRDefault="00EC15CB" w:rsidP="00EC15CB">
      <w:pPr>
        <w:pStyle w:val="ChapterNumber"/>
        <w:ind w:left="0"/>
      </w:pPr>
    </w:p>
    <w:p w14:paraId="46A25733" w14:textId="77777777" w:rsidR="00EC15CB" w:rsidRDefault="00EC15CB" w:rsidP="00EC15CB">
      <w:pPr>
        <w:pStyle w:val="ChapterNumber"/>
        <w:ind w:left="0"/>
      </w:pPr>
    </w:p>
    <w:p w14:paraId="361FCF3E" w14:textId="77777777" w:rsidR="00EC15CB" w:rsidRDefault="00EC15CB" w:rsidP="00EC15CB">
      <w:pPr>
        <w:pStyle w:val="ChapterNumber"/>
        <w:ind w:left="0"/>
      </w:pPr>
    </w:p>
    <w:p w14:paraId="259E0FBA" w14:textId="77777777" w:rsidR="00EC15CB" w:rsidRDefault="00EC15CB" w:rsidP="00EC15CB">
      <w:pPr>
        <w:pStyle w:val="ChapterNumber"/>
        <w:ind w:left="0"/>
      </w:pPr>
    </w:p>
    <w:p w14:paraId="6F84CA13" w14:textId="77777777" w:rsidR="00EC15CB" w:rsidRDefault="00EC15CB" w:rsidP="00EC15CB">
      <w:pPr>
        <w:pStyle w:val="ChapterNumber"/>
        <w:ind w:left="0"/>
      </w:pPr>
    </w:p>
    <w:p w14:paraId="13D88153" w14:textId="77777777" w:rsidR="00EC15CB" w:rsidRDefault="00EC15CB" w:rsidP="00EC15CB">
      <w:pPr>
        <w:pStyle w:val="ChapterNumber"/>
        <w:ind w:left="0"/>
      </w:pPr>
    </w:p>
    <w:p w14:paraId="59B0124A" w14:textId="77777777" w:rsidR="00EC15CB" w:rsidRDefault="00EC15CB" w:rsidP="00EC15CB">
      <w:pPr>
        <w:pStyle w:val="ChapterNumber"/>
        <w:ind w:left="0"/>
      </w:pPr>
    </w:p>
    <w:p w14:paraId="57929669" w14:textId="77777777" w:rsidR="00EC15CB" w:rsidRDefault="00EC15CB" w:rsidP="00EC15CB">
      <w:pPr>
        <w:pStyle w:val="ChapterNumber"/>
        <w:ind w:left="0"/>
      </w:pPr>
    </w:p>
    <w:p w14:paraId="1B14D35B" w14:textId="77777777" w:rsidR="00EC15CB" w:rsidRDefault="00EC15CB" w:rsidP="00EC15CB">
      <w:pPr>
        <w:pStyle w:val="ChapterNumber"/>
        <w:ind w:left="0"/>
      </w:pPr>
    </w:p>
    <w:p w14:paraId="6CD67F98" w14:textId="77777777" w:rsidR="00EC15CB" w:rsidRDefault="00EC15CB" w:rsidP="00EC15CB">
      <w:pPr>
        <w:pStyle w:val="ChapterNumber"/>
        <w:ind w:left="0"/>
      </w:pPr>
    </w:p>
    <w:p w14:paraId="55AB1BD0" w14:textId="77777777" w:rsidR="00EC15CB" w:rsidRDefault="00EC15CB" w:rsidP="00EC15CB">
      <w:pPr>
        <w:pStyle w:val="ChapterNumber"/>
        <w:ind w:left="0"/>
      </w:pPr>
    </w:p>
    <w:p w14:paraId="644506E9" w14:textId="229B5334" w:rsidR="008F514D" w:rsidRPr="00D55D87" w:rsidRDefault="008F514D" w:rsidP="00D55D87">
      <w:pPr>
        <w:pStyle w:val="Heading1"/>
        <w:keepLines/>
        <w:spacing w:line="259" w:lineRule="auto"/>
        <w:rPr>
          <w:rStyle w:val="BookTitle"/>
          <w:rFonts w:asciiTheme="majorHAnsi" w:eastAsiaTheme="majorEastAsia" w:hAnsiTheme="majorHAnsi" w:cstheme="majorBidi"/>
          <w:i/>
          <w:iCs/>
          <w:color w:val="365F91" w:themeColor="accent1" w:themeShade="BF"/>
          <w:sz w:val="40"/>
          <w:szCs w:val="40"/>
          <w:lang w:val="en-SG"/>
        </w:rPr>
      </w:pPr>
      <w:bookmarkStart w:id="64" w:name="_Toc129608399"/>
      <w:r w:rsidRPr="00D55D87">
        <w:rPr>
          <w:rStyle w:val="BookTitle"/>
          <w:rFonts w:asciiTheme="majorHAnsi" w:eastAsiaTheme="majorEastAsia" w:hAnsiTheme="majorHAnsi" w:cstheme="majorBidi"/>
          <w:i/>
          <w:iCs/>
          <w:color w:val="365F91" w:themeColor="accent1" w:themeShade="BF"/>
          <w:sz w:val="40"/>
          <w:szCs w:val="40"/>
          <w:lang w:val="en-SG"/>
        </w:rPr>
        <w:lastRenderedPageBreak/>
        <w:t>Chapter 7</w:t>
      </w:r>
      <w:bookmarkStart w:id="65" w:name="_Toc467522986"/>
      <w:bookmarkStart w:id="66" w:name="_Toc123813454"/>
      <w:r w:rsidR="00D55D87">
        <w:rPr>
          <w:rStyle w:val="BookTitle"/>
          <w:rFonts w:asciiTheme="majorHAnsi" w:eastAsiaTheme="majorEastAsia" w:hAnsiTheme="majorHAnsi" w:cstheme="majorBidi"/>
          <w:i/>
          <w:iCs/>
          <w:color w:val="365F91" w:themeColor="accent1" w:themeShade="BF"/>
          <w:sz w:val="40"/>
          <w:szCs w:val="40"/>
          <w:lang w:val="en-SG"/>
        </w:rPr>
        <w:t xml:space="preserve">- </w:t>
      </w:r>
      <w:r w:rsidRPr="00D55D87">
        <w:rPr>
          <w:rStyle w:val="BookTitle"/>
          <w:rFonts w:asciiTheme="majorHAnsi" w:eastAsiaTheme="majorEastAsia" w:hAnsiTheme="majorHAnsi" w:cstheme="majorBidi"/>
          <w:i/>
          <w:iCs/>
          <w:color w:val="365F91" w:themeColor="accent1" w:themeShade="BF"/>
          <w:sz w:val="40"/>
          <w:szCs w:val="40"/>
          <w:lang w:val="en-SG"/>
        </w:rPr>
        <w:t>Code Maintenance</w:t>
      </w:r>
      <w:bookmarkEnd w:id="64"/>
      <w:bookmarkEnd w:id="65"/>
      <w:bookmarkEnd w:id="66"/>
      <w:r w:rsidRPr="00D55D87">
        <w:rPr>
          <w:rStyle w:val="BookTitle"/>
          <w:rFonts w:asciiTheme="majorHAnsi" w:eastAsiaTheme="majorEastAsia" w:hAnsiTheme="majorHAnsi" w:cstheme="majorBidi"/>
          <w:i/>
          <w:iCs/>
          <w:color w:val="365F91" w:themeColor="accent1" w:themeShade="BF"/>
          <w:sz w:val="40"/>
          <w:szCs w:val="40"/>
          <w:lang w:val="en-SG"/>
        </w:rPr>
        <w:t xml:space="preserve"> </w:t>
      </w:r>
    </w:p>
    <w:p w14:paraId="47270584" w14:textId="12F7D98A" w:rsidR="008F514D" w:rsidRPr="00C537C0" w:rsidRDefault="008F514D" w:rsidP="00D55D87">
      <w:pPr>
        <w:pStyle w:val="BodyText"/>
        <w:ind w:left="0"/>
      </w:pPr>
      <w:r w:rsidRPr="005A153A">
        <w:t xml:space="preserve">This functionality allows the </w:t>
      </w:r>
      <w:r w:rsidR="00D55D87">
        <w:t>e</w:t>
      </w:r>
      <w:r w:rsidR="00797635">
        <w:t>CMS</w:t>
      </w:r>
      <w:r>
        <w:t xml:space="preserve"> Admin to create and update the codes for the respective modules.</w:t>
      </w:r>
    </w:p>
    <w:p w14:paraId="3F0B6FDF" w14:textId="14B93963" w:rsidR="008F514D" w:rsidRPr="00F42AC5" w:rsidRDefault="008F514D" w:rsidP="00D55D87">
      <w:pPr>
        <w:pStyle w:val="Heading1CL"/>
        <w:ind w:left="0"/>
        <w:rPr>
          <w:sz w:val="32"/>
          <w:szCs w:val="28"/>
        </w:rPr>
      </w:pPr>
      <w:bookmarkStart w:id="67" w:name="_Toc467522987"/>
      <w:bookmarkStart w:id="68" w:name="_Toc123813455"/>
      <w:bookmarkStart w:id="69" w:name="_Toc129608400"/>
      <w:r w:rsidRPr="00F42AC5">
        <w:rPr>
          <w:sz w:val="32"/>
          <w:szCs w:val="28"/>
        </w:rPr>
        <w:t>A</w:t>
      </w:r>
      <w:bookmarkEnd w:id="67"/>
      <w:bookmarkEnd w:id="68"/>
      <w:r w:rsidR="003C4E9C" w:rsidRPr="00F42AC5">
        <w:rPr>
          <w:sz w:val="32"/>
          <w:szCs w:val="28"/>
        </w:rPr>
        <w:t>ctive Type</w:t>
      </w:r>
      <w:bookmarkEnd w:id="69"/>
    </w:p>
    <w:p w14:paraId="34CF8C76" w14:textId="2F6BC0BE" w:rsidR="008F514D" w:rsidRDefault="008F514D" w:rsidP="003C4E9C">
      <w:pPr>
        <w:pStyle w:val="BodyText"/>
        <w:ind w:left="0"/>
        <w:rPr>
          <w:lang w:val="en-US"/>
        </w:rPr>
      </w:pPr>
      <w:r>
        <w:rPr>
          <w:lang w:val="en-US"/>
        </w:rPr>
        <w:t xml:space="preserve">The System Administrator creates and updates the </w:t>
      </w:r>
      <w:r w:rsidR="003C4E9C">
        <w:rPr>
          <w:lang w:val="en-US"/>
        </w:rPr>
        <w:t>Active type</w:t>
      </w:r>
      <w:r>
        <w:rPr>
          <w:lang w:val="en-US"/>
        </w:rPr>
        <w:t>.</w:t>
      </w:r>
    </w:p>
    <w:p w14:paraId="194C6B87" w14:textId="0DC11181" w:rsidR="008F514D" w:rsidRPr="00B616E0" w:rsidRDefault="008F514D" w:rsidP="003C4E9C">
      <w:pPr>
        <w:pStyle w:val="ProcedureHeading"/>
        <w:ind w:left="0"/>
        <w:rPr>
          <w:lang w:val="en-US"/>
        </w:rPr>
      </w:pPr>
      <w:r>
        <w:rPr>
          <w:lang w:val="en-US"/>
        </w:rPr>
        <w:t xml:space="preserve">To create an </w:t>
      </w:r>
      <w:r w:rsidR="003C4E9C">
        <w:rPr>
          <w:lang w:val="en-US"/>
        </w:rPr>
        <w:t xml:space="preserve">Active type </w:t>
      </w:r>
    </w:p>
    <w:p w14:paraId="2608A543" w14:textId="26AF564B" w:rsidR="00810FD7" w:rsidRDefault="00810FD7" w:rsidP="001F7791">
      <w:pPr>
        <w:pStyle w:val="NumberedListing"/>
        <w:numPr>
          <w:ilvl w:val="0"/>
          <w:numId w:val="82"/>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6C705C">
        <w:rPr>
          <w:b/>
          <w:lang w:val="en-US"/>
        </w:rPr>
        <w:t>Active Type</w:t>
      </w:r>
      <w:r>
        <w:rPr>
          <w:lang w:val="en-US"/>
        </w:rPr>
        <w:t>. The subsequent screen will be displayed.</w:t>
      </w:r>
    </w:p>
    <w:p w14:paraId="5CEFA258" w14:textId="259F4D4F" w:rsidR="003C4E9C" w:rsidRDefault="003C4E9C" w:rsidP="003C4E9C">
      <w:pPr>
        <w:pStyle w:val="NumberedListing"/>
        <w:rPr>
          <w:lang w:val="en-US"/>
        </w:rPr>
      </w:pPr>
      <w:r>
        <w:rPr>
          <w:noProof/>
        </w:rPr>
        <w:drawing>
          <wp:inline distT="0" distB="0" distL="0" distR="0" wp14:anchorId="6B65A1D1" wp14:editId="35350450">
            <wp:extent cx="5733415" cy="2950845"/>
            <wp:effectExtent l="0" t="0" r="635" b="1905"/>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101"/>
                    <a:stretch>
                      <a:fillRect/>
                    </a:stretch>
                  </pic:blipFill>
                  <pic:spPr>
                    <a:xfrm>
                      <a:off x="0" y="0"/>
                      <a:ext cx="5733415" cy="2950845"/>
                    </a:xfrm>
                    <a:prstGeom prst="rect">
                      <a:avLst/>
                    </a:prstGeom>
                  </pic:spPr>
                </pic:pic>
              </a:graphicData>
            </a:graphic>
          </wp:inline>
        </w:drawing>
      </w:r>
    </w:p>
    <w:p w14:paraId="2CA81D97" w14:textId="07B5E6CE" w:rsidR="008F514D" w:rsidRDefault="00810FD7" w:rsidP="003C4E9C">
      <w:pPr>
        <w:pStyle w:val="Figure"/>
        <w:ind w:left="0" w:firstLine="0"/>
        <w:rPr>
          <w:lang w:val="en-US"/>
        </w:rPr>
      </w:pPr>
      <w:r>
        <w:rPr>
          <w:lang w:val="en-US"/>
        </w:rPr>
        <w:t>System Code Page</w:t>
      </w:r>
    </w:p>
    <w:p w14:paraId="6864112D" w14:textId="77777777" w:rsidR="003C4E9C" w:rsidRPr="003C4E9C" w:rsidRDefault="003C4E9C" w:rsidP="003C4E9C">
      <w:pPr>
        <w:pStyle w:val="BodyText"/>
        <w:rPr>
          <w:lang w:val="en-US"/>
        </w:rPr>
      </w:pPr>
    </w:p>
    <w:p w14:paraId="115DC3E8" w14:textId="28B4856E" w:rsidR="00810FD7" w:rsidRDefault="00810FD7" w:rsidP="001F7791">
      <w:pPr>
        <w:pStyle w:val="NumberedListing"/>
        <w:numPr>
          <w:ilvl w:val="0"/>
          <w:numId w:val="82"/>
        </w:numPr>
        <w:rPr>
          <w:lang w:val="en-US"/>
        </w:rPr>
      </w:pPr>
      <w:r>
        <w:rPr>
          <w:lang w:val="en-US"/>
        </w:rPr>
        <w:t>Select Code Type ‘</w:t>
      </w:r>
      <w:r w:rsidR="003C4E9C">
        <w:rPr>
          <w:lang w:val="en-US"/>
        </w:rPr>
        <w:t>Active Type</w:t>
      </w:r>
      <w:r>
        <w:rPr>
          <w:lang w:val="en-US"/>
        </w:rPr>
        <w:t>’ from the drop-down list</w:t>
      </w:r>
      <w:r w:rsidRPr="00C30D15">
        <w:rPr>
          <w:lang w:val="en-US"/>
        </w:rPr>
        <w:t>.</w:t>
      </w:r>
      <w:r w:rsidR="003C4E9C">
        <w:rPr>
          <w:lang w:val="en-US"/>
        </w:rPr>
        <w:t xml:space="preserve"> And click </w:t>
      </w:r>
      <w:r w:rsidR="003C4E9C">
        <w:rPr>
          <w:noProof/>
        </w:rPr>
        <w:drawing>
          <wp:inline distT="0" distB="0" distL="0" distR="0" wp14:anchorId="3E5E82E2" wp14:editId="4ACFE846">
            <wp:extent cx="177800" cy="177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77800" cy="177800"/>
                    </a:xfrm>
                    <a:prstGeom prst="rect">
                      <a:avLst/>
                    </a:prstGeom>
                  </pic:spPr>
                </pic:pic>
              </a:graphicData>
            </a:graphic>
          </wp:inline>
        </w:drawing>
      </w:r>
      <w:r w:rsidR="003C4E9C">
        <w:rPr>
          <w:lang w:val="en-US"/>
        </w:rPr>
        <w:t xml:space="preserve"> to add in the Active type and Save to save the added details:</w:t>
      </w:r>
    </w:p>
    <w:p w14:paraId="6136911D" w14:textId="414045F3" w:rsidR="003C4E9C" w:rsidRDefault="003C4E9C" w:rsidP="003C4E9C">
      <w:pPr>
        <w:pStyle w:val="NumberedListing"/>
        <w:rPr>
          <w:lang w:val="en-US"/>
        </w:rPr>
      </w:pPr>
      <w:r>
        <w:rPr>
          <w:noProof/>
        </w:rPr>
        <w:drawing>
          <wp:inline distT="0" distB="0" distL="0" distR="0" wp14:anchorId="59C860CE" wp14:editId="565E301C">
            <wp:extent cx="5733415" cy="2411730"/>
            <wp:effectExtent l="0" t="0" r="635" b="7620"/>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a:blip r:embed="rId102"/>
                    <a:stretch>
                      <a:fillRect/>
                    </a:stretch>
                  </pic:blipFill>
                  <pic:spPr>
                    <a:xfrm>
                      <a:off x="0" y="0"/>
                      <a:ext cx="5733415" cy="2411730"/>
                    </a:xfrm>
                    <a:prstGeom prst="rect">
                      <a:avLst/>
                    </a:prstGeom>
                  </pic:spPr>
                </pic:pic>
              </a:graphicData>
            </a:graphic>
          </wp:inline>
        </w:drawing>
      </w:r>
    </w:p>
    <w:p w14:paraId="34DEF3F3" w14:textId="77777777" w:rsidR="003C4E9C" w:rsidRDefault="003C4E9C" w:rsidP="003C4E9C">
      <w:pPr>
        <w:pStyle w:val="NumberedListing"/>
        <w:ind w:left="360"/>
        <w:rPr>
          <w:lang w:val="en-US"/>
        </w:rPr>
      </w:pPr>
    </w:p>
    <w:p w14:paraId="4883E81F" w14:textId="1F65FA45" w:rsidR="008F514D" w:rsidRDefault="008F514D" w:rsidP="00810B50">
      <w:pPr>
        <w:pStyle w:val="Screenshot"/>
        <w:rPr>
          <w:lang w:val="en-US"/>
        </w:rPr>
      </w:pPr>
    </w:p>
    <w:p w14:paraId="7E5FD54D" w14:textId="77777777" w:rsidR="008F514D" w:rsidRDefault="008F514D" w:rsidP="001F7791">
      <w:pPr>
        <w:pStyle w:val="NumberedListing"/>
        <w:numPr>
          <w:ilvl w:val="0"/>
          <w:numId w:val="82"/>
        </w:numPr>
        <w:rPr>
          <w:lang w:val="en-US"/>
        </w:rPr>
      </w:pPr>
      <w:r>
        <w:rPr>
          <w:lang w:val="en-US"/>
        </w:rPr>
        <w:t>Enter information in the Agent 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002DB276" w14:textId="77777777" w:rsidTr="008F514D">
        <w:trPr>
          <w:cantSplit/>
          <w:tblHeader/>
          <w:jc w:val="center"/>
        </w:trPr>
        <w:tc>
          <w:tcPr>
            <w:tcW w:w="2843" w:type="dxa"/>
            <w:shd w:val="clear" w:color="auto" w:fill="BFBFBF" w:themeFill="background1" w:themeFillShade="BF"/>
          </w:tcPr>
          <w:p w14:paraId="3D86F1C5"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7CF5E3B6" w14:textId="77777777" w:rsidR="008F514D" w:rsidRPr="0013748C" w:rsidRDefault="008F514D" w:rsidP="008F514D">
            <w:pPr>
              <w:pStyle w:val="TableHeading"/>
            </w:pPr>
            <w:r w:rsidRPr="0013748C">
              <w:t>Action/Input Required</w:t>
            </w:r>
          </w:p>
        </w:tc>
      </w:tr>
      <w:tr w:rsidR="008F514D" w:rsidRPr="0013748C" w14:paraId="73E372F7" w14:textId="77777777" w:rsidTr="008F514D">
        <w:trPr>
          <w:cantSplit/>
          <w:jc w:val="center"/>
        </w:trPr>
        <w:tc>
          <w:tcPr>
            <w:tcW w:w="2843" w:type="dxa"/>
          </w:tcPr>
          <w:p w14:paraId="7423F75C" w14:textId="54B75DFC" w:rsidR="008F514D" w:rsidRDefault="003C4E9C" w:rsidP="008F514D">
            <w:pPr>
              <w:pStyle w:val="Tablefieldindent2"/>
              <w:ind w:left="0"/>
            </w:pPr>
            <w:r>
              <w:rPr>
                <w:lang w:val="en-US"/>
              </w:rPr>
              <w:t xml:space="preserve">Active </w:t>
            </w:r>
            <w:r w:rsidR="008F514D">
              <w:rPr>
                <w:lang w:val="en-US"/>
              </w:rPr>
              <w:t>Code</w:t>
            </w:r>
          </w:p>
        </w:tc>
        <w:tc>
          <w:tcPr>
            <w:tcW w:w="5137" w:type="dxa"/>
          </w:tcPr>
          <w:p w14:paraId="22D581DB" w14:textId="6A5D818F" w:rsidR="008F514D" w:rsidRDefault="008F514D" w:rsidP="008F514D">
            <w:pPr>
              <w:pStyle w:val="TableText"/>
              <w:keepNext/>
            </w:pPr>
            <w:r>
              <w:t>Enter the code of the agent</w:t>
            </w:r>
            <w:r w:rsidR="00810FD7">
              <w:t>.</w:t>
            </w:r>
          </w:p>
        </w:tc>
      </w:tr>
      <w:tr w:rsidR="008F514D" w:rsidRPr="0013748C" w14:paraId="60FEFBAD" w14:textId="77777777" w:rsidTr="008F514D">
        <w:trPr>
          <w:cantSplit/>
          <w:jc w:val="center"/>
        </w:trPr>
        <w:tc>
          <w:tcPr>
            <w:tcW w:w="2843" w:type="dxa"/>
          </w:tcPr>
          <w:p w14:paraId="77BE67B6" w14:textId="77777777" w:rsidR="008F514D" w:rsidRPr="0013748C" w:rsidRDefault="008F514D" w:rsidP="008F514D">
            <w:pPr>
              <w:pStyle w:val="Tablefieldindent2"/>
              <w:ind w:left="0"/>
            </w:pPr>
            <w:r>
              <w:rPr>
                <w:lang w:val="en-US"/>
              </w:rPr>
              <w:t>Description(English)</w:t>
            </w:r>
          </w:p>
        </w:tc>
        <w:tc>
          <w:tcPr>
            <w:tcW w:w="5137" w:type="dxa"/>
          </w:tcPr>
          <w:p w14:paraId="5E9DA63B" w14:textId="77777777" w:rsidR="008F514D" w:rsidRPr="0013748C" w:rsidRDefault="008F514D" w:rsidP="008F514D">
            <w:pPr>
              <w:pStyle w:val="TableText"/>
              <w:keepNext/>
            </w:pPr>
            <w:r w:rsidRPr="00610949">
              <w:rPr>
                <w:lang w:val="en-US"/>
              </w:rPr>
              <w:t xml:space="preserve">Enter the </w:t>
            </w:r>
            <w:r>
              <w:rPr>
                <w:lang w:val="en-US"/>
              </w:rPr>
              <w:t>description of the agent.</w:t>
            </w:r>
          </w:p>
        </w:tc>
      </w:tr>
      <w:tr w:rsidR="008F514D" w:rsidRPr="0013748C" w14:paraId="279CE5AC" w14:textId="77777777" w:rsidTr="008F514D">
        <w:trPr>
          <w:cantSplit/>
          <w:jc w:val="center"/>
        </w:trPr>
        <w:tc>
          <w:tcPr>
            <w:tcW w:w="2843" w:type="dxa"/>
          </w:tcPr>
          <w:p w14:paraId="46CF7F22" w14:textId="77777777" w:rsidR="008F514D" w:rsidRDefault="008F514D" w:rsidP="008F514D">
            <w:pPr>
              <w:pStyle w:val="Tablefieldindent2"/>
              <w:ind w:left="0"/>
              <w:rPr>
                <w:lang w:val="en-US"/>
              </w:rPr>
            </w:pPr>
            <w:r>
              <w:rPr>
                <w:lang w:val="en-US"/>
              </w:rPr>
              <w:t>Active</w:t>
            </w:r>
          </w:p>
        </w:tc>
        <w:tc>
          <w:tcPr>
            <w:tcW w:w="5137" w:type="dxa"/>
          </w:tcPr>
          <w:p w14:paraId="214D254E" w14:textId="77777777" w:rsidR="008F514D" w:rsidRDefault="008F514D" w:rsidP="008F514D">
            <w:pPr>
              <w:pStyle w:val="TableText"/>
              <w:keepNext/>
              <w:rPr>
                <w:lang w:val="en-US"/>
              </w:rPr>
            </w:pPr>
            <w:r>
              <w:rPr>
                <w:lang w:val="en-US"/>
              </w:rPr>
              <w:t>Check Active to activate the agent code.</w:t>
            </w:r>
          </w:p>
        </w:tc>
      </w:tr>
    </w:tbl>
    <w:p w14:paraId="4923C423" w14:textId="77777777" w:rsidR="008F514D" w:rsidRDefault="008F514D" w:rsidP="00810FD7">
      <w:pPr>
        <w:rPr>
          <w:lang w:val="en-US"/>
        </w:rPr>
      </w:pPr>
    </w:p>
    <w:p w14:paraId="62A01D33" w14:textId="72D2E1D7" w:rsidR="008F514D" w:rsidRPr="000C0EC9" w:rsidRDefault="008F514D" w:rsidP="001F7791">
      <w:pPr>
        <w:pStyle w:val="NumberedListing"/>
        <w:numPr>
          <w:ilvl w:val="0"/>
          <w:numId w:val="82"/>
        </w:numPr>
        <w:rPr>
          <w:lang w:val="en-US"/>
        </w:rPr>
      </w:pPr>
      <w:r>
        <w:rPr>
          <w:lang w:val="en-US"/>
        </w:rPr>
        <w:t xml:space="preserve">Click </w:t>
      </w:r>
      <w:r w:rsidR="003C4E9C">
        <w:rPr>
          <w:b/>
          <w:lang w:val="en-US"/>
        </w:rPr>
        <w:t xml:space="preserve">Close </w:t>
      </w:r>
      <w:r w:rsidRPr="00FC264F">
        <w:rPr>
          <w:lang w:val="en-US"/>
        </w:rPr>
        <w:t>button</w:t>
      </w:r>
      <w:r>
        <w:rPr>
          <w:b/>
          <w:lang w:val="en-US"/>
        </w:rPr>
        <w:t xml:space="preserve"> </w:t>
      </w:r>
      <w:r>
        <w:rPr>
          <w:lang w:val="en-US"/>
        </w:rPr>
        <w:t>in success message box to co</w:t>
      </w:r>
      <w:r w:rsidRPr="00FC264F">
        <w:rPr>
          <w:lang w:val="en-US"/>
        </w:rPr>
        <w:t>ntinue.</w:t>
      </w:r>
    </w:p>
    <w:p w14:paraId="338D1E5F" w14:textId="519F9D62" w:rsidR="008F514D" w:rsidRDefault="008F514D" w:rsidP="001F7791">
      <w:pPr>
        <w:pStyle w:val="NumberedListing"/>
        <w:numPr>
          <w:ilvl w:val="0"/>
          <w:numId w:val="82"/>
        </w:numPr>
        <w:rPr>
          <w:lang w:val="en-US"/>
        </w:rPr>
      </w:pPr>
      <w:r>
        <w:rPr>
          <w:lang w:val="en-US"/>
        </w:rPr>
        <w:t xml:space="preserve">Click </w:t>
      </w:r>
      <w:r>
        <w:rPr>
          <w:b/>
          <w:lang w:val="en-US"/>
        </w:rPr>
        <w:t>Reset</w:t>
      </w:r>
      <w:r>
        <w:rPr>
          <w:lang w:val="en-US"/>
        </w:rPr>
        <w:t xml:space="preserve"> button to clear the details.</w:t>
      </w:r>
      <w:r w:rsidRPr="00287AB9">
        <w:rPr>
          <w:noProof/>
          <w:lang w:val="en-US"/>
        </w:rPr>
        <w:t xml:space="preserve"> </w:t>
      </w:r>
    </w:p>
    <w:p w14:paraId="73658CE5" w14:textId="37D39BCA" w:rsidR="003C4E9C" w:rsidRDefault="003C4E9C" w:rsidP="001F7791">
      <w:pPr>
        <w:pStyle w:val="NumberedListing"/>
        <w:numPr>
          <w:ilvl w:val="0"/>
          <w:numId w:val="82"/>
        </w:numPr>
        <w:rPr>
          <w:lang w:val="en-US"/>
        </w:rPr>
      </w:pPr>
      <w:r>
        <w:rPr>
          <w:noProof/>
          <w:lang w:val="en-US"/>
        </w:rPr>
        <w:t>For Update click on the list you want to update and then add the details and Click on Update.</w:t>
      </w:r>
    </w:p>
    <w:p w14:paraId="593C8259" w14:textId="1D2028E3" w:rsidR="003313BB" w:rsidRDefault="003313BB">
      <w:pPr>
        <w:rPr>
          <w:rFonts w:ascii="Century Gothic" w:hAnsi="Century Gothic"/>
          <w:color w:val="000000"/>
          <w:sz w:val="18"/>
          <w:szCs w:val="22"/>
          <w:lang w:val="en-US"/>
        </w:rPr>
      </w:pPr>
      <w:r>
        <w:rPr>
          <w:lang w:val="en-US"/>
        </w:rPr>
        <w:br w:type="page"/>
      </w:r>
    </w:p>
    <w:p w14:paraId="1F70D1EE" w14:textId="0A1781BB" w:rsidR="003C4E9C" w:rsidRPr="00F42AC5" w:rsidRDefault="003C4E9C" w:rsidP="00DB7724">
      <w:pPr>
        <w:pStyle w:val="Heading1CL"/>
        <w:spacing w:before="0"/>
        <w:ind w:left="0"/>
        <w:rPr>
          <w:sz w:val="32"/>
          <w:szCs w:val="28"/>
        </w:rPr>
      </w:pPr>
      <w:bookmarkStart w:id="70" w:name="_Toc467522988"/>
      <w:bookmarkStart w:id="71" w:name="_Toc123813457"/>
      <w:bookmarkStart w:id="72" w:name="_Toc129608401"/>
      <w:r w:rsidRPr="00F42AC5">
        <w:rPr>
          <w:sz w:val="32"/>
          <w:szCs w:val="28"/>
        </w:rPr>
        <w:lastRenderedPageBreak/>
        <w:t>Agency Type</w:t>
      </w:r>
      <w:bookmarkEnd w:id="72"/>
    </w:p>
    <w:p w14:paraId="42D8980F" w14:textId="73B62720" w:rsidR="003C4E9C" w:rsidRDefault="003C4E9C" w:rsidP="00F42AC5">
      <w:pPr>
        <w:pStyle w:val="BodyText"/>
        <w:ind w:left="0"/>
        <w:rPr>
          <w:lang w:val="en-US"/>
        </w:rPr>
      </w:pPr>
      <w:r>
        <w:rPr>
          <w:lang w:val="en-US"/>
        </w:rPr>
        <w:t>The System Administrator creates and updates the Agency Type</w:t>
      </w:r>
    </w:p>
    <w:p w14:paraId="0DF6DB62" w14:textId="6ABE6583" w:rsidR="003C4E9C" w:rsidRPr="00B616E0" w:rsidRDefault="003C4E9C" w:rsidP="00F42AC5">
      <w:pPr>
        <w:pStyle w:val="ProcedureHeading"/>
        <w:ind w:left="0"/>
        <w:rPr>
          <w:lang w:val="en-US"/>
        </w:rPr>
      </w:pPr>
      <w:r>
        <w:rPr>
          <w:lang w:val="en-US"/>
        </w:rPr>
        <w:t xml:space="preserve">To create an Agency Type: </w:t>
      </w:r>
    </w:p>
    <w:p w14:paraId="0528B365" w14:textId="01E12DBF" w:rsidR="003C4E9C" w:rsidRDefault="003C4E9C" w:rsidP="001F7791">
      <w:pPr>
        <w:pStyle w:val="NumberedListing"/>
        <w:numPr>
          <w:ilvl w:val="0"/>
          <w:numId w:val="36"/>
        </w:numPr>
        <w:tabs>
          <w:tab w:val="clear" w:pos="936"/>
          <w:tab w:val="num" w:pos="358"/>
        </w:tabs>
        <w:ind w:left="358"/>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6C705C">
        <w:rPr>
          <w:b/>
          <w:lang w:val="en-US"/>
        </w:rPr>
        <w:t>Agency Type</w:t>
      </w:r>
      <w:r>
        <w:rPr>
          <w:lang w:val="en-US"/>
        </w:rPr>
        <w:t>. The subsequent screen will be displayed.</w:t>
      </w:r>
    </w:p>
    <w:p w14:paraId="2E07E9DE" w14:textId="265500F8" w:rsidR="003C4E9C" w:rsidRPr="003C4E9C" w:rsidRDefault="003C4E9C" w:rsidP="00F42AC5">
      <w:pPr>
        <w:pStyle w:val="BodyText"/>
        <w:ind w:left="0"/>
        <w:rPr>
          <w:b/>
          <w:bCs/>
          <w:lang w:val="en-US"/>
        </w:rPr>
      </w:pPr>
      <w:r>
        <w:rPr>
          <w:noProof/>
        </w:rPr>
        <w:drawing>
          <wp:inline distT="0" distB="0" distL="0" distR="0" wp14:anchorId="2612E284" wp14:editId="71445218">
            <wp:extent cx="5473065" cy="2464061"/>
            <wp:effectExtent l="0" t="0" r="0" b="0"/>
            <wp:docPr id="38" name="Picture 3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10;&#10;Description automatically generated"/>
                    <pic:cNvPicPr/>
                  </pic:nvPicPr>
                  <pic:blipFill>
                    <a:blip r:embed="rId103"/>
                    <a:stretch>
                      <a:fillRect/>
                    </a:stretch>
                  </pic:blipFill>
                  <pic:spPr>
                    <a:xfrm>
                      <a:off x="0" y="0"/>
                      <a:ext cx="5483332" cy="2468683"/>
                    </a:xfrm>
                    <a:prstGeom prst="rect">
                      <a:avLst/>
                    </a:prstGeom>
                  </pic:spPr>
                </pic:pic>
              </a:graphicData>
            </a:graphic>
          </wp:inline>
        </w:drawing>
      </w:r>
    </w:p>
    <w:p w14:paraId="384023FA" w14:textId="72F58CA4" w:rsidR="003C4E9C" w:rsidRDefault="003C4E9C" w:rsidP="001F7791">
      <w:pPr>
        <w:pStyle w:val="NumberedListing"/>
        <w:numPr>
          <w:ilvl w:val="0"/>
          <w:numId w:val="36"/>
        </w:numPr>
        <w:tabs>
          <w:tab w:val="clear" w:pos="936"/>
          <w:tab w:val="num" w:pos="358"/>
        </w:tabs>
        <w:ind w:left="358"/>
        <w:rPr>
          <w:lang w:val="en-US"/>
        </w:rPr>
      </w:pPr>
      <w:r>
        <w:rPr>
          <w:lang w:val="en-US"/>
        </w:rPr>
        <w:t>Select Code Type ‘Active Type’ from the drop-down list</w:t>
      </w:r>
      <w:r w:rsidRPr="00C30D15">
        <w:rPr>
          <w:lang w:val="en-US"/>
        </w:rPr>
        <w:t>.</w:t>
      </w:r>
      <w:r>
        <w:rPr>
          <w:lang w:val="en-US"/>
        </w:rPr>
        <w:t xml:space="preserve"> And click </w:t>
      </w:r>
      <w:r>
        <w:rPr>
          <w:noProof/>
        </w:rPr>
        <w:drawing>
          <wp:inline distT="0" distB="0" distL="0" distR="0" wp14:anchorId="0E7B549D" wp14:editId="2C69C51B">
            <wp:extent cx="177800" cy="177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77800" cy="177800"/>
                    </a:xfrm>
                    <a:prstGeom prst="rect">
                      <a:avLst/>
                    </a:prstGeom>
                  </pic:spPr>
                </pic:pic>
              </a:graphicData>
            </a:graphic>
          </wp:inline>
        </w:drawing>
      </w:r>
      <w:r>
        <w:rPr>
          <w:lang w:val="en-US"/>
        </w:rPr>
        <w:t xml:space="preserve"> to add in the Active type and Save to save the added details:</w:t>
      </w:r>
    </w:p>
    <w:p w14:paraId="51215841" w14:textId="77777777" w:rsidR="00A41EC8" w:rsidRDefault="00A41EC8" w:rsidP="00A41EC8">
      <w:pPr>
        <w:pStyle w:val="NumberedListing"/>
        <w:ind w:left="358"/>
        <w:rPr>
          <w:lang w:val="en-US"/>
        </w:rPr>
      </w:pPr>
    </w:p>
    <w:p w14:paraId="095300F3" w14:textId="646F5648" w:rsidR="003C4E9C" w:rsidRDefault="003C4E9C" w:rsidP="00A41EC8">
      <w:pPr>
        <w:pStyle w:val="NumberedListing"/>
        <w:rPr>
          <w:lang w:val="en-US"/>
        </w:rPr>
      </w:pPr>
      <w:r>
        <w:rPr>
          <w:noProof/>
        </w:rPr>
        <w:drawing>
          <wp:inline distT="0" distB="0" distL="0" distR="0" wp14:anchorId="1E4E030B" wp14:editId="7CAAFD54">
            <wp:extent cx="4978400" cy="2219300"/>
            <wp:effectExtent l="0" t="0" r="0" b="0"/>
            <wp:docPr id="47" name="Picture 47" descr="Graphical user interface, application, Wo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 Word&#10;&#10;Description automatically generated with medium confidence"/>
                    <pic:cNvPicPr/>
                  </pic:nvPicPr>
                  <pic:blipFill>
                    <a:blip r:embed="rId104"/>
                    <a:stretch>
                      <a:fillRect/>
                    </a:stretch>
                  </pic:blipFill>
                  <pic:spPr>
                    <a:xfrm>
                      <a:off x="0" y="0"/>
                      <a:ext cx="4982829" cy="2221275"/>
                    </a:xfrm>
                    <a:prstGeom prst="rect">
                      <a:avLst/>
                    </a:prstGeom>
                  </pic:spPr>
                </pic:pic>
              </a:graphicData>
            </a:graphic>
          </wp:inline>
        </w:drawing>
      </w:r>
    </w:p>
    <w:p w14:paraId="400732D3" w14:textId="77777777" w:rsidR="003C4E9C" w:rsidRDefault="003C4E9C" w:rsidP="001F7791">
      <w:pPr>
        <w:pStyle w:val="NumberedListing"/>
        <w:numPr>
          <w:ilvl w:val="0"/>
          <w:numId w:val="36"/>
        </w:numPr>
        <w:tabs>
          <w:tab w:val="clear" w:pos="936"/>
          <w:tab w:val="num" w:pos="358"/>
        </w:tabs>
        <w:ind w:left="358"/>
        <w:rPr>
          <w:lang w:val="en-US"/>
        </w:rPr>
      </w:pPr>
      <w:r>
        <w:rPr>
          <w:lang w:val="en-US"/>
        </w:rPr>
        <w:t>Enter information in the Agent Details fields.</w:t>
      </w:r>
    </w:p>
    <w:tbl>
      <w:tblPr>
        <w:tblStyle w:val="TableGrid"/>
        <w:tblW w:w="0" w:type="auto"/>
        <w:jc w:val="center"/>
        <w:tblLook w:val="04A0" w:firstRow="1" w:lastRow="0" w:firstColumn="1" w:lastColumn="0" w:noHBand="0" w:noVBand="1"/>
      </w:tblPr>
      <w:tblGrid>
        <w:gridCol w:w="2843"/>
        <w:gridCol w:w="5137"/>
      </w:tblGrid>
      <w:tr w:rsidR="003C4E9C" w:rsidRPr="0013748C" w14:paraId="58B41EB2" w14:textId="77777777" w:rsidTr="006634C5">
        <w:trPr>
          <w:cantSplit/>
          <w:tblHeader/>
          <w:jc w:val="center"/>
        </w:trPr>
        <w:tc>
          <w:tcPr>
            <w:tcW w:w="2843" w:type="dxa"/>
            <w:shd w:val="clear" w:color="auto" w:fill="BFBFBF" w:themeFill="background1" w:themeFillShade="BF"/>
          </w:tcPr>
          <w:p w14:paraId="6F3592E7" w14:textId="77777777" w:rsidR="003C4E9C" w:rsidRPr="0013748C" w:rsidRDefault="003C4E9C" w:rsidP="00F614E5">
            <w:pPr>
              <w:pStyle w:val="TableHeading"/>
              <w:spacing w:before="0" w:after="0"/>
            </w:pPr>
            <w:r w:rsidRPr="0013748C">
              <w:t>Field/Button description</w:t>
            </w:r>
          </w:p>
        </w:tc>
        <w:tc>
          <w:tcPr>
            <w:tcW w:w="5137" w:type="dxa"/>
            <w:shd w:val="clear" w:color="auto" w:fill="BFBFBF" w:themeFill="background1" w:themeFillShade="BF"/>
          </w:tcPr>
          <w:p w14:paraId="7551A858" w14:textId="77777777" w:rsidR="003C4E9C" w:rsidRPr="0013748C" w:rsidRDefault="003C4E9C" w:rsidP="00F614E5">
            <w:pPr>
              <w:pStyle w:val="TableHeading"/>
              <w:spacing w:before="0" w:after="0"/>
            </w:pPr>
            <w:r w:rsidRPr="0013748C">
              <w:t>Action/Input Required</w:t>
            </w:r>
          </w:p>
        </w:tc>
      </w:tr>
      <w:tr w:rsidR="003C4E9C" w:rsidRPr="0013748C" w14:paraId="46C49969" w14:textId="77777777" w:rsidTr="006634C5">
        <w:trPr>
          <w:cantSplit/>
          <w:jc w:val="center"/>
        </w:trPr>
        <w:tc>
          <w:tcPr>
            <w:tcW w:w="2843" w:type="dxa"/>
          </w:tcPr>
          <w:p w14:paraId="110A6DB5" w14:textId="6174006D" w:rsidR="003C4E9C" w:rsidRDefault="003C4E9C" w:rsidP="00F614E5">
            <w:pPr>
              <w:pStyle w:val="Tablefieldindent2"/>
              <w:spacing w:before="0" w:after="0"/>
              <w:ind w:left="0"/>
            </w:pPr>
            <w:r>
              <w:rPr>
                <w:lang w:val="en-US"/>
              </w:rPr>
              <w:t>Agency Code</w:t>
            </w:r>
          </w:p>
        </w:tc>
        <w:tc>
          <w:tcPr>
            <w:tcW w:w="5137" w:type="dxa"/>
          </w:tcPr>
          <w:p w14:paraId="581F6077" w14:textId="77777777" w:rsidR="003C4E9C" w:rsidRDefault="003C4E9C" w:rsidP="00F614E5">
            <w:pPr>
              <w:pStyle w:val="TableText"/>
              <w:keepNext/>
              <w:spacing w:before="0" w:after="0"/>
            </w:pPr>
            <w:r>
              <w:t>Enter the code of the agent.</w:t>
            </w:r>
          </w:p>
        </w:tc>
      </w:tr>
      <w:tr w:rsidR="003C4E9C" w:rsidRPr="0013748C" w14:paraId="52C35302" w14:textId="77777777" w:rsidTr="006634C5">
        <w:trPr>
          <w:cantSplit/>
          <w:jc w:val="center"/>
        </w:trPr>
        <w:tc>
          <w:tcPr>
            <w:tcW w:w="2843" w:type="dxa"/>
          </w:tcPr>
          <w:p w14:paraId="7F3E255C" w14:textId="744FE222" w:rsidR="003C4E9C" w:rsidRPr="0013748C" w:rsidRDefault="003C4E9C" w:rsidP="00F614E5">
            <w:pPr>
              <w:pStyle w:val="Tablefieldindent2"/>
              <w:spacing w:before="0" w:after="0"/>
              <w:ind w:left="0"/>
            </w:pPr>
            <w:r>
              <w:rPr>
                <w:lang w:val="en-US"/>
              </w:rPr>
              <w:t>Description (English)</w:t>
            </w:r>
          </w:p>
        </w:tc>
        <w:tc>
          <w:tcPr>
            <w:tcW w:w="5137" w:type="dxa"/>
          </w:tcPr>
          <w:p w14:paraId="0E2C40EC" w14:textId="77777777" w:rsidR="003C4E9C" w:rsidRPr="0013748C" w:rsidRDefault="003C4E9C" w:rsidP="00F614E5">
            <w:pPr>
              <w:pStyle w:val="TableText"/>
              <w:keepNext/>
              <w:spacing w:before="0" w:after="0"/>
            </w:pPr>
            <w:r w:rsidRPr="00610949">
              <w:rPr>
                <w:lang w:val="en-US"/>
              </w:rPr>
              <w:t xml:space="preserve">Enter the </w:t>
            </w:r>
            <w:r>
              <w:rPr>
                <w:lang w:val="en-US"/>
              </w:rPr>
              <w:t>description of the agent.</w:t>
            </w:r>
          </w:p>
        </w:tc>
      </w:tr>
      <w:tr w:rsidR="003C4E9C" w:rsidRPr="0013748C" w14:paraId="52198685" w14:textId="77777777" w:rsidTr="006634C5">
        <w:trPr>
          <w:cantSplit/>
          <w:jc w:val="center"/>
        </w:trPr>
        <w:tc>
          <w:tcPr>
            <w:tcW w:w="2843" w:type="dxa"/>
          </w:tcPr>
          <w:p w14:paraId="2A545330" w14:textId="77777777" w:rsidR="003C4E9C" w:rsidRDefault="003C4E9C" w:rsidP="00F614E5">
            <w:pPr>
              <w:pStyle w:val="Tablefieldindent2"/>
              <w:spacing w:before="0" w:after="0"/>
              <w:ind w:left="0"/>
              <w:rPr>
                <w:lang w:val="en-US"/>
              </w:rPr>
            </w:pPr>
            <w:r>
              <w:rPr>
                <w:lang w:val="en-US"/>
              </w:rPr>
              <w:t>Active</w:t>
            </w:r>
          </w:p>
        </w:tc>
        <w:tc>
          <w:tcPr>
            <w:tcW w:w="5137" w:type="dxa"/>
          </w:tcPr>
          <w:p w14:paraId="00081BA7" w14:textId="77777777" w:rsidR="003C4E9C" w:rsidRDefault="003C4E9C" w:rsidP="00F614E5">
            <w:pPr>
              <w:pStyle w:val="TableText"/>
              <w:keepNext/>
              <w:spacing w:before="0" w:after="0"/>
              <w:rPr>
                <w:lang w:val="en-US"/>
              </w:rPr>
            </w:pPr>
            <w:r>
              <w:rPr>
                <w:lang w:val="en-US"/>
              </w:rPr>
              <w:t>Check Active to activate the agent code.</w:t>
            </w:r>
          </w:p>
        </w:tc>
      </w:tr>
    </w:tbl>
    <w:p w14:paraId="384A86A4" w14:textId="77777777" w:rsidR="003C4E9C" w:rsidRDefault="003C4E9C" w:rsidP="003C4E9C">
      <w:pPr>
        <w:rPr>
          <w:lang w:val="en-US"/>
        </w:rPr>
      </w:pPr>
    </w:p>
    <w:p w14:paraId="1E1C1F64" w14:textId="77777777" w:rsidR="003C4E9C" w:rsidRPr="000C0EC9" w:rsidRDefault="003C4E9C" w:rsidP="001F7791">
      <w:pPr>
        <w:pStyle w:val="NumberedListing"/>
        <w:numPr>
          <w:ilvl w:val="0"/>
          <w:numId w:val="36"/>
        </w:numPr>
        <w:tabs>
          <w:tab w:val="clear" w:pos="936"/>
          <w:tab w:val="num" w:pos="358"/>
        </w:tabs>
        <w:ind w:left="358"/>
        <w:rPr>
          <w:lang w:val="en-US"/>
        </w:rPr>
      </w:pPr>
      <w:r>
        <w:rPr>
          <w:lang w:val="en-US"/>
        </w:rPr>
        <w:t xml:space="preserve">Click </w:t>
      </w:r>
      <w:r w:rsidRPr="00F614E5">
        <w:rPr>
          <w:b/>
          <w:bCs/>
          <w:lang w:val="en-US"/>
        </w:rPr>
        <w:t>Close</w:t>
      </w:r>
      <w:r w:rsidRPr="00F614E5">
        <w:rPr>
          <w:lang w:val="en-US"/>
        </w:rPr>
        <w:t xml:space="preserve"> </w:t>
      </w:r>
      <w:r w:rsidRPr="00FC264F">
        <w:rPr>
          <w:lang w:val="en-US"/>
        </w:rPr>
        <w:t>button</w:t>
      </w:r>
      <w:r w:rsidRPr="00F614E5">
        <w:rPr>
          <w:lang w:val="en-US"/>
        </w:rPr>
        <w:t xml:space="preserve"> </w:t>
      </w:r>
      <w:r>
        <w:rPr>
          <w:lang w:val="en-US"/>
        </w:rPr>
        <w:t>in success message box to co</w:t>
      </w:r>
      <w:r w:rsidRPr="00FC264F">
        <w:rPr>
          <w:lang w:val="en-US"/>
        </w:rPr>
        <w:t>ntinue.</w:t>
      </w:r>
    </w:p>
    <w:p w14:paraId="37ED02B1" w14:textId="77777777" w:rsidR="003C4E9C" w:rsidRDefault="003C4E9C" w:rsidP="001F7791">
      <w:pPr>
        <w:pStyle w:val="NumberedListing"/>
        <w:numPr>
          <w:ilvl w:val="0"/>
          <w:numId w:val="36"/>
        </w:numPr>
        <w:tabs>
          <w:tab w:val="clear" w:pos="936"/>
          <w:tab w:val="num" w:pos="358"/>
        </w:tabs>
        <w:ind w:left="358"/>
        <w:rPr>
          <w:lang w:val="en-US"/>
        </w:rPr>
      </w:pPr>
      <w:r>
        <w:rPr>
          <w:lang w:val="en-US"/>
        </w:rPr>
        <w:t xml:space="preserve">Click </w:t>
      </w:r>
      <w:r w:rsidRPr="00F614E5">
        <w:rPr>
          <w:b/>
          <w:bCs/>
          <w:lang w:val="en-US"/>
        </w:rPr>
        <w:t>Reset</w:t>
      </w:r>
      <w:r>
        <w:rPr>
          <w:lang w:val="en-US"/>
        </w:rPr>
        <w:t xml:space="preserve"> button to clear the details.</w:t>
      </w:r>
      <w:r w:rsidRPr="00287AB9">
        <w:rPr>
          <w:lang w:val="en-US"/>
        </w:rPr>
        <w:t xml:space="preserve"> </w:t>
      </w:r>
    </w:p>
    <w:p w14:paraId="1A8CFF18" w14:textId="77777777" w:rsidR="003C4E9C" w:rsidRDefault="003C4E9C" w:rsidP="001F7791">
      <w:pPr>
        <w:pStyle w:val="NumberedListing"/>
        <w:numPr>
          <w:ilvl w:val="0"/>
          <w:numId w:val="36"/>
        </w:numPr>
        <w:tabs>
          <w:tab w:val="clear" w:pos="936"/>
          <w:tab w:val="num" w:pos="358"/>
        </w:tabs>
        <w:ind w:left="358"/>
        <w:rPr>
          <w:lang w:val="en-US"/>
        </w:rPr>
      </w:pPr>
      <w:r>
        <w:rPr>
          <w:lang w:val="en-US"/>
        </w:rPr>
        <w:t>For</w:t>
      </w:r>
      <w:r>
        <w:rPr>
          <w:noProof/>
          <w:lang w:val="en-US"/>
        </w:rPr>
        <w:t xml:space="preserve"> Update click on the list you want to update and then add the details and Click on Update.</w:t>
      </w:r>
    </w:p>
    <w:p w14:paraId="777147B2" w14:textId="066658FF" w:rsidR="008F514D" w:rsidRDefault="008F514D" w:rsidP="00DB7724">
      <w:pPr>
        <w:pStyle w:val="Heading1CL"/>
        <w:spacing w:before="0"/>
        <w:ind w:left="0"/>
      </w:pPr>
      <w:bookmarkStart w:id="73" w:name="_Toc129608402"/>
      <w:r w:rsidRPr="00DB7724">
        <w:rPr>
          <w:sz w:val="32"/>
          <w:szCs w:val="28"/>
        </w:rPr>
        <w:lastRenderedPageBreak/>
        <w:t>Agreement</w:t>
      </w:r>
      <w:r>
        <w:t xml:space="preserve"> Code</w:t>
      </w:r>
      <w:bookmarkEnd w:id="70"/>
      <w:bookmarkEnd w:id="71"/>
      <w:bookmarkEnd w:id="73"/>
    </w:p>
    <w:p w14:paraId="4FD8735F" w14:textId="77777777" w:rsidR="008F514D" w:rsidRDefault="008F514D" w:rsidP="00DB7724">
      <w:pPr>
        <w:pStyle w:val="BodyText"/>
        <w:spacing w:before="0"/>
        <w:ind w:left="0"/>
        <w:rPr>
          <w:lang w:val="en-US"/>
        </w:rPr>
      </w:pPr>
      <w:r>
        <w:rPr>
          <w:lang w:val="en-US"/>
        </w:rPr>
        <w:t>The System Administrator creates and updates the Agreement code.</w:t>
      </w:r>
    </w:p>
    <w:p w14:paraId="3DCED928" w14:textId="77777777" w:rsidR="008F514D" w:rsidRPr="00B616E0" w:rsidRDefault="008F514D" w:rsidP="00DB7724">
      <w:pPr>
        <w:pStyle w:val="ProcedureHeading"/>
        <w:spacing w:before="0"/>
        <w:ind w:left="0"/>
        <w:rPr>
          <w:lang w:val="en-US"/>
        </w:rPr>
      </w:pPr>
      <w:r>
        <w:rPr>
          <w:lang w:val="en-US"/>
        </w:rPr>
        <w:t xml:space="preserve">To create an Agreement: </w:t>
      </w:r>
    </w:p>
    <w:p w14:paraId="6BAB3D74" w14:textId="1D41F9E5" w:rsidR="008E2CE3" w:rsidRDefault="008E2CE3" w:rsidP="001F7791">
      <w:pPr>
        <w:pStyle w:val="NumberedListing"/>
        <w:numPr>
          <w:ilvl w:val="0"/>
          <w:numId w:val="115"/>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6C705C">
        <w:rPr>
          <w:b/>
          <w:lang w:val="en-US"/>
        </w:rPr>
        <w:t>Agreement Code</w:t>
      </w:r>
      <w:r>
        <w:rPr>
          <w:lang w:val="en-US"/>
        </w:rPr>
        <w:t>. The subsequent screen will be displayed.</w:t>
      </w:r>
    </w:p>
    <w:p w14:paraId="7FE4527C" w14:textId="753D6517" w:rsidR="006634C5" w:rsidRDefault="006634C5" w:rsidP="00C0075B">
      <w:pPr>
        <w:pStyle w:val="NumberedListing"/>
        <w:rPr>
          <w:lang w:val="en-US"/>
        </w:rPr>
      </w:pPr>
      <w:r>
        <w:rPr>
          <w:noProof/>
        </w:rPr>
        <w:drawing>
          <wp:inline distT="0" distB="0" distL="0" distR="0" wp14:anchorId="4F5C21E9" wp14:editId="470C243F">
            <wp:extent cx="5733415" cy="2581275"/>
            <wp:effectExtent l="0" t="0" r="635" b="9525"/>
            <wp:docPr id="4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10;&#10;Description automatically generated"/>
                    <pic:cNvPicPr/>
                  </pic:nvPicPr>
                  <pic:blipFill>
                    <a:blip r:embed="rId103"/>
                    <a:stretch>
                      <a:fillRect/>
                    </a:stretch>
                  </pic:blipFill>
                  <pic:spPr>
                    <a:xfrm>
                      <a:off x="0" y="0"/>
                      <a:ext cx="5733415" cy="2581275"/>
                    </a:xfrm>
                    <a:prstGeom prst="rect">
                      <a:avLst/>
                    </a:prstGeom>
                  </pic:spPr>
                </pic:pic>
              </a:graphicData>
            </a:graphic>
          </wp:inline>
        </w:drawing>
      </w:r>
    </w:p>
    <w:p w14:paraId="4A856222" w14:textId="77777777" w:rsidR="008E2CE3" w:rsidRDefault="008E2CE3" w:rsidP="00C0075B">
      <w:pPr>
        <w:pStyle w:val="Figure"/>
        <w:ind w:left="0" w:firstLine="0"/>
        <w:rPr>
          <w:lang w:val="en-US"/>
        </w:rPr>
      </w:pPr>
      <w:r>
        <w:rPr>
          <w:lang w:val="en-US"/>
        </w:rPr>
        <w:t>System Code Page</w:t>
      </w:r>
    </w:p>
    <w:p w14:paraId="18A25301" w14:textId="77777777" w:rsidR="008F514D" w:rsidRDefault="008F514D" w:rsidP="008E2CE3">
      <w:pPr>
        <w:rPr>
          <w:lang w:val="en-US"/>
        </w:rPr>
      </w:pPr>
    </w:p>
    <w:p w14:paraId="7445A4AC" w14:textId="3E5D6084" w:rsidR="008E2CE3" w:rsidRDefault="008E2CE3" w:rsidP="001F7791">
      <w:pPr>
        <w:pStyle w:val="NumberedListing"/>
        <w:numPr>
          <w:ilvl w:val="0"/>
          <w:numId w:val="115"/>
        </w:numPr>
        <w:spacing w:before="0"/>
        <w:rPr>
          <w:lang w:val="en-US"/>
        </w:rPr>
      </w:pPr>
      <w:r>
        <w:rPr>
          <w:lang w:val="en-US"/>
        </w:rPr>
        <w:t>Select Code Type ‘Agreement’ from the drop-down list</w:t>
      </w:r>
      <w:r w:rsidRPr="00C30D15">
        <w:rPr>
          <w:lang w:val="en-US"/>
        </w:rPr>
        <w:t>.</w:t>
      </w:r>
    </w:p>
    <w:p w14:paraId="1F4C6E17" w14:textId="39FFC77C" w:rsidR="006F1E26" w:rsidRDefault="006F1E26" w:rsidP="006F1E26">
      <w:pPr>
        <w:pStyle w:val="NumberedListing"/>
        <w:spacing w:before="0" w:after="0"/>
        <w:rPr>
          <w:lang w:val="en-US"/>
        </w:rPr>
      </w:pPr>
      <w:r>
        <w:rPr>
          <w:noProof/>
        </w:rPr>
        <w:drawing>
          <wp:inline distT="0" distB="0" distL="0" distR="0" wp14:anchorId="2494AC40" wp14:editId="73AF24A7">
            <wp:extent cx="5733415" cy="1772920"/>
            <wp:effectExtent l="0" t="0" r="0" b="0"/>
            <wp:docPr id="19" name="Picture 1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10;&#10;Description automatically generated with medium confidence"/>
                    <pic:cNvPicPr/>
                  </pic:nvPicPr>
                  <pic:blipFill>
                    <a:blip r:embed="rId105"/>
                    <a:stretch>
                      <a:fillRect/>
                    </a:stretch>
                  </pic:blipFill>
                  <pic:spPr>
                    <a:xfrm>
                      <a:off x="0" y="0"/>
                      <a:ext cx="5733415" cy="1772920"/>
                    </a:xfrm>
                    <a:prstGeom prst="rect">
                      <a:avLst/>
                    </a:prstGeom>
                  </pic:spPr>
                </pic:pic>
              </a:graphicData>
            </a:graphic>
          </wp:inline>
        </w:drawing>
      </w:r>
    </w:p>
    <w:p w14:paraId="773A5690" w14:textId="0855A968" w:rsidR="008F514D" w:rsidRDefault="008F514D" w:rsidP="00C0075B">
      <w:pPr>
        <w:pStyle w:val="Figure"/>
        <w:ind w:left="0" w:firstLine="0"/>
        <w:rPr>
          <w:lang w:val="en-US"/>
        </w:rPr>
      </w:pPr>
      <w:r>
        <w:rPr>
          <w:lang w:val="en-US"/>
        </w:rPr>
        <w:t>Agreement List</w:t>
      </w:r>
    </w:p>
    <w:p w14:paraId="5950BC91" w14:textId="77777777" w:rsidR="00C0075B" w:rsidRPr="00C0075B" w:rsidRDefault="00C0075B" w:rsidP="00C0075B">
      <w:pPr>
        <w:pStyle w:val="BodyText"/>
        <w:spacing w:before="0" w:after="0"/>
        <w:rPr>
          <w:lang w:val="en-US"/>
        </w:rPr>
      </w:pPr>
    </w:p>
    <w:p w14:paraId="6DC9482B" w14:textId="3406A386" w:rsidR="008F514D" w:rsidRDefault="008F514D" w:rsidP="001F7791">
      <w:pPr>
        <w:pStyle w:val="NumberedListing"/>
        <w:numPr>
          <w:ilvl w:val="0"/>
          <w:numId w:val="115"/>
        </w:numPr>
        <w:spacing w:before="0" w:after="0"/>
        <w:rPr>
          <w:lang w:val="en-US"/>
        </w:rPr>
      </w:pPr>
      <w:r>
        <w:rPr>
          <w:lang w:val="en-US"/>
        </w:rPr>
        <w:t xml:space="preserve">Click </w:t>
      </w:r>
      <w:r w:rsidR="00C0075B">
        <w:rPr>
          <w:lang w:val="en-US"/>
        </w:rPr>
        <w:t xml:space="preserve"> </w:t>
      </w:r>
      <w:r w:rsidR="00C0075B">
        <w:rPr>
          <w:noProof/>
          <w:lang w:val="en-US"/>
        </w:rPr>
        <w:drawing>
          <wp:inline distT="0" distB="0" distL="0" distR="0" wp14:anchorId="1AEBE13E" wp14:editId="5D877B3D">
            <wp:extent cx="215900" cy="2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sidR="00C0075B">
        <w:rPr>
          <w:lang w:val="en-US"/>
        </w:rPr>
        <w:t xml:space="preserve"> </w:t>
      </w:r>
      <w:r>
        <w:rPr>
          <w:lang w:val="en-US"/>
        </w:rPr>
        <w:t>icon to create a new Agreement Code.</w:t>
      </w:r>
      <w:r>
        <w:rPr>
          <w:lang w:val="en-US"/>
        </w:rPr>
        <w:tab/>
      </w:r>
    </w:p>
    <w:p w14:paraId="7DBC187A" w14:textId="5C9EE0BC" w:rsidR="00A27928" w:rsidRDefault="00A27928" w:rsidP="00A27928">
      <w:pPr>
        <w:pStyle w:val="NumberedListing"/>
        <w:spacing w:before="0" w:after="0"/>
        <w:ind w:left="360"/>
        <w:rPr>
          <w:lang w:val="en-US"/>
        </w:rPr>
      </w:pPr>
      <w:r>
        <w:rPr>
          <w:noProof/>
        </w:rPr>
        <w:lastRenderedPageBreak/>
        <w:drawing>
          <wp:inline distT="0" distB="0" distL="0" distR="0" wp14:anchorId="56208621" wp14:editId="2F013CC0">
            <wp:extent cx="5733415" cy="2385695"/>
            <wp:effectExtent l="0" t="0" r="0" b="0"/>
            <wp:docPr id="928" name="Picture 92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Picture 928" descr="Graphical user interface, application, Word&#10;&#10;Description automatically generated"/>
                    <pic:cNvPicPr/>
                  </pic:nvPicPr>
                  <pic:blipFill>
                    <a:blip r:embed="rId106"/>
                    <a:stretch>
                      <a:fillRect/>
                    </a:stretch>
                  </pic:blipFill>
                  <pic:spPr>
                    <a:xfrm>
                      <a:off x="0" y="0"/>
                      <a:ext cx="5733415" cy="2385695"/>
                    </a:xfrm>
                    <a:prstGeom prst="rect">
                      <a:avLst/>
                    </a:prstGeom>
                  </pic:spPr>
                </pic:pic>
              </a:graphicData>
            </a:graphic>
          </wp:inline>
        </w:drawing>
      </w:r>
    </w:p>
    <w:p w14:paraId="561D88E3" w14:textId="77777777" w:rsidR="008F514D" w:rsidRDefault="008F514D" w:rsidP="008F514D">
      <w:pPr>
        <w:pStyle w:val="Figure"/>
        <w:rPr>
          <w:lang w:val="en-US"/>
        </w:rPr>
      </w:pPr>
      <w:r>
        <w:rPr>
          <w:lang w:val="en-US"/>
        </w:rPr>
        <w:t>Agreement Details Page</w:t>
      </w:r>
    </w:p>
    <w:p w14:paraId="55B5ECF6" w14:textId="77777777" w:rsidR="008F514D" w:rsidRDefault="008F514D" w:rsidP="001F7791">
      <w:pPr>
        <w:pStyle w:val="NumberedListing"/>
        <w:numPr>
          <w:ilvl w:val="0"/>
          <w:numId w:val="115"/>
        </w:numPr>
        <w:rPr>
          <w:lang w:val="en-US"/>
        </w:rPr>
      </w:pPr>
      <w:r>
        <w:rPr>
          <w:lang w:val="en-US"/>
        </w:rPr>
        <w:t>Enter information in the Agreement 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4B441360" w14:textId="77777777" w:rsidTr="008F514D">
        <w:trPr>
          <w:cantSplit/>
          <w:tblHeader/>
          <w:jc w:val="center"/>
        </w:trPr>
        <w:tc>
          <w:tcPr>
            <w:tcW w:w="2843" w:type="dxa"/>
            <w:shd w:val="clear" w:color="auto" w:fill="BFBFBF" w:themeFill="background1" w:themeFillShade="BF"/>
          </w:tcPr>
          <w:p w14:paraId="3F506E7C" w14:textId="77777777" w:rsidR="008F514D" w:rsidRPr="0013748C" w:rsidRDefault="008F514D" w:rsidP="00A27928">
            <w:pPr>
              <w:pStyle w:val="TableHeading"/>
              <w:spacing w:before="0" w:after="0"/>
            </w:pPr>
            <w:r w:rsidRPr="0013748C">
              <w:t>Field/Button description</w:t>
            </w:r>
          </w:p>
        </w:tc>
        <w:tc>
          <w:tcPr>
            <w:tcW w:w="5137" w:type="dxa"/>
            <w:shd w:val="clear" w:color="auto" w:fill="BFBFBF" w:themeFill="background1" w:themeFillShade="BF"/>
          </w:tcPr>
          <w:p w14:paraId="0BAB7214" w14:textId="77777777" w:rsidR="008F514D" w:rsidRPr="0013748C" w:rsidRDefault="008F514D" w:rsidP="00A27928">
            <w:pPr>
              <w:pStyle w:val="TableHeading"/>
              <w:spacing w:before="0" w:after="0"/>
            </w:pPr>
            <w:r w:rsidRPr="0013748C">
              <w:t>Action/Input Required</w:t>
            </w:r>
          </w:p>
        </w:tc>
      </w:tr>
      <w:tr w:rsidR="008F514D" w:rsidRPr="0013748C" w14:paraId="014D11F8" w14:textId="77777777" w:rsidTr="008F514D">
        <w:trPr>
          <w:cantSplit/>
          <w:jc w:val="center"/>
        </w:trPr>
        <w:tc>
          <w:tcPr>
            <w:tcW w:w="2843" w:type="dxa"/>
          </w:tcPr>
          <w:p w14:paraId="0DA826DD" w14:textId="77777777" w:rsidR="008F514D" w:rsidRDefault="008F514D" w:rsidP="00A27928">
            <w:pPr>
              <w:pStyle w:val="Tablefieldindent2"/>
              <w:spacing w:before="0" w:after="0"/>
              <w:ind w:left="0"/>
            </w:pPr>
            <w:r>
              <w:rPr>
                <w:lang w:val="en-US"/>
              </w:rPr>
              <w:t>Code</w:t>
            </w:r>
          </w:p>
        </w:tc>
        <w:tc>
          <w:tcPr>
            <w:tcW w:w="5137" w:type="dxa"/>
          </w:tcPr>
          <w:p w14:paraId="06E7AFB9" w14:textId="77777777" w:rsidR="008F514D" w:rsidRDefault="008F514D" w:rsidP="00A27928">
            <w:pPr>
              <w:pStyle w:val="TableText"/>
              <w:keepNext/>
              <w:spacing w:before="0" w:after="0"/>
            </w:pPr>
            <w:r>
              <w:t>Enter the code of the agreement.</w:t>
            </w:r>
          </w:p>
        </w:tc>
      </w:tr>
      <w:tr w:rsidR="008F514D" w:rsidRPr="0013748C" w14:paraId="1A686EFE" w14:textId="77777777" w:rsidTr="008F514D">
        <w:trPr>
          <w:cantSplit/>
          <w:jc w:val="center"/>
        </w:trPr>
        <w:tc>
          <w:tcPr>
            <w:tcW w:w="2843" w:type="dxa"/>
          </w:tcPr>
          <w:p w14:paraId="04B70EB2" w14:textId="68A36BAC" w:rsidR="008F514D" w:rsidRPr="0013748C" w:rsidRDefault="00A27928" w:rsidP="00A27928">
            <w:pPr>
              <w:pStyle w:val="Tablefieldindent2"/>
              <w:spacing w:before="0" w:after="0"/>
              <w:ind w:left="0"/>
            </w:pPr>
            <w:r>
              <w:rPr>
                <w:lang w:val="en-US"/>
              </w:rPr>
              <w:t>Description (</w:t>
            </w:r>
            <w:r w:rsidR="008F514D">
              <w:rPr>
                <w:lang w:val="en-US"/>
              </w:rPr>
              <w:t>English)</w:t>
            </w:r>
          </w:p>
        </w:tc>
        <w:tc>
          <w:tcPr>
            <w:tcW w:w="5137" w:type="dxa"/>
          </w:tcPr>
          <w:p w14:paraId="7DBB6D99" w14:textId="77777777" w:rsidR="008F514D" w:rsidRPr="0013748C" w:rsidRDefault="008F514D" w:rsidP="00A27928">
            <w:pPr>
              <w:pStyle w:val="TableText"/>
              <w:keepNext/>
              <w:spacing w:before="0" w:after="0"/>
            </w:pPr>
            <w:r w:rsidRPr="00610949">
              <w:rPr>
                <w:lang w:val="en-US"/>
              </w:rPr>
              <w:t xml:space="preserve">Enter the </w:t>
            </w:r>
            <w:r>
              <w:rPr>
                <w:lang w:val="en-US"/>
              </w:rPr>
              <w:t xml:space="preserve">description of the </w:t>
            </w:r>
            <w:r>
              <w:t>agreement</w:t>
            </w:r>
            <w:r>
              <w:rPr>
                <w:lang w:val="en-US"/>
              </w:rPr>
              <w:t>.</w:t>
            </w:r>
          </w:p>
        </w:tc>
      </w:tr>
      <w:tr w:rsidR="008F514D" w:rsidRPr="0013748C" w14:paraId="6A4BA939" w14:textId="77777777" w:rsidTr="008F514D">
        <w:trPr>
          <w:cantSplit/>
          <w:jc w:val="center"/>
        </w:trPr>
        <w:tc>
          <w:tcPr>
            <w:tcW w:w="2843" w:type="dxa"/>
          </w:tcPr>
          <w:p w14:paraId="3376C9C9" w14:textId="10D1E6C2" w:rsidR="008F514D" w:rsidRPr="00610949" w:rsidRDefault="00A27928" w:rsidP="00A27928">
            <w:pPr>
              <w:pStyle w:val="Tablefieldindent2"/>
              <w:spacing w:before="0" w:after="0"/>
              <w:ind w:left="0"/>
              <w:rPr>
                <w:lang w:val="en-US"/>
              </w:rPr>
            </w:pPr>
            <w:r>
              <w:rPr>
                <w:lang w:val="en-US"/>
              </w:rPr>
              <w:t>Description (</w:t>
            </w:r>
            <w:r w:rsidR="008F514D">
              <w:rPr>
                <w:lang w:val="en-US"/>
              </w:rPr>
              <w:t>Other)</w:t>
            </w:r>
          </w:p>
        </w:tc>
        <w:tc>
          <w:tcPr>
            <w:tcW w:w="5137" w:type="dxa"/>
          </w:tcPr>
          <w:p w14:paraId="6F27F0BE" w14:textId="77777777" w:rsidR="008F514D" w:rsidRPr="00610949" w:rsidRDefault="008F514D" w:rsidP="00A27928">
            <w:pPr>
              <w:pStyle w:val="TableText"/>
              <w:keepNext/>
              <w:spacing w:before="0" w:after="0"/>
              <w:rPr>
                <w:lang w:val="en-US"/>
              </w:rPr>
            </w:pPr>
            <w:r>
              <w:rPr>
                <w:lang w:val="en-US"/>
              </w:rPr>
              <w:t xml:space="preserve">Enter other descriptions of the </w:t>
            </w:r>
            <w:r>
              <w:t>agreement</w:t>
            </w:r>
            <w:r>
              <w:rPr>
                <w:lang w:val="en-US"/>
              </w:rPr>
              <w:t>.</w:t>
            </w:r>
          </w:p>
        </w:tc>
      </w:tr>
      <w:tr w:rsidR="008F514D" w:rsidRPr="0013748C" w14:paraId="26F143C6" w14:textId="77777777" w:rsidTr="008F514D">
        <w:trPr>
          <w:cantSplit/>
          <w:jc w:val="center"/>
        </w:trPr>
        <w:tc>
          <w:tcPr>
            <w:tcW w:w="2843" w:type="dxa"/>
          </w:tcPr>
          <w:p w14:paraId="73A7E7D0" w14:textId="77777777" w:rsidR="008F514D" w:rsidRDefault="008F514D" w:rsidP="00A27928">
            <w:pPr>
              <w:pStyle w:val="Tablefieldindent2"/>
              <w:spacing w:before="0" w:after="0"/>
              <w:ind w:left="0"/>
              <w:rPr>
                <w:lang w:val="en-US"/>
              </w:rPr>
            </w:pPr>
            <w:r>
              <w:rPr>
                <w:lang w:val="en-US"/>
              </w:rPr>
              <w:t>Active</w:t>
            </w:r>
          </w:p>
        </w:tc>
        <w:tc>
          <w:tcPr>
            <w:tcW w:w="5137" w:type="dxa"/>
          </w:tcPr>
          <w:p w14:paraId="0B751D4A" w14:textId="77777777" w:rsidR="008F514D" w:rsidRDefault="008F514D" w:rsidP="00A27928">
            <w:pPr>
              <w:pStyle w:val="TableText"/>
              <w:keepNext/>
              <w:spacing w:before="0" w:after="0"/>
              <w:rPr>
                <w:lang w:val="en-US"/>
              </w:rPr>
            </w:pPr>
            <w:r>
              <w:rPr>
                <w:lang w:val="en-US"/>
              </w:rPr>
              <w:t xml:space="preserve">Check Active to activate the </w:t>
            </w:r>
            <w:r>
              <w:t>agreement</w:t>
            </w:r>
            <w:r>
              <w:rPr>
                <w:lang w:val="en-US"/>
              </w:rPr>
              <w:t xml:space="preserve"> code.</w:t>
            </w:r>
          </w:p>
        </w:tc>
      </w:tr>
    </w:tbl>
    <w:p w14:paraId="10C1DCFF" w14:textId="77777777" w:rsidR="008F514D" w:rsidRPr="00EA5323" w:rsidRDefault="008F514D" w:rsidP="008F514D">
      <w:pPr>
        <w:pStyle w:val="Caption"/>
      </w:pPr>
    </w:p>
    <w:p w14:paraId="7847E2D9" w14:textId="77777777" w:rsidR="008F514D" w:rsidRDefault="008F514D" w:rsidP="001F7791">
      <w:pPr>
        <w:pStyle w:val="NumberedListing"/>
        <w:numPr>
          <w:ilvl w:val="0"/>
          <w:numId w:val="115"/>
        </w:numPr>
        <w:rPr>
          <w:lang w:val="en-US"/>
        </w:rPr>
      </w:pPr>
      <w:r>
        <w:rPr>
          <w:noProof/>
          <w:lang w:val="en-US"/>
        </w:rPr>
        <w:t xml:space="preserve">Click </w:t>
      </w:r>
      <w:r w:rsidRPr="002F19B8">
        <w:rPr>
          <w:b/>
          <w:noProof/>
          <w:lang w:val="en-US"/>
        </w:rPr>
        <w:t>Save</w:t>
      </w:r>
      <w:r>
        <w:rPr>
          <w:noProof/>
          <w:lang w:val="en-US"/>
        </w:rPr>
        <w:t xml:space="preserve"> button to save the </w:t>
      </w:r>
      <w:r>
        <w:t>agreement</w:t>
      </w:r>
      <w:r>
        <w:rPr>
          <w:noProof/>
          <w:lang w:val="en-US"/>
        </w:rPr>
        <w:t xml:space="preserve"> details.</w:t>
      </w:r>
    </w:p>
    <w:p w14:paraId="2B11ABFA" w14:textId="77777777" w:rsidR="008F514D" w:rsidRPr="000C0EC9" w:rsidRDefault="008F514D" w:rsidP="001F7791">
      <w:pPr>
        <w:pStyle w:val="NumberedListing"/>
        <w:numPr>
          <w:ilvl w:val="0"/>
          <w:numId w:val="115"/>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5FFF51D6" w14:textId="77777777" w:rsidR="008F514D" w:rsidRDefault="008F514D" w:rsidP="001F7791">
      <w:pPr>
        <w:pStyle w:val="NumberedListing"/>
        <w:numPr>
          <w:ilvl w:val="0"/>
          <w:numId w:val="115"/>
        </w:numPr>
        <w:rPr>
          <w:lang w:val="en-US"/>
        </w:rPr>
      </w:pPr>
      <w:r>
        <w:rPr>
          <w:lang w:val="en-US"/>
        </w:rPr>
        <w:t xml:space="preserve">Click </w:t>
      </w:r>
      <w:r>
        <w:rPr>
          <w:b/>
          <w:lang w:val="en-US"/>
        </w:rPr>
        <w:t>Reset</w:t>
      </w:r>
      <w:r>
        <w:rPr>
          <w:lang w:val="en-US"/>
        </w:rPr>
        <w:t xml:space="preserve"> button to clear the </w:t>
      </w:r>
      <w:r>
        <w:t>agreement</w:t>
      </w:r>
      <w:r>
        <w:rPr>
          <w:lang w:val="en-US"/>
        </w:rPr>
        <w:t xml:space="preserve"> details.</w:t>
      </w:r>
      <w:r w:rsidRPr="00287AB9">
        <w:rPr>
          <w:noProof/>
          <w:lang w:val="en-US"/>
        </w:rPr>
        <w:t xml:space="preserve"> </w:t>
      </w:r>
    </w:p>
    <w:p w14:paraId="60F36B89" w14:textId="77777777" w:rsidR="008F514D" w:rsidRPr="000C0EC9" w:rsidRDefault="008F514D" w:rsidP="001F7791">
      <w:pPr>
        <w:pStyle w:val="NumberedListing"/>
        <w:numPr>
          <w:ilvl w:val="0"/>
          <w:numId w:val="115"/>
        </w:numPr>
        <w:rPr>
          <w:lang w:val="en-US"/>
        </w:rPr>
      </w:pPr>
      <w:r>
        <w:rPr>
          <w:lang w:val="en-US"/>
        </w:rPr>
        <w:t xml:space="preserve">Click </w:t>
      </w:r>
      <w:r>
        <w:rPr>
          <w:b/>
          <w:lang w:val="en-US"/>
        </w:rPr>
        <w:t>Close</w:t>
      </w:r>
      <w:r>
        <w:rPr>
          <w:lang w:val="en-US"/>
        </w:rPr>
        <w:t xml:space="preserve"> button to close the </w:t>
      </w:r>
      <w:r>
        <w:t>agreement</w:t>
      </w:r>
      <w:r>
        <w:rPr>
          <w:lang w:val="en-US"/>
        </w:rPr>
        <w:t xml:space="preserve"> details page.</w:t>
      </w:r>
      <w:r w:rsidRPr="00287AB9">
        <w:rPr>
          <w:noProof/>
          <w:lang w:val="en-US"/>
        </w:rPr>
        <w:t xml:space="preserve"> </w:t>
      </w:r>
    </w:p>
    <w:p w14:paraId="50739215" w14:textId="2924D7F7" w:rsidR="008E2CE3" w:rsidRDefault="008E2CE3" w:rsidP="005B24E8">
      <w:pPr>
        <w:pStyle w:val="ProcedureHeading"/>
        <w:ind w:left="0"/>
        <w:rPr>
          <w:lang w:val="en-US"/>
        </w:rPr>
      </w:pPr>
      <w:bookmarkStart w:id="74" w:name="_Toc123813458"/>
      <w:r>
        <w:rPr>
          <w:lang w:val="en-US"/>
        </w:rPr>
        <w:t>Update Ag</w:t>
      </w:r>
      <w:r w:rsidR="00F05044">
        <w:rPr>
          <w:lang w:val="en-US"/>
        </w:rPr>
        <w:t>re</w:t>
      </w:r>
      <w:r>
        <w:rPr>
          <w:lang w:val="en-US"/>
        </w:rPr>
        <w:t>e</w:t>
      </w:r>
      <w:r w:rsidR="00F05044">
        <w:rPr>
          <w:lang w:val="en-US"/>
        </w:rPr>
        <w:t>me</w:t>
      </w:r>
      <w:r>
        <w:rPr>
          <w:lang w:val="en-US"/>
        </w:rPr>
        <w:t>nt</w:t>
      </w:r>
      <w:bookmarkEnd w:id="74"/>
    </w:p>
    <w:p w14:paraId="7CB81946" w14:textId="0E3B3E6B" w:rsidR="008E2CE3" w:rsidRDefault="008E2CE3" w:rsidP="001257E8">
      <w:pPr>
        <w:pStyle w:val="BodyText"/>
        <w:ind w:left="0"/>
        <w:rPr>
          <w:lang w:val="en-US"/>
        </w:rPr>
      </w:pPr>
      <w:r>
        <w:rPr>
          <w:lang w:val="en-US"/>
        </w:rPr>
        <w:t>This functionality allows you to update the ag</w:t>
      </w:r>
      <w:r w:rsidR="00AE6DE1">
        <w:rPr>
          <w:lang w:val="en-US"/>
        </w:rPr>
        <w:t>re</w:t>
      </w:r>
      <w:r>
        <w:rPr>
          <w:lang w:val="en-US"/>
        </w:rPr>
        <w:t>e</w:t>
      </w:r>
      <w:r w:rsidR="00AE6DE1">
        <w:rPr>
          <w:lang w:val="en-US"/>
        </w:rPr>
        <w:t>me</w:t>
      </w:r>
      <w:r>
        <w:rPr>
          <w:lang w:val="en-US"/>
        </w:rPr>
        <w:t>nt details.</w:t>
      </w:r>
    </w:p>
    <w:p w14:paraId="49FCC8C0" w14:textId="77777777" w:rsidR="008F514D" w:rsidRPr="00B616E0" w:rsidRDefault="008F514D" w:rsidP="001257E8">
      <w:pPr>
        <w:pStyle w:val="ProcedureHeading"/>
        <w:ind w:left="0"/>
        <w:rPr>
          <w:lang w:val="en-US"/>
        </w:rPr>
      </w:pPr>
      <w:r>
        <w:rPr>
          <w:lang w:val="en-US"/>
        </w:rPr>
        <w:t xml:space="preserve">To update an Agreement: </w:t>
      </w:r>
    </w:p>
    <w:p w14:paraId="7A46C5ED" w14:textId="75EA2D2B" w:rsidR="00AE6DE1" w:rsidRDefault="00AE6DE1" w:rsidP="001F7791">
      <w:pPr>
        <w:pStyle w:val="NumberedListing"/>
        <w:numPr>
          <w:ilvl w:val="0"/>
          <w:numId w:val="37"/>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607E8C">
        <w:rPr>
          <w:b/>
          <w:lang w:val="en-US"/>
        </w:rPr>
        <w:t>Agreement</w:t>
      </w:r>
      <w:r>
        <w:rPr>
          <w:lang w:val="en-US"/>
        </w:rPr>
        <w:t>. The subsequent screen will be displayed.</w:t>
      </w:r>
    </w:p>
    <w:p w14:paraId="0A4E93B8" w14:textId="0385A2E9" w:rsidR="007B5A89" w:rsidRDefault="007B5A89" w:rsidP="007B5A89">
      <w:pPr>
        <w:pStyle w:val="NumberedListing"/>
        <w:ind w:left="360"/>
        <w:rPr>
          <w:lang w:val="en-US"/>
        </w:rPr>
      </w:pPr>
      <w:r>
        <w:rPr>
          <w:noProof/>
        </w:rPr>
        <w:drawing>
          <wp:inline distT="0" distB="0" distL="0" distR="0" wp14:anchorId="38C76670" wp14:editId="1D1A2657">
            <wp:extent cx="5003165" cy="2252505"/>
            <wp:effectExtent l="0" t="0" r="0" b="0"/>
            <wp:docPr id="929" name="Picture 9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10;&#10;Description automatically generated"/>
                    <pic:cNvPicPr/>
                  </pic:nvPicPr>
                  <pic:blipFill>
                    <a:blip r:embed="rId103"/>
                    <a:stretch>
                      <a:fillRect/>
                    </a:stretch>
                  </pic:blipFill>
                  <pic:spPr>
                    <a:xfrm>
                      <a:off x="0" y="0"/>
                      <a:ext cx="5006315" cy="2253923"/>
                    </a:xfrm>
                    <a:prstGeom prst="rect">
                      <a:avLst/>
                    </a:prstGeom>
                  </pic:spPr>
                </pic:pic>
              </a:graphicData>
            </a:graphic>
          </wp:inline>
        </w:drawing>
      </w:r>
    </w:p>
    <w:p w14:paraId="2CA6A6F0" w14:textId="77777777" w:rsidR="00AE6DE1" w:rsidRDefault="00AE6DE1" w:rsidP="00AE6DE1">
      <w:pPr>
        <w:pStyle w:val="Figure"/>
        <w:rPr>
          <w:lang w:val="en-US"/>
        </w:rPr>
      </w:pPr>
      <w:r>
        <w:rPr>
          <w:lang w:val="en-US"/>
        </w:rPr>
        <w:t>System Codes page</w:t>
      </w:r>
    </w:p>
    <w:p w14:paraId="2ACA401E" w14:textId="2C12AF1A" w:rsidR="00AE6DE1" w:rsidRDefault="00AE6DE1" w:rsidP="001F7791">
      <w:pPr>
        <w:pStyle w:val="NumberedListing"/>
        <w:numPr>
          <w:ilvl w:val="0"/>
          <w:numId w:val="37"/>
        </w:numPr>
        <w:rPr>
          <w:lang w:val="en-US"/>
        </w:rPr>
      </w:pPr>
      <w:r>
        <w:rPr>
          <w:lang w:val="en-US"/>
        </w:rPr>
        <w:lastRenderedPageBreak/>
        <w:t>Select Code Type ‘Agreement’ from the drop-down list</w:t>
      </w:r>
      <w:r w:rsidRPr="00C30D15">
        <w:rPr>
          <w:lang w:val="en-US"/>
        </w:rPr>
        <w:t>.</w:t>
      </w:r>
    </w:p>
    <w:p w14:paraId="63D43762" w14:textId="47C2663C" w:rsidR="005A7099" w:rsidRDefault="005A7099" w:rsidP="005A7099">
      <w:pPr>
        <w:pStyle w:val="NumberedListing"/>
        <w:ind w:left="360"/>
        <w:rPr>
          <w:lang w:val="en-US"/>
        </w:rPr>
      </w:pPr>
      <w:r>
        <w:rPr>
          <w:noProof/>
        </w:rPr>
        <w:drawing>
          <wp:inline distT="0" distB="0" distL="0" distR="0" wp14:anchorId="07D8D5D4" wp14:editId="01CB183B">
            <wp:extent cx="5733415" cy="1772920"/>
            <wp:effectExtent l="0" t="0" r="0" b="0"/>
            <wp:docPr id="930" name="Picture 930"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10;&#10;Description automatically generated with medium confidence"/>
                    <pic:cNvPicPr/>
                  </pic:nvPicPr>
                  <pic:blipFill>
                    <a:blip r:embed="rId105"/>
                    <a:stretch>
                      <a:fillRect/>
                    </a:stretch>
                  </pic:blipFill>
                  <pic:spPr>
                    <a:xfrm>
                      <a:off x="0" y="0"/>
                      <a:ext cx="5733415" cy="1772920"/>
                    </a:xfrm>
                    <a:prstGeom prst="rect">
                      <a:avLst/>
                    </a:prstGeom>
                  </pic:spPr>
                </pic:pic>
              </a:graphicData>
            </a:graphic>
          </wp:inline>
        </w:drawing>
      </w:r>
    </w:p>
    <w:p w14:paraId="5A47E217" w14:textId="77777777" w:rsidR="008F514D" w:rsidRPr="00A1279D" w:rsidRDefault="008F514D" w:rsidP="008F514D">
      <w:pPr>
        <w:pStyle w:val="Figure"/>
        <w:rPr>
          <w:lang w:val="en-US"/>
        </w:rPr>
      </w:pPr>
      <w:r>
        <w:rPr>
          <w:lang w:val="en-US"/>
        </w:rPr>
        <w:t>Agreement List</w:t>
      </w:r>
    </w:p>
    <w:p w14:paraId="12B97076" w14:textId="790323B0" w:rsidR="008F514D" w:rsidRDefault="008F514D" w:rsidP="001F7791">
      <w:pPr>
        <w:pStyle w:val="NumberedListing"/>
        <w:numPr>
          <w:ilvl w:val="0"/>
          <w:numId w:val="37"/>
        </w:numPr>
        <w:rPr>
          <w:lang w:val="en-US"/>
        </w:rPr>
      </w:pPr>
      <w:r>
        <w:rPr>
          <w:lang w:val="en-US"/>
        </w:rPr>
        <w:t xml:space="preserve">Click the </w:t>
      </w:r>
      <w:r>
        <w:rPr>
          <w:noProof/>
          <w:lang w:val="en-SG" w:eastAsia="en-SG"/>
        </w:rPr>
        <w:drawing>
          <wp:inline distT="0" distB="0" distL="0" distR="0" wp14:anchorId="75E667BE" wp14:editId="2326CCC6">
            <wp:extent cx="266667" cy="200000"/>
            <wp:effectExtent l="0" t="0" r="63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edit icon to update the agreement details. The following screen will be displayed</w:t>
      </w:r>
    </w:p>
    <w:p w14:paraId="087D20F6" w14:textId="0E56CEB2" w:rsidR="007F1861" w:rsidRDefault="007F1861" w:rsidP="007F1861">
      <w:pPr>
        <w:pStyle w:val="NumberedListing"/>
        <w:ind w:left="360"/>
        <w:rPr>
          <w:lang w:val="en-US"/>
        </w:rPr>
      </w:pPr>
      <w:r>
        <w:rPr>
          <w:noProof/>
        </w:rPr>
        <w:drawing>
          <wp:inline distT="0" distB="0" distL="0" distR="0" wp14:anchorId="00AF6F22" wp14:editId="39A7E6E9">
            <wp:extent cx="5733415" cy="1801495"/>
            <wp:effectExtent l="0" t="0" r="0" b="0"/>
            <wp:docPr id="931" name="Picture 9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Picture 931" descr="Graphical user interface&#10;&#10;Description automatically generated"/>
                    <pic:cNvPicPr/>
                  </pic:nvPicPr>
                  <pic:blipFill>
                    <a:blip r:embed="rId108"/>
                    <a:stretch>
                      <a:fillRect/>
                    </a:stretch>
                  </pic:blipFill>
                  <pic:spPr>
                    <a:xfrm>
                      <a:off x="0" y="0"/>
                      <a:ext cx="5733415" cy="1801495"/>
                    </a:xfrm>
                    <a:prstGeom prst="rect">
                      <a:avLst/>
                    </a:prstGeom>
                  </pic:spPr>
                </pic:pic>
              </a:graphicData>
            </a:graphic>
          </wp:inline>
        </w:drawing>
      </w:r>
    </w:p>
    <w:p w14:paraId="334429ED" w14:textId="577742F7" w:rsidR="005B24E8" w:rsidRDefault="005B24E8" w:rsidP="007F1861">
      <w:pPr>
        <w:pStyle w:val="NumberedListing"/>
        <w:ind w:left="360"/>
        <w:rPr>
          <w:lang w:val="en-US"/>
        </w:rPr>
      </w:pPr>
      <w:r>
        <w:rPr>
          <w:noProof/>
        </w:rPr>
        <w:drawing>
          <wp:inline distT="0" distB="0" distL="0" distR="0" wp14:anchorId="1550D6F9" wp14:editId="6D8E8C80">
            <wp:extent cx="5733415" cy="1658620"/>
            <wp:effectExtent l="0" t="0" r="0" b="0"/>
            <wp:docPr id="932" name="Picture 9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Picture 932" descr="Graphical user interface, application&#10;&#10;Description automatically generated"/>
                    <pic:cNvPicPr/>
                  </pic:nvPicPr>
                  <pic:blipFill>
                    <a:blip r:embed="rId109"/>
                    <a:stretch>
                      <a:fillRect/>
                    </a:stretch>
                  </pic:blipFill>
                  <pic:spPr>
                    <a:xfrm>
                      <a:off x="0" y="0"/>
                      <a:ext cx="5733415" cy="1658620"/>
                    </a:xfrm>
                    <a:prstGeom prst="rect">
                      <a:avLst/>
                    </a:prstGeom>
                  </pic:spPr>
                </pic:pic>
              </a:graphicData>
            </a:graphic>
          </wp:inline>
        </w:drawing>
      </w:r>
    </w:p>
    <w:p w14:paraId="26D55F28" w14:textId="77777777" w:rsidR="008F514D" w:rsidRDefault="008F514D" w:rsidP="008F514D">
      <w:pPr>
        <w:pStyle w:val="Figure"/>
        <w:rPr>
          <w:lang w:val="en-US"/>
        </w:rPr>
      </w:pPr>
      <w:r>
        <w:rPr>
          <w:lang w:val="en-US"/>
        </w:rPr>
        <w:t>Agreement Details Edit Page</w:t>
      </w:r>
    </w:p>
    <w:p w14:paraId="62B03681" w14:textId="77777777" w:rsidR="008F514D" w:rsidRPr="000C0EC9" w:rsidRDefault="008F514D" w:rsidP="008F514D">
      <w:pPr>
        <w:pStyle w:val="BodyText"/>
        <w:rPr>
          <w:lang w:val="en-US"/>
        </w:rPr>
      </w:pPr>
    </w:p>
    <w:p w14:paraId="1D27DCD0" w14:textId="0D13E908" w:rsidR="008F514D" w:rsidRDefault="008F514D" w:rsidP="001F7791">
      <w:pPr>
        <w:pStyle w:val="NumberedListing"/>
        <w:numPr>
          <w:ilvl w:val="0"/>
          <w:numId w:val="37"/>
        </w:numPr>
        <w:rPr>
          <w:lang w:val="en-US"/>
        </w:rPr>
      </w:pPr>
      <w:r>
        <w:rPr>
          <w:lang w:val="en-US"/>
        </w:rPr>
        <w:t xml:space="preserve">Modify the field values and click </w:t>
      </w:r>
      <w:r w:rsidR="005B24E8">
        <w:rPr>
          <w:noProof/>
          <w:lang w:val="en-US"/>
        </w:rPr>
        <w:drawing>
          <wp:inline distT="0" distB="0" distL="0" distR="0" wp14:anchorId="4FDF9679" wp14:editId="6D705DF2">
            <wp:extent cx="749300" cy="205948"/>
            <wp:effectExtent l="0" t="0" r="0"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33">
                      <a:extLst>
                        <a:ext uri="{28A0092B-C50C-407E-A947-70E740481C1C}">
                          <a14:useLocalDpi xmlns:a14="http://schemas.microsoft.com/office/drawing/2010/main" val="0"/>
                        </a:ext>
                      </a:extLst>
                    </a:blip>
                    <a:stretch>
                      <a:fillRect/>
                    </a:stretch>
                  </pic:blipFill>
                  <pic:spPr>
                    <a:xfrm>
                      <a:off x="0" y="0"/>
                      <a:ext cx="766457" cy="210664"/>
                    </a:xfrm>
                    <a:prstGeom prst="rect">
                      <a:avLst/>
                    </a:prstGeom>
                  </pic:spPr>
                </pic:pic>
              </a:graphicData>
            </a:graphic>
          </wp:inline>
        </w:drawing>
      </w:r>
      <w:r>
        <w:rPr>
          <w:lang w:val="en-US"/>
        </w:rPr>
        <w:t xml:space="preserve"> button. </w:t>
      </w:r>
    </w:p>
    <w:p w14:paraId="52C3BA0F" w14:textId="11E674F5" w:rsidR="008F514D" w:rsidRDefault="008F514D" w:rsidP="001F7791">
      <w:pPr>
        <w:pStyle w:val="NumberedListing"/>
        <w:numPr>
          <w:ilvl w:val="0"/>
          <w:numId w:val="37"/>
        </w:numPr>
        <w:rPr>
          <w:lang w:val="en-US"/>
        </w:rPr>
      </w:pPr>
      <w:r>
        <w:rPr>
          <w:lang w:val="en-US"/>
        </w:rPr>
        <w:t xml:space="preserve">Click </w:t>
      </w:r>
      <w:r>
        <w:rPr>
          <w:b/>
          <w:lang w:val="en-US"/>
        </w:rPr>
        <w:t>Close</w:t>
      </w:r>
      <w:r>
        <w:rPr>
          <w:lang w:val="en-US"/>
        </w:rPr>
        <w:t xml:space="preserve"> button to close the agreement details edit page.</w:t>
      </w:r>
      <w:r w:rsidRPr="00287AB9">
        <w:rPr>
          <w:noProof/>
          <w:lang w:val="en-US"/>
        </w:rPr>
        <w:t xml:space="preserve"> </w:t>
      </w:r>
    </w:p>
    <w:p w14:paraId="51219B4B" w14:textId="114F603E" w:rsidR="00607E8C" w:rsidRDefault="00607E8C" w:rsidP="00607E8C">
      <w:pPr>
        <w:pStyle w:val="NumberedListing"/>
        <w:rPr>
          <w:noProof/>
          <w:lang w:val="en-US"/>
        </w:rPr>
      </w:pPr>
    </w:p>
    <w:p w14:paraId="2D2BF5C1" w14:textId="0A7FAEAE" w:rsidR="00607E8C" w:rsidRDefault="00607E8C" w:rsidP="00607E8C">
      <w:pPr>
        <w:pStyle w:val="NumberedListing"/>
        <w:rPr>
          <w:noProof/>
          <w:lang w:val="en-US"/>
        </w:rPr>
      </w:pPr>
    </w:p>
    <w:p w14:paraId="5F5CFA36" w14:textId="0CF7E1E1" w:rsidR="00607E8C" w:rsidRDefault="00607E8C" w:rsidP="00607E8C">
      <w:pPr>
        <w:pStyle w:val="NumberedListing"/>
        <w:rPr>
          <w:noProof/>
          <w:lang w:val="en-US"/>
        </w:rPr>
      </w:pPr>
    </w:p>
    <w:p w14:paraId="1CA13CAC" w14:textId="70A15458" w:rsidR="00607E8C" w:rsidRDefault="00607E8C" w:rsidP="00607E8C">
      <w:pPr>
        <w:pStyle w:val="NumberedListing"/>
        <w:rPr>
          <w:noProof/>
          <w:lang w:val="en-US"/>
        </w:rPr>
      </w:pPr>
    </w:p>
    <w:p w14:paraId="782DA735" w14:textId="77777777" w:rsidR="00607E8C" w:rsidRPr="000C0EC9" w:rsidRDefault="00607E8C" w:rsidP="00607E8C">
      <w:pPr>
        <w:pStyle w:val="NumberedListing"/>
        <w:rPr>
          <w:lang w:val="en-US"/>
        </w:rPr>
      </w:pPr>
    </w:p>
    <w:p w14:paraId="7142F0CA" w14:textId="77777777" w:rsidR="008F514D" w:rsidRDefault="008F514D" w:rsidP="00AE6DE1">
      <w:pPr>
        <w:rPr>
          <w:lang w:val="en-US"/>
        </w:rPr>
      </w:pPr>
    </w:p>
    <w:p w14:paraId="301C78BC" w14:textId="526BE32A" w:rsidR="008F514D" w:rsidRDefault="00FE4AEE" w:rsidP="00FE4AEE">
      <w:pPr>
        <w:pStyle w:val="Heading1CL"/>
        <w:spacing w:before="0"/>
        <w:ind w:left="0"/>
      </w:pPr>
      <w:bookmarkStart w:id="75" w:name="_Toc129608403"/>
      <w:r w:rsidRPr="00FE4AEE">
        <w:rPr>
          <w:sz w:val="32"/>
          <w:szCs w:val="28"/>
        </w:rPr>
        <w:lastRenderedPageBreak/>
        <w:t>Aircraft</w:t>
      </w:r>
      <w:bookmarkEnd w:id="75"/>
    </w:p>
    <w:p w14:paraId="4F5087CF" w14:textId="77777777" w:rsidR="008F514D" w:rsidRDefault="008F514D" w:rsidP="00FE4AEE">
      <w:pPr>
        <w:pStyle w:val="BodyText"/>
        <w:spacing w:before="0"/>
        <w:ind w:left="0"/>
        <w:rPr>
          <w:lang w:val="en-US"/>
        </w:rPr>
      </w:pPr>
      <w:r>
        <w:rPr>
          <w:lang w:val="en-US"/>
        </w:rPr>
        <w:t>The System Administrator creates and updates the Area code.</w:t>
      </w:r>
    </w:p>
    <w:p w14:paraId="5F76DCED" w14:textId="3745ED16" w:rsidR="008F514D" w:rsidRPr="00B616E0" w:rsidRDefault="008F514D" w:rsidP="00607E8C">
      <w:pPr>
        <w:pStyle w:val="ProcedureHeading"/>
        <w:spacing w:before="0"/>
        <w:ind w:left="0"/>
        <w:rPr>
          <w:lang w:val="en-US"/>
        </w:rPr>
      </w:pPr>
      <w:r>
        <w:rPr>
          <w:lang w:val="en-US"/>
        </w:rPr>
        <w:t xml:space="preserve">To create an </w:t>
      </w:r>
      <w:r w:rsidR="00D43B77">
        <w:rPr>
          <w:lang w:val="en-US"/>
        </w:rPr>
        <w:t>Aircraft</w:t>
      </w:r>
      <w:r>
        <w:rPr>
          <w:lang w:val="en-US"/>
        </w:rPr>
        <w:t xml:space="preserve">: </w:t>
      </w:r>
    </w:p>
    <w:p w14:paraId="11C6063D" w14:textId="4A860123" w:rsidR="00F05044" w:rsidRDefault="00F05044" w:rsidP="001F7791">
      <w:pPr>
        <w:pStyle w:val="NumberedListing"/>
        <w:numPr>
          <w:ilvl w:val="0"/>
          <w:numId w:val="38"/>
        </w:numPr>
        <w:tabs>
          <w:tab w:val="clear" w:pos="936"/>
          <w:tab w:val="num" w:pos="358"/>
        </w:tabs>
        <w:spacing w:before="0" w:after="0"/>
        <w:ind w:left="358"/>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607E8C">
        <w:rPr>
          <w:b/>
          <w:lang w:val="en-US"/>
        </w:rPr>
        <w:t>Aircraft</w:t>
      </w:r>
      <w:r>
        <w:rPr>
          <w:lang w:val="en-US"/>
        </w:rPr>
        <w:t>. The subsequent screen will be displayed.</w:t>
      </w:r>
    </w:p>
    <w:p w14:paraId="52F9F896" w14:textId="741140CF" w:rsidR="000637CB" w:rsidRDefault="000637CB" w:rsidP="000637CB">
      <w:pPr>
        <w:pStyle w:val="NumberedListing"/>
        <w:spacing w:before="0"/>
        <w:rPr>
          <w:lang w:val="en-US"/>
        </w:rPr>
      </w:pPr>
      <w:r>
        <w:rPr>
          <w:noProof/>
        </w:rPr>
        <w:drawing>
          <wp:inline distT="0" distB="0" distL="0" distR="0" wp14:anchorId="54F03E82" wp14:editId="09A17D29">
            <wp:extent cx="5714365" cy="2512574"/>
            <wp:effectExtent l="0" t="0" r="0" b="0"/>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t="15949" b="5886"/>
                    <a:stretch/>
                  </pic:blipFill>
                  <pic:spPr bwMode="auto">
                    <a:xfrm>
                      <a:off x="0" y="0"/>
                      <a:ext cx="5721101" cy="2515536"/>
                    </a:xfrm>
                    <a:prstGeom prst="rect">
                      <a:avLst/>
                    </a:prstGeom>
                    <a:ln>
                      <a:noFill/>
                    </a:ln>
                    <a:extLst>
                      <a:ext uri="{53640926-AAD7-44D8-BBD7-CCE9431645EC}">
                        <a14:shadowObscured xmlns:a14="http://schemas.microsoft.com/office/drawing/2010/main"/>
                      </a:ext>
                    </a:extLst>
                  </pic:spPr>
                </pic:pic>
              </a:graphicData>
            </a:graphic>
          </wp:inline>
        </w:drawing>
      </w:r>
    </w:p>
    <w:p w14:paraId="61837E2C" w14:textId="3ACC73DD" w:rsidR="00F05044" w:rsidRDefault="00F05044" w:rsidP="001F7791">
      <w:pPr>
        <w:pStyle w:val="NumberedListing"/>
        <w:numPr>
          <w:ilvl w:val="0"/>
          <w:numId w:val="38"/>
        </w:numPr>
        <w:tabs>
          <w:tab w:val="clear" w:pos="936"/>
          <w:tab w:val="num" w:pos="358"/>
        </w:tabs>
        <w:spacing w:before="0" w:after="0"/>
        <w:ind w:left="358"/>
        <w:rPr>
          <w:lang w:val="en-US"/>
        </w:rPr>
      </w:pPr>
      <w:r>
        <w:rPr>
          <w:lang w:val="en-US"/>
        </w:rPr>
        <w:t>Select Code Type ‘</w:t>
      </w:r>
      <w:r w:rsidR="00D43B77">
        <w:rPr>
          <w:lang w:val="en-US"/>
        </w:rPr>
        <w:t>Aircraft</w:t>
      </w:r>
      <w:r>
        <w:rPr>
          <w:lang w:val="en-US"/>
        </w:rPr>
        <w:t xml:space="preserve"> from the drop-down list</w:t>
      </w:r>
      <w:r w:rsidRPr="00C30D15">
        <w:rPr>
          <w:lang w:val="en-US"/>
        </w:rPr>
        <w:t>.</w:t>
      </w:r>
    </w:p>
    <w:p w14:paraId="416B7AE8" w14:textId="67DCC960" w:rsidR="007F3478" w:rsidRDefault="007F3478" w:rsidP="007F3478">
      <w:pPr>
        <w:pStyle w:val="NumberedListing"/>
        <w:spacing w:before="0" w:after="0"/>
        <w:ind w:left="-2"/>
        <w:rPr>
          <w:lang w:val="en-US"/>
        </w:rPr>
      </w:pPr>
    </w:p>
    <w:p w14:paraId="16E5ED09" w14:textId="59BE1450" w:rsidR="008F514D" w:rsidRDefault="007F3478" w:rsidP="007F3478">
      <w:pPr>
        <w:pStyle w:val="NumberedListing"/>
        <w:spacing w:before="0" w:after="0"/>
        <w:ind w:left="-2"/>
        <w:rPr>
          <w:lang w:val="en-US"/>
        </w:rPr>
      </w:pPr>
      <w:r>
        <w:rPr>
          <w:noProof/>
        </w:rPr>
        <w:drawing>
          <wp:inline distT="0" distB="0" distL="0" distR="0" wp14:anchorId="0E7494E2" wp14:editId="218D9589">
            <wp:extent cx="5733415" cy="2178050"/>
            <wp:effectExtent l="0" t="0" r="0" b="0"/>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3415" cy="2178050"/>
                    </a:xfrm>
                    <a:prstGeom prst="rect">
                      <a:avLst/>
                    </a:prstGeom>
                  </pic:spPr>
                </pic:pic>
              </a:graphicData>
            </a:graphic>
          </wp:inline>
        </w:drawing>
      </w:r>
    </w:p>
    <w:p w14:paraId="7BE5EBDA" w14:textId="5F56BF97" w:rsidR="008F514D" w:rsidRDefault="008F514D" w:rsidP="001F7791">
      <w:pPr>
        <w:pStyle w:val="NumberedListing"/>
        <w:numPr>
          <w:ilvl w:val="0"/>
          <w:numId w:val="38"/>
        </w:numPr>
        <w:tabs>
          <w:tab w:val="clear" w:pos="936"/>
          <w:tab w:val="num" w:pos="358"/>
        </w:tabs>
        <w:spacing w:before="0"/>
        <w:ind w:left="358"/>
        <w:rPr>
          <w:lang w:val="en-US"/>
        </w:rPr>
      </w:pPr>
      <w:r>
        <w:rPr>
          <w:lang w:val="en-US"/>
        </w:rPr>
        <w:t xml:space="preserve">Click </w:t>
      </w:r>
      <w:r w:rsidR="007F3478">
        <w:rPr>
          <w:noProof/>
          <w:lang w:val="en-US"/>
        </w:rPr>
        <w:drawing>
          <wp:inline distT="0" distB="0" distL="0" distR="0" wp14:anchorId="27F8D792" wp14:editId="1C9E774A">
            <wp:extent cx="215900" cy="222250"/>
            <wp:effectExtent l="0" t="0" r="0" b="0"/>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Picture 937"/>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w:t>
      </w:r>
      <w:r w:rsidR="00D43B77">
        <w:rPr>
          <w:lang w:val="en-US"/>
        </w:rPr>
        <w:t>Aircraft</w:t>
      </w:r>
      <w:r>
        <w:rPr>
          <w:lang w:val="en-US"/>
        </w:rPr>
        <w:t>.</w:t>
      </w:r>
      <w:r>
        <w:rPr>
          <w:lang w:val="en-US"/>
        </w:rPr>
        <w:tab/>
      </w:r>
    </w:p>
    <w:p w14:paraId="61CA0724" w14:textId="02482410" w:rsidR="00DD7B08" w:rsidRDefault="00DD7B08" w:rsidP="00DD7B08">
      <w:pPr>
        <w:pStyle w:val="NumberedListing"/>
        <w:spacing w:before="0" w:after="0"/>
        <w:rPr>
          <w:lang w:val="en-US"/>
        </w:rPr>
      </w:pPr>
      <w:r>
        <w:rPr>
          <w:noProof/>
        </w:rPr>
        <w:drawing>
          <wp:inline distT="0" distB="0" distL="0" distR="0" wp14:anchorId="249C3981" wp14:editId="164F3AF3">
            <wp:extent cx="5733415" cy="1675130"/>
            <wp:effectExtent l="0" t="0" r="0" b="0"/>
            <wp:docPr id="938" name="Picture 93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Picture 938" descr="Graphical user interface, application&#10;&#10;Description automatically generated"/>
                    <pic:cNvPicPr/>
                  </pic:nvPicPr>
                  <pic:blipFill>
                    <a:blip r:embed="rId112"/>
                    <a:stretch>
                      <a:fillRect/>
                    </a:stretch>
                  </pic:blipFill>
                  <pic:spPr>
                    <a:xfrm>
                      <a:off x="0" y="0"/>
                      <a:ext cx="5733415" cy="1675130"/>
                    </a:xfrm>
                    <a:prstGeom prst="rect">
                      <a:avLst/>
                    </a:prstGeom>
                  </pic:spPr>
                </pic:pic>
              </a:graphicData>
            </a:graphic>
          </wp:inline>
        </w:drawing>
      </w:r>
    </w:p>
    <w:p w14:paraId="3E960228" w14:textId="5D9E178F" w:rsidR="008F514D" w:rsidRDefault="008F514D" w:rsidP="00810B50">
      <w:pPr>
        <w:pStyle w:val="Screenshot"/>
        <w:rPr>
          <w:lang w:val="en-US"/>
        </w:rPr>
      </w:pPr>
    </w:p>
    <w:p w14:paraId="24C9132E" w14:textId="5A99D541" w:rsidR="008F514D" w:rsidRDefault="008F514D" w:rsidP="001F7791">
      <w:pPr>
        <w:pStyle w:val="NumberedListing"/>
        <w:numPr>
          <w:ilvl w:val="0"/>
          <w:numId w:val="38"/>
        </w:numPr>
        <w:tabs>
          <w:tab w:val="clear" w:pos="936"/>
          <w:tab w:val="num" w:pos="358"/>
        </w:tabs>
        <w:spacing w:before="0"/>
        <w:ind w:left="358"/>
        <w:rPr>
          <w:lang w:val="en-US"/>
        </w:rPr>
      </w:pPr>
      <w:r>
        <w:rPr>
          <w:lang w:val="en-US"/>
        </w:rPr>
        <w:lastRenderedPageBreak/>
        <w:t xml:space="preserve">Enter information in the </w:t>
      </w:r>
      <w:r w:rsidR="00DD7B08">
        <w:rPr>
          <w:lang w:val="en-US"/>
        </w:rPr>
        <w:t>Aircraft</w:t>
      </w:r>
      <w:r>
        <w:rPr>
          <w:lang w:val="en-US"/>
        </w:rPr>
        <w:t xml:space="preserve"> fields.</w:t>
      </w:r>
    </w:p>
    <w:tbl>
      <w:tblPr>
        <w:tblStyle w:val="TableGrid"/>
        <w:tblW w:w="0" w:type="auto"/>
        <w:jc w:val="center"/>
        <w:tblLook w:val="04A0" w:firstRow="1" w:lastRow="0" w:firstColumn="1" w:lastColumn="0" w:noHBand="0" w:noVBand="1"/>
      </w:tblPr>
      <w:tblGrid>
        <w:gridCol w:w="2843"/>
        <w:gridCol w:w="5137"/>
      </w:tblGrid>
      <w:tr w:rsidR="008F514D" w:rsidRPr="0013748C" w14:paraId="45669E1F" w14:textId="77777777" w:rsidTr="002258F2">
        <w:trPr>
          <w:cantSplit/>
          <w:tblHeader/>
          <w:jc w:val="center"/>
        </w:trPr>
        <w:tc>
          <w:tcPr>
            <w:tcW w:w="2843" w:type="dxa"/>
            <w:shd w:val="clear" w:color="auto" w:fill="BFBFBF" w:themeFill="background1" w:themeFillShade="BF"/>
          </w:tcPr>
          <w:p w14:paraId="50F19B95" w14:textId="77777777" w:rsidR="008F514D" w:rsidRPr="0013748C" w:rsidRDefault="008F514D" w:rsidP="002C58D7">
            <w:pPr>
              <w:pStyle w:val="TableHeading"/>
              <w:spacing w:before="0" w:after="0"/>
            </w:pPr>
            <w:r w:rsidRPr="0013748C">
              <w:t>Field/Button description</w:t>
            </w:r>
          </w:p>
        </w:tc>
        <w:tc>
          <w:tcPr>
            <w:tcW w:w="5137" w:type="dxa"/>
            <w:shd w:val="clear" w:color="auto" w:fill="BFBFBF" w:themeFill="background1" w:themeFillShade="BF"/>
          </w:tcPr>
          <w:p w14:paraId="5FEA9518" w14:textId="77777777" w:rsidR="008F514D" w:rsidRPr="0013748C" w:rsidRDefault="008F514D" w:rsidP="002C58D7">
            <w:pPr>
              <w:pStyle w:val="TableHeading"/>
              <w:spacing w:before="0" w:after="0"/>
            </w:pPr>
            <w:r w:rsidRPr="0013748C">
              <w:t>Action/Input Required</w:t>
            </w:r>
          </w:p>
        </w:tc>
      </w:tr>
      <w:tr w:rsidR="008F514D" w:rsidRPr="0013748C" w14:paraId="785B01FB" w14:textId="77777777" w:rsidTr="002258F2">
        <w:trPr>
          <w:cantSplit/>
          <w:jc w:val="center"/>
        </w:trPr>
        <w:tc>
          <w:tcPr>
            <w:tcW w:w="2843" w:type="dxa"/>
          </w:tcPr>
          <w:p w14:paraId="0CCCF464" w14:textId="1A821106" w:rsidR="008F514D" w:rsidRDefault="002C58D7" w:rsidP="002C58D7">
            <w:pPr>
              <w:pStyle w:val="Tablefieldindent2"/>
              <w:spacing w:before="0" w:after="0"/>
              <w:ind w:left="0"/>
            </w:pPr>
            <w:r>
              <w:t>Type</w:t>
            </w:r>
          </w:p>
        </w:tc>
        <w:tc>
          <w:tcPr>
            <w:tcW w:w="5137" w:type="dxa"/>
          </w:tcPr>
          <w:p w14:paraId="2DC84DBC" w14:textId="42A76241" w:rsidR="008F514D" w:rsidRDefault="002C58D7" w:rsidP="002C58D7">
            <w:pPr>
              <w:pStyle w:val="TableText"/>
              <w:keepNext/>
              <w:spacing w:before="0" w:after="0"/>
            </w:pPr>
            <w:r>
              <w:t>Aircraft gets auto</w:t>
            </w:r>
            <w:r w:rsidR="00D43B77">
              <w:t xml:space="preserve"> </w:t>
            </w:r>
            <w:r>
              <w:t>populated</w:t>
            </w:r>
          </w:p>
        </w:tc>
      </w:tr>
      <w:tr w:rsidR="008F514D" w:rsidRPr="0013748C" w14:paraId="327476FD" w14:textId="77777777" w:rsidTr="002258F2">
        <w:trPr>
          <w:cantSplit/>
          <w:jc w:val="center"/>
        </w:trPr>
        <w:tc>
          <w:tcPr>
            <w:tcW w:w="2843" w:type="dxa"/>
          </w:tcPr>
          <w:p w14:paraId="5667EE79" w14:textId="49E89660" w:rsidR="008F514D" w:rsidRPr="0013748C" w:rsidRDefault="002C58D7" w:rsidP="002C58D7">
            <w:pPr>
              <w:pStyle w:val="Tablefieldindent2"/>
              <w:spacing w:before="0" w:after="0"/>
              <w:ind w:left="0"/>
            </w:pPr>
            <w:r>
              <w:t>Airlines Code</w:t>
            </w:r>
          </w:p>
        </w:tc>
        <w:tc>
          <w:tcPr>
            <w:tcW w:w="5137" w:type="dxa"/>
          </w:tcPr>
          <w:p w14:paraId="6C346E32" w14:textId="77777777" w:rsidR="008F514D" w:rsidRPr="0013748C" w:rsidRDefault="008F514D" w:rsidP="002C58D7">
            <w:pPr>
              <w:pStyle w:val="TableText"/>
              <w:keepNext/>
              <w:spacing w:before="0" w:after="0"/>
            </w:pPr>
            <w:r w:rsidRPr="00610949">
              <w:rPr>
                <w:lang w:val="en-US"/>
              </w:rPr>
              <w:t xml:space="preserve">Enter the </w:t>
            </w:r>
            <w:r>
              <w:rPr>
                <w:lang w:val="en-US"/>
              </w:rPr>
              <w:t xml:space="preserve">description of the </w:t>
            </w:r>
            <w:r>
              <w:t>area</w:t>
            </w:r>
            <w:r>
              <w:rPr>
                <w:lang w:val="en-US"/>
              </w:rPr>
              <w:t>.</w:t>
            </w:r>
          </w:p>
        </w:tc>
      </w:tr>
      <w:tr w:rsidR="008F514D" w:rsidRPr="0013748C" w14:paraId="6ED2BC50" w14:textId="77777777" w:rsidTr="002258F2">
        <w:trPr>
          <w:cantSplit/>
          <w:jc w:val="center"/>
        </w:trPr>
        <w:tc>
          <w:tcPr>
            <w:tcW w:w="2843" w:type="dxa"/>
          </w:tcPr>
          <w:p w14:paraId="3905A772" w14:textId="4CC1D813" w:rsidR="008F514D" w:rsidRPr="00610949" w:rsidRDefault="002C58D7" w:rsidP="002C58D7">
            <w:pPr>
              <w:pStyle w:val="Tablefieldindent2"/>
              <w:spacing w:before="0" w:after="0"/>
              <w:ind w:left="0"/>
              <w:rPr>
                <w:lang w:val="en-US"/>
              </w:rPr>
            </w:pPr>
            <w:r>
              <w:rPr>
                <w:lang w:val="en-US"/>
              </w:rPr>
              <w:t xml:space="preserve">Nationality of Carrier </w:t>
            </w:r>
          </w:p>
        </w:tc>
        <w:tc>
          <w:tcPr>
            <w:tcW w:w="5137" w:type="dxa"/>
          </w:tcPr>
          <w:p w14:paraId="28F58A98" w14:textId="77777777" w:rsidR="008F514D" w:rsidRPr="00610949" w:rsidRDefault="008F514D" w:rsidP="002C58D7">
            <w:pPr>
              <w:pStyle w:val="TableText"/>
              <w:keepNext/>
              <w:spacing w:before="0" w:after="0"/>
              <w:rPr>
                <w:lang w:val="en-US"/>
              </w:rPr>
            </w:pPr>
            <w:r>
              <w:rPr>
                <w:lang w:val="en-US"/>
              </w:rPr>
              <w:t xml:space="preserve">Enter other descriptions of the </w:t>
            </w:r>
            <w:r>
              <w:t>area</w:t>
            </w:r>
            <w:r>
              <w:rPr>
                <w:lang w:val="en-US"/>
              </w:rPr>
              <w:t>.</w:t>
            </w:r>
          </w:p>
        </w:tc>
      </w:tr>
      <w:tr w:rsidR="008F514D" w:rsidRPr="0013748C" w14:paraId="793790A4" w14:textId="77777777" w:rsidTr="002258F2">
        <w:trPr>
          <w:cantSplit/>
          <w:jc w:val="center"/>
        </w:trPr>
        <w:tc>
          <w:tcPr>
            <w:tcW w:w="2843" w:type="dxa"/>
          </w:tcPr>
          <w:p w14:paraId="258F33C3" w14:textId="2081D80B" w:rsidR="008F514D" w:rsidRDefault="002C58D7" w:rsidP="002C58D7">
            <w:pPr>
              <w:pStyle w:val="Tablefieldindent2"/>
              <w:spacing w:before="0" w:after="0"/>
              <w:ind w:left="0"/>
              <w:rPr>
                <w:lang w:val="en-US"/>
              </w:rPr>
            </w:pPr>
            <w:r>
              <w:rPr>
                <w:lang w:val="en-US"/>
              </w:rPr>
              <w:t>Name</w:t>
            </w:r>
          </w:p>
        </w:tc>
        <w:tc>
          <w:tcPr>
            <w:tcW w:w="5137" w:type="dxa"/>
          </w:tcPr>
          <w:p w14:paraId="01C18C7F" w14:textId="77777777" w:rsidR="008F514D" w:rsidRDefault="008F514D" w:rsidP="002C58D7">
            <w:pPr>
              <w:pStyle w:val="TableText"/>
              <w:keepNext/>
              <w:spacing w:before="0" w:after="0"/>
              <w:rPr>
                <w:lang w:val="en-US"/>
              </w:rPr>
            </w:pPr>
            <w:r>
              <w:rPr>
                <w:lang w:val="en-US"/>
              </w:rPr>
              <w:t xml:space="preserve">Check Active to activate the </w:t>
            </w:r>
            <w:r>
              <w:t>area</w:t>
            </w:r>
            <w:r>
              <w:rPr>
                <w:lang w:val="en-US"/>
              </w:rPr>
              <w:t xml:space="preserve"> code.</w:t>
            </w:r>
          </w:p>
        </w:tc>
      </w:tr>
      <w:tr w:rsidR="002C58D7" w:rsidRPr="0013748C" w14:paraId="19E35722" w14:textId="77777777" w:rsidTr="002258F2">
        <w:trPr>
          <w:cantSplit/>
          <w:jc w:val="center"/>
        </w:trPr>
        <w:tc>
          <w:tcPr>
            <w:tcW w:w="2843" w:type="dxa"/>
          </w:tcPr>
          <w:p w14:paraId="7D44B948" w14:textId="1FE276FB" w:rsidR="002C58D7" w:rsidRDefault="002258F2" w:rsidP="002C58D7">
            <w:pPr>
              <w:pStyle w:val="Tablefieldindent2"/>
              <w:spacing w:before="0" w:after="0"/>
              <w:ind w:left="0"/>
              <w:rPr>
                <w:lang w:val="en-US"/>
              </w:rPr>
            </w:pPr>
            <w:r>
              <w:rPr>
                <w:lang w:val="en-US"/>
              </w:rPr>
              <w:t>Owner</w:t>
            </w:r>
          </w:p>
        </w:tc>
        <w:tc>
          <w:tcPr>
            <w:tcW w:w="5137" w:type="dxa"/>
          </w:tcPr>
          <w:p w14:paraId="5085037B" w14:textId="77777777" w:rsidR="002C58D7" w:rsidRDefault="002C58D7" w:rsidP="002C58D7">
            <w:pPr>
              <w:pStyle w:val="TableText"/>
              <w:keepNext/>
              <w:spacing w:before="0" w:after="0"/>
              <w:rPr>
                <w:lang w:val="en-US"/>
              </w:rPr>
            </w:pPr>
          </w:p>
        </w:tc>
      </w:tr>
      <w:tr w:rsidR="002258F2" w:rsidRPr="0013748C" w14:paraId="0797A3E7" w14:textId="77777777" w:rsidTr="002258F2">
        <w:trPr>
          <w:cantSplit/>
          <w:jc w:val="center"/>
        </w:trPr>
        <w:tc>
          <w:tcPr>
            <w:tcW w:w="2843" w:type="dxa"/>
          </w:tcPr>
          <w:p w14:paraId="37516C30" w14:textId="717E56F9" w:rsidR="002258F2" w:rsidRDefault="002258F2" w:rsidP="002C58D7">
            <w:pPr>
              <w:pStyle w:val="Tablefieldindent2"/>
              <w:spacing w:before="0" w:after="0"/>
              <w:ind w:left="0"/>
              <w:rPr>
                <w:lang w:val="en-US"/>
              </w:rPr>
            </w:pPr>
            <w:r>
              <w:rPr>
                <w:lang w:val="en-US"/>
              </w:rPr>
              <w:t>Airline Prefix</w:t>
            </w:r>
          </w:p>
        </w:tc>
        <w:tc>
          <w:tcPr>
            <w:tcW w:w="5137" w:type="dxa"/>
          </w:tcPr>
          <w:p w14:paraId="49B032BF" w14:textId="77777777" w:rsidR="002258F2" w:rsidRDefault="002258F2" w:rsidP="002C58D7">
            <w:pPr>
              <w:pStyle w:val="TableText"/>
              <w:keepNext/>
              <w:spacing w:before="0" w:after="0"/>
              <w:rPr>
                <w:lang w:val="en-US"/>
              </w:rPr>
            </w:pPr>
          </w:p>
        </w:tc>
      </w:tr>
      <w:tr w:rsidR="002258F2" w:rsidRPr="0013748C" w14:paraId="77A103DB" w14:textId="77777777" w:rsidTr="002258F2">
        <w:trPr>
          <w:cantSplit/>
          <w:jc w:val="center"/>
        </w:trPr>
        <w:tc>
          <w:tcPr>
            <w:tcW w:w="2843" w:type="dxa"/>
          </w:tcPr>
          <w:p w14:paraId="52258D8F" w14:textId="57A67A49" w:rsidR="002258F2" w:rsidRDefault="002258F2" w:rsidP="002C58D7">
            <w:pPr>
              <w:pStyle w:val="Tablefieldindent2"/>
              <w:spacing w:before="0" w:after="0"/>
              <w:ind w:left="0"/>
              <w:rPr>
                <w:lang w:val="en-US"/>
              </w:rPr>
            </w:pPr>
            <w:r>
              <w:rPr>
                <w:lang w:val="en-US"/>
              </w:rPr>
              <w:t>Active status</w:t>
            </w:r>
          </w:p>
        </w:tc>
        <w:tc>
          <w:tcPr>
            <w:tcW w:w="5137" w:type="dxa"/>
          </w:tcPr>
          <w:p w14:paraId="05B47960" w14:textId="77777777" w:rsidR="002258F2" w:rsidRDefault="002258F2" w:rsidP="002C58D7">
            <w:pPr>
              <w:pStyle w:val="TableText"/>
              <w:keepNext/>
              <w:spacing w:before="0" w:after="0"/>
              <w:rPr>
                <w:lang w:val="en-US"/>
              </w:rPr>
            </w:pPr>
          </w:p>
        </w:tc>
      </w:tr>
    </w:tbl>
    <w:p w14:paraId="63B4DFBC" w14:textId="77777777" w:rsidR="008F514D" w:rsidRPr="00EA5323" w:rsidRDefault="008F514D" w:rsidP="008F514D">
      <w:pPr>
        <w:pStyle w:val="Caption"/>
      </w:pPr>
    </w:p>
    <w:p w14:paraId="2CF81F51" w14:textId="034ADAC1" w:rsidR="008F514D" w:rsidRDefault="008F514D" w:rsidP="001F7791">
      <w:pPr>
        <w:pStyle w:val="NumberedListing"/>
        <w:numPr>
          <w:ilvl w:val="0"/>
          <w:numId w:val="38"/>
        </w:numPr>
        <w:tabs>
          <w:tab w:val="clear" w:pos="936"/>
          <w:tab w:val="num" w:pos="358"/>
        </w:tabs>
        <w:spacing w:before="0"/>
        <w:ind w:left="358"/>
        <w:rPr>
          <w:lang w:val="en-US"/>
        </w:rPr>
      </w:pPr>
      <w:r>
        <w:rPr>
          <w:lang w:val="en-US"/>
        </w:rPr>
        <w:t xml:space="preserve">Click </w:t>
      </w:r>
      <w:r w:rsidRPr="002258F2">
        <w:rPr>
          <w:b/>
          <w:bCs/>
          <w:lang w:val="en-US"/>
        </w:rPr>
        <w:t>Save</w:t>
      </w:r>
      <w:r>
        <w:rPr>
          <w:lang w:val="en-US"/>
        </w:rPr>
        <w:t xml:space="preserve"> button to save the </w:t>
      </w:r>
      <w:r w:rsidR="00586944">
        <w:rPr>
          <w:lang w:val="en-US"/>
        </w:rPr>
        <w:t>aircraft</w:t>
      </w:r>
      <w:r>
        <w:rPr>
          <w:lang w:val="en-US"/>
        </w:rPr>
        <w:t xml:space="preserve"> details.</w:t>
      </w:r>
    </w:p>
    <w:p w14:paraId="4A59DE7F" w14:textId="77777777" w:rsidR="008F514D" w:rsidRPr="000C0EC9" w:rsidRDefault="008F514D" w:rsidP="001F7791">
      <w:pPr>
        <w:pStyle w:val="NumberedListing"/>
        <w:numPr>
          <w:ilvl w:val="0"/>
          <w:numId w:val="38"/>
        </w:numPr>
        <w:tabs>
          <w:tab w:val="clear" w:pos="936"/>
          <w:tab w:val="num" w:pos="358"/>
        </w:tabs>
        <w:spacing w:before="0"/>
        <w:ind w:left="358"/>
        <w:rPr>
          <w:lang w:val="en-US"/>
        </w:rPr>
      </w:pPr>
      <w:r>
        <w:rPr>
          <w:lang w:val="en-US"/>
        </w:rPr>
        <w:t xml:space="preserve">Click </w:t>
      </w:r>
      <w:r w:rsidRPr="002258F2">
        <w:rPr>
          <w:b/>
          <w:bCs/>
          <w:lang w:val="en-US"/>
        </w:rPr>
        <w:t>Ok</w:t>
      </w:r>
      <w:r w:rsidRPr="002258F2">
        <w:rPr>
          <w:lang w:val="en-US"/>
        </w:rPr>
        <w:t xml:space="preserve"> </w:t>
      </w:r>
      <w:r w:rsidRPr="00FC264F">
        <w:rPr>
          <w:lang w:val="en-US"/>
        </w:rPr>
        <w:t>button</w:t>
      </w:r>
      <w:r w:rsidRPr="002258F2">
        <w:rPr>
          <w:lang w:val="en-US"/>
        </w:rPr>
        <w:t xml:space="preserve"> </w:t>
      </w:r>
      <w:r>
        <w:rPr>
          <w:lang w:val="en-US"/>
        </w:rPr>
        <w:t>in success message box to co</w:t>
      </w:r>
      <w:r w:rsidRPr="00FC264F">
        <w:rPr>
          <w:lang w:val="en-US"/>
        </w:rPr>
        <w:t>ntinue.</w:t>
      </w:r>
    </w:p>
    <w:p w14:paraId="74B97AC9" w14:textId="77777777" w:rsidR="008F514D" w:rsidRDefault="008F514D" w:rsidP="001F7791">
      <w:pPr>
        <w:pStyle w:val="NumberedListing"/>
        <w:numPr>
          <w:ilvl w:val="0"/>
          <w:numId w:val="38"/>
        </w:numPr>
        <w:tabs>
          <w:tab w:val="clear" w:pos="936"/>
          <w:tab w:val="num" w:pos="358"/>
        </w:tabs>
        <w:spacing w:before="0"/>
        <w:ind w:left="358"/>
        <w:rPr>
          <w:lang w:val="en-US"/>
        </w:rPr>
      </w:pPr>
      <w:r>
        <w:rPr>
          <w:lang w:val="en-US"/>
        </w:rPr>
        <w:t xml:space="preserve">Click </w:t>
      </w:r>
      <w:r w:rsidRPr="002258F2">
        <w:rPr>
          <w:b/>
          <w:bCs/>
          <w:lang w:val="en-US"/>
        </w:rPr>
        <w:t>Reset</w:t>
      </w:r>
      <w:r>
        <w:rPr>
          <w:lang w:val="en-US"/>
        </w:rPr>
        <w:t xml:space="preserve"> button to clear the </w:t>
      </w:r>
      <w:r w:rsidRPr="002258F2">
        <w:rPr>
          <w:lang w:val="en-US"/>
        </w:rPr>
        <w:t>area</w:t>
      </w:r>
      <w:r>
        <w:rPr>
          <w:lang w:val="en-US"/>
        </w:rPr>
        <w:t xml:space="preserve"> details.</w:t>
      </w:r>
      <w:r w:rsidRPr="00287AB9">
        <w:rPr>
          <w:lang w:val="en-US"/>
        </w:rPr>
        <w:t xml:space="preserve"> </w:t>
      </w:r>
    </w:p>
    <w:p w14:paraId="0AA86A42" w14:textId="77777777" w:rsidR="008F514D" w:rsidRPr="000C0EC9" w:rsidRDefault="008F514D" w:rsidP="001F7791">
      <w:pPr>
        <w:pStyle w:val="NumberedListing"/>
        <w:numPr>
          <w:ilvl w:val="0"/>
          <w:numId w:val="38"/>
        </w:numPr>
        <w:tabs>
          <w:tab w:val="clear" w:pos="936"/>
          <w:tab w:val="num" w:pos="358"/>
        </w:tabs>
        <w:spacing w:before="0"/>
        <w:ind w:left="358"/>
        <w:rPr>
          <w:lang w:val="en-US"/>
        </w:rPr>
      </w:pPr>
      <w:r>
        <w:rPr>
          <w:lang w:val="en-US"/>
        </w:rPr>
        <w:t xml:space="preserve">Click </w:t>
      </w:r>
      <w:r w:rsidRPr="002258F2">
        <w:rPr>
          <w:b/>
          <w:bCs/>
          <w:lang w:val="en-US"/>
        </w:rPr>
        <w:t>Close</w:t>
      </w:r>
      <w:r>
        <w:rPr>
          <w:lang w:val="en-US"/>
        </w:rPr>
        <w:t xml:space="preserve"> button to close the </w:t>
      </w:r>
      <w:r w:rsidRPr="002258F2">
        <w:rPr>
          <w:lang w:val="en-US"/>
        </w:rPr>
        <w:t>area</w:t>
      </w:r>
      <w:r>
        <w:rPr>
          <w:lang w:val="en-US"/>
        </w:rPr>
        <w:t xml:space="preserve"> details page.</w:t>
      </w:r>
      <w:r w:rsidRPr="00287AB9">
        <w:rPr>
          <w:lang w:val="en-US"/>
        </w:rPr>
        <w:t xml:space="preserve"> </w:t>
      </w:r>
    </w:p>
    <w:p w14:paraId="79D61561" w14:textId="1B109455" w:rsidR="00F05044" w:rsidRDefault="00F05044" w:rsidP="00A71401">
      <w:pPr>
        <w:pStyle w:val="ProcedureHeading"/>
        <w:ind w:left="0"/>
        <w:rPr>
          <w:lang w:val="en-US"/>
        </w:rPr>
      </w:pPr>
      <w:bookmarkStart w:id="76" w:name="_Toc123813460"/>
      <w:r>
        <w:rPr>
          <w:lang w:val="en-US"/>
        </w:rPr>
        <w:t xml:space="preserve">Update </w:t>
      </w:r>
      <w:bookmarkEnd w:id="76"/>
      <w:r w:rsidR="00A71401">
        <w:rPr>
          <w:lang w:val="en-US"/>
        </w:rPr>
        <w:t>Aircraft</w:t>
      </w:r>
    </w:p>
    <w:p w14:paraId="24FF28CB" w14:textId="4448CA7F" w:rsidR="00F05044" w:rsidRDefault="00F05044" w:rsidP="006C43D0">
      <w:pPr>
        <w:pStyle w:val="BodyText"/>
        <w:ind w:left="0"/>
        <w:rPr>
          <w:lang w:val="en-US"/>
        </w:rPr>
      </w:pPr>
      <w:r>
        <w:rPr>
          <w:lang w:val="en-US"/>
        </w:rPr>
        <w:t>This functionality allows you to update the area details.</w:t>
      </w:r>
    </w:p>
    <w:p w14:paraId="356B8EB1" w14:textId="7FFC86C8" w:rsidR="008F514D" w:rsidRPr="00B616E0" w:rsidRDefault="008F514D" w:rsidP="006C43D0">
      <w:pPr>
        <w:pStyle w:val="ProcedureHeading"/>
        <w:ind w:left="0"/>
        <w:rPr>
          <w:lang w:val="en-US"/>
        </w:rPr>
      </w:pPr>
      <w:r>
        <w:rPr>
          <w:lang w:val="en-US"/>
        </w:rPr>
        <w:t xml:space="preserve">To update an </w:t>
      </w:r>
      <w:r w:rsidR="00D43B77">
        <w:rPr>
          <w:lang w:val="en-US"/>
        </w:rPr>
        <w:t>Aircraft</w:t>
      </w:r>
      <w:r>
        <w:rPr>
          <w:lang w:val="en-US"/>
        </w:rPr>
        <w:t xml:space="preserve">: </w:t>
      </w:r>
    </w:p>
    <w:p w14:paraId="1B393CA4" w14:textId="72A9656C" w:rsidR="008F514D" w:rsidRPr="00B540A6" w:rsidRDefault="00F05044" w:rsidP="001F7791">
      <w:pPr>
        <w:pStyle w:val="NumberedListing"/>
        <w:numPr>
          <w:ilvl w:val="0"/>
          <w:numId w:val="39"/>
        </w:numPr>
        <w:rPr>
          <w:lang w:val="en-US"/>
        </w:rPr>
      </w:pPr>
      <w:r w:rsidRPr="00B540A6">
        <w:rPr>
          <w:lang w:val="en-US"/>
        </w:rPr>
        <w:t xml:space="preserve">Click </w:t>
      </w:r>
      <w:r w:rsidRPr="00B540A6">
        <w:rPr>
          <w:b/>
          <w:lang w:val="en-US"/>
        </w:rPr>
        <w:t xml:space="preserve">Code Maintenance </w:t>
      </w:r>
      <w:r w:rsidRPr="00B540A6">
        <w:rPr>
          <w:lang w:val="en-US"/>
        </w:rPr>
        <w:t xml:space="preserve">&gt;&gt; </w:t>
      </w:r>
      <w:r w:rsidR="00607E8C">
        <w:rPr>
          <w:b/>
          <w:lang w:val="en-US"/>
        </w:rPr>
        <w:t>Aircraft</w:t>
      </w:r>
      <w:r w:rsidRPr="00B540A6">
        <w:rPr>
          <w:lang w:val="en-US"/>
        </w:rPr>
        <w:t xml:space="preserve">. </w:t>
      </w:r>
    </w:p>
    <w:p w14:paraId="0FF472B1" w14:textId="15CBB33A" w:rsidR="00B540A6" w:rsidRDefault="00F05044" w:rsidP="001F7791">
      <w:pPr>
        <w:pStyle w:val="NumberedListing"/>
        <w:numPr>
          <w:ilvl w:val="0"/>
          <w:numId w:val="39"/>
        </w:numPr>
        <w:spacing w:before="0" w:after="0"/>
        <w:rPr>
          <w:lang w:val="en-US"/>
        </w:rPr>
      </w:pPr>
      <w:r w:rsidRPr="00B540A6">
        <w:rPr>
          <w:lang w:val="en-US"/>
        </w:rPr>
        <w:t>Select Code Type ‘</w:t>
      </w:r>
      <w:r w:rsidR="00B540A6" w:rsidRPr="00B540A6">
        <w:rPr>
          <w:lang w:val="en-US"/>
        </w:rPr>
        <w:t>Aircraft</w:t>
      </w:r>
      <w:r w:rsidRPr="00B540A6">
        <w:rPr>
          <w:lang w:val="en-US"/>
        </w:rPr>
        <w:t>’ from the drop-down list.</w:t>
      </w:r>
    </w:p>
    <w:p w14:paraId="0BB1A33F" w14:textId="06E480E4" w:rsidR="008F514D" w:rsidRPr="00B540A6" w:rsidRDefault="008F514D" w:rsidP="001F7791">
      <w:pPr>
        <w:pStyle w:val="NumberedListing"/>
        <w:numPr>
          <w:ilvl w:val="0"/>
          <w:numId w:val="39"/>
        </w:numPr>
        <w:spacing w:before="0" w:after="0"/>
        <w:rPr>
          <w:lang w:val="en-US"/>
        </w:rPr>
      </w:pPr>
      <w:r w:rsidRPr="00B540A6">
        <w:rPr>
          <w:lang w:val="en-US"/>
        </w:rPr>
        <w:t xml:space="preserve">Click the </w:t>
      </w:r>
      <w:r>
        <w:rPr>
          <w:noProof/>
          <w:lang w:val="en-SG" w:eastAsia="en-SG"/>
        </w:rPr>
        <w:drawing>
          <wp:inline distT="0" distB="0" distL="0" distR="0" wp14:anchorId="024202CF" wp14:editId="39727393">
            <wp:extent cx="266667" cy="200000"/>
            <wp:effectExtent l="0" t="0" r="63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sidRPr="00B540A6">
        <w:rPr>
          <w:lang w:val="en-US"/>
        </w:rPr>
        <w:t xml:space="preserve">edit icon to update the area details. The following screen will be </w:t>
      </w:r>
      <w:r w:rsidR="00B540A6" w:rsidRPr="00B540A6">
        <w:rPr>
          <w:lang w:val="en-US"/>
        </w:rPr>
        <w:t>displayed.</w:t>
      </w:r>
    </w:p>
    <w:p w14:paraId="38D05FB6" w14:textId="759A342E" w:rsidR="008F514D" w:rsidRDefault="006C43D0" w:rsidP="00B540A6">
      <w:pPr>
        <w:pStyle w:val="BodyText"/>
        <w:ind w:left="0"/>
        <w:rPr>
          <w:lang w:val="en-US"/>
        </w:rPr>
      </w:pPr>
      <w:r>
        <w:rPr>
          <w:noProof/>
        </w:rPr>
        <w:drawing>
          <wp:inline distT="0" distB="0" distL="0" distR="0" wp14:anchorId="26221DD3" wp14:editId="76538C06">
            <wp:extent cx="5733415" cy="1686560"/>
            <wp:effectExtent l="0" t="0" r="0" b="0"/>
            <wp:docPr id="939" name="Picture 93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Picture 939" descr="Graphical user interface, application&#10;&#10;Description automatically generated"/>
                    <pic:cNvPicPr/>
                  </pic:nvPicPr>
                  <pic:blipFill>
                    <a:blip r:embed="rId113"/>
                    <a:stretch>
                      <a:fillRect/>
                    </a:stretch>
                  </pic:blipFill>
                  <pic:spPr>
                    <a:xfrm>
                      <a:off x="0" y="0"/>
                      <a:ext cx="5733415" cy="1686560"/>
                    </a:xfrm>
                    <a:prstGeom prst="rect">
                      <a:avLst/>
                    </a:prstGeom>
                  </pic:spPr>
                </pic:pic>
              </a:graphicData>
            </a:graphic>
          </wp:inline>
        </w:drawing>
      </w:r>
    </w:p>
    <w:p w14:paraId="4AE11AAC" w14:textId="77777777" w:rsidR="00B93A45" w:rsidRDefault="008F514D" w:rsidP="001F7791">
      <w:pPr>
        <w:pStyle w:val="NumberedListing"/>
        <w:numPr>
          <w:ilvl w:val="0"/>
          <w:numId w:val="39"/>
        </w:numPr>
        <w:rPr>
          <w:lang w:val="en-US"/>
        </w:rPr>
      </w:pPr>
      <w:r>
        <w:rPr>
          <w:lang w:val="en-US"/>
        </w:rPr>
        <w:t xml:space="preserve">Modify the field values and click </w:t>
      </w:r>
      <w:r w:rsidR="00B93A45">
        <w:rPr>
          <w:noProof/>
          <w:lang w:val="en-US"/>
        </w:rPr>
        <w:drawing>
          <wp:inline distT="0" distB="0" distL="0" distR="0" wp14:anchorId="6B70C5A9" wp14:editId="14302C80">
            <wp:extent cx="749300" cy="205948"/>
            <wp:effectExtent l="0" t="0" r="0" b="0"/>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33">
                      <a:extLst>
                        <a:ext uri="{28A0092B-C50C-407E-A947-70E740481C1C}">
                          <a14:useLocalDpi xmlns:a14="http://schemas.microsoft.com/office/drawing/2010/main" val="0"/>
                        </a:ext>
                      </a:extLst>
                    </a:blip>
                    <a:stretch>
                      <a:fillRect/>
                    </a:stretch>
                  </pic:blipFill>
                  <pic:spPr>
                    <a:xfrm>
                      <a:off x="0" y="0"/>
                      <a:ext cx="758773" cy="208552"/>
                    </a:xfrm>
                    <a:prstGeom prst="rect">
                      <a:avLst/>
                    </a:prstGeom>
                  </pic:spPr>
                </pic:pic>
              </a:graphicData>
            </a:graphic>
          </wp:inline>
        </w:drawing>
      </w:r>
      <w:r>
        <w:rPr>
          <w:lang w:val="en-US"/>
        </w:rPr>
        <w:t xml:space="preserve"> button. </w:t>
      </w:r>
    </w:p>
    <w:p w14:paraId="16B9FEAE" w14:textId="766E02C0" w:rsidR="008F514D" w:rsidRPr="00B93A45" w:rsidRDefault="008F514D" w:rsidP="001F7791">
      <w:pPr>
        <w:pStyle w:val="NumberedListing"/>
        <w:numPr>
          <w:ilvl w:val="0"/>
          <w:numId w:val="39"/>
        </w:numPr>
        <w:rPr>
          <w:lang w:val="en-US"/>
        </w:rPr>
      </w:pPr>
      <w:r w:rsidRPr="00B93A45">
        <w:rPr>
          <w:lang w:val="en-US"/>
        </w:rPr>
        <w:t>Success Message</w:t>
      </w:r>
      <w:r w:rsidR="00B93A45">
        <w:rPr>
          <w:lang w:val="en-US"/>
        </w:rPr>
        <w:t xml:space="preserve"> pops up.</w:t>
      </w:r>
    </w:p>
    <w:p w14:paraId="64468C93" w14:textId="67A4C742" w:rsidR="008F514D" w:rsidRDefault="008F514D" w:rsidP="001F7791">
      <w:pPr>
        <w:pStyle w:val="NumberedListing"/>
        <w:numPr>
          <w:ilvl w:val="0"/>
          <w:numId w:val="39"/>
        </w:numPr>
        <w:rPr>
          <w:lang w:val="en-US"/>
        </w:rPr>
      </w:pPr>
      <w:r>
        <w:rPr>
          <w:lang w:val="en-US"/>
        </w:rPr>
        <w:t xml:space="preserve">Click </w:t>
      </w:r>
      <w:r>
        <w:rPr>
          <w:b/>
          <w:lang w:val="en-US"/>
        </w:rPr>
        <w:t>Close</w:t>
      </w:r>
      <w:r>
        <w:rPr>
          <w:lang w:val="en-US"/>
        </w:rPr>
        <w:t xml:space="preserve"> button to close the area details edit page.</w:t>
      </w:r>
      <w:r w:rsidRPr="00287AB9">
        <w:rPr>
          <w:noProof/>
          <w:lang w:val="en-US"/>
        </w:rPr>
        <w:t xml:space="preserve"> </w:t>
      </w:r>
    </w:p>
    <w:p w14:paraId="377D25E3" w14:textId="5723596B" w:rsidR="00607E8C" w:rsidRDefault="00607E8C" w:rsidP="00607E8C">
      <w:pPr>
        <w:pStyle w:val="NumberedListing"/>
        <w:rPr>
          <w:noProof/>
          <w:lang w:val="en-US"/>
        </w:rPr>
      </w:pPr>
    </w:p>
    <w:p w14:paraId="022A438E" w14:textId="2A6E3E5B" w:rsidR="00607E8C" w:rsidRDefault="00607E8C" w:rsidP="00607E8C">
      <w:pPr>
        <w:pStyle w:val="NumberedListing"/>
        <w:rPr>
          <w:noProof/>
          <w:lang w:val="en-US"/>
        </w:rPr>
      </w:pPr>
    </w:p>
    <w:p w14:paraId="625B037F" w14:textId="58A21932" w:rsidR="00607E8C" w:rsidRDefault="00607E8C" w:rsidP="00607E8C">
      <w:pPr>
        <w:pStyle w:val="NumberedListing"/>
        <w:rPr>
          <w:noProof/>
          <w:lang w:val="en-US"/>
        </w:rPr>
      </w:pPr>
    </w:p>
    <w:p w14:paraId="5DAD68E1" w14:textId="609D7825" w:rsidR="00607E8C" w:rsidRDefault="00607E8C" w:rsidP="00607E8C">
      <w:pPr>
        <w:pStyle w:val="NumberedListing"/>
        <w:rPr>
          <w:noProof/>
          <w:lang w:val="en-US"/>
        </w:rPr>
      </w:pPr>
    </w:p>
    <w:p w14:paraId="14171FAD" w14:textId="5626E977" w:rsidR="00607E8C" w:rsidRDefault="00607E8C" w:rsidP="00607E8C">
      <w:pPr>
        <w:pStyle w:val="NumberedListing"/>
        <w:rPr>
          <w:noProof/>
          <w:lang w:val="en-US"/>
        </w:rPr>
      </w:pPr>
    </w:p>
    <w:p w14:paraId="2DD76E39" w14:textId="77777777" w:rsidR="00607E8C" w:rsidRPr="000C0EC9" w:rsidRDefault="00607E8C" w:rsidP="00607E8C">
      <w:pPr>
        <w:pStyle w:val="NumberedListing"/>
        <w:rPr>
          <w:lang w:val="en-US"/>
        </w:rPr>
      </w:pPr>
    </w:p>
    <w:p w14:paraId="018BC257" w14:textId="77777777" w:rsidR="008F514D" w:rsidRDefault="008F514D" w:rsidP="00F05044">
      <w:pPr>
        <w:rPr>
          <w:lang w:val="en-US"/>
        </w:rPr>
      </w:pPr>
    </w:p>
    <w:p w14:paraId="6939091E" w14:textId="2CD4075B" w:rsidR="008F514D" w:rsidRDefault="00C914BF" w:rsidP="00C914BF">
      <w:pPr>
        <w:pStyle w:val="Heading1CL"/>
        <w:spacing w:before="0"/>
        <w:ind w:left="0"/>
      </w:pPr>
      <w:bookmarkStart w:id="77" w:name="_Toc129608404"/>
      <w:r w:rsidRPr="00C914BF">
        <w:rPr>
          <w:sz w:val="32"/>
          <w:szCs w:val="28"/>
        </w:rPr>
        <w:lastRenderedPageBreak/>
        <w:t>Bank</w:t>
      </w:r>
      <w:bookmarkEnd w:id="77"/>
    </w:p>
    <w:p w14:paraId="4C1FB710" w14:textId="77777777" w:rsidR="008F514D" w:rsidRDefault="008F514D" w:rsidP="00C914BF">
      <w:pPr>
        <w:pStyle w:val="BodyText"/>
        <w:ind w:left="0"/>
        <w:rPr>
          <w:lang w:val="en-US"/>
        </w:rPr>
      </w:pPr>
      <w:r>
        <w:rPr>
          <w:lang w:val="en-US"/>
        </w:rPr>
        <w:t>The System Administrator creates and updates the Arms code.</w:t>
      </w:r>
    </w:p>
    <w:p w14:paraId="77BEC19E" w14:textId="1E00F2AD" w:rsidR="008F514D" w:rsidRPr="00B616E0" w:rsidRDefault="008F514D" w:rsidP="00C914BF">
      <w:pPr>
        <w:pStyle w:val="ProcedureHeading"/>
        <w:ind w:left="0"/>
        <w:rPr>
          <w:lang w:val="en-US"/>
        </w:rPr>
      </w:pPr>
      <w:r>
        <w:rPr>
          <w:lang w:val="en-US"/>
        </w:rPr>
        <w:t xml:space="preserve">To create a </w:t>
      </w:r>
      <w:r w:rsidR="00D43B77">
        <w:rPr>
          <w:lang w:val="en-US"/>
        </w:rPr>
        <w:t>Bank</w:t>
      </w:r>
      <w:r>
        <w:rPr>
          <w:lang w:val="en-US"/>
        </w:rPr>
        <w:t xml:space="preserve">: </w:t>
      </w:r>
    </w:p>
    <w:p w14:paraId="0563A20E" w14:textId="59173804" w:rsidR="00F25D2F" w:rsidRDefault="00F25D2F" w:rsidP="001F7791">
      <w:pPr>
        <w:pStyle w:val="NumberedListing"/>
        <w:numPr>
          <w:ilvl w:val="0"/>
          <w:numId w:val="41"/>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607E8C">
        <w:rPr>
          <w:b/>
          <w:lang w:val="en-US"/>
        </w:rPr>
        <w:t>Bank</w:t>
      </w:r>
      <w:r>
        <w:rPr>
          <w:lang w:val="en-US"/>
        </w:rPr>
        <w:t>. The subsequent screen will be displayed.</w:t>
      </w:r>
    </w:p>
    <w:p w14:paraId="06356188" w14:textId="26F63D3A" w:rsidR="00D75C51" w:rsidRDefault="00D75C51" w:rsidP="00D75C51">
      <w:pPr>
        <w:pStyle w:val="NumberedListing"/>
        <w:rPr>
          <w:lang w:val="en-US"/>
        </w:rPr>
      </w:pPr>
      <w:r>
        <w:rPr>
          <w:noProof/>
        </w:rPr>
        <w:drawing>
          <wp:inline distT="0" distB="0" distL="0" distR="0" wp14:anchorId="4F979976" wp14:editId="30D6FC51">
            <wp:extent cx="5733415" cy="1809750"/>
            <wp:effectExtent l="0" t="0" r="0" b="0"/>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t="15358" b="28529"/>
                    <a:stretch/>
                  </pic:blipFill>
                  <pic:spPr bwMode="auto">
                    <a:xfrm>
                      <a:off x="0" y="0"/>
                      <a:ext cx="5733415" cy="1809750"/>
                    </a:xfrm>
                    <a:prstGeom prst="rect">
                      <a:avLst/>
                    </a:prstGeom>
                    <a:ln>
                      <a:noFill/>
                    </a:ln>
                    <a:extLst>
                      <a:ext uri="{53640926-AAD7-44D8-BBD7-CCE9431645EC}">
                        <a14:shadowObscured xmlns:a14="http://schemas.microsoft.com/office/drawing/2010/main"/>
                      </a:ext>
                    </a:extLst>
                  </pic:spPr>
                </pic:pic>
              </a:graphicData>
            </a:graphic>
          </wp:inline>
        </w:drawing>
      </w:r>
    </w:p>
    <w:p w14:paraId="638B9BAD" w14:textId="29E7411C" w:rsidR="00F25D2F" w:rsidRDefault="00F25D2F" w:rsidP="001F7791">
      <w:pPr>
        <w:pStyle w:val="NumberedListing"/>
        <w:numPr>
          <w:ilvl w:val="0"/>
          <w:numId w:val="41"/>
        </w:numPr>
        <w:rPr>
          <w:lang w:val="en-US"/>
        </w:rPr>
      </w:pPr>
      <w:r>
        <w:rPr>
          <w:lang w:val="en-US"/>
        </w:rPr>
        <w:t>Select Code Type ‘</w:t>
      </w:r>
      <w:r w:rsidR="009B6C2F">
        <w:rPr>
          <w:lang w:val="en-US"/>
        </w:rPr>
        <w:t>Bank’</w:t>
      </w:r>
      <w:r>
        <w:rPr>
          <w:lang w:val="en-US"/>
        </w:rPr>
        <w:t xml:space="preserve"> from the drop-down list</w:t>
      </w:r>
      <w:r w:rsidRPr="00C30D15">
        <w:rPr>
          <w:lang w:val="en-US"/>
        </w:rPr>
        <w:t>.</w:t>
      </w:r>
    </w:p>
    <w:p w14:paraId="27B986EC" w14:textId="21650AC3" w:rsidR="006C5E20" w:rsidRDefault="006C5E20" w:rsidP="006C5E20">
      <w:pPr>
        <w:pStyle w:val="NumberedListing"/>
        <w:rPr>
          <w:lang w:val="en-US"/>
        </w:rPr>
      </w:pPr>
      <w:r>
        <w:rPr>
          <w:noProof/>
        </w:rPr>
        <w:drawing>
          <wp:inline distT="0" distB="0" distL="0" distR="0" wp14:anchorId="3C5AA46C" wp14:editId="14288970">
            <wp:extent cx="5733415" cy="2393950"/>
            <wp:effectExtent l="0" t="0" r="0" b="0"/>
            <wp:docPr id="943" name="Picture 94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descr="Table&#10;&#10;Description automatically generated with medium confidence"/>
                    <pic:cNvPicPr/>
                  </pic:nvPicPr>
                  <pic:blipFill>
                    <a:blip r:embed="rId115"/>
                    <a:stretch>
                      <a:fillRect/>
                    </a:stretch>
                  </pic:blipFill>
                  <pic:spPr>
                    <a:xfrm>
                      <a:off x="0" y="0"/>
                      <a:ext cx="5733415" cy="2393950"/>
                    </a:xfrm>
                    <a:prstGeom prst="rect">
                      <a:avLst/>
                    </a:prstGeom>
                  </pic:spPr>
                </pic:pic>
              </a:graphicData>
            </a:graphic>
          </wp:inline>
        </w:drawing>
      </w:r>
    </w:p>
    <w:p w14:paraId="2E67F23B" w14:textId="3516DB90" w:rsidR="008F514D" w:rsidRDefault="008F514D" w:rsidP="001F7791">
      <w:pPr>
        <w:pStyle w:val="NumberedListing"/>
        <w:numPr>
          <w:ilvl w:val="0"/>
          <w:numId w:val="41"/>
        </w:numPr>
        <w:rPr>
          <w:lang w:val="en-US"/>
        </w:rPr>
      </w:pPr>
      <w:r>
        <w:rPr>
          <w:lang w:val="en-US"/>
        </w:rPr>
        <w:t xml:space="preserve">Click </w:t>
      </w:r>
      <w:r w:rsidR="00CE529E">
        <w:rPr>
          <w:noProof/>
          <w:lang w:val="en-US"/>
        </w:rPr>
        <w:drawing>
          <wp:inline distT="0" distB="0" distL="0" distR="0" wp14:anchorId="6BAD6B76" wp14:editId="6A34C76C">
            <wp:extent cx="215900" cy="222250"/>
            <wp:effectExtent l="0" t="0" r="0" b="0"/>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w:t>
      </w:r>
      <w:r w:rsidR="00CE529E">
        <w:rPr>
          <w:lang w:val="en-US"/>
        </w:rPr>
        <w:t>Bank</w:t>
      </w:r>
      <w:r>
        <w:rPr>
          <w:lang w:val="en-US"/>
        </w:rPr>
        <w:t>.</w:t>
      </w:r>
      <w:r>
        <w:rPr>
          <w:lang w:val="en-US"/>
        </w:rPr>
        <w:tab/>
      </w:r>
    </w:p>
    <w:p w14:paraId="48F1F4B0" w14:textId="2547765F" w:rsidR="00150101" w:rsidRDefault="00150101" w:rsidP="00150101">
      <w:pPr>
        <w:pStyle w:val="NumberedListing"/>
        <w:rPr>
          <w:lang w:val="en-US"/>
        </w:rPr>
      </w:pPr>
      <w:r>
        <w:rPr>
          <w:noProof/>
        </w:rPr>
        <w:drawing>
          <wp:inline distT="0" distB="0" distL="0" distR="0" wp14:anchorId="4194D1A9" wp14:editId="7B5DBAF1">
            <wp:extent cx="5733415" cy="1710055"/>
            <wp:effectExtent l="0" t="0" r="0" b="0"/>
            <wp:docPr id="945" name="Picture 9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Picture 945" descr="Graphical user interface, application&#10;&#10;Description automatically generated"/>
                    <pic:cNvPicPr/>
                  </pic:nvPicPr>
                  <pic:blipFill>
                    <a:blip r:embed="rId116"/>
                    <a:stretch>
                      <a:fillRect/>
                    </a:stretch>
                  </pic:blipFill>
                  <pic:spPr>
                    <a:xfrm>
                      <a:off x="0" y="0"/>
                      <a:ext cx="5733415" cy="1710055"/>
                    </a:xfrm>
                    <a:prstGeom prst="rect">
                      <a:avLst/>
                    </a:prstGeom>
                  </pic:spPr>
                </pic:pic>
              </a:graphicData>
            </a:graphic>
          </wp:inline>
        </w:drawing>
      </w:r>
    </w:p>
    <w:p w14:paraId="55103F44" w14:textId="69C6A8FD" w:rsidR="008F514D" w:rsidRDefault="008F514D" w:rsidP="001F7791">
      <w:pPr>
        <w:pStyle w:val="NumberedListing"/>
        <w:numPr>
          <w:ilvl w:val="0"/>
          <w:numId w:val="41"/>
        </w:numPr>
        <w:rPr>
          <w:lang w:val="en-US"/>
        </w:rPr>
      </w:pPr>
      <w:r>
        <w:rPr>
          <w:lang w:val="en-US"/>
        </w:rPr>
        <w:t xml:space="preserve">Enter information in the </w:t>
      </w:r>
      <w:r w:rsidR="00150101">
        <w:rPr>
          <w:lang w:val="en-US"/>
        </w:rPr>
        <w:t>Bank</w:t>
      </w:r>
      <w:r>
        <w:rPr>
          <w:lang w:val="en-US"/>
        </w:rPr>
        <w:t xml:space="preserve"> 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2EE13633" w14:textId="77777777" w:rsidTr="008F514D">
        <w:trPr>
          <w:cantSplit/>
          <w:tblHeader/>
          <w:jc w:val="center"/>
        </w:trPr>
        <w:tc>
          <w:tcPr>
            <w:tcW w:w="2843" w:type="dxa"/>
            <w:shd w:val="clear" w:color="auto" w:fill="BFBFBF" w:themeFill="background1" w:themeFillShade="BF"/>
          </w:tcPr>
          <w:p w14:paraId="6B57F70E" w14:textId="77777777" w:rsidR="008F514D" w:rsidRPr="0013748C" w:rsidRDefault="008F514D" w:rsidP="004012A0">
            <w:pPr>
              <w:pStyle w:val="TableHeading"/>
              <w:spacing w:before="0" w:after="0"/>
            </w:pPr>
            <w:r w:rsidRPr="0013748C">
              <w:t>Field/Button description</w:t>
            </w:r>
          </w:p>
        </w:tc>
        <w:tc>
          <w:tcPr>
            <w:tcW w:w="5137" w:type="dxa"/>
            <w:shd w:val="clear" w:color="auto" w:fill="BFBFBF" w:themeFill="background1" w:themeFillShade="BF"/>
          </w:tcPr>
          <w:p w14:paraId="28ADCEBF" w14:textId="77777777" w:rsidR="008F514D" w:rsidRPr="0013748C" w:rsidRDefault="008F514D" w:rsidP="004012A0">
            <w:pPr>
              <w:pStyle w:val="TableHeading"/>
              <w:spacing w:before="0" w:after="0"/>
            </w:pPr>
            <w:r w:rsidRPr="0013748C">
              <w:t>Action/Input Required</w:t>
            </w:r>
          </w:p>
        </w:tc>
      </w:tr>
      <w:tr w:rsidR="008F514D" w:rsidRPr="0013748C" w14:paraId="7DB67401" w14:textId="77777777" w:rsidTr="008F514D">
        <w:trPr>
          <w:cantSplit/>
          <w:jc w:val="center"/>
        </w:trPr>
        <w:tc>
          <w:tcPr>
            <w:tcW w:w="2843" w:type="dxa"/>
          </w:tcPr>
          <w:p w14:paraId="10E920F1" w14:textId="77777777" w:rsidR="008F514D" w:rsidRDefault="008F514D" w:rsidP="004012A0">
            <w:pPr>
              <w:pStyle w:val="Tablefieldindent2"/>
              <w:spacing w:before="0" w:after="0"/>
              <w:ind w:left="0"/>
            </w:pPr>
            <w:r>
              <w:rPr>
                <w:lang w:val="en-US"/>
              </w:rPr>
              <w:t>Code</w:t>
            </w:r>
          </w:p>
        </w:tc>
        <w:tc>
          <w:tcPr>
            <w:tcW w:w="5137" w:type="dxa"/>
          </w:tcPr>
          <w:p w14:paraId="5AA16BEE" w14:textId="77777777" w:rsidR="008F514D" w:rsidRDefault="008F514D" w:rsidP="004012A0">
            <w:pPr>
              <w:pStyle w:val="TableText"/>
              <w:keepNext/>
              <w:spacing w:before="0" w:after="0"/>
            </w:pPr>
            <w:r>
              <w:t>Enter the code of the arms.</w:t>
            </w:r>
          </w:p>
        </w:tc>
      </w:tr>
      <w:tr w:rsidR="004012A0" w:rsidRPr="0013748C" w14:paraId="1C2EA869" w14:textId="77777777" w:rsidTr="008F514D">
        <w:trPr>
          <w:cantSplit/>
          <w:jc w:val="center"/>
        </w:trPr>
        <w:tc>
          <w:tcPr>
            <w:tcW w:w="2843" w:type="dxa"/>
          </w:tcPr>
          <w:p w14:paraId="57726E45" w14:textId="50514EEA" w:rsidR="004012A0" w:rsidRDefault="004012A0" w:rsidP="004012A0">
            <w:pPr>
              <w:pStyle w:val="Tablefieldindent2"/>
              <w:spacing w:before="0" w:after="0"/>
              <w:ind w:left="0"/>
              <w:rPr>
                <w:lang w:val="en-US"/>
              </w:rPr>
            </w:pPr>
            <w:r>
              <w:rPr>
                <w:lang w:val="en-US"/>
              </w:rPr>
              <w:lastRenderedPageBreak/>
              <w:t>Insurance Indicator</w:t>
            </w:r>
          </w:p>
        </w:tc>
        <w:tc>
          <w:tcPr>
            <w:tcW w:w="5137" w:type="dxa"/>
          </w:tcPr>
          <w:p w14:paraId="5BFD36DD" w14:textId="77777777" w:rsidR="004012A0" w:rsidRDefault="004012A0" w:rsidP="004012A0">
            <w:pPr>
              <w:pStyle w:val="TableText"/>
              <w:keepNext/>
              <w:spacing w:before="0" w:after="0"/>
            </w:pPr>
          </w:p>
        </w:tc>
      </w:tr>
      <w:tr w:rsidR="008F514D" w:rsidRPr="0013748C" w14:paraId="1C451132" w14:textId="77777777" w:rsidTr="008F514D">
        <w:trPr>
          <w:cantSplit/>
          <w:jc w:val="center"/>
        </w:trPr>
        <w:tc>
          <w:tcPr>
            <w:tcW w:w="2843" w:type="dxa"/>
          </w:tcPr>
          <w:p w14:paraId="5B8D55CE" w14:textId="77777777" w:rsidR="008F514D" w:rsidRPr="0013748C" w:rsidRDefault="008F514D" w:rsidP="004012A0">
            <w:pPr>
              <w:pStyle w:val="Tablefieldindent2"/>
              <w:spacing w:before="0" w:after="0"/>
              <w:ind w:left="0"/>
            </w:pPr>
            <w:r>
              <w:rPr>
                <w:lang w:val="en-US"/>
              </w:rPr>
              <w:t>Description(English)</w:t>
            </w:r>
          </w:p>
        </w:tc>
        <w:tc>
          <w:tcPr>
            <w:tcW w:w="5137" w:type="dxa"/>
          </w:tcPr>
          <w:p w14:paraId="58219B06" w14:textId="77777777" w:rsidR="008F514D" w:rsidRPr="0013748C" w:rsidRDefault="008F514D" w:rsidP="004012A0">
            <w:pPr>
              <w:pStyle w:val="TableText"/>
              <w:keepNext/>
              <w:spacing w:before="0" w:after="0"/>
            </w:pPr>
            <w:r w:rsidRPr="00610949">
              <w:rPr>
                <w:lang w:val="en-US"/>
              </w:rPr>
              <w:t xml:space="preserve">Enter the </w:t>
            </w:r>
            <w:r>
              <w:rPr>
                <w:lang w:val="en-US"/>
              </w:rPr>
              <w:t xml:space="preserve">description of the </w:t>
            </w:r>
            <w:r>
              <w:t>arms</w:t>
            </w:r>
            <w:r>
              <w:rPr>
                <w:lang w:val="en-US"/>
              </w:rPr>
              <w:t>.</w:t>
            </w:r>
          </w:p>
        </w:tc>
      </w:tr>
      <w:tr w:rsidR="008F514D" w:rsidRPr="0013748C" w14:paraId="54068494" w14:textId="77777777" w:rsidTr="008F514D">
        <w:trPr>
          <w:cantSplit/>
          <w:jc w:val="center"/>
        </w:trPr>
        <w:tc>
          <w:tcPr>
            <w:tcW w:w="2843" w:type="dxa"/>
          </w:tcPr>
          <w:p w14:paraId="20B160BD" w14:textId="77777777" w:rsidR="008F514D" w:rsidRPr="00610949" w:rsidRDefault="008F514D" w:rsidP="004012A0">
            <w:pPr>
              <w:pStyle w:val="Tablefieldindent2"/>
              <w:spacing w:before="0" w:after="0"/>
              <w:ind w:left="0"/>
              <w:rPr>
                <w:lang w:val="en-US"/>
              </w:rPr>
            </w:pPr>
            <w:r>
              <w:rPr>
                <w:lang w:val="en-US"/>
              </w:rPr>
              <w:t>Description(Other)</w:t>
            </w:r>
          </w:p>
        </w:tc>
        <w:tc>
          <w:tcPr>
            <w:tcW w:w="5137" w:type="dxa"/>
          </w:tcPr>
          <w:p w14:paraId="4FD907A1" w14:textId="77777777" w:rsidR="008F514D" w:rsidRPr="00610949" w:rsidRDefault="008F514D" w:rsidP="004012A0">
            <w:pPr>
              <w:pStyle w:val="TableText"/>
              <w:keepNext/>
              <w:spacing w:before="0" w:after="0"/>
              <w:rPr>
                <w:lang w:val="en-US"/>
              </w:rPr>
            </w:pPr>
            <w:r>
              <w:rPr>
                <w:lang w:val="en-US"/>
              </w:rPr>
              <w:t xml:space="preserve">Enter other descriptions of the </w:t>
            </w:r>
            <w:r>
              <w:t>arms</w:t>
            </w:r>
            <w:r>
              <w:rPr>
                <w:lang w:val="en-US"/>
              </w:rPr>
              <w:t>.</w:t>
            </w:r>
          </w:p>
        </w:tc>
      </w:tr>
      <w:tr w:rsidR="008F514D" w:rsidRPr="0013748C" w14:paraId="45B85437" w14:textId="77777777" w:rsidTr="008F514D">
        <w:trPr>
          <w:cantSplit/>
          <w:jc w:val="center"/>
        </w:trPr>
        <w:tc>
          <w:tcPr>
            <w:tcW w:w="2843" w:type="dxa"/>
          </w:tcPr>
          <w:p w14:paraId="1918FA7C" w14:textId="77777777" w:rsidR="008F514D" w:rsidRDefault="008F514D" w:rsidP="004012A0">
            <w:pPr>
              <w:pStyle w:val="Tablefieldindent2"/>
              <w:spacing w:before="0" w:after="0"/>
              <w:ind w:left="0"/>
              <w:rPr>
                <w:lang w:val="en-US"/>
              </w:rPr>
            </w:pPr>
            <w:r>
              <w:rPr>
                <w:lang w:val="en-US"/>
              </w:rPr>
              <w:t>Active</w:t>
            </w:r>
          </w:p>
        </w:tc>
        <w:tc>
          <w:tcPr>
            <w:tcW w:w="5137" w:type="dxa"/>
          </w:tcPr>
          <w:p w14:paraId="6E4E1CEB" w14:textId="77777777" w:rsidR="008F514D" w:rsidRDefault="008F514D" w:rsidP="004012A0">
            <w:pPr>
              <w:pStyle w:val="TableText"/>
              <w:keepNext/>
              <w:spacing w:before="0" w:after="0"/>
              <w:rPr>
                <w:lang w:val="en-US"/>
              </w:rPr>
            </w:pPr>
            <w:r>
              <w:rPr>
                <w:lang w:val="en-US"/>
              </w:rPr>
              <w:t xml:space="preserve">Check Active to activate the </w:t>
            </w:r>
            <w:r>
              <w:t>arms</w:t>
            </w:r>
            <w:r>
              <w:rPr>
                <w:lang w:val="en-US"/>
              </w:rPr>
              <w:t xml:space="preserve"> code.</w:t>
            </w:r>
          </w:p>
        </w:tc>
      </w:tr>
    </w:tbl>
    <w:p w14:paraId="4B838ABC" w14:textId="77777777" w:rsidR="008F514D" w:rsidRPr="00EA5323" w:rsidRDefault="008F514D" w:rsidP="008F514D">
      <w:pPr>
        <w:pStyle w:val="Caption"/>
      </w:pPr>
    </w:p>
    <w:p w14:paraId="106E3673" w14:textId="5CD7085F" w:rsidR="008F514D" w:rsidRDefault="008F514D" w:rsidP="001F7791">
      <w:pPr>
        <w:pStyle w:val="NumberedListing"/>
        <w:numPr>
          <w:ilvl w:val="0"/>
          <w:numId w:val="41"/>
        </w:numPr>
        <w:rPr>
          <w:lang w:val="en-US"/>
        </w:rPr>
      </w:pPr>
      <w:r>
        <w:rPr>
          <w:noProof/>
          <w:lang w:val="en-US"/>
        </w:rPr>
        <w:t xml:space="preserve">Click </w:t>
      </w:r>
      <w:r w:rsidRPr="002F19B8">
        <w:rPr>
          <w:b/>
          <w:noProof/>
          <w:lang w:val="en-US"/>
        </w:rPr>
        <w:t>Save</w:t>
      </w:r>
      <w:r>
        <w:rPr>
          <w:noProof/>
          <w:lang w:val="en-US"/>
        </w:rPr>
        <w:t xml:space="preserve"> button to save the </w:t>
      </w:r>
      <w:r w:rsidR="004012A0">
        <w:t>bank</w:t>
      </w:r>
      <w:r>
        <w:rPr>
          <w:noProof/>
          <w:lang w:val="en-US"/>
        </w:rPr>
        <w:t xml:space="preserve"> details.</w:t>
      </w:r>
    </w:p>
    <w:p w14:paraId="2C49D7D4" w14:textId="77777777" w:rsidR="008F514D" w:rsidRPr="000C0EC9" w:rsidRDefault="008F514D" w:rsidP="001F7791">
      <w:pPr>
        <w:pStyle w:val="NumberedListing"/>
        <w:numPr>
          <w:ilvl w:val="0"/>
          <w:numId w:val="41"/>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27E99C69" w14:textId="77777777" w:rsidR="008F514D" w:rsidRDefault="008F514D" w:rsidP="001F7791">
      <w:pPr>
        <w:pStyle w:val="NumberedListing"/>
        <w:numPr>
          <w:ilvl w:val="0"/>
          <w:numId w:val="41"/>
        </w:numPr>
        <w:rPr>
          <w:lang w:val="en-US"/>
        </w:rPr>
      </w:pPr>
      <w:r>
        <w:rPr>
          <w:lang w:val="en-US"/>
        </w:rPr>
        <w:t xml:space="preserve">Click </w:t>
      </w:r>
      <w:r>
        <w:rPr>
          <w:b/>
          <w:lang w:val="en-US"/>
        </w:rPr>
        <w:t>Reset</w:t>
      </w:r>
      <w:r>
        <w:rPr>
          <w:lang w:val="en-US"/>
        </w:rPr>
        <w:t xml:space="preserve"> button to clear the </w:t>
      </w:r>
      <w:r>
        <w:t>arms</w:t>
      </w:r>
      <w:r>
        <w:rPr>
          <w:lang w:val="en-US"/>
        </w:rPr>
        <w:t xml:space="preserve"> details.</w:t>
      </w:r>
      <w:r w:rsidRPr="00287AB9">
        <w:rPr>
          <w:noProof/>
          <w:lang w:val="en-US"/>
        </w:rPr>
        <w:t xml:space="preserve"> </w:t>
      </w:r>
    </w:p>
    <w:p w14:paraId="48222B0E" w14:textId="77777777" w:rsidR="008F514D" w:rsidRPr="000C0EC9" w:rsidRDefault="008F514D" w:rsidP="001F7791">
      <w:pPr>
        <w:pStyle w:val="NumberedListing"/>
        <w:numPr>
          <w:ilvl w:val="0"/>
          <w:numId w:val="41"/>
        </w:numPr>
        <w:rPr>
          <w:lang w:val="en-US"/>
        </w:rPr>
      </w:pPr>
      <w:r>
        <w:rPr>
          <w:lang w:val="en-US"/>
        </w:rPr>
        <w:t xml:space="preserve">Click </w:t>
      </w:r>
      <w:r>
        <w:rPr>
          <w:b/>
          <w:lang w:val="en-US"/>
        </w:rPr>
        <w:t>Close</w:t>
      </w:r>
      <w:r>
        <w:rPr>
          <w:lang w:val="en-US"/>
        </w:rPr>
        <w:t xml:space="preserve"> button to close the </w:t>
      </w:r>
      <w:r>
        <w:t>arms</w:t>
      </w:r>
      <w:r>
        <w:rPr>
          <w:lang w:val="en-US"/>
        </w:rPr>
        <w:t xml:space="preserve"> details page.</w:t>
      </w:r>
      <w:r w:rsidRPr="00287AB9">
        <w:rPr>
          <w:noProof/>
          <w:lang w:val="en-US"/>
        </w:rPr>
        <w:t xml:space="preserve"> </w:t>
      </w:r>
    </w:p>
    <w:p w14:paraId="550F7C32" w14:textId="67897466" w:rsidR="00F25D2F" w:rsidRDefault="00F25D2F" w:rsidP="005E1BA9">
      <w:pPr>
        <w:pStyle w:val="ProcedureHeading"/>
        <w:ind w:left="0"/>
        <w:rPr>
          <w:lang w:val="en-US"/>
        </w:rPr>
      </w:pPr>
      <w:bookmarkStart w:id="78" w:name="_Toc123813462"/>
      <w:r>
        <w:rPr>
          <w:lang w:val="en-US"/>
        </w:rPr>
        <w:t>Update</w:t>
      </w:r>
      <w:bookmarkEnd w:id="78"/>
      <w:r w:rsidR="00D11BD6">
        <w:rPr>
          <w:lang w:val="en-US"/>
        </w:rPr>
        <w:t xml:space="preserve"> Bank</w:t>
      </w:r>
    </w:p>
    <w:p w14:paraId="4E1C7F80" w14:textId="4A1C7723" w:rsidR="00F25D2F" w:rsidRDefault="00F25D2F" w:rsidP="00D11BD6">
      <w:pPr>
        <w:pStyle w:val="BodyText"/>
        <w:ind w:left="0"/>
        <w:rPr>
          <w:lang w:val="en-US"/>
        </w:rPr>
      </w:pPr>
      <w:r>
        <w:rPr>
          <w:lang w:val="en-US"/>
        </w:rPr>
        <w:t>This functionality allows you to update the arms details.</w:t>
      </w:r>
    </w:p>
    <w:p w14:paraId="09DB0795" w14:textId="28FD57C8" w:rsidR="008F514D" w:rsidRPr="00B616E0" w:rsidRDefault="008F514D" w:rsidP="00D11BD6">
      <w:pPr>
        <w:pStyle w:val="ProcedureHeading"/>
        <w:ind w:left="0"/>
        <w:rPr>
          <w:lang w:val="en-US"/>
        </w:rPr>
      </w:pPr>
      <w:r>
        <w:rPr>
          <w:lang w:val="en-US"/>
        </w:rPr>
        <w:t xml:space="preserve">To update </w:t>
      </w:r>
      <w:r w:rsidR="005E1BA9">
        <w:rPr>
          <w:lang w:val="en-US"/>
        </w:rPr>
        <w:t>a</w:t>
      </w:r>
      <w:r>
        <w:rPr>
          <w:lang w:val="en-US"/>
        </w:rPr>
        <w:t xml:space="preserve"> </w:t>
      </w:r>
      <w:r w:rsidR="00D11BD6">
        <w:rPr>
          <w:lang w:val="en-US"/>
        </w:rPr>
        <w:t>bank</w:t>
      </w:r>
      <w:r>
        <w:rPr>
          <w:lang w:val="en-US"/>
        </w:rPr>
        <w:t xml:space="preserve">: </w:t>
      </w:r>
    </w:p>
    <w:p w14:paraId="557B056D" w14:textId="2B9FDEAA" w:rsidR="008F514D" w:rsidRPr="00D11BD6" w:rsidRDefault="00F25D2F" w:rsidP="001F7791">
      <w:pPr>
        <w:pStyle w:val="NumberedListing"/>
        <w:numPr>
          <w:ilvl w:val="0"/>
          <w:numId w:val="40"/>
        </w:numPr>
        <w:rPr>
          <w:lang w:val="en-US"/>
        </w:rPr>
      </w:pPr>
      <w:r w:rsidRPr="00D11BD6">
        <w:rPr>
          <w:lang w:val="en-US"/>
        </w:rPr>
        <w:t xml:space="preserve">Click </w:t>
      </w:r>
      <w:r w:rsidRPr="00D11BD6">
        <w:rPr>
          <w:b/>
          <w:lang w:val="en-US"/>
        </w:rPr>
        <w:t xml:space="preserve">Code Maintenance </w:t>
      </w:r>
      <w:r w:rsidRPr="00D11BD6">
        <w:rPr>
          <w:lang w:val="en-US"/>
        </w:rPr>
        <w:t xml:space="preserve">&gt;&gt; </w:t>
      </w:r>
      <w:r w:rsidR="00607E8C">
        <w:rPr>
          <w:b/>
          <w:lang w:val="en-US"/>
        </w:rPr>
        <w:t>Bank</w:t>
      </w:r>
      <w:r w:rsidRPr="00D11BD6">
        <w:rPr>
          <w:lang w:val="en-US"/>
        </w:rPr>
        <w:t xml:space="preserve"> </w:t>
      </w:r>
    </w:p>
    <w:p w14:paraId="34320B79" w14:textId="6F82B7EB" w:rsidR="008F514D" w:rsidRPr="00FE37D6" w:rsidRDefault="00F25D2F" w:rsidP="001F7791">
      <w:pPr>
        <w:pStyle w:val="NumberedListing"/>
        <w:numPr>
          <w:ilvl w:val="0"/>
          <w:numId w:val="40"/>
        </w:numPr>
        <w:rPr>
          <w:lang w:val="en-US"/>
        </w:rPr>
      </w:pPr>
      <w:r>
        <w:rPr>
          <w:lang w:val="en-US"/>
        </w:rPr>
        <w:t>Select Code Type ‘Arms’ from the drop-down list</w:t>
      </w:r>
      <w:r w:rsidRPr="00C30D15">
        <w:rPr>
          <w:lang w:val="en-US"/>
        </w:rPr>
        <w:t>.</w:t>
      </w:r>
    </w:p>
    <w:p w14:paraId="7EEEF699" w14:textId="384EC89A" w:rsidR="008F514D" w:rsidRDefault="008F514D" w:rsidP="001F7791">
      <w:pPr>
        <w:pStyle w:val="NumberedListing"/>
        <w:numPr>
          <w:ilvl w:val="0"/>
          <w:numId w:val="40"/>
        </w:numPr>
        <w:rPr>
          <w:lang w:val="en-US"/>
        </w:rPr>
      </w:pPr>
      <w:r>
        <w:rPr>
          <w:lang w:val="en-US"/>
        </w:rPr>
        <w:t xml:space="preserve">Click the </w:t>
      </w:r>
      <w:r>
        <w:rPr>
          <w:noProof/>
          <w:lang w:val="en-SG" w:eastAsia="en-SG"/>
        </w:rPr>
        <w:drawing>
          <wp:inline distT="0" distB="0" distL="0" distR="0" wp14:anchorId="0A19169D" wp14:editId="7F8539EE">
            <wp:extent cx="266667" cy="200000"/>
            <wp:effectExtent l="0" t="0" r="63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arms</w:t>
      </w:r>
      <w:r>
        <w:rPr>
          <w:lang w:val="en-US"/>
        </w:rPr>
        <w:t xml:space="preserve"> details. The following screen will be displayed</w:t>
      </w:r>
      <w:r w:rsidR="00FE37D6">
        <w:rPr>
          <w:lang w:val="en-US"/>
        </w:rPr>
        <w:t>:</w:t>
      </w:r>
    </w:p>
    <w:p w14:paraId="41727EA2" w14:textId="6B1600EB" w:rsidR="00FE37D6" w:rsidRDefault="00FE37D6" w:rsidP="00FE37D6">
      <w:pPr>
        <w:pStyle w:val="NumberedListing"/>
        <w:rPr>
          <w:lang w:val="en-US"/>
        </w:rPr>
      </w:pPr>
      <w:r>
        <w:rPr>
          <w:noProof/>
        </w:rPr>
        <w:drawing>
          <wp:inline distT="0" distB="0" distL="0" distR="0" wp14:anchorId="462E1661" wp14:editId="2C5A9A04">
            <wp:extent cx="5733415" cy="1661795"/>
            <wp:effectExtent l="0" t="0" r="0" b="0"/>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t="3681"/>
                    <a:stretch/>
                  </pic:blipFill>
                  <pic:spPr bwMode="auto">
                    <a:xfrm>
                      <a:off x="0" y="0"/>
                      <a:ext cx="5733415" cy="1661795"/>
                    </a:xfrm>
                    <a:prstGeom prst="rect">
                      <a:avLst/>
                    </a:prstGeom>
                    <a:ln>
                      <a:noFill/>
                    </a:ln>
                    <a:extLst>
                      <a:ext uri="{53640926-AAD7-44D8-BBD7-CCE9431645EC}">
                        <a14:shadowObscured xmlns:a14="http://schemas.microsoft.com/office/drawing/2010/main"/>
                      </a:ext>
                    </a:extLst>
                  </pic:spPr>
                </pic:pic>
              </a:graphicData>
            </a:graphic>
          </wp:inline>
        </w:drawing>
      </w:r>
    </w:p>
    <w:p w14:paraId="3134DA5D" w14:textId="30974CC6" w:rsidR="008F514D" w:rsidRDefault="008F514D" w:rsidP="001F7791">
      <w:pPr>
        <w:pStyle w:val="NumberedListing"/>
        <w:numPr>
          <w:ilvl w:val="0"/>
          <w:numId w:val="40"/>
        </w:numPr>
        <w:rPr>
          <w:lang w:val="en-US"/>
        </w:rPr>
      </w:pPr>
      <w:r>
        <w:rPr>
          <w:lang w:val="en-US"/>
        </w:rPr>
        <w:t xml:space="preserve">Modify the field values and click </w:t>
      </w:r>
      <w:r w:rsidR="00FE37D6">
        <w:rPr>
          <w:noProof/>
          <w:lang w:val="en-US"/>
        </w:rPr>
        <w:drawing>
          <wp:inline distT="0" distB="0" distL="0" distR="0" wp14:anchorId="140E5266" wp14:editId="7B077CD6">
            <wp:extent cx="742950" cy="204203"/>
            <wp:effectExtent l="0" t="0" r="0" b="0"/>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Picture 948"/>
                    <pic:cNvPicPr/>
                  </pic:nvPicPr>
                  <pic:blipFill>
                    <a:blip r:embed="rId33">
                      <a:extLst>
                        <a:ext uri="{28A0092B-C50C-407E-A947-70E740481C1C}">
                          <a14:useLocalDpi xmlns:a14="http://schemas.microsoft.com/office/drawing/2010/main" val="0"/>
                        </a:ext>
                      </a:extLst>
                    </a:blip>
                    <a:stretch>
                      <a:fillRect/>
                    </a:stretch>
                  </pic:blipFill>
                  <pic:spPr>
                    <a:xfrm>
                      <a:off x="0" y="0"/>
                      <a:ext cx="750524" cy="206285"/>
                    </a:xfrm>
                    <a:prstGeom prst="rect">
                      <a:avLst/>
                    </a:prstGeom>
                  </pic:spPr>
                </pic:pic>
              </a:graphicData>
            </a:graphic>
          </wp:inline>
        </w:drawing>
      </w:r>
      <w:r>
        <w:rPr>
          <w:lang w:val="en-US"/>
        </w:rPr>
        <w:t xml:space="preserve"> button. </w:t>
      </w:r>
      <w:r w:rsidR="00FE37D6">
        <w:rPr>
          <w:lang w:val="en-US"/>
        </w:rPr>
        <w:t>The data gets updated.</w:t>
      </w:r>
    </w:p>
    <w:p w14:paraId="6CB5DA59" w14:textId="61F31625" w:rsidR="008F514D" w:rsidRPr="000C0EC9" w:rsidRDefault="008F514D" w:rsidP="001F7791">
      <w:pPr>
        <w:pStyle w:val="NumberedListing"/>
        <w:numPr>
          <w:ilvl w:val="0"/>
          <w:numId w:val="40"/>
        </w:numPr>
        <w:rPr>
          <w:lang w:val="en-US"/>
        </w:rPr>
      </w:pPr>
      <w:r>
        <w:rPr>
          <w:lang w:val="en-US"/>
        </w:rPr>
        <w:t xml:space="preserve">Click </w:t>
      </w:r>
      <w:r>
        <w:rPr>
          <w:b/>
          <w:lang w:val="en-US"/>
        </w:rPr>
        <w:t>Close</w:t>
      </w:r>
      <w:r>
        <w:rPr>
          <w:lang w:val="en-US"/>
        </w:rPr>
        <w:t xml:space="preserve"> button to close the </w:t>
      </w:r>
      <w:r w:rsidR="00FE37D6">
        <w:t xml:space="preserve">bank </w:t>
      </w:r>
      <w:r>
        <w:rPr>
          <w:lang w:val="en-US"/>
        </w:rPr>
        <w:t>details edit page.</w:t>
      </w:r>
      <w:r w:rsidRPr="00287AB9">
        <w:rPr>
          <w:noProof/>
          <w:lang w:val="en-US"/>
        </w:rPr>
        <w:t xml:space="preserve"> </w:t>
      </w:r>
    </w:p>
    <w:p w14:paraId="17868983" w14:textId="2F2DEECF" w:rsidR="008F514D" w:rsidRDefault="008F514D" w:rsidP="00F25D2F">
      <w:pPr>
        <w:rPr>
          <w:lang w:val="en-US"/>
        </w:rPr>
      </w:pPr>
    </w:p>
    <w:p w14:paraId="102F46E1" w14:textId="00BEEAC0" w:rsidR="00607E8C" w:rsidRDefault="00607E8C" w:rsidP="00F25D2F">
      <w:pPr>
        <w:rPr>
          <w:lang w:val="en-US"/>
        </w:rPr>
      </w:pPr>
    </w:p>
    <w:p w14:paraId="37408664" w14:textId="41707E79" w:rsidR="00607E8C" w:rsidRDefault="00607E8C" w:rsidP="00F25D2F">
      <w:pPr>
        <w:rPr>
          <w:lang w:val="en-US"/>
        </w:rPr>
      </w:pPr>
    </w:p>
    <w:p w14:paraId="13B0CC97" w14:textId="00A56E2A" w:rsidR="00607E8C" w:rsidRDefault="00607E8C" w:rsidP="00F25D2F">
      <w:pPr>
        <w:rPr>
          <w:lang w:val="en-US"/>
        </w:rPr>
      </w:pPr>
    </w:p>
    <w:p w14:paraId="657FE24D" w14:textId="761981C8" w:rsidR="00607E8C" w:rsidRDefault="00607E8C" w:rsidP="00F25D2F">
      <w:pPr>
        <w:rPr>
          <w:lang w:val="en-US"/>
        </w:rPr>
      </w:pPr>
    </w:p>
    <w:p w14:paraId="4B94CAD8" w14:textId="26369D9B" w:rsidR="00607E8C" w:rsidRDefault="00607E8C" w:rsidP="00F25D2F">
      <w:pPr>
        <w:rPr>
          <w:lang w:val="en-US"/>
        </w:rPr>
      </w:pPr>
    </w:p>
    <w:p w14:paraId="184914AF" w14:textId="46AB3B17" w:rsidR="00607E8C" w:rsidRDefault="00607E8C" w:rsidP="00F25D2F">
      <w:pPr>
        <w:rPr>
          <w:lang w:val="en-US"/>
        </w:rPr>
      </w:pPr>
    </w:p>
    <w:p w14:paraId="3206C011" w14:textId="4803166E" w:rsidR="00607E8C" w:rsidRDefault="00607E8C" w:rsidP="00F25D2F">
      <w:pPr>
        <w:rPr>
          <w:lang w:val="en-US"/>
        </w:rPr>
      </w:pPr>
    </w:p>
    <w:p w14:paraId="39805407" w14:textId="0B2450C3" w:rsidR="00607E8C" w:rsidRDefault="00607E8C" w:rsidP="00F25D2F">
      <w:pPr>
        <w:rPr>
          <w:lang w:val="en-US"/>
        </w:rPr>
      </w:pPr>
    </w:p>
    <w:p w14:paraId="0B3AEF82" w14:textId="6F02F736" w:rsidR="00607E8C" w:rsidRDefault="00607E8C" w:rsidP="00F25D2F">
      <w:pPr>
        <w:rPr>
          <w:lang w:val="en-US"/>
        </w:rPr>
      </w:pPr>
    </w:p>
    <w:p w14:paraId="5FD2BA2B" w14:textId="323CDEA9" w:rsidR="00607E8C" w:rsidRDefault="00607E8C" w:rsidP="00F25D2F">
      <w:pPr>
        <w:rPr>
          <w:lang w:val="en-US"/>
        </w:rPr>
      </w:pPr>
    </w:p>
    <w:p w14:paraId="6436C778" w14:textId="248F2AC6" w:rsidR="00607E8C" w:rsidRDefault="00607E8C" w:rsidP="00F25D2F">
      <w:pPr>
        <w:rPr>
          <w:lang w:val="en-US"/>
        </w:rPr>
      </w:pPr>
    </w:p>
    <w:p w14:paraId="2368C227" w14:textId="04ED0BF1" w:rsidR="00607E8C" w:rsidRDefault="00607E8C" w:rsidP="00F25D2F">
      <w:pPr>
        <w:rPr>
          <w:lang w:val="en-US"/>
        </w:rPr>
      </w:pPr>
    </w:p>
    <w:p w14:paraId="14EFD1C1" w14:textId="4F4E8B3D" w:rsidR="00607E8C" w:rsidRDefault="00607E8C" w:rsidP="00F25D2F">
      <w:pPr>
        <w:rPr>
          <w:lang w:val="en-US"/>
        </w:rPr>
      </w:pPr>
    </w:p>
    <w:p w14:paraId="134090DC" w14:textId="2F01F867" w:rsidR="00607E8C" w:rsidRDefault="00607E8C" w:rsidP="00F25D2F">
      <w:pPr>
        <w:rPr>
          <w:lang w:val="en-US"/>
        </w:rPr>
      </w:pPr>
    </w:p>
    <w:p w14:paraId="79A34EE5" w14:textId="0916B256" w:rsidR="00607E8C" w:rsidRDefault="00607E8C" w:rsidP="00F25D2F">
      <w:pPr>
        <w:rPr>
          <w:lang w:val="en-US"/>
        </w:rPr>
      </w:pPr>
    </w:p>
    <w:p w14:paraId="46C44C8E" w14:textId="77777777" w:rsidR="00607E8C" w:rsidRDefault="00607E8C" w:rsidP="00F25D2F">
      <w:pPr>
        <w:rPr>
          <w:lang w:val="en-US"/>
        </w:rPr>
      </w:pPr>
    </w:p>
    <w:p w14:paraId="3AFFB27A" w14:textId="550D8220" w:rsidR="008F514D" w:rsidRDefault="006F28B5" w:rsidP="005E1BA9">
      <w:pPr>
        <w:pStyle w:val="Heading1CL"/>
        <w:spacing w:before="0"/>
        <w:ind w:left="0"/>
      </w:pPr>
      <w:bookmarkStart w:id="79" w:name="_Toc129608405"/>
      <w:r w:rsidRPr="005E1BA9">
        <w:rPr>
          <w:sz w:val="32"/>
          <w:szCs w:val="28"/>
        </w:rPr>
        <w:lastRenderedPageBreak/>
        <w:t>Branch</w:t>
      </w:r>
      <w:bookmarkEnd w:id="79"/>
    </w:p>
    <w:p w14:paraId="7E6ECE2E" w14:textId="51BCFE2B" w:rsidR="008F514D" w:rsidRDefault="008F514D" w:rsidP="005E1BA9">
      <w:pPr>
        <w:pStyle w:val="BodyText"/>
        <w:ind w:left="0"/>
        <w:rPr>
          <w:lang w:val="en-US"/>
        </w:rPr>
      </w:pPr>
      <w:r>
        <w:rPr>
          <w:lang w:val="en-US"/>
        </w:rPr>
        <w:t xml:space="preserve">The System Administrator creates and updates the </w:t>
      </w:r>
      <w:r w:rsidR="005E1BA9">
        <w:rPr>
          <w:lang w:val="en-US"/>
        </w:rPr>
        <w:t>Branch</w:t>
      </w:r>
      <w:r>
        <w:rPr>
          <w:lang w:val="en-US"/>
        </w:rPr>
        <w:t>.</w:t>
      </w:r>
    </w:p>
    <w:p w14:paraId="7BE8AF12" w14:textId="77777777" w:rsidR="008F514D" w:rsidRPr="00B616E0" w:rsidRDefault="008F514D" w:rsidP="005E1BA9">
      <w:pPr>
        <w:pStyle w:val="ProcedureHeading"/>
        <w:ind w:left="0"/>
        <w:rPr>
          <w:lang w:val="en-US"/>
        </w:rPr>
      </w:pPr>
      <w:r>
        <w:rPr>
          <w:lang w:val="en-US"/>
        </w:rPr>
        <w:t xml:space="preserve">To create a Bank: </w:t>
      </w:r>
    </w:p>
    <w:p w14:paraId="2DCA9AF4" w14:textId="0CCAFBC1" w:rsidR="001C1BF6" w:rsidRDefault="001C1BF6" w:rsidP="001F7791">
      <w:pPr>
        <w:pStyle w:val="NumberedListing"/>
        <w:numPr>
          <w:ilvl w:val="0"/>
          <w:numId w:val="42"/>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4C07BA">
        <w:rPr>
          <w:b/>
          <w:lang w:val="en-US"/>
        </w:rPr>
        <w:t>Branch</w:t>
      </w:r>
      <w:r>
        <w:rPr>
          <w:lang w:val="en-US"/>
        </w:rPr>
        <w:t>. The subsequent screen will be displayed</w:t>
      </w:r>
      <w:r w:rsidR="005E1BA9">
        <w:rPr>
          <w:lang w:val="en-US"/>
        </w:rPr>
        <w:t>:</w:t>
      </w:r>
    </w:p>
    <w:p w14:paraId="77394638" w14:textId="09B48B61" w:rsidR="005E1BA9" w:rsidRDefault="005E1BA9" w:rsidP="005E1BA9">
      <w:pPr>
        <w:pStyle w:val="NumberedListing"/>
        <w:rPr>
          <w:lang w:val="en-US"/>
        </w:rPr>
      </w:pPr>
      <w:r>
        <w:rPr>
          <w:noProof/>
        </w:rPr>
        <w:drawing>
          <wp:inline distT="0" distB="0" distL="0" distR="0" wp14:anchorId="6E53BBC9" wp14:editId="0EC8DB50">
            <wp:extent cx="5733415" cy="1879600"/>
            <wp:effectExtent l="0" t="0" r="0" b="0"/>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t="14963" b="26758"/>
                    <a:stretch/>
                  </pic:blipFill>
                  <pic:spPr bwMode="auto">
                    <a:xfrm>
                      <a:off x="0" y="0"/>
                      <a:ext cx="5733415" cy="1879600"/>
                    </a:xfrm>
                    <a:prstGeom prst="rect">
                      <a:avLst/>
                    </a:prstGeom>
                    <a:ln>
                      <a:noFill/>
                    </a:ln>
                    <a:extLst>
                      <a:ext uri="{53640926-AAD7-44D8-BBD7-CCE9431645EC}">
                        <a14:shadowObscured xmlns:a14="http://schemas.microsoft.com/office/drawing/2010/main"/>
                      </a:ext>
                    </a:extLst>
                  </pic:spPr>
                </pic:pic>
              </a:graphicData>
            </a:graphic>
          </wp:inline>
        </w:drawing>
      </w:r>
    </w:p>
    <w:p w14:paraId="68B195D2" w14:textId="321676A6" w:rsidR="008F514D" w:rsidRDefault="008F514D" w:rsidP="00C4533E">
      <w:pPr>
        <w:pStyle w:val="Screenshot"/>
        <w:rPr>
          <w:lang w:val="en-US"/>
        </w:rPr>
      </w:pPr>
    </w:p>
    <w:p w14:paraId="021DEEC4" w14:textId="6E7246B9" w:rsidR="001C1BF6" w:rsidRDefault="001C1BF6" w:rsidP="001F7791">
      <w:pPr>
        <w:pStyle w:val="NumberedListing"/>
        <w:numPr>
          <w:ilvl w:val="0"/>
          <w:numId w:val="42"/>
        </w:numPr>
        <w:rPr>
          <w:lang w:val="en-US"/>
        </w:rPr>
      </w:pPr>
      <w:r>
        <w:rPr>
          <w:lang w:val="en-US"/>
        </w:rPr>
        <w:t>Select Code Type ‘</w:t>
      </w:r>
      <w:r w:rsidR="003949ED">
        <w:rPr>
          <w:lang w:val="en-US"/>
        </w:rPr>
        <w:t>Branch’</w:t>
      </w:r>
      <w:r>
        <w:rPr>
          <w:lang w:val="en-US"/>
        </w:rPr>
        <w:t xml:space="preserve"> from the drop-down list</w:t>
      </w:r>
      <w:r w:rsidR="00E87D13">
        <w:rPr>
          <w:lang w:val="en-US"/>
        </w:rPr>
        <w:t>:</w:t>
      </w:r>
    </w:p>
    <w:p w14:paraId="311006BE" w14:textId="286E49E6" w:rsidR="00E87D13" w:rsidRDefault="00E87D13" w:rsidP="00E87D13">
      <w:pPr>
        <w:pStyle w:val="NumberedListing"/>
        <w:rPr>
          <w:lang w:val="en-US"/>
        </w:rPr>
      </w:pPr>
      <w:r>
        <w:rPr>
          <w:noProof/>
        </w:rPr>
        <w:drawing>
          <wp:inline distT="0" distB="0" distL="0" distR="0" wp14:anchorId="2A15D45F" wp14:editId="2037C874">
            <wp:extent cx="5733415" cy="1917700"/>
            <wp:effectExtent l="0" t="0" r="0" b="0"/>
            <wp:docPr id="950" name="Picture 95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Picture 950" descr="Table&#10;&#10;Description automatically generated"/>
                    <pic:cNvPicPr/>
                  </pic:nvPicPr>
                  <pic:blipFill>
                    <a:blip r:embed="rId119"/>
                    <a:stretch>
                      <a:fillRect/>
                    </a:stretch>
                  </pic:blipFill>
                  <pic:spPr>
                    <a:xfrm>
                      <a:off x="0" y="0"/>
                      <a:ext cx="5733415" cy="1917700"/>
                    </a:xfrm>
                    <a:prstGeom prst="rect">
                      <a:avLst/>
                    </a:prstGeom>
                  </pic:spPr>
                </pic:pic>
              </a:graphicData>
            </a:graphic>
          </wp:inline>
        </w:drawing>
      </w:r>
    </w:p>
    <w:p w14:paraId="22CA6BB4" w14:textId="1BBC5CA7" w:rsidR="008F514D" w:rsidRDefault="008F514D" w:rsidP="001F7791">
      <w:pPr>
        <w:pStyle w:val="NumberedListing"/>
        <w:numPr>
          <w:ilvl w:val="0"/>
          <w:numId w:val="42"/>
        </w:numPr>
        <w:rPr>
          <w:lang w:val="en-US"/>
        </w:rPr>
      </w:pPr>
      <w:r>
        <w:rPr>
          <w:lang w:val="en-US"/>
        </w:rPr>
        <w:t xml:space="preserve">Click </w:t>
      </w:r>
      <w:r w:rsidR="00E87D13">
        <w:rPr>
          <w:noProof/>
          <w:lang w:val="en-US"/>
        </w:rPr>
        <w:drawing>
          <wp:inline distT="0" distB="0" distL="0" distR="0" wp14:anchorId="4A41684E" wp14:editId="44FB8CC6">
            <wp:extent cx="215900" cy="222250"/>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w:t>
      </w:r>
      <w:r w:rsidR="004C07BA">
        <w:rPr>
          <w:lang w:val="en-US"/>
        </w:rPr>
        <w:t>Branch</w:t>
      </w:r>
      <w:r>
        <w:rPr>
          <w:lang w:val="en-US"/>
        </w:rPr>
        <w:t xml:space="preserve"> Code.</w:t>
      </w:r>
      <w:r>
        <w:rPr>
          <w:lang w:val="en-US"/>
        </w:rPr>
        <w:tab/>
      </w:r>
    </w:p>
    <w:p w14:paraId="56631199" w14:textId="62742F44" w:rsidR="003F5DAB" w:rsidRDefault="003F5DAB" w:rsidP="003F5DAB">
      <w:pPr>
        <w:pStyle w:val="NumberedListing"/>
        <w:rPr>
          <w:lang w:val="en-US"/>
        </w:rPr>
      </w:pPr>
      <w:r>
        <w:rPr>
          <w:noProof/>
        </w:rPr>
        <w:drawing>
          <wp:inline distT="0" distB="0" distL="0" distR="0" wp14:anchorId="1E462FFA" wp14:editId="2824B828">
            <wp:extent cx="5733415" cy="1723390"/>
            <wp:effectExtent l="0" t="0" r="0" b="0"/>
            <wp:docPr id="952" name="Picture 9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Picture 952" descr="Graphical user interface, application&#10;&#10;Description automatically generated"/>
                    <pic:cNvPicPr/>
                  </pic:nvPicPr>
                  <pic:blipFill>
                    <a:blip r:embed="rId120"/>
                    <a:stretch>
                      <a:fillRect/>
                    </a:stretch>
                  </pic:blipFill>
                  <pic:spPr>
                    <a:xfrm>
                      <a:off x="0" y="0"/>
                      <a:ext cx="5733415" cy="1723390"/>
                    </a:xfrm>
                    <a:prstGeom prst="rect">
                      <a:avLst/>
                    </a:prstGeom>
                  </pic:spPr>
                </pic:pic>
              </a:graphicData>
            </a:graphic>
          </wp:inline>
        </w:drawing>
      </w:r>
    </w:p>
    <w:p w14:paraId="4A66CAD4" w14:textId="5AF9E977" w:rsidR="008F514D" w:rsidRDefault="008F514D" w:rsidP="001F7791">
      <w:pPr>
        <w:pStyle w:val="NumberedListing"/>
        <w:numPr>
          <w:ilvl w:val="0"/>
          <w:numId w:val="42"/>
        </w:numPr>
        <w:rPr>
          <w:lang w:val="en-US"/>
        </w:rPr>
      </w:pPr>
      <w:r>
        <w:rPr>
          <w:lang w:val="en-US"/>
        </w:rPr>
        <w:t>Enter information in the B</w:t>
      </w:r>
      <w:r w:rsidR="003F5DAB">
        <w:rPr>
          <w:lang w:val="en-US"/>
        </w:rPr>
        <w:t xml:space="preserve">ranch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2F2FB11F" w14:textId="77777777" w:rsidTr="008F514D">
        <w:trPr>
          <w:cantSplit/>
          <w:tblHeader/>
          <w:jc w:val="center"/>
        </w:trPr>
        <w:tc>
          <w:tcPr>
            <w:tcW w:w="2843" w:type="dxa"/>
            <w:shd w:val="clear" w:color="auto" w:fill="BFBFBF" w:themeFill="background1" w:themeFillShade="BF"/>
          </w:tcPr>
          <w:p w14:paraId="64800413" w14:textId="77777777" w:rsidR="008F514D" w:rsidRPr="0013748C" w:rsidRDefault="008F514D" w:rsidP="003F5DAB">
            <w:pPr>
              <w:pStyle w:val="TableHeading"/>
              <w:spacing w:before="0" w:after="0"/>
            </w:pPr>
            <w:r w:rsidRPr="0013748C">
              <w:t>Field/Button description</w:t>
            </w:r>
          </w:p>
        </w:tc>
        <w:tc>
          <w:tcPr>
            <w:tcW w:w="5137" w:type="dxa"/>
            <w:shd w:val="clear" w:color="auto" w:fill="BFBFBF" w:themeFill="background1" w:themeFillShade="BF"/>
          </w:tcPr>
          <w:p w14:paraId="1E293DAC" w14:textId="77777777" w:rsidR="008F514D" w:rsidRPr="0013748C" w:rsidRDefault="008F514D" w:rsidP="003F5DAB">
            <w:pPr>
              <w:pStyle w:val="TableHeading"/>
              <w:spacing w:before="0" w:after="0"/>
            </w:pPr>
            <w:r w:rsidRPr="0013748C">
              <w:t>Action/Input Required</w:t>
            </w:r>
          </w:p>
        </w:tc>
      </w:tr>
      <w:tr w:rsidR="008F514D" w:rsidRPr="0013748C" w14:paraId="4184D0BA" w14:textId="77777777" w:rsidTr="008F514D">
        <w:trPr>
          <w:cantSplit/>
          <w:jc w:val="center"/>
        </w:trPr>
        <w:tc>
          <w:tcPr>
            <w:tcW w:w="2843" w:type="dxa"/>
          </w:tcPr>
          <w:p w14:paraId="53AAD098" w14:textId="77777777" w:rsidR="008F514D" w:rsidRDefault="008F514D" w:rsidP="003F5DAB">
            <w:pPr>
              <w:pStyle w:val="Tablefieldindent2"/>
              <w:spacing w:before="0" w:after="0"/>
              <w:ind w:left="0"/>
            </w:pPr>
            <w:r>
              <w:rPr>
                <w:lang w:val="en-US"/>
              </w:rPr>
              <w:t>Code</w:t>
            </w:r>
          </w:p>
        </w:tc>
        <w:tc>
          <w:tcPr>
            <w:tcW w:w="5137" w:type="dxa"/>
          </w:tcPr>
          <w:p w14:paraId="5B114B5B" w14:textId="77777777" w:rsidR="008F514D" w:rsidRDefault="008F514D" w:rsidP="003F5DAB">
            <w:pPr>
              <w:pStyle w:val="TableText"/>
              <w:keepNext/>
              <w:spacing w:before="0" w:after="0"/>
            </w:pPr>
            <w:r>
              <w:t>Enter the code of the bank.</w:t>
            </w:r>
          </w:p>
        </w:tc>
      </w:tr>
      <w:tr w:rsidR="008F514D" w:rsidRPr="0013748C" w14:paraId="0C01AF77" w14:textId="77777777" w:rsidTr="008F514D">
        <w:trPr>
          <w:cantSplit/>
          <w:jc w:val="center"/>
        </w:trPr>
        <w:tc>
          <w:tcPr>
            <w:tcW w:w="2843" w:type="dxa"/>
          </w:tcPr>
          <w:p w14:paraId="1F485447" w14:textId="1F50163F" w:rsidR="008F514D" w:rsidRPr="0013748C" w:rsidRDefault="008F514D" w:rsidP="003F5DAB">
            <w:pPr>
              <w:pStyle w:val="Tablefieldindent2"/>
              <w:spacing w:before="0" w:after="0"/>
              <w:ind w:left="0"/>
            </w:pPr>
            <w:r>
              <w:rPr>
                <w:lang w:val="en-US"/>
              </w:rPr>
              <w:lastRenderedPageBreak/>
              <w:t>Description</w:t>
            </w:r>
            <w:r w:rsidR="003F5DAB">
              <w:rPr>
                <w:lang w:val="en-US"/>
              </w:rPr>
              <w:t xml:space="preserve"> </w:t>
            </w:r>
            <w:r>
              <w:rPr>
                <w:lang w:val="en-US"/>
              </w:rPr>
              <w:t>(English)</w:t>
            </w:r>
          </w:p>
        </w:tc>
        <w:tc>
          <w:tcPr>
            <w:tcW w:w="5137" w:type="dxa"/>
          </w:tcPr>
          <w:p w14:paraId="34D5E011" w14:textId="77777777" w:rsidR="008F514D" w:rsidRPr="0013748C" w:rsidRDefault="008F514D" w:rsidP="003F5DAB">
            <w:pPr>
              <w:pStyle w:val="TableText"/>
              <w:keepNext/>
              <w:spacing w:before="0" w:after="0"/>
            </w:pPr>
            <w:r w:rsidRPr="00610949">
              <w:rPr>
                <w:lang w:val="en-US"/>
              </w:rPr>
              <w:t xml:space="preserve">Enter the </w:t>
            </w:r>
            <w:r>
              <w:rPr>
                <w:lang w:val="en-US"/>
              </w:rPr>
              <w:t xml:space="preserve">description of the </w:t>
            </w:r>
            <w:r>
              <w:t>bank</w:t>
            </w:r>
            <w:r>
              <w:rPr>
                <w:lang w:val="en-US"/>
              </w:rPr>
              <w:t>.</w:t>
            </w:r>
          </w:p>
        </w:tc>
      </w:tr>
      <w:tr w:rsidR="008F514D" w:rsidRPr="0013748C" w14:paraId="797AECA4" w14:textId="77777777" w:rsidTr="008F514D">
        <w:trPr>
          <w:cantSplit/>
          <w:jc w:val="center"/>
        </w:trPr>
        <w:tc>
          <w:tcPr>
            <w:tcW w:w="2843" w:type="dxa"/>
          </w:tcPr>
          <w:p w14:paraId="37B5200E" w14:textId="5E72292E" w:rsidR="008F514D" w:rsidRPr="00610949" w:rsidRDefault="008F514D" w:rsidP="003F5DAB">
            <w:pPr>
              <w:pStyle w:val="Tablefieldindent2"/>
              <w:spacing w:before="0" w:after="0"/>
              <w:ind w:left="0"/>
              <w:rPr>
                <w:lang w:val="en-US"/>
              </w:rPr>
            </w:pPr>
            <w:r>
              <w:rPr>
                <w:lang w:val="en-US"/>
              </w:rPr>
              <w:t>Description</w:t>
            </w:r>
            <w:r w:rsidR="003F5DAB">
              <w:rPr>
                <w:lang w:val="en-US"/>
              </w:rPr>
              <w:t xml:space="preserve"> </w:t>
            </w:r>
            <w:r>
              <w:rPr>
                <w:lang w:val="en-US"/>
              </w:rPr>
              <w:t>(Other)</w:t>
            </w:r>
          </w:p>
        </w:tc>
        <w:tc>
          <w:tcPr>
            <w:tcW w:w="5137" w:type="dxa"/>
          </w:tcPr>
          <w:p w14:paraId="3A9B78ED" w14:textId="77777777" w:rsidR="008F514D" w:rsidRPr="00610949" w:rsidRDefault="008F514D" w:rsidP="003F5DAB">
            <w:pPr>
              <w:pStyle w:val="TableText"/>
              <w:keepNext/>
              <w:spacing w:before="0" w:after="0"/>
              <w:rPr>
                <w:lang w:val="en-US"/>
              </w:rPr>
            </w:pPr>
            <w:r>
              <w:rPr>
                <w:lang w:val="en-US"/>
              </w:rPr>
              <w:t xml:space="preserve">Enter other descriptions of the </w:t>
            </w:r>
            <w:r>
              <w:t>bank</w:t>
            </w:r>
            <w:r>
              <w:rPr>
                <w:lang w:val="en-US"/>
              </w:rPr>
              <w:t>.</w:t>
            </w:r>
          </w:p>
        </w:tc>
      </w:tr>
      <w:tr w:rsidR="003F5DAB" w:rsidRPr="0013748C" w14:paraId="23A9779A" w14:textId="77777777" w:rsidTr="008F514D">
        <w:trPr>
          <w:cantSplit/>
          <w:jc w:val="center"/>
        </w:trPr>
        <w:tc>
          <w:tcPr>
            <w:tcW w:w="2843" w:type="dxa"/>
          </w:tcPr>
          <w:p w14:paraId="23EA40DB" w14:textId="22B05A8E" w:rsidR="003F5DAB" w:rsidRDefault="003F5DAB" w:rsidP="003F5DAB">
            <w:pPr>
              <w:pStyle w:val="Tablefieldindent2"/>
              <w:spacing w:before="0" w:after="0"/>
              <w:ind w:left="0"/>
              <w:rPr>
                <w:lang w:val="en-US"/>
              </w:rPr>
            </w:pPr>
            <w:r>
              <w:rPr>
                <w:lang w:val="en-US"/>
              </w:rPr>
              <w:t>Address (English)</w:t>
            </w:r>
          </w:p>
        </w:tc>
        <w:tc>
          <w:tcPr>
            <w:tcW w:w="5137" w:type="dxa"/>
          </w:tcPr>
          <w:p w14:paraId="6CC6DA16" w14:textId="77777777" w:rsidR="003F5DAB" w:rsidRDefault="003F5DAB" w:rsidP="003F5DAB">
            <w:pPr>
              <w:pStyle w:val="TableText"/>
              <w:keepNext/>
              <w:spacing w:before="0" w:after="0"/>
              <w:rPr>
                <w:lang w:val="en-US"/>
              </w:rPr>
            </w:pPr>
          </w:p>
        </w:tc>
      </w:tr>
      <w:tr w:rsidR="003F5DAB" w:rsidRPr="0013748C" w14:paraId="756858E5" w14:textId="77777777" w:rsidTr="008F514D">
        <w:trPr>
          <w:cantSplit/>
          <w:jc w:val="center"/>
        </w:trPr>
        <w:tc>
          <w:tcPr>
            <w:tcW w:w="2843" w:type="dxa"/>
          </w:tcPr>
          <w:p w14:paraId="1A549AA0" w14:textId="018BCA51" w:rsidR="003F5DAB" w:rsidRDefault="003F5DAB" w:rsidP="003F5DAB">
            <w:pPr>
              <w:pStyle w:val="Tablefieldindent2"/>
              <w:spacing w:before="0" w:after="0"/>
              <w:ind w:left="0"/>
              <w:rPr>
                <w:lang w:val="en-US"/>
              </w:rPr>
            </w:pPr>
            <w:r>
              <w:rPr>
                <w:lang w:val="en-US"/>
              </w:rPr>
              <w:t>Address (Other)</w:t>
            </w:r>
          </w:p>
        </w:tc>
        <w:tc>
          <w:tcPr>
            <w:tcW w:w="5137" w:type="dxa"/>
          </w:tcPr>
          <w:p w14:paraId="3ABCBB40" w14:textId="77777777" w:rsidR="003F5DAB" w:rsidRDefault="003F5DAB" w:rsidP="003F5DAB">
            <w:pPr>
              <w:pStyle w:val="TableText"/>
              <w:keepNext/>
              <w:spacing w:before="0" w:after="0"/>
              <w:rPr>
                <w:lang w:val="en-US"/>
              </w:rPr>
            </w:pPr>
          </w:p>
        </w:tc>
      </w:tr>
      <w:tr w:rsidR="003F5DAB" w:rsidRPr="0013748C" w14:paraId="3C6F57AF" w14:textId="77777777" w:rsidTr="008F514D">
        <w:trPr>
          <w:cantSplit/>
          <w:jc w:val="center"/>
        </w:trPr>
        <w:tc>
          <w:tcPr>
            <w:tcW w:w="2843" w:type="dxa"/>
          </w:tcPr>
          <w:p w14:paraId="36A5C053" w14:textId="25758F13" w:rsidR="003F5DAB" w:rsidRDefault="003F5DAB" w:rsidP="003F5DAB">
            <w:pPr>
              <w:pStyle w:val="Tablefieldindent2"/>
              <w:spacing w:before="0" w:after="0"/>
              <w:ind w:left="0"/>
              <w:rPr>
                <w:lang w:val="en-US"/>
              </w:rPr>
            </w:pPr>
            <w:r>
              <w:rPr>
                <w:lang w:val="en-US"/>
              </w:rPr>
              <w:t>Bank</w:t>
            </w:r>
          </w:p>
        </w:tc>
        <w:tc>
          <w:tcPr>
            <w:tcW w:w="5137" w:type="dxa"/>
          </w:tcPr>
          <w:p w14:paraId="0FD012D6" w14:textId="77777777" w:rsidR="003F5DAB" w:rsidRDefault="003F5DAB" w:rsidP="003F5DAB">
            <w:pPr>
              <w:pStyle w:val="TableText"/>
              <w:keepNext/>
              <w:spacing w:before="0" w:after="0"/>
              <w:rPr>
                <w:lang w:val="en-US"/>
              </w:rPr>
            </w:pPr>
          </w:p>
        </w:tc>
      </w:tr>
      <w:tr w:rsidR="003F5DAB" w:rsidRPr="0013748C" w14:paraId="13C8F447" w14:textId="77777777" w:rsidTr="008F514D">
        <w:trPr>
          <w:cantSplit/>
          <w:jc w:val="center"/>
        </w:trPr>
        <w:tc>
          <w:tcPr>
            <w:tcW w:w="2843" w:type="dxa"/>
          </w:tcPr>
          <w:p w14:paraId="5A14EE9B" w14:textId="130B26F5" w:rsidR="003F5DAB" w:rsidRDefault="003F5DAB" w:rsidP="003F5DAB">
            <w:pPr>
              <w:pStyle w:val="Tablefieldindent2"/>
              <w:spacing w:before="0" w:after="0"/>
              <w:ind w:left="0"/>
              <w:rPr>
                <w:lang w:val="en-US"/>
              </w:rPr>
            </w:pPr>
            <w:r>
              <w:rPr>
                <w:lang w:val="en-US"/>
              </w:rPr>
              <w:t>Reference Code</w:t>
            </w:r>
          </w:p>
        </w:tc>
        <w:tc>
          <w:tcPr>
            <w:tcW w:w="5137" w:type="dxa"/>
          </w:tcPr>
          <w:p w14:paraId="7012941C" w14:textId="77777777" w:rsidR="003F5DAB" w:rsidRDefault="003F5DAB" w:rsidP="003F5DAB">
            <w:pPr>
              <w:pStyle w:val="TableText"/>
              <w:keepNext/>
              <w:spacing w:before="0" w:after="0"/>
              <w:rPr>
                <w:lang w:val="en-US"/>
              </w:rPr>
            </w:pPr>
          </w:p>
        </w:tc>
      </w:tr>
      <w:tr w:rsidR="008F514D" w:rsidRPr="0013748C" w14:paraId="21966FF7" w14:textId="77777777" w:rsidTr="008F514D">
        <w:trPr>
          <w:cantSplit/>
          <w:jc w:val="center"/>
        </w:trPr>
        <w:tc>
          <w:tcPr>
            <w:tcW w:w="2843" w:type="dxa"/>
          </w:tcPr>
          <w:p w14:paraId="7BD559E4" w14:textId="77777777" w:rsidR="008F514D" w:rsidRDefault="008F514D" w:rsidP="003F5DAB">
            <w:pPr>
              <w:pStyle w:val="Tablefieldindent2"/>
              <w:spacing w:before="0" w:after="0"/>
              <w:ind w:left="0"/>
              <w:rPr>
                <w:lang w:val="en-US"/>
              </w:rPr>
            </w:pPr>
            <w:r>
              <w:rPr>
                <w:lang w:val="en-US"/>
              </w:rPr>
              <w:t>Active</w:t>
            </w:r>
          </w:p>
        </w:tc>
        <w:tc>
          <w:tcPr>
            <w:tcW w:w="5137" w:type="dxa"/>
          </w:tcPr>
          <w:p w14:paraId="42E68C05" w14:textId="77777777" w:rsidR="008F514D" w:rsidRDefault="008F514D" w:rsidP="003F5DAB">
            <w:pPr>
              <w:pStyle w:val="TableText"/>
              <w:keepNext/>
              <w:spacing w:before="0" w:after="0"/>
              <w:rPr>
                <w:lang w:val="en-US"/>
              </w:rPr>
            </w:pPr>
            <w:r>
              <w:rPr>
                <w:lang w:val="en-US"/>
              </w:rPr>
              <w:t xml:space="preserve">Check Active to activate the </w:t>
            </w:r>
            <w:r>
              <w:t>bank</w:t>
            </w:r>
            <w:r>
              <w:rPr>
                <w:lang w:val="en-US"/>
              </w:rPr>
              <w:t xml:space="preserve"> code.</w:t>
            </w:r>
          </w:p>
        </w:tc>
      </w:tr>
    </w:tbl>
    <w:p w14:paraId="23520989" w14:textId="77777777" w:rsidR="008F514D" w:rsidRPr="00EA5323" w:rsidRDefault="008F514D" w:rsidP="008F514D">
      <w:pPr>
        <w:pStyle w:val="Caption"/>
      </w:pPr>
    </w:p>
    <w:p w14:paraId="66C104CF" w14:textId="2DC2CD0B" w:rsidR="008F514D" w:rsidRPr="00AF48D4" w:rsidRDefault="008F514D" w:rsidP="001F7791">
      <w:pPr>
        <w:pStyle w:val="NumberedListing"/>
        <w:numPr>
          <w:ilvl w:val="0"/>
          <w:numId w:val="42"/>
        </w:numPr>
        <w:rPr>
          <w:lang w:val="en-US"/>
        </w:rPr>
      </w:pPr>
      <w:r>
        <w:rPr>
          <w:noProof/>
          <w:lang w:val="en-US"/>
        </w:rPr>
        <w:t xml:space="preserve">Click </w:t>
      </w:r>
      <w:r w:rsidRPr="002F19B8">
        <w:rPr>
          <w:b/>
          <w:noProof/>
          <w:lang w:val="en-US"/>
        </w:rPr>
        <w:t>Save</w:t>
      </w:r>
      <w:r>
        <w:rPr>
          <w:noProof/>
          <w:lang w:val="en-US"/>
        </w:rPr>
        <w:t xml:space="preserve"> button to save the </w:t>
      </w:r>
      <w:r>
        <w:t>bank</w:t>
      </w:r>
      <w:r>
        <w:rPr>
          <w:noProof/>
          <w:lang w:val="en-US"/>
        </w:rPr>
        <w:t xml:space="preserve"> details.</w:t>
      </w:r>
    </w:p>
    <w:p w14:paraId="293BF9EA" w14:textId="77777777" w:rsidR="008F514D" w:rsidRPr="000C0EC9" w:rsidRDefault="008F514D" w:rsidP="001F7791">
      <w:pPr>
        <w:pStyle w:val="NumberedListing"/>
        <w:numPr>
          <w:ilvl w:val="0"/>
          <w:numId w:val="42"/>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7CEF5607" w14:textId="77777777" w:rsidR="008F514D" w:rsidRDefault="008F514D" w:rsidP="001F7791">
      <w:pPr>
        <w:pStyle w:val="NumberedListing"/>
        <w:numPr>
          <w:ilvl w:val="0"/>
          <w:numId w:val="42"/>
        </w:numPr>
        <w:rPr>
          <w:lang w:val="en-US"/>
        </w:rPr>
      </w:pPr>
      <w:r>
        <w:rPr>
          <w:lang w:val="en-US"/>
        </w:rPr>
        <w:t xml:space="preserve">Click </w:t>
      </w:r>
      <w:r>
        <w:rPr>
          <w:b/>
          <w:lang w:val="en-US"/>
        </w:rPr>
        <w:t>Reset</w:t>
      </w:r>
      <w:r>
        <w:rPr>
          <w:lang w:val="en-US"/>
        </w:rPr>
        <w:t xml:space="preserve"> button to clear the </w:t>
      </w:r>
      <w:r>
        <w:t>bank</w:t>
      </w:r>
      <w:r>
        <w:rPr>
          <w:lang w:val="en-US"/>
        </w:rPr>
        <w:t xml:space="preserve"> details.</w:t>
      </w:r>
      <w:r w:rsidRPr="00287AB9">
        <w:rPr>
          <w:noProof/>
          <w:lang w:val="en-US"/>
        </w:rPr>
        <w:t xml:space="preserve"> </w:t>
      </w:r>
    </w:p>
    <w:p w14:paraId="04C44A73" w14:textId="77777777" w:rsidR="008F514D" w:rsidRPr="000C0EC9" w:rsidRDefault="008F514D" w:rsidP="001F7791">
      <w:pPr>
        <w:pStyle w:val="NumberedListing"/>
        <w:numPr>
          <w:ilvl w:val="0"/>
          <w:numId w:val="42"/>
        </w:numPr>
        <w:rPr>
          <w:lang w:val="en-US"/>
        </w:rPr>
      </w:pPr>
      <w:r>
        <w:rPr>
          <w:lang w:val="en-US"/>
        </w:rPr>
        <w:t xml:space="preserve">Click </w:t>
      </w:r>
      <w:r>
        <w:rPr>
          <w:b/>
          <w:lang w:val="en-US"/>
        </w:rPr>
        <w:t>Close</w:t>
      </w:r>
      <w:r>
        <w:rPr>
          <w:lang w:val="en-US"/>
        </w:rPr>
        <w:t xml:space="preserve"> button to close the </w:t>
      </w:r>
      <w:r>
        <w:t>bank</w:t>
      </w:r>
      <w:r>
        <w:rPr>
          <w:lang w:val="en-US"/>
        </w:rPr>
        <w:t xml:space="preserve"> details page.</w:t>
      </w:r>
      <w:r w:rsidRPr="00287AB9">
        <w:rPr>
          <w:noProof/>
          <w:lang w:val="en-US"/>
        </w:rPr>
        <w:t xml:space="preserve"> </w:t>
      </w:r>
    </w:p>
    <w:p w14:paraId="6276A14D" w14:textId="22987622" w:rsidR="001C1BF6" w:rsidRDefault="001C1BF6" w:rsidP="006D37E5">
      <w:pPr>
        <w:pStyle w:val="ProcedureHeading"/>
        <w:ind w:left="0"/>
        <w:rPr>
          <w:lang w:val="en-US"/>
        </w:rPr>
      </w:pPr>
      <w:bookmarkStart w:id="80" w:name="_Toc123813464"/>
      <w:r>
        <w:rPr>
          <w:lang w:val="en-US"/>
        </w:rPr>
        <w:t xml:space="preserve">Update </w:t>
      </w:r>
      <w:bookmarkEnd w:id="80"/>
      <w:r w:rsidR="00026243">
        <w:rPr>
          <w:lang w:val="en-US"/>
        </w:rPr>
        <w:t>Branch</w:t>
      </w:r>
    </w:p>
    <w:p w14:paraId="7C16E933" w14:textId="7C1BAC6E" w:rsidR="001C1BF6" w:rsidRDefault="001C1BF6" w:rsidP="006D37E5">
      <w:pPr>
        <w:pStyle w:val="BodyText"/>
        <w:spacing w:after="0"/>
        <w:ind w:left="0"/>
        <w:rPr>
          <w:lang w:val="en-US"/>
        </w:rPr>
      </w:pPr>
      <w:r>
        <w:rPr>
          <w:lang w:val="en-US"/>
        </w:rPr>
        <w:t>This functionality allows you to update the bank details.</w:t>
      </w:r>
    </w:p>
    <w:p w14:paraId="73FEBD49" w14:textId="5DD16EC5" w:rsidR="008F514D" w:rsidRPr="00B616E0" w:rsidRDefault="008F514D" w:rsidP="006D37E5">
      <w:pPr>
        <w:pStyle w:val="ProcedureHeading"/>
        <w:spacing w:after="0"/>
        <w:ind w:left="0"/>
        <w:rPr>
          <w:lang w:val="en-US"/>
        </w:rPr>
      </w:pPr>
      <w:r>
        <w:rPr>
          <w:lang w:val="en-US"/>
        </w:rPr>
        <w:t>To update a B</w:t>
      </w:r>
      <w:r w:rsidR="00026243">
        <w:rPr>
          <w:lang w:val="en-US"/>
        </w:rPr>
        <w:t>ranch</w:t>
      </w:r>
      <w:r>
        <w:rPr>
          <w:lang w:val="en-US"/>
        </w:rPr>
        <w:t xml:space="preserve">: </w:t>
      </w:r>
    </w:p>
    <w:p w14:paraId="402365E4" w14:textId="200665F9" w:rsidR="001C1BF6" w:rsidRDefault="001C1BF6" w:rsidP="001F7791">
      <w:pPr>
        <w:pStyle w:val="NumberedListing"/>
        <w:numPr>
          <w:ilvl w:val="0"/>
          <w:numId w:val="43"/>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4C07BA">
        <w:rPr>
          <w:b/>
          <w:lang w:val="en-US"/>
        </w:rPr>
        <w:t>Branch Code</w:t>
      </w:r>
      <w:r>
        <w:rPr>
          <w:lang w:val="en-US"/>
        </w:rPr>
        <w:t>. The subsequent screen will be displayed.</w:t>
      </w:r>
    </w:p>
    <w:p w14:paraId="4436E4C5" w14:textId="095D636E" w:rsidR="001C1BF6" w:rsidRDefault="001C1BF6" w:rsidP="001F7791">
      <w:pPr>
        <w:pStyle w:val="NumberedListing"/>
        <w:numPr>
          <w:ilvl w:val="0"/>
          <w:numId w:val="43"/>
        </w:numPr>
        <w:rPr>
          <w:lang w:val="en-US"/>
        </w:rPr>
      </w:pPr>
      <w:r>
        <w:rPr>
          <w:lang w:val="en-US"/>
        </w:rPr>
        <w:t>Select Code Type ‘</w:t>
      </w:r>
      <w:r w:rsidR="00026243">
        <w:rPr>
          <w:lang w:val="en-US"/>
        </w:rPr>
        <w:t>Branch’</w:t>
      </w:r>
      <w:r>
        <w:rPr>
          <w:lang w:val="en-US"/>
        </w:rPr>
        <w:t xml:space="preserve"> from the drop-down list</w:t>
      </w:r>
      <w:r w:rsidRPr="00C30D15">
        <w:rPr>
          <w:lang w:val="en-US"/>
        </w:rPr>
        <w:t>.</w:t>
      </w:r>
    </w:p>
    <w:p w14:paraId="17C1475B" w14:textId="06F8AD1F" w:rsidR="008F514D" w:rsidRDefault="008F514D" w:rsidP="001F7791">
      <w:pPr>
        <w:pStyle w:val="NumberedListing"/>
        <w:numPr>
          <w:ilvl w:val="0"/>
          <w:numId w:val="43"/>
        </w:numPr>
        <w:rPr>
          <w:lang w:val="en-US"/>
        </w:rPr>
      </w:pPr>
      <w:r>
        <w:rPr>
          <w:lang w:val="en-US"/>
        </w:rPr>
        <w:t xml:space="preserve">Click the </w:t>
      </w:r>
      <w:r w:rsidR="00E408C8">
        <w:rPr>
          <w:noProof/>
          <w:lang w:val="en-SG" w:eastAsia="en-SG"/>
        </w:rPr>
        <w:t>item</w:t>
      </w:r>
      <w:r>
        <w:rPr>
          <w:lang w:val="en-US"/>
        </w:rPr>
        <w:t xml:space="preserve"> to update the </w:t>
      </w:r>
      <w:r w:rsidR="00E408C8">
        <w:t>branch</w:t>
      </w:r>
      <w:r>
        <w:rPr>
          <w:lang w:val="en-US"/>
        </w:rPr>
        <w:t xml:space="preserve"> details. The following screen will be displayed</w:t>
      </w:r>
      <w:r w:rsidR="002F3917">
        <w:rPr>
          <w:lang w:val="en-US"/>
        </w:rPr>
        <w:t>:</w:t>
      </w:r>
    </w:p>
    <w:p w14:paraId="0D163A5C" w14:textId="6118B0A2" w:rsidR="002F3917" w:rsidRDefault="002F3917" w:rsidP="002F3917">
      <w:pPr>
        <w:pStyle w:val="NumberedListing"/>
        <w:ind w:left="360"/>
        <w:rPr>
          <w:lang w:val="en-US"/>
        </w:rPr>
      </w:pPr>
      <w:r>
        <w:rPr>
          <w:noProof/>
        </w:rPr>
        <w:drawing>
          <wp:inline distT="0" distB="0" distL="0" distR="0" wp14:anchorId="0B3D1411" wp14:editId="731D7BF2">
            <wp:extent cx="5733415" cy="1720215"/>
            <wp:effectExtent l="0" t="0" r="0" b="0"/>
            <wp:docPr id="954" name="Picture 9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Picture 954" descr="Graphical user interface, text, application&#10;&#10;Description automatically generated"/>
                    <pic:cNvPicPr/>
                  </pic:nvPicPr>
                  <pic:blipFill>
                    <a:blip r:embed="rId121"/>
                    <a:stretch>
                      <a:fillRect/>
                    </a:stretch>
                  </pic:blipFill>
                  <pic:spPr>
                    <a:xfrm>
                      <a:off x="0" y="0"/>
                      <a:ext cx="5733415" cy="1720215"/>
                    </a:xfrm>
                    <a:prstGeom prst="rect">
                      <a:avLst/>
                    </a:prstGeom>
                  </pic:spPr>
                </pic:pic>
              </a:graphicData>
            </a:graphic>
          </wp:inline>
        </w:drawing>
      </w:r>
    </w:p>
    <w:p w14:paraId="7BC99F25" w14:textId="424E6A46" w:rsidR="008F514D" w:rsidRDefault="008F514D" w:rsidP="001F7791">
      <w:pPr>
        <w:pStyle w:val="NumberedListing"/>
        <w:numPr>
          <w:ilvl w:val="0"/>
          <w:numId w:val="43"/>
        </w:numPr>
        <w:rPr>
          <w:lang w:val="en-US"/>
        </w:rPr>
      </w:pPr>
      <w:r>
        <w:rPr>
          <w:lang w:val="en-US"/>
        </w:rPr>
        <w:t xml:space="preserve">Modify the field values and click </w:t>
      </w:r>
      <w:r w:rsidR="003D1678">
        <w:rPr>
          <w:noProof/>
          <w:lang w:val="en-US"/>
        </w:rPr>
        <w:drawing>
          <wp:inline distT="0" distB="0" distL="0" distR="0" wp14:anchorId="177C6B16" wp14:editId="4D4F94A6">
            <wp:extent cx="819150" cy="225146"/>
            <wp:effectExtent l="0" t="0" r="0" b="0"/>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33">
                      <a:extLst>
                        <a:ext uri="{28A0092B-C50C-407E-A947-70E740481C1C}">
                          <a14:useLocalDpi xmlns:a14="http://schemas.microsoft.com/office/drawing/2010/main" val="0"/>
                        </a:ext>
                      </a:extLst>
                    </a:blip>
                    <a:stretch>
                      <a:fillRect/>
                    </a:stretch>
                  </pic:blipFill>
                  <pic:spPr>
                    <a:xfrm>
                      <a:off x="0" y="0"/>
                      <a:ext cx="826956" cy="227291"/>
                    </a:xfrm>
                    <a:prstGeom prst="rect">
                      <a:avLst/>
                    </a:prstGeom>
                  </pic:spPr>
                </pic:pic>
              </a:graphicData>
            </a:graphic>
          </wp:inline>
        </w:drawing>
      </w:r>
      <w:r>
        <w:rPr>
          <w:lang w:val="en-US"/>
        </w:rPr>
        <w:t xml:space="preserve"> button</w:t>
      </w:r>
      <w:r w:rsidR="003D1678">
        <w:rPr>
          <w:lang w:val="en-US"/>
        </w:rPr>
        <w:t xml:space="preserve"> and the success message pops in.</w:t>
      </w:r>
    </w:p>
    <w:p w14:paraId="4DA27CDE" w14:textId="77777777" w:rsidR="008F514D" w:rsidRPr="000C0EC9" w:rsidRDefault="008F514D" w:rsidP="001F7791">
      <w:pPr>
        <w:pStyle w:val="NumberedListing"/>
        <w:numPr>
          <w:ilvl w:val="0"/>
          <w:numId w:val="43"/>
        </w:numPr>
        <w:rPr>
          <w:lang w:val="en-US"/>
        </w:rPr>
      </w:pPr>
      <w:r>
        <w:rPr>
          <w:lang w:val="en-US"/>
        </w:rPr>
        <w:t xml:space="preserve">Click </w:t>
      </w:r>
      <w:r>
        <w:rPr>
          <w:b/>
          <w:lang w:val="en-US"/>
        </w:rPr>
        <w:t>Close</w:t>
      </w:r>
      <w:r>
        <w:rPr>
          <w:lang w:val="en-US"/>
        </w:rPr>
        <w:t xml:space="preserve"> button to close the </w:t>
      </w:r>
      <w:r>
        <w:t>bank</w:t>
      </w:r>
      <w:r>
        <w:rPr>
          <w:lang w:val="en-US"/>
        </w:rPr>
        <w:t xml:space="preserve"> details edit page.</w:t>
      </w:r>
      <w:r w:rsidRPr="00287AB9">
        <w:rPr>
          <w:noProof/>
          <w:lang w:val="en-US"/>
        </w:rPr>
        <w:t xml:space="preserve"> </w:t>
      </w:r>
    </w:p>
    <w:p w14:paraId="6D9D3713" w14:textId="09D12B37" w:rsidR="008F514D" w:rsidRDefault="008F514D" w:rsidP="00B51976">
      <w:pPr>
        <w:rPr>
          <w:lang w:val="en-US"/>
        </w:rPr>
      </w:pPr>
    </w:p>
    <w:p w14:paraId="63B83437" w14:textId="77777777" w:rsidR="00641960" w:rsidRDefault="00641960" w:rsidP="00385C73">
      <w:pPr>
        <w:pStyle w:val="Heading1CL"/>
        <w:spacing w:before="0"/>
        <w:ind w:left="0"/>
        <w:rPr>
          <w:sz w:val="32"/>
          <w:szCs w:val="28"/>
        </w:rPr>
      </w:pPr>
      <w:bookmarkStart w:id="81" w:name="_Toc467522992"/>
      <w:bookmarkStart w:id="82" w:name="_Toc123813465"/>
      <w:bookmarkStart w:id="83" w:name="_Toc129608406"/>
    </w:p>
    <w:p w14:paraId="2BCB3BDD" w14:textId="77777777" w:rsidR="00641960" w:rsidRDefault="00641960" w:rsidP="00385C73">
      <w:pPr>
        <w:pStyle w:val="Heading1CL"/>
        <w:spacing w:before="0"/>
        <w:ind w:left="0"/>
        <w:rPr>
          <w:sz w:val="32"/>
          <w:szCs w:val="28"/>
        </w:rPr>
      </w:pPr>
    </w:p>
    <w:p w14:paraId="3EA9B453" w14:textId="77777777" w:rsidR="00641960" w:rsidRDefault="00641960" w:rsidP="00385C73">
      <w:pPr>
        <w:pStyle w:val="Heading1CL"/>
        <w:spacing w:before="0"/>
        <w:ind w:left="0"/>
        <w:rPr>
          <w:sz w:val="32"/>
          <w:szCs w:val="28"/>
        </w:rPr>
      </w:pPr>
    </w:p>
    <w:p w14:paraId="7D3B1C5D" w14:textId="77777777" w:rsidR="00641960" w:rsidRDefault="00641960" w:rsidP="00385C73">
      <w:pPr>
        <w:pStyle w:val="Heading1CL"/>
        <w:spacing w:before="0"/>
        <w:ind w:left="0"/>
        <w:rPr>
          <w:sz w:val="32"/>
          <w:szCs w:val="28"/>
        </w:rPr>
      </w:pPr>
    </w:p>
    <w:p w14:paraId="4F849F7B" w14:textId="77777777" w:rsidR="00641960" w:rsidRDefault="00641960" w:rsidP="00385C73">
      <w:pPr>
        <w:pStyle w:val="Heading1CL"/>
        <w:spacing w:before="0"/>
        <w:ind w:left="0"/>
        <w:rPr>
          <w:sz w:val="32"/>
          <w:szCs w:val="28"/>
        </w:rPr>
      </w:pPr>
    </w:p>
    <w:p w14:paraId="4356B95B" w14:textId="5FBC2281" w:rsidR="008F514D" w:rsidRDefault="00385C73" w:rsidP="00385C73">
      <w:pPr>
        <w:pStyle w:val="Heading1CL"/>
        <w:spacing w:before="0"/>
        <w:ind w:left="0"/>
      </w:pPr>
      <w:r w:rsidRPr="00385C73">
        <w:rPr>
          <w:sz w:val="32"/>
          <w:szCs w:val="28"/>
        </w:rPr>
        <w:lastRenderedPageBreak/>
        <w:t>Charge</w:t>
      </w:r>
      <w:bookmarkEnd w:id="81"/>
      <w:bookmarkEnd w:id="82"/>
      <w:bookmarkEnd w:id="83"/>
    </w:p>
    <w:p w14:paraId="7111AFCC" w14:textId="77777777" w:rsidR="008F514D" w:rsidRDefault="008F514D" w:rsidP="00385C73">
      <w:pPr>
        <w:pStyle w:val="BodyText"/>
        <w:ind w:left="0"/>
        <w:rPr>
          <w:lang w:val="en-US"/>
        </w:rPr>
      </w:pPr>
      <w:r>
        <w:rPr>
          <w:lang w:val="en-US"/>
        </w:rPr>
        <w:t>The System Administrator creates and updates the Berth code.</w:t>
      </w:r>
    </w:p>
    <w:p w14:paraId="4E9219D9" w14:textId="64D03BDE" w:rsidR="008F514D" w:rsidRPr="00B616E0" w:rsidRDefault="008F514D" w:rsidP="00385C73">
      <w:pPr>
        <w:pStyle w:val="ProcedureHeading"/>
        <w:ind w:left="0"/>
        <w:rPr>
          <w:lang w:val="en-US"/>
        </w:rPr>
      </w:pPr>
      <w:r>
        <w:rPr>
          <w:lang w:val="en-US"/>
        </w:rPr>
        <w:t xml:space="preserve">To create a </w:t>
      </w:r>
      <w:r w:rsidR="00385C73">
        <w:rPr>
          <w:lang w:val="en-US"/>
        </w:rPr>
        <w:t>charge</w:t>
      </w:r>
      <w:r>
        <w:rPr>
          <w:lang w:val="en-US"/>
        </w:rPr>
        <w:t xml:space="preserve">: </w:t>
      </w:r>
    </w:p>
    <w:p w14:paraId="4BFACC24" w14:textId="2B2617FA" w:rsidR="001C1BF6" w:rsidRDefault="001C1BF6" w:rsidP="001F7791">
      <w:pPr>
        <w:pStyle w:val="NumberedListing"/>
        <w:numPr>
          <w:ilvl w:val="0"/>
          <w:numId w:val="44"/>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4C07BA">
        <w:rPr>
          <w:b/>
          <w:lang w:val="en-US"/>
        </w:rPr>
        <w:t>Charge</w:t>
      </w:r>
      <w:r>
        <w:rPr>
          <w:lang w:val="en-US"/>
        </w:rPr>
        <w:t>. The subsequent screen will be displayed</w:t>
      </w:r>
      <w:r w:rsidR="00385C73">
        <w:rPr>
          <w:lang w:val="en-US"/>
        </w:rPr>
        <w:t>:</w:t>
      </w:r>
    </w:p>
    <w:p w14:paraId="26397223" w14:textId="14E8DD3D" w:rsidR="00385C73" w:rsidRDefault="00385C73" w:rsidP="00910AC3">
      <w:pPr>
        <w:pStyle w:val="NumberedListing"/>
        <w:rPr>
          <w:lang w:val="en-US"/>
        </w:rPr>
      </w:pPr>
      <w:r>
        <w:rPr>
          <w:noProof/>
        </w:rPr>
        <w:drawing>
          <wp:inline distT="0" distB="0" distL="0" distR="0" wp14:anchorId="447C1758" wp14:editId="78758A4A">
            <wp:extent cx="5733415" cy="1657350"/>
            <wp:effectExtent l="0" t="0" r="0" b="0"/>
            <wp:docPr id="957" name="Picture 95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Picture 957" descr="A screenshot of a computer&#10;&#10;Description automatically generated with medium confidence"/>
                    <pic:cNvPicPr/>
                  </pic:nvPicPr>
                  <pic:blipFill rotWithShape="1">
                    <a:blip r:embed="rId122"/>
                    <a:srcRect t="15555" b="33057"/>
                    <a:stretch/>
                  </pic:blipFill>
                  <pic:spPr bwMode="auto">
                    <a:xfrm>
                      <a:off x="0" y="0"/>
                      <a:ext cx="5733415" cy="1657350"/>
                    </a:xfrm>
                    <a:prstGeom prst="rect">
                      <a:avLst/>
                    </a:prstGeom>
                    <a:ln>
                      <a:noFill/>
                    </a:ln>
                    <a:extLst>
                      <a:ext uri="{53640926-AAD7-44D8-BBD7-CCE9431645EC}">
                        <a14:shadowObscured xmlns:a14="http://schemas.microsoft.com/office/drawing/2010/main"/>
                      </a:ext>
                    </a:extLst>
                  </pic:spPr>
                </pic:pic>
              </a:graphicData>
            </a:graphic>
          </wp:inline>
        </w:drawing>
      </w:r>
    </w:p>
    <w:p w14:paraId="06E51C1E" w14:textId="05689922" w:rsidR="004404D9" w:rsidRDefault="004404D9" w:rsidP="001F7791">
      <w:pPr>
        <w:pStyle w:val="NumberedListing"/>
        <w:numPr>
          <w:ilvl w:val="0"/>
          <w:numId w:val="44"/>
        </w:numPr>
        <w:rPr>
          <w:lang w:val="en-US"/>
        </w:rPr>
      </w:pPr>
      <w:r>
        <w:rPr>
          <w:lang w:val="en-US"/>
        </w:rPr>
        <w:t>Select Code Type ‘</w:t>
      </w:r>
      <w:r w:rsidR="00910AC3">
        <w:rPr>
          <w:lang w:val="en-US"/>
        </w:rPr>
        <w:t>Charge</w:t>
      </w:r>
      <w:r>
        <w:rPr>
          <w:lang w:val="en-US"/>
        </w:rPr>
        <w:t>’ from the drop-down list</w:t>
      </w:r>
      <w:r w:rsidR="008D1DE4">
        <w:rPr>
          <w:lang w:val="en-US"/>
        </w:rPr>
        <w:t>:</w:t>
      </w:r>
    </w:p>
    <w:p w14:paraId="18C77270" w14:textId="0FD72FEB" w:rsidR="008D1DE4" w:rsidRDefault="008D1DE4" w:rsidP="008D1DE4">
      <w:pPr>
        <w:pStyle w:val="NumberedListing"/>
        <w:rPr>
          <w:lang w:val="en-US"/>
        </w:rPr>
      </w:pPr>
      <w:r>
        <w:rPr>
          <w:noProof/>
        </w:rPr>
        <w:drawing>
          <wp:inline distT="0" distB="0" distL="0" distR="0" wp14:anchorId="4D55F24F" wp14:editId="4D5060AD">
            <wp:extent cx="5733415" cy="2191385"/>
            <wp:effectExtent l="0" t="0" r="0" b="0"/>
            <wp:docPr id="958" name="Picture 958"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 name="Picture 958" descr="Table&#10;&#10;Description automatically generated with medium confidence"/>
                    <pic:cNvPicPr/>
                  </pic:nvPicPr>
                  <pic:blipFill>
                    <a:blip r:embed="rId123"/>
                    <a:stretch>
                      <a:fillRect/>
                    </a:stretch>
                  </pic:blipFill>
                  <pic:spPr>
                    <a:xfrm>
                      <a:off x="0" y="0"/>
                      <a:ext cx="5733415" cy="2191385"/>
                    </a:xfrm>
                    <a:prstGeom prst="rect">
                      <a:avLst/>
                    </a:prstGeom>
                  </pic:spPr>
                </pic:pic>
              </a:graphicData>
            </a:graphic>
          </wp:inline>
        </w:drawing>
      </w:r>
    </w:p>
    <w:p w14:paraId="773EF3E9" w14:textId="014015F3" w:rsidR="008F514D" w:rsidRDefault="008F514D" w:rsidP="001F7791">
      <w:pPr>
        <w:pStyle w:val="NumberedListing"/>
        <w:numPr>
          <w:ilvl w:val="0"/>
          <w:numId w:val="44"/>
        </w:numPr>
        <w:rPr>
          <w:lang w:val="en-US"/>
        </w:rPr>
      </w:pPr>
      <w:r>
        <w:rPr>
          <w:lang w:val="en-US"/>
        </w:rPr>
        <w:t xml:space="preserve">Click </w:t>
      </w:r>
      <w:r w:rsidR="008D1DE4">
        <w:rPr>
          <w:noProof/>
          <w:lang w:val="en-US"/>
        </w:rPr>
        <w:drawing>
          <wp:inline distT="0" distB="0" distL="0" distR="0" wp14:anchorId="398728F7" wp14:editId="12D91565">
            <wp:extent cx="215900" cy="222250"/>
            <wp:effectExtent l="0" t="0" r="0" b="0"/>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w:t>
      </w:r>
      <w:r w:rsidR="008D1DE4">
        <w:rPr>
          <w:lang w:val="en-US"/>
        </w:rPr>
        <w:t>Charge</w:t>
      </w:r>
      <w:r>
        <w:rPr>
          <w:lang w:val="en-US"/>
        </w:rPr>
        <w:t xml:space="preserve"> Code.</w:t>
      </w:r>
      <w:r>
        <w:rPr>
          <w:lang w:val="en-US"/>
        </w:rPr>
        <w:tab/>
      </w:r>
    </w:p>
    <w:p w14:paraId="45202868" w14:textId="7722AED5" w:rsidR="008F514D" w:rsidRDefault="00755192" w:rsidP="00755192">
      <w:pPr>
        <w:pStyle w:val="Screenshot"/>
        <w:ind w:left="360"/>
        <w:rPr>
          <w:lang w:val="en-US"/>
        </w:rPr>
      </w:pPr>
      <w:r>
        <w:drawing>
          <wp:inline distT="0" distB="0" distL="0" distR="0" wp14:anchorId="62E9B610" wp14:editId="250B7AE4">
            <wp:extent cx="5301615" cy="1492015"/>
            <wp:effectExtent l="0" t="0" r="0" b="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pic:nvPicPr>
                  <pic:blipFill rotWithShape="1">
                    <a:blip r:embed="rId124"/>
                    <a:srcRect t="4150"/>
                    <a:stretch/>
                  </pic:blipFill>
                  <pic:spPr bwMode="auto">
                    <a:xfrm>
                      <a:off x="0" y="0"/>
                      <a:ext cx="5304761" cy="1492900"/>
                    </a:xfrm>
                    <a:prstGeom prst="rect">
                      <a:avLst/>
                    </a:prstGeom>
                    <a:ln>
                      <a:noFill/>
                    </a:ln>
                    <a:extLst>
                      <a:ext uri="{53640926-AAD7-44D8-BBD7-CCE9431645EC}">
                        <a14:shadowObscured xmlns:a14="http://schemas.microsoft.com/office/drawing/2010/main"/>
                      </a:ext>
                    </a:extLst>
                  </pic:spPr>
                </pic:pic>
              </a:graphicData>
            </a:graphic>
          </wp:inline>
        </w:drawing>
      </w:r>
    </w:p>
    <w:p w14:paraId="6751AD2E" w14:textId="77777777" w:rsidR="008F514D" w:rsidRDefault="008F514D" w:rsidP="001F7791">
      <w:pPr>
        <w:pStyle w:val="NumberedListing"/>
        <w:numPr>
          <w:ilvl w:val="0"/>
          <w:numId w:val="44"/>
        </w:numPr>
        <w:rPr>
          <w:lang w:val="en-US"/>
        </w:rPr>
      </w:pPr>
      <w:r>
        <w:rPr>
          <w:lang w:val="en-US"/>
        </w:rPr>
        <w:t>Enter information in the Berth 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1A64E5E2" w14:textId="77777777" w:rsidTr="006D30F2">
        <w:trPr>
          <w:cantSplit/>
          <w:tblHeader/>
          <w:jc w:val="center"/>
        </w:trPr>
        <w:tc>
          <w:tcPr>
            <w:tcW w:w="2843" w:type="dxa"/>
            <w:shd w:val="clear" w:color="auto" w:fill="BFBFBF" w:themeFill="background1" w:themeFillShade="BF"/>
          </w:tcPr>
          <w:p w14:paraId="436D9F91" w14:textId="77777777" w:rsidR="008F514D" w:rsidRPr="0013748C" w:rsidRDefault="008F514D" w:rsidP="006D30F2">
            <w:pPr>
              <w:pStyle w:val="TableHeading"/>
              <w:spacing w:before="0" w:after="0"/>
            </w:pPr>
            <w:r w:rsidRPr="0013748C">
              <w:t>Field/Button description</w:t>
            </w:r>
          </w:p>
        </w:tc>
        <w:tc>
          <w:tcPr>
            <w:tcW w:w="5137" w:type="dxa"/>
            <w:shd w:val="clear" w:color="auto" w:fill="BFBFBF" w:themeFill="background1" w:themeFillShade="BF"/>
          </w:tcPr>
          <w:p w14:paraId="5F8F600E" w14:textId="77777777" w:rsidR="008F514D" w:rsidRPr="0013748C" w:rsidRDefault="008F514D" w:rsidP="006D30F2">
            <w:pPr>
              <w:pStyle w:val="TableHeading"/>
              <w:spacing w:before="0" w:after="0"/>
            </w:pPr>
            <w:r w:rsidRPr="0013748C">
              <w:t>Action/Input Required</w:t>
            </w:r>
          </w:p>
        </w:tc>
      </w:tr>
      <w:tr w:rsidR="008F514D" w:rsidRPr="0013748C" w14:paraId="56B0C587" w14:textId="77777777" w:rsidTr="006D30F2">
        <w:trPr>
          <w:cantSplit/>
          <w:jc w:val="center"/>
        </w:trPr>
        <w:tc>
          <w:tcPr>
            <w:tcW w:w="2843" w:type="dxa"/>
          </w:tcPr>
          <w:p w14:paraId="2BD3DF0D" w14:textId="77777777" w:rsidR="008F514D" w:rsidRDefault="008F514D" w:rsidP="006D30F2">
            <w:pPr>
              <w:pStyle w:val="Tablefieldindent2"/>
              <w:spacing w:before="0" w:after="0"/>
              <w:ind w:left="0"/>
            </w:pPr>
            <w:r>
              <w:rPr>
                <w:lang w:val="en-US"/>
              </w:rPr>
              <w:t>Code</w:t>
            </w:r>
          </w:p>
        </w:tc>
        <w:tc>
          <w:tcPr>
            <w:tcW w:w="5137" w:type="dxa"/>
          </w:tcPr>
          <w:p w14:paraId="7A20C84A" w14:textId="77777777" w:rsidR="008F514D" w:rsidRDefault="008F514D" w:rsidP="006D30F2">
            <w:pPr>
              <w:pStyle w:val="TableText"/>
              <w:keepNext/>
              <w:spacing w:before="0" w:after="0"/>
            </w:pPr>
            <w:r>
              <w:t>Enter the code of the berth.</w:t>
            </w:r>
          </w:p>
        </w:tc>
      </w:tr>
      <w:tr w:rsidR="008F514D" w:rsidRPr="0013748C" w14:paraId="2DF5825C" w14:textId="77777777" w:rsidTr="006D30F2">
        <w:trPr>
          <w:cantSplit/>
          <w:jc w:val="center"/>
        </w:trPr>
        <w:tc>
          <w:tcPr>
            <w:tcW w:w="2843" w:type="dxa"/>
          </w:tcPr>
          <w:p w14:paraId="5696B59E" w14:textId="7F31153E" w:rsidR="008F514D" w:rsidRPr="0013748C" w:rsidRDefault="008F514D" w:rsidP="006D30F2">
            <w:pPr>
              <w:pStyle w:val="Tablefieldindent2"/>
              <w:spacing w:before="0" w:after="0"/>
              <w:ind w:left="0"/>
            </w:pPr>
            <w:r>
              <w:rPr>
                <w:lang w:val="en-US"/>
              </w:rPr>
              <w:t>Description</w:t>
            </w:r>
            <w:r w:rsidR="006D30F2">
              <w:rPr>
                <w:lang w:val="en-US"/>
              </w:rPr>
              <w:t xml:space="preserve"> </w:t>
            </w:r>
            <w:r>
              <w:rPr>
                <w:lang w:val="en-US"/>
              </w:rPr>
              <w:t>(English)</w:t>
            </w:r>
          </w:p>
        </w:tc>
        <w:tc>
          <w:tcPr>
            <w:tcW w:w="5137" w:type="dxa"/>
          </w:tcPr>
          <w:p w14:paraId="6EC2459D" w14:textId="77777777" w:rsidR="008F514D" w:rsidRPr="0013748C" w:rsidRDefault="008F514D" w:rsidP="006D30F2">
            <w:pPr>
              <w:pStyle w:val="TableText"/>
              <w:keepNext/>
              <w:spacing w:before="0" w:after="0"/>
            </w:pPr>
            <w:r w:rsidRPr="00610949">
              <w:rPr>
                <w:lang w:val="en-US"/>
              </w:rPr>
              <w:t xml:space="preserve">Enter the </w:t>
            </w:r>
            <w:r>
              <w:rPr>
                <w:lang w:val="en-US"/>
              </w:rPr>
              <w:t xml:space="preserve">description of the </w:t>
            </w:r>
            <w:r>
              <w:t>berth</w:t>
            </w:r>
            <w:r>
              <w:rPr>
                <w:lang w:val="en-US"/>
              </w:rPr>
              <w:t>.</w:t>
            </w:r>
          </w:p>
        </w:tc>
      </w:tr>
      <w:tr w:rsidR="008F514D" w:rsidRPr="0013748C" w14:paraId="1C6ACB7A" w14:textId="77777777" w:rsidTr="006D30F2">
        <w:trPr>
          <w:cantSplit/>
          <w:jc w:val="center"/>
        </w:trPr>
        <w:tc>
          <w:tcPr>
            <w:tcW w:w="2843" w:type="dxa"/>
          </w:tcPr>
          <w:p w14:paraId="3E96D3AC" w14:textId="1908E67C" w:rsidR="008F514D" w:rsidRPr="00610949" w:rsidRDefault="008F514D" w:rsidP="006D30F2">
            <w:pPr>
              <w:pStyle w:val="Tablefieldindent2"/>
              <w:spacing w:before="0" w:after="0"/>
              <w:ind w:left="0"/>
              <w:rPr>
                <w:lang w:val="en-US"/>
              </w:rPr>
            </w:pPr>
            <w:r>
              <w:rPr>
                <w:lang w:val="en-US"/>
              </w:rPr>
              <w:t>Description</w:t>
            </w:r>
            <w:r w:rsidR="006D30F2">
              <w:rPr>
                <w:lang w:val="en-US"/>
              </w:rPr>
              <w:t xml:space="preserve"> </w:t>
            </w:r>
            <w:r>
              <w:rPr>
                <w:lang w:val="en-US"/>
              </w:rPr>
              <w:t>(Other)</w:t>
            </w:r>
          </w:p>
        </w:tc>
        <w:tc>
          <w:tcPr>
            <w:tcW w:w="5137" w:type="dxa"/>
          </w:tcPr>
          <w:p w14:paraId="3B433591" w14:textId="77777777" w:rsidR="008F514D" w:rsidRPr="00610949" w:rsidRDefault="008F514D" w:rsidP="006D30F2">
            <w:pPr>
              <w:pStyle w:val="TableText"/>
              <w:keepNext/>
              <w:spacing w:before="0" w:after="0"/>
              <w:rPr>
                <w:lang w:val="en-US"/>
              </w:rPr>
            </w:pPr>
            <w:r>
              <w:rPr>
                <w:lang w:val="en-US"/>
              </w:rPr>
              <w:t xml:space="preserve">Enter other descriptions of the </w:t>
            </w:r>
            <w:r>
              <w:t>berth</w:t>
            </w:r>
            <w:r>
              <w:rPr>
                <w:lang w:val="en-US"/>
              </w:rPr>
              <w:t>.</w:t>
            </w:r>
          </w:p>
        </w:tc>
      </w:tr>
      <w:tr w:rsidR="008F514D" w:rsidRPr="0013748C" w14:paraId="4CEC8C02" w14:textId="77777777" w:rsidTr="006D30F2">
        <w:trPr>
          <w:cantSplit/>
          <w:jc w:val="center"/>
        </w:trPr>
        <w:tc>
          <w:tcPr>
            <w:tcW w:w="2843" w:type="dxa"/>
          </w:tcPr>
          <w:p w14:paraId="480CCBF4" w14:textId="77777777" w:rsidR="008F514D" w:rsidRDefault="008F514D" w:rsidP="006D30F2">
            <w:pPr>
              <w:pStyle w:val="Tablefieldindent2"/>
              <w:spacing w:before="0" w:after="0"/>
              <w:ind w:left="0"/>
              <w:rPr>
                <w:lang w:val="en-US"/>
              </w:rPr>
            </w:pPr>
            <w:r>
              <w:rPr>
                <w:lang w:val="en-US"/>
              </w:rPr>
              <w:t>Active</w:t>
            </w:r>
          </w:p>
        </w:tc>
        <w:tc>
          <w:tcPr>
            <w:tcW w:w="5137" w:type="dxa"/>
          </w:tcPr>
          <w:p w14:paraId="2DF9382B" w14:textId="77777777" w:rsidR="008F514D" w:rsidRDefault="008F514D" w:rsidP="006D30F2">
            <w:pPr>
              <w:pStyle w:val="TableText"/>
              <w:keepNext/>
              <w:spacing w:before="0" w:after="0"/>
              <w:rPr>
                <w:lang w:val="en-US"/>
              </w:rPr>
            </w:pPr>
            <w:r>
              <w:rPr>
                <w:lang w:val="en-US"/>
              </w:rPr>
              <w:t xml:space="preserve">Check Active to activate the </w:t>
            </w:r>
            <w:r>
              <w:t>berth</w:t>
            </w:r>
            <w:r>
              <w:rPr>
                <w:lang w:val="en-US"/>
              </w:rPr>
              <w:t xml:space="preserve"> code.</w:t>
            </w:r>
          </w:p>
        </w:tc>
      </w:tr>
    </w:tbl>
    <w:p w14:paraId="29C40005" w14:textId="77777777" w:rsidR="008F514D" w:rsidRPr="00EA5323" w:rsidRDefault="008F514D" w:rsidP="008F514D">
      <w:pPr>
        <w:pStyle w:val="Caption"/>
      </w:pPr>
    </w:p>
    <w:p w14:paraId="4262E98A" w14:textId="1631EFD9" w:rsidR="008F514D" w:rsidRPr="006D30F2" w:rsidRDefault="008F514D" w:rsidP="001F7791">
      <w:pPr>
        <w:pStyle w:val="NumberedListing"/>
        <w:numPr>
          <w:ilvl w:val="0"/>
          <w:numId w:val="44"/>
        </w:numPr>
        <w:rPr>
          <w:lang w:val="en-US"/>
        </w:rPr>
      </w:pPr>
      <w:r>
        <w:rPr>
          <w:noProof/>
          <w:lang w:val="en-US"/>
        </w:rPr>
        <w:t xml:space="preserve">Click </w:t>
      </w:r>
      <w:r w:rsidRPr="002F19B8">
        <w:rPr>
          <w:b/>
          <w:noProof/>
          <w:lang w:val="en-US"/>
        </w:rPr>
        <w:t>Save</w:t>
      </w:r>
      <w:r>
        <w:rPr>
          <w:noProof/>
          <w:lang w:val="en-US"/>
        </w:rPr>
        <w:t xml:space="preserve"> button to save the </w:t>
      </w:r>
      <w:r>
        <w:t>berth</w:t>
      </w:r>
      <w:r>
        <w:rPr>
          <w:noProof/>
          <w:lang w:val="en-US"/>
        </w:rPr>
        <w:t xml:space="preserve"> details.</w:t>
      </w:r>
      <w:r w:rsidR="006D30F2">
        <w:rPr>
          <w:noProof/>
          <w:lang w:val="en-US"/>
        </w:rPr>
        <w:t xml:space="preserve"> </w:t>
      </w:r>
      <w:r w:rsidRPr="006D30F2">
        <w:rPr>
          <w:lang w:val="en-US"/>
        </w:rPr>
        <w:t>Success Message</w:t>
      </w:r>
      <w:r w:rsidR="002861F8">
        <w:rPr>
          <w:lang w:val="en-US"/>
        </w:rPr>
        <w:t xml:space="preserve"> pops up.</w:t>
      </w:r>
    </w:p>
    <w:p w14:paraId="6BB3AE2A" w14:textId="77777777" w:rsidR="008F514D" w:rsidRPr="000C0EC9" w:rsidRDefault="008F514D" w:rsidP="001F7791">
      <w:pPr>
        <w:pStyle w:val="NumberedListing"/>
        <w:numPr>
          <w:ilvl w:val="0"/>
          <w:numId w:val="44"/>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72D66EF" w14:textId="77777777" w:rsidR="008F514D" w:rsidRDefault="008F514D" w:rsidP="001F7791">
      <w:pPr>
        <w:pStyle w:val="NumberedListing"/>
        <w:numPr>
          <w:ilvl w:val="0"/>
          <w:numId w:val="44"/>
        </w:numPr>
        <w:rPr>
          <w:lang w:val="en-US"/>
        </w:rPr>
      </w:pPr>
      <w:r>
        <w:rPr>
          <w:lang w:val="en-US"/>
        </w:rPr>
        <w:t xml:space="preserve">Click </w:t>
      </w:r>
      <w:r>
        <w:rPr>
          <w:b/>
          <w:lang w:val="en-US"/>
        </w:rPr>
        <w:t>Reset</w:t>
      </w:r>
      <w:r>
        <w:rPr>
          <w:lang w:val="en-US"/>
        </w:rPr>
        <w:t xml:space="preserve"> button to clear the </w:t>
      </w:r>
      <w:r>
        <w:t>berth</w:t>
      </w:r>
      <w:r>
        <w:rPr>
          <w:lang w:val="en-US"/>
        </w:rPr>
        <w:t xml:space="preserve"> details.</w:t>
      </w:r>
      <w:r w:rsidRPr="00287AB9">
        <w:rPr>
          <w:noProof/>
          <w:lang w:val="en-US"/>
        </w:rPr>
        <w:t xml:space="preserve"> </w:t>
      </w:r>
    </w:p>
    <w:p w14:paraId="53D2CB65" w14:textId="77777777" w:rsidR="008F514D" w:rsidRPr="000C0EC9" w:rsidRDefault="008F514D" w:rsidP="001F7791">
      <w:pPr>
        <w:pStyle w:val="NumberedListing"/>
        <w:numPr>
          <w:ilvl w:val="0"/>
          <w:numId w:val="44"/>
        </w:numPr>
        <w:rPr>
          <w:lang w:val="en-US"/>
        </w:rPr>
      </w:pPr>
      <w:r>
        <w:rPr>
          <w:lang w:val="en-US"/>
        </w:rPr>
        <w:t xml:space="preserve">Click </w:t>
      </w:r>
      <w:r>
        <w:rPr>
          <w:b/>
          <w:lang w:val="en-US"/>
        </w:rPr>
        <w:t>Close</w:t>
      </w:r>
      <w:r>
        <w:rPr>
          <w:lang w:val="en-US"/>
        </w:rPr>
        <w:t xml:space="preserve"> button to close the </w:t>
      </w:r>
      <w:r>
        <w:t>berth</w:t>
      </w:r>
      <w:r>
        <w:rPr>
          <w:lang w:val="en-US"/>
        </w:rPr>
        <w:t xml:space="preserve"> details page.</w:t>
      </w:r>
      <w:r w:rsidRPr="00287AB9">
        <w:rPr>
          <w:noProof/>
          <w:lang w:val="en-US"/>
        </w:rPr>
        <w:t xml:space="preserve"> </w:t>
      </w:r>
    </w:p>
    <w:p w14:paraId="42C76024" w14:textId="77777777" w:rsidR="002861F8" w:rsidRDefault="002861F8" w:rsidP="002861F8">
      <w:pPr>
        <w:rPr>
          <w:lang w:val="en-US"/>
        </w:rPr>
      </w:pPr>
      <w:bookmarkStart w:id="84" w:name="_Toc123813466"/>
    </w:p>
    <w:p w14:paraId="671FB7F5" w14:textId="220FBF0F" w:rsidR="004404D9" w:rsidRPr="002861F8" w:rsidRDefault="004404D9" w:rsidP="002861F8">
      <w:pPr>
        <w:pStyle w:val="ProcedureHeading"/>
        <w:spacing w:before="0" w:after="0"/>
        <w:ind w:left="0"/>
        <w:rPr>
          <w:lang w:val="en-US"/>
        </w:rPr>
      </w:pPr>
      <w:r>
        <w:rPr>
          <w:lang w:val="en-US"/>
        </w:rPr>
        <w:t xml:space="preserve">Update </w:t>
      </w:r>
      <w:bookmarkEnd w:id="84"/>
      <w:r w:rsidR="00F04CBC">
        <w:rPr>
          <w:lang w:val="en-US"/>
        </w:rPr>
        <w:t>Charge</w:t>
      </w:r>
    </w:p>
    <w:p w14:paraId="46E10F84" w14:textId="7BC239D6" w:rsidR="004404D9" w:rsidRDefault="004404D9" w:rsidP="002861F8">
      <w:pPr>
        <w:pStyle w:val="BodyText"/>
        <w:ind w:left="0"/>
        <w:rPr>
          <w:lang w:val="en-US"/>
        </w:rPr>
      </w:pPr>
      <w:r>
        <w:rPr>
          <w:lang w:val="en-US"/>
        </w:rPr>
        <w:t>This functionality allows you to update the b</w:t>
      </w:r>
      <w:r w:rsidR="00BD1743">
        <w:rPr>
          <w:lang w:val="en-US"/>
        </w:rPr>
        <w:t>erth</w:t>
      </w:r>
      <w:r>
        <w:rPr>
          <w:lang w:val="en-US"/>
        </w:rPr>
        <w:t xml:space="preserve"> details.</w:t>
      </w:r>
    </w:p>
    <w:p w14:paraId="0192BA9B" w14:textId="79D5839B" w:rsidR="008F514D" w:rsidRPr="00B616E0" w:rsidRDefault="008F514D" w:rsidP="002861F8">
      <w:pPr>
        <w:pStyle w:val="ProcedureHeading"/>
        <w:spacing w:before="0" w:after="0"/>
        <w:ind w:left="0"/>
        <w:rPr>
          <w:lang w:val="en-US"/>
        </w:rPr>
      </w:pPr>
      <w:r>
        <w:rPr>
          <w:lang w:val="en-US"/>
        </w:rPr>
        <w:t xml:space="preserve">To update a </w:t>
      </w:r>
      <w:r w:rsidR="00F04CBC">
        <w:rPr>
          <w:lang w:val="en-US"/>
        </w:rPr>
        <w:t>Charge</w:t>
      </w:r>
      <w:r>
        <w:rPr>
          <w:lang w:val="en-US"/>
        </w:rPr>
        <w:t xml:space="preserve">: </w:t>
      </w:r>
    </w:p>
    <w:p w14:paraId="2AC9F833" w14:textId="65B7F2EE" w:rsidR="001C1BF6" w:rsidRDefault="001C1BF6" w:rsidP="001F7791">
      <w:pPr>
        <w:pStyle w:val="NumberedListing"/>
        <w:numPr>
          <w:ilvl w:val="0"/>
          <w:numId w:val="45"/>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4C07BA">
        <w:rPr>
          <w:b/>
          <w:lang w:val="en-US"/>
        </w:rPr>
        <w:t>Charge</w:t>
      </w:r>
      <w:r>
        <w:rPr>
          <w:lang w:val="en-US"/>
        </w:rPr>
        <w:t xml:space="preserve">. </w:t>
      </w:r>
    </w:p>
    <w:p w14:paraId="00C95A65" w14:textId="77777777" w:rsidR="004404D9" w:rsidRDefault="004404D9" w:rsidP="001F7791">
      <w:pPr>
        <w:pStyle w:val="NumberedListing"/>
        <w:numPr>
          <w:ilvl w:val="0"/>
          <w:numId w:val="45"/>
        </w:numPr>
        <w:rPr>
          <w:lang w:val="en-US"/>
        </w:rPr>
      </w:pPr>
      <w:r>
        <w:rPr>
          <w:lang w:val="en-US"/>
        </w:rPr>
        <w:t>Select Code Type ‘Berth’ from the drop-down list</w:t>
      </w:r>
      <w:r w:rsidRPr="00C30D15">
        <w:rPr>
          <w:lang w:val="en-US"/>
        </w:rPr>
        <w:t>.</w:t>
      </w:r>
    </w:p>
    <w:p w14:paraId="3716D8FF" w14:textId="5CAE1E07" w:rsidR="008F514D" w:rsidRDefault="008F514D" w:rsidP="001F7791">
      <w:pPr>
        <w:pStyle w:val="NumberedListing"/>
        <w:numPr>
          <w:ilvl w:val="0"/>
          <w:numId w:val="45"/>
        </w:numPr>
        <w:rPr>
          <w:lang w:val="en-US"/>
        </w:rPr>
      </w:pPr>
      <w:r>
        <w:rPr>
          <w:lang w:val="en-US"/>
        </w:rPr>
        <w:t xml:space="preserve">Click the </w:t>
      </w:r>
      <w:r w:rsidR="002861F8">
        <w:rPr>
          <w:lang w:val="en-US"/>
        </w:rPr>
        <w:t xml:space="preserve">item </w:t>
      </w:r>
      <w:r w:rsidR="00F04CBC">
        <w:rPr>
          <w:lang w:val="en-US"/>
        </w:rPr>
        <w:t>to</w:t>
      </w:r>
      <w:r w:rsidR="00F04CBC">
        <w:rPr>
          <w:noProof/>
          <w:lang w:val="en-SG" w:eastAsia="en-SG"/>
        </w:rPr>
        <w:t xml:space="preserve"> </w:t>
      </w:r>
      <w:r>
        <w:rPr>
          <w:lang w:val="en-US"/>
        </w:rPr>
        <w:t xml:space="preserve">edit </w:t>
      </w:r>
      <w:r w:rsidR="00F04CBC">
        <w:rPr>
          <w:lang w:val="en-US"/>
        </w:rPr>
        <w:t xml:space="preserve">and </w:t>
      </w:r>
      <w:r>
        <w:rPr>
          <w:lang w:val="en-US"/>
        </w:rPr>
        <w:t xml:space="preserve">update the </w:t>
      </w:r>
      <w:r w:rsidR="00F04CBC">
        <w:t xml:space="preserve">charge </w:t>
      </w:r>
      <w:r>
        <w:rPr>
          <w:lang w:val="en-US"/>
        </w:rPr>
        <w:t>details. The following screen will be displayed</w:t>
      </w:r>
      <w:r w:rsidR="00F04CBC">
        <w:rPr>
          <w:lang w:val="en-US"/>
        </w:rPr>
        <w:t>:</w:t>
      </w:r>
    </w:p>
    <w:p w14:paraId="028F8230" w14:textId="249103CD" w:rsidR="008F514D" w:rsidRDefault="002E2039" w:rsidP="002E2039">
      <w:pPr>
        <w:pStyle w:val="Screenshot"/>
        <w:ind w:left="0"/>
        <w:rPr>
          <w:lang w:val="en-US"/>
        </w:rPr>
      </w:pPr>
      <w:r>
        <w:drawing>
          <wp:inline distT="0" distB="0" distL="0" distR="0" wp14:anchorId="2EDE5AF0" wp14:editId="4AA12EE6">
            <wp:extent cx="5733415" cy="1621155"/>
            <wp:effectExtent l="0" t="0" r="0" b="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10;&#10;Description automatically generated"/>
                    <pic:cNvPicPr/>
                  </pic:nvPicPr>
                  <pic:blipFill rotWithShape="1">
                    <a:blip r:embed="rId125"/>
                    <a:srcRect t="4131"/>
                    <a:stretch/>
                  </pic:blipFill>
                  <pic:spPr bwMode="auto">
                    <a:xfrm>
                      <a:off x="0" y="0"/>
                      <a:ext cx="5733415" cy="1621155"/>
                    </a:xfrm>
                    <a:prstGeom prst="rect">
                      <a:avLst/>
                    </a:prstGeom>
                    <a:ln>
                      <a:noFill/>
                    </a:ln>
                    <a:extLst>
                      <a:ext uri="{53640926-AAD7-44D8-BBD7-CCE9431645EC}">
                        <a14:shadowObscured xmlns:a14="http://schemas.microsoft.com/office/drawing/2010/main"/>
                      </a:ext>
                    </a:extLst>
                  </pic:spPr>
                </pic:pic>
              </a:graphicData>
            </a:graphic>
          </wp:inline>
        </w:drawing>
      </w:r>
    </w:p>
    <w:p w14:paraId="0A579D9B" w14:textId="1EA95753" w:rsidR="008F514D" w:rsidRPr="0001625E" w:rsidRDefault="008F514D" w:rsidP="001F7791">
      <w:pPr>
        <w:pStyle w:val="NumberedListing"/>
        <w:numPr>
          <w:ilvl w:val="0"/>
          <w:numId w:val="45"/>
        </w:numPr>
        <w:rPr>
          <w:lang w:val="en-US"/>
        </w:rPr>
      </w:pPr>
      <w:r>
        <w:rPr>
          <w:lang w:val="en-US"/>
        </w:rPr>
        <w:t xml:space="preserve">Modify the field values and click </w:t>
      </w:r>
      <w:r w:rsidR="002E2039">
        <w:rPr>
          <w:noProof/>
          <w:lang w:val="en-US"/>
        </w:rPr>
        <w:drawing>
          <wp:inline distT="0" distB="0" distL="0" distR="0" wp14:anchorId="5393C9B2" wp14:editId="37FF4809">
            <wp:extent cx="831850" cy="22863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839335" cy="230694"/>
                    </a:xfrm>
                    <a:prstGeom prst="rect">
                      <a:avLst/>
                    </a:prstGeom>
                  </pic:spPr>
                </pic:pic>
              </a:graphicData>
            </a:graphic>
          </wp:inline>
        </w:drawing>
      </w:r>
      <w:r>
        <w:rPr>
          <w:lang w:val="en-US"/>
        </w:rPr>
        <w:t xml:space="preserve"> button. </w:t>
      </w:r>
    </w:p>
    <w:p w14:paraId="73918E27" w14:textId="77777777" w:rsidR="008F514D" w:rsidRPr="000C0EC9" w:rsidRDefault="008F514D" w:rsidP="001F7791">
      <w:pPr>
        <w:pStyle w:val="NumberedListing"/>
        <w:numPr>
          <w:ilvl w:val="0"/>
          <w:numId w:val="45"/>
        </w:numPr>
        <w:rPr>
          <w:lang w:val="en-US"/>
        </w:rPr>
      </w:pPr>
      <w:r>
        <w:rPr>
          <w:lang w:val="en-US"/>
        </w:rPr>
        <w:t xml:space="preserve">Click </w:t>
      </w:r>
      <w:r>
        <w:rPr>
          <w:b/>
          <w:lang w:val="en-US"/>
        </w:rPr>
        <w:t>Close</w:t>
      </w:r>
      <w:r>
        <w:rPr>
          <w:lang w:val="en-US"/>
        </w:rPr>
        <w:t xml:space="preserve"> button to close the </w:t>
      </w:r>
      <w:r>
        <w:t>berth</w:t>
      </w:r>
      <w:r>
        <w:rPr>
          <w:lang w:val="en-US"/>
        </w:rPr>
        <w:t xml:space="preserve"> details edit page.</w:t>
      </w:r>
      <w:r w:rsidRPr="00287AB9">
        <w:rPr>
          <w:noProof/>
          <w:lang w:val="en-US"/>
        </w:rPr>
        <w:t xml:space="preserve"> </w:t>
      </w:r>
    </w:p>
    <w:p w14:paraId="32075E69" w14:textId="3A48F2FE" w:rsidR="008F514D" w:rsidRDefault="008F514D" w:rsidP="005D5E21">
      <w:pPr>
        <w:rPr>
          <w:lang w:val="en-US"/>
        </w:rPr>
      </w:pPr>
    </w:p>
    <w:p w14:paraId="1B9ECF9F" w14:textId="368FB5F8" w:rsidR="0001625E" w:rsidRDefault="0001625E" w:rsidP="005D5E21">
      <w:pPr>
        <w:rPr>
          <w:lang w:val="en-US"/>
        </w:rPr>
      </w:pPr>
    </w:p>
    <w:p w14:paraId="4244AF34" w14:textId="2DE70BC0" w:rsidR="0001625E" w:rsidRDefault="0001625E" w:rsidP="005D5E21">
      <w:pPr>
        <w:rPr>
          <w:lang w:val="en-US"/>
        </w:rPr>
      </w:pPr>
    </w:p>
    <w:p w14:paraId="13BA84F7" w14:textId="673A2747" w:rsidR="00641960" w:rsidRDefault="00641960" w:rsidP="005D5E21">
      <w:pPr>
        <w:rPr>
          <w:lang w:val="en-US"/>
        </w:rPr>
      </w:pPr>
    </w:p>
    <w:p w14:paraId="3D01B0A6" w14:textId="04E2B2B1" w:rsidR="00641960" w:rsidRDefault="00641960" w:rsidP="005D5E21">
      <w:pPr>
        <w:rPr>
          <w:lang w:val="en-US"/>
        </w:rPr>
      </w:pPr>
    </w:p>
    <w:p w14:paraId="07EDD060" w14:textId="495F9C76" w:rsidR="00641960" w:rsidRDefault="00641960" w:rsidP="005D5E21">
      <w:pPr>
        <w:rPr>
          <w:lang w:val="en-US"/>
        </w:rPr>
      </w:pPr>
    </w:p>
    <w:p w14:paraId="74022D6F" w14:textId="129601F9" w:rsidR="00641960" w:rsidRDefault="00641960" w:rsidP="005D5E21">
      <w:pPr>
        <w:rPr>
          <w:lang w:val="en-US"/>
        </w:rPr>
      </w:pPr>
    </w:p>
    <w:p w14:paraId="1FD670AC" w14:textId="00AD2758" w:rsidR="00641960" w:rsidRDefault="00641960" w:rsidP="005D5E21">
      <w:pPr>
        <w:rPr>
          <w:lang w:val="en-US"/>
        </w:rPr>
      </w:pPr>
    </w:p>
    <w:p w14:paraId="0DCAF892" w14:textId="3EAEA2DA" w:rsidR="00641960" w:rsidRDefault="00641960" w:rsidP="005D5E21">
      <w:pPr>
        <w:rPr>
          <w:lang w:val="en-US"/>
        </w:rPr>
      </w:pPr>
    </w:p>
    <w:p w14:paraId="4CAA51CF" w14:textId="3D1154CE" w:rsidR="00641960" w:rsidRDefault="00641960" w:rsidP="005D5E21">
      <w:pPr>
        <w:rPr>
          <w:lang w:val="en-US"/>
        </w:rPr>
      </w:pPr>
    </w:p>
    <w:p w14:paraId="5CEF3E2C" w14:textId="613107EE" w:rsidR="00641960" w:rsidRDefault="00641960" w:rsidP="005D5E21">
      <w:pPr>
        <w:rPr>
          <w:lang w:val="en-US"/>
        </w:rPr>
      </w:pPr>
    </w:p>
    <w:p w14:paraId="310A2F85" w14:textId="6ECDD708" w:rsidR="00641960" w:rsidRDefault="00641960" w:rsidP="005D5E21">
      <w:pPr>
        <w:rPr>
          <w:lang w:val="en-US"/>
        </w:rPr>
      </w:pPr>
    </w:p>
    <w:p w14:paraId="69BF4650" w14:textId="69F9675E" w:rsidR="00641960" w:rsidRDefault="00641960" w:rsidP="005D5E21">
      <w:pPr>
        <w:rPr>
          <w:lang w:val="en-US"/>
        </w:rPr>
      </w:pPr>
    </w:p>
    <w:p w14:paraId="1FFF681A" w14:textId="244976F4" w:rsidR="00641960" w:rsidRDefault="00641960" w:rsidP="005D5E21">
      <w:pPr>
        <w:rPr>
          <w:lang w:val="en-US"/>
        </w:rPr>
      </w:pPr>
    </w:p>
    <w:p w14:paraId="31652963" w14:textId="10F17E07" w:rsidR="00641960" w:rsidRDefault="00641960" w:rsidP="005D5E21">
      <w:pPr>
        <w:rPr>
          <w:lang w:val="en-US"/>
        </w:rPr>
      </w:pPr>
    </w:p>
    <w:p w14:paraId="1B7C9BD3" w14:textId="1672B9DB" w:rsidR="00641960" w:rsidRDefault="00641960" w:rsidP="005D5E21">
      <w:pPr>
        <w:rPr>
          <w:lang w:val="en-US"/>
        </w:rPr>
      </w:pPr>
    </w:p>
    <w:p w14:paraId="4A50D5FB" w14:textId="1A2DECB5" w:rsidR="00641960" w:rsidRDefault="00641960" w:rsidP="005D5E21">
      <w:pPr>
        <w:rPr>
          <w:lang w:val="en-US"/>
        </w:rPr>
      </w:pPr>
    </w:p>
    <w:p w14:paraId="6EDE8C28" w14:textId="6AB3C168" w:rsidR="00641960" w:rsidRDefault="00641960" w:rsidP="005D5E21">
      <w:pPr>
        <w:rPr>
          <w:lang w:val="en-US"/>
        </w:rPr>
      </w:pPr>
    </w:p>
    <w:p w14:paraId="0D0F9BC2" w14:textId="2AD72750" w:rsidR="00641960" w:rsidRDefault="00641960" w:rsidP="005D5E21">
      <w:pPr>
        <w:rPr>
          <w:lang w:val="en-US"/>
        </w:rPr>
      </w:pPr>
    </w:p>
    <w:p w14:paraId="1B0BE6A1" w14:textId="329B7BAA" w:rsidR="00641960" w:rsidRDefault="00641960" w:rsidP="005D5E21">
      <w:pPr>
        <w:rPr>
          <w:lang w:val="en-US"/>
        </w:rPr>
      </w:pPr>
    </w:p>
    <w:p w14:paraId="11E4060C" w14:textId="77777777" w:rsidR="00641960" w:rsidRDefault="00641960" w:rsidP="005D5E21">
      <w:pPr>
        <w:rPr>
          <w:lang w:val="en-US"/>
        </w:rPr>
      </w:pPr>
    </w:p>
    <w:p w14:paraId="608B6247" w14:textId="5FFC9473" w:rsidR="0001625E" w:rsidRDefault="0001625E" w:rsidP="005D5E21">
      <w:pPr>
        <w:rPr>
          <w:lang w:val="en-US"/>
        </w:rPr>
      </w:pPr>
    </w:p>
    <w:p w14:paraId="77D7E095" w14:textId="2FCFA80B" w:rsidR="0001625E" w:rsidRDefault="0001625E" w:rsidP="005D5E21">
      <w:pPr>
        <w:rPr>
          <w:lang w:val="en-US"/>
        </w:rPr>
      </w:pPr>
    </w:p>
    <w:p w14:paraId="475DEE6A" w14:textId="399F0F0F" w:rsidR="0001625E" w:rsidRDefault="0001625E" w:rsidP="0001625E">
      <w:pPr>
        <w:pStyle w:val="Heading1CL"/>
        <w:spacing w:before="0"/>
        <w:ind w:left="0"/>
      </w:pPr>
      <w:bookmarkStart w:id="85" w:name="_Toc129608407"/>
      <w:r w:rsidRPr="00385C73">
        <w:rPr>
          <w:sz w:val="32"/>
          <w:szCs w:val="28"/>
        </w:rPr>
        <w:lastRenderedPageBreak/>
        <w:t>C</w:t>
      </w:r>
      <w:r w:rsidR="0006496F">
        <w:rPr>
          <w:sz w:val="32"/>
          <w:szCs w:val="28"/>
        </w:rPr>
        <w:t>ode maintenance</w:t>
      </w:r>
      <w:bookmarkEnd w:id="85"/>
    </w:p>
    <w:p w14:paraId="799031E5" w14:textId="6D2D5239" w:rsidR="0001625E" w:rsidRDefault="0001625E" w:rsidP="0001625E">
      <w:pPr>
        <w:pStyle w:val="BodyText"/>
        <w:ind w:left="0"/>
        <w:rPr>
          <w:lang w:val="en-US"/>
        </w:rPr>
      </w:pPr>
      <w:r>
        <w:rPr>
          <w:lang w:val="en-US"/>
        </w:rPr>
        <w:t>The System Administrator creates and updates the code</w:t>
      </w:r>
      <w:r w:rsidR="0006496F">
        <w:rPr>
          <w:lang w:val="en-US"/>
        </w:rPr>
        <w:t xml:space="preserve"> </w:t>
      </w:r>
      <w:r w:rsidR="00453028">
        <w:rPr>
          <w:lang w:val="en-US"/>
        </w:rPr>
        <w:t>maintenance.</w:t>
      </w:r>
    </w:p>
    <w:p w14:paraId="2BD712C8" w14:textId="3ED14877" w:rsidR="0001625E" w:rsidRPr="00B616E0" w:rsidRDefault="0001625E" w:rsidP="0001625E">
      <w:pPr>
        <w:pStyle w:val="ProcedureHeading"/>
        <w:ind w:left="0"/>
        <w:rPr>
          <w:lang w:val="en-US"/>
        </w:rPr>
      </w:pPr>
      <w:r>
        <w:rPr>
          <w:lang w:val="en-US"/>
        </w:rPr>
        <w:t xml:space="preserve">To create a </w:t>
      </w:r>
      <w:r w:rsidR="00453028">
        <w:rPr>
          <w:lang w:val="en-US"/>
        </w:rPr>
        <w:t>code maintenance data:</w:t>
      </w:r>
      <w:r>
        <w:rPr>
          <w:lang w:val="en-US"/>
        </w:rPr>
        <w:t xml:space="preserve"> </w:t>
      </w:r>
    </w:p>
    <w:p w14:paraId="74F84E68" w14:textId="7DD5CD2D" w:rsidR="0001625E" w:rsidRDefault="0001625E" w:rsidP="001F7791">
      <w:pPr>
        <w:pStyle w:val="NumberedListing"/>
        <w:numPr>
          <w:ilvl w:val="0"/>
          <w:numId w:val="116"/>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4E4DE1E" w14:textId="44464980" w:rsidR="0001625E" w:rsidRDefault="00453028" w:rsidP="0001625E">
      <w:pPr>
        <w:pStyle w:val="NumberedListing"/>
        <w:rPr>
          <w:lang w:val="en-US"/>
        </w:rPr>
      </w:pPr>
      <w:r>
        <w:rPr>
          <w:noProof/>
        </w:rPr>
        <w:drawing>
          <wp:inline distT="0" distB="0" distL="0" distR="0" wp14:anchorId="02DC8CED" wp14:editId="40A056EB">
            <wp:extent cx="5733415" cy="2727960"/>
            <wp:effectExtent l="0" t="0" r="0" b="0"/>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126"/>
                    <a:stretch>
                      <a:fillRect/>
                    </a:stretch>
                  </pic:blipFill>
                  <pic:spPr>
                    <a:xfrm>
                      <a:off x="0" y="0"/>
                      <a:ext cx="5733415" cy="2727960"/>
                    </a:xfrm>
                    <a:prstGeom prst="rect">
                      <a:avLst/>
                    </a:prstGeom>
                  </pic:spPr>
                </pic:pic>
              </a:graphicData>
            </a:graphic>
          </wp:inline>
        </w:drawing>
      </w:r>
    </w:p>
    <w:p w14:paraId="0B2A2C4C" w14:textId="1C1B411F" w:rsidR="0001625E" w:rsidRDefault="0001625E" w:rsidP="001F7791">
      <w:pPr>
        <w:pStyle w:val="NumberedListing"/>
        <w:numPr>
          <w:ilvl w:val="0"/>
          <w:numId w:val="116"/>
        </w:numPr>
        <w:rPr>
          <w:lang w:val="en-US"/>
        </w:rPr>
      </w:pPr>
      <w:r>
        <w:rPr>
          <w:lang w:val="en-US"/>
        </w:rPr>
        <w:t>Select Code Type ‘</w:t>
      </w:r>
      <w:r w:rsidR="0021721A">
        <w:rPr>
          <w:lang w:val="en-US"/>
        </w:rPr>
        <w:t>Code Maintenance’</w:t>
      </w:r>
      <w:r>
        <w:rPr>
          <w:lang w:val="en-US"/>
        </w:rPr>
        <w:t xml:space="preserve"> from the drop-down list</w:t>
      </w:r>
      <w:r w:rsidR="00453028">
        <w:rPr>
          <w:lang w:val="en-US"/>
        </w:rPr>
        <w:t xml:space="preserve"> as shown above.</w:t>
      </w:r>
    </w:p>
    <w:p w14:paraId="422075AA" w14:textId="7FA3E098" w:rsidR="0001625E" w:rsidRDefault="0001625E" w:rsidP="001F7791">
      <w:pPr>
        <w:pStyle w:val="NumberedListing"/>
        <w:numPr>
          <w:ilvl w:val="0"/>
          <w:numId w:val="116"/>
        </w:numPr>
        <w:rPr>
          <w:lang w:val="en-US"/>
        </w:rPr>
      </w:pPr>
      <w:r>
        <w:rPr>
          <w:lang w:val="en-US"/>
        </w:rPr>
        <w:t xml:space="preserve">Click </w:t>
      </w:r>
      <w:r>
        <w:rPr>
          <w:noProof/>
          <w:lang w:val="en-US"/>
        </w:rPr>
        <w:drawing>
          <wp:inline distT="0" distB="0" distL="0" distR="0" wp14:anchorId="12AC8BE4" wp14:editId="007F6001">
            <wp:extent cx="215900" cy="222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w:t>
      </w:r>
      <w:r w:rsidR="00453028">
        <w:rPr>
          <w:lang w:val="en-US"/>
        </w:rPr>
        <w:t>Code maintenance:</w:t>
      </w:r>
    </w:p>
    <w:p w14:paraId="4CEC2F83" w14:textId="7C90DD8D" w:rsidR="003C4A6D" w:rsidRDefault="003C4A6D" w:rsidP="003C4A6D">
      <w:pPr>
        <w:pStyle w:val="NumberedListing"/>
        <w:ind w:left="360"/>
        <w:rPr>
          <w:lang w:val="en-US"/>
        </w:rPr>
      </w:pPr>
      <w:r>
        <w:rPr>
          <w:noProof/>
        </w:rPr>
        <w:drawing>
          <wp:inline distT="0" distB="0" distL="0" distR="0" wp14:anchorId="5C905345" wp14:editId="5E271E53">
            <wp:extent cx="5733415" cy="1663700"/>
            <wp:effectExtent l="0" t="0" r="0" b="0"/>
            <wp:docPr id="55" name="Picture 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application&#10;&#10;Description automatically generated"/>
                    <pic:cNvPicPr/>
                  </pic:nvPicPr>
                  <pic:blipFill>
                    <a:blip r:embed="rId127"/>
                    <a:stretch>
                      <a:fillRect/>
                    </a:stretch>
                  </pic:blipFill>
                  <pic:spPr>
                    <a:xfrm>
                      <a:off x="0" y="0"/>
                      <a:ext cx="5733415" cy="1663700"/>
                    </a:xfrm>
                    <a:prstGeom prst="rect">
                      <a:avLst/>
                    </a:prstGeom>
                  </pic:spPr>
                </pic:pic>
              </a:graphicData>
            </a:graphic>
          </wp:inline>
        </w:drawing>
      </w:r>
    </w:p>
    <w:p w14:paraId="528CE24B" w14:textId="77777777" w:rsidR="0001625E" w:rsidRDefault="0001625E" w:rsidP="001F7791">
      <w:pPr>
        <w:pStyle w:val="NumberedListing"/>
        <w:numPr>
          <w:ilvl w:val="0"/>
          <w:numId w:val="116"/>
        </w:numPr>
        <w:rPr>
          <w:lang w:val="en-US"/>
        </w:rPr>
      </w:pPr>
      <w:r>
        <w:rPr>
          <w:lang w:val="en-US"/>
        </w:rPr>
        <w:t>Enter information in the Berth Details fields.</w:t>
      </w:r>
    </w:p>
    <w:tbl>
      <w:tblPr>
        <w:tblStyle w:val="TableGrid"/>
        <w:tblW w:w="0" w:type="auto"/>
        <w:jc w:val="center"/>
        <w:tblLook w:val="04A0" w:firstRow="1" w:lastRow="0" w:firstColumn="1" w:lastColumn="0" w:noHBand="0" w:noVBand="1"/>
      </w:tblPr>
      <w:tblGrid>
        <w:gridCol w:w="2843"/>
        <w:gridCol w:w="5137"/>
      </w:tblGrid>
      <w:tr w:rsidR="0001625E" w:rsidRPr="0013748C" w14:paraId="079C59D6" w14:textId="77777777" w:rsidTr="002767D6">
        <w:trPr>
          <w:cantSplit/>
          <w:tblHeader/>
          <w:jc w:val="center"/>
        </w:trPr>
        <w:tc>
          <w:tcPr>
            <w:tcW w:w="2843" w:type="dxa"/>
            <w:shd w:val="clear" w:color="auto" w:fill="BFBFBF" w:themeFill="background1" w:themeFillShade="BF"/>
          </w:tcPr>
          <w:p w14:paraId="01D22866" w14:textId="77777777" w:rsidR="0001625E" w:rsidRPr="0013748C" w:rsidRDefault="0001625E" w:rsidP="002767D6">
            <w:pPr>
              <w:pStyle w:val="TableHeading"/>
              <w:spacing w:before="0" w:after="0"/>
            </w:pPr>
            <w:r w:rsidRPr="0013748C">
              <w:t>Field/Button description</w:t>
            </w:r>
          </w:p>
        </w:tc>
        <w:tc>
          <w:tcPr>
            <w:tcW w:w="5137" w:type="dxa"/>
            <w:shd w:val="clear" w:color="auto" w:fill="BFBFBF" w:themeFill="background1" w:themeFillShade="BF"/>
          </w:tcPr>
          <w:p w14:paraId="766479AA" w14:textId="77777777" w:rsidR="0001625E" w:rsidRPr="0013748C" w:rsidRDefault="0001625E" w:rsidP="002767D6">
            <w:pPr>
              <w:pStyle w:val="TableHeading"/>
              <w:spacing w:before="0" w:after="0"/>
            </w:pPr>
            <w:r w:rsidRPr="0013748C">
              <w:t>Action/Input Required</w:t>
            </w:r>
          </w:p>
        </w:tc>
      </w:tr>
      <w:tr w:rsidR="0001625E" w:rsidRPr="0013748C" w14:paraId="4C0E39A8" w14:textId="77777777" w:rsidTr="002767D6">
        <w:trPr>
          <w:cantSplit/>
          <w:jc w:val="center"/>
        </w:trPr>
        <w:tc>
          <w:tcPr>
            <w:tcW w:w="2843" w:type="dxa"/>
          </w:tcPr>
          <w:p w14:paraId="142F2084" w14:textId="77777777" w:rsidR="0001625E" w:rsidRDefault="0001625E" w:rsidP="002767D6">
            <w:pPr>
              <w:pStyle w:val="Tablefieldindent2"/>
              <w:spacing w:before="0" w:after="0"/>
              <w:ind w:left="0"/>
            </w:pPr>
            <w:r>
              <w:rPr>
                <w:lang w:val="en-US"/>
              </w:rPr>
              <w:t>Code</w:t>
            </w:r>
          </w:p>
        </w:tc>
        <w:tc>
          <w:tcPr>
            <w:tcW w:w="5137" w:type="dxa"/>
          </w:tcPr>
          <w:p w14:paraId="6EFF1D26" w14:textId="6A7485F4" w:rsidR="0001625E" w:rsidRDefault="0001625E" w:rsidP="002767D6">
            <w:pPr>
              <w:pStyle w:val="TableText"/>
              <w:keepNext/>
              <w:spacing w:before="0" w:after="0"/>
            </w:pPr>
            <w:r>
              <w:t xml:space="preserve">Enter the code of the </w:t>
            </w:r>
            <w:r w:rsidR="0021721A">
              <w:t>code maintenance</w:t>
            </w:r>
            <w:r>
              <w:t>.</w:t>
            </w:r>
          </w:p>
        </w:tc>
      </w:tr>
      <w:tr w:rsidR="0001625E" w:rsidRPr="0013748C" w14:paraId="5E1CB8E1" w14:textId="77777777" w:rsidTr="002767D6">
        <w:trPr>
          <w:cantSplit/>
          <w:jc w:val="center"/>
        </w:trPr>
        <w:tc>
          <w:tcPr>
            <w:tcW w:w="2843" w:type="dxa"/>
          </w:tcPr>
          <w:p w14:paraId="58C6CFCD" w14:textId="77777777" w:rsidR="0001625E" w:rsidRPr="0013748C" w:rsidRDefault="0001625E" w:rsidP="002767D6">
            <w:pPr>
              <w:pStyle w:val="Tablefieldindent2"/>
              <w:spacing w:before="0" w:after="0"/>
              <w:ind w:left="0"/>
            </w:pPr>
            <w:r>
              <w:rPr>
                <w:lang w:val="en-US"/>
              </w:rPr>
              <w:t>Description (English)</w:t>
            </w:r>
          </w:p>
        </w:tc>
        <w:tc>
          <w:tcPr>
            <w:tcW w:w="5137" w:type="dxa"/>
          </w:tcPr>
          <w:p w14:paraId="5E1EC948" w14:textId="311DDA2A" w:rsidR="0001625E" w:rsidRPr="0013748C" w:rsidRDefault="0001625E" w:rsidP="002767D6">
            <w:pPr>
              <w:pStyle w:val="TableText"/>
              <w:keepNext/>
              <w:spacing w:before="0" w:after="0"/>
            </w:pPr>
            <w:r w:rsidRPr="00610949">
              <w:rPr>
                <w:lang w:val="en-US"/>
              </w:rPr>
              <w:t xml:space="preserve">Enter the </w:t>
            </w:r>
            <w:r>
              <w:rPr>
                <w:lang w:val="en-US"/>
              </w:rPr>
              <w:t xml:space="preserve">description of the </w:t>
            </w:r>
            <w:r w:rsidR="0021721A">
              <w:t>code maintenance</w:t>
            </w:r>
            <w:r>
              <w:rPr>
                <w:lang w:val="en-US"/>
              </w:rPr>
              <w:t>.</w:t>
            </w:r>
          </w:p>
        </w:tc>
      </w:tr>
      <w:tr w:rsidR="0001625E" w:rsidRPr="0013748C" w14:paraId="0A232B92" w14:textId="77777777" w:rsidTr="002767D6">
        <w:trPr>
          <w:cantSplit/>
          <w:jc w:val="center"/>
        </w:trPr>
        <w:tc>
          <w:tcPr>
            <w:tcW w:w="2843" w:type="dxa"/>
          </w:tcPr>
          <w:p w14:paraId="0EED74E5" w14:textId="77777777" w:rsidR="0001625E" w:rsidRPr="00610949" w:rsidRDefault="0001625E" w:rsidP="002767D6">
            <w:pPr>
              <w:pStyle w:val="Tablefieldindent2"/>
              <w:spacing w:before="0" w:after="0"/>
              <w:ind w:left="0"/>
              <w:rPr>
                <w:lang w:val="en-US"/>
              </w:rPr>
            </w:pPr>
            <w:r>
              <w:rPr>
                <w:lang w:val="en-US"/>
              </w:rPr>
              <w:t>Description (Other)</w:t>
            </w:r>
          </w:p>
        </w:tc>
        <w:tc>
          <w:tcPr>
            <w:tcW w:w="5137" w:type="dxa"/>
          </w:tcPr>
          <w:p w14:paraId="46AA30E9" w14:textId="2D7C6AA3" w:rsidR="0001625E" w:rsidRPr="00610949" w:rsidRDefault="0001625E" w:rsidP="002767D6">
            <w:pPr>
              <w:pStyle w:val="TableText"/>
              <w:keepNext/>
              <w:spacing w:before="0" w:after="0"/>
              <w:rPr>
                <w:lang w:val="en-US"/>
              </w:rPr>
            </w:pPr>
            <w:r>
              <w:rPr>
                <w:lang w:val="en-US"/>
              </w:rPr>
              <w:t xml:space="preserve">Enter other descriptions of the </w:t>
            </w:r>
            <w:r w:rsidR="0021721A">
              <w:t>code maintenance</w:t>
            </w:r>
            <w:r>
              <w:rPr>
                <w:lang w:val="en-US"/>
              </w:rPr>
              <w:t>.</w:t>
            </w:r>
          </w:p>
        </w:tc>
      </w:tr>
      <w:tr w:rsidR="003C4A6D" w:rsidRPr="0013748C" w14:paraId="4906AFDC" w14:textId="77777777" w:rsidTr="002767D6">
        <w:trPr>
          <w:cantSplit/>
          <w:jc w:val="center"/>
        </w:trPr>
        <w:tc>
          <w:tcPr>
            <w:tcW w:w="2843" w:type="dxa"/>
          </w:tcPr>
          <w:p w14:paraId="0CDF3387" w14:textId="3E3D4637" w:rsidR="003C4A6D" w:rsidRDefault="003C4A6D" w:rsidP="002767D6">
            <w:pPr>
              <w:pStyle w:val="Tablefieldindent2"/>
              <w:spacing w:before="0" w:after="0"/>
              <w:ind w:left="0"/>
              <w:rPr>
                <w:lang w:val="en-US"/>
              </w:rPr>
            </w:pPr>
            <w:r>
              <w:rPr>
                <w:lang w:val="en-US"/>
              </w:rPr>
              <w:t>Data source name</w:t>
            </w:r>
          </w:p>
        </w:tc>
        <w:tc>
          <w:tcPr>
            <w:tcW w:w="5137" w:type="dxa"/>
          </w:tcPr>
          <w:p w14:paraId="69C86CE6" w14:textId="77777777" w:rsidR="003C4A6D" w:rsidRDefault="003C4A6D" w:rsidP="002767D6">
            <w:pPr>
              <w:pStyle w:val="TableText"/>
              <w:keepNext/>
              <w:spacing w:before="0" w:after="0"/>
              <w:rPr>
                <w:lang w:val="en-US"/>
              </w:rPr>
            </w:pPr>
          </w:p>
        </w:tc>
      </w:tr>
      <w:tr w:rsidR="0001625E" w:rsidRPr="0013748C" w14:paraId="1398D9E6" w14:textId="77777777" w:rsidTr="002767D6">
        <w:trPr>
          <w:cantSplit/>
          <w:jc w:val="center"/>
        </w:trPr>
        <w:tc>
          <w:tcPr>
            <w:tcW w:w="2843" w:type="dxa"/>
          </w:tcPr>
          <w:p w14:paraId="024B3A1D" w14:textId="77777777" w:rsidR="0001625E" w:rsidRDefault="0001625E" w:rsidP="002767D6">
            <w:pPr>
              <w:pStyle w:val="Tablefieldindent2"/>
              <w:spacing w:before="0" w:after="0"/>
              <w:ind w:left="0"/>
              <w:rPr>
                <w:lang w:val="en-US"/>
              </w:rPr>
            </w:pPr>
            <w:r>
              <w:rPr>
                <w:lang w:val="en-US"/>
              </w:rPr>
              <w:t>Active</w:t>
            </w:r>
          </w:p>
        </w:tc>
        <w:tc>
          <w:tcPr>
            <w:tcW w:w="5137" w:type="dxa"/>
          </w:tcPr>
          <w:p w14:paraId="1B01153F" w14:textId="6149CF4F" w:rsidR="0001625E" w:rsidRDefault="0001625E" w:rsidP="002767D6">
            <w:pPr>
              <w:pStyle w:val="TableText"/>
              <w:keepNext/>
              <w:spacing w:before="0" w:after="0"/>
              <w:rPr>
                <w:lang w:val="en-US"/>
              </w:rPr>
            </w:pPr>
            <w:r>
              <w:rPr>
                <w:lang w:val="en-US"/>
              </w:rPr>
              <w:t xml:space="preserve">Check Active to activate the </w:t>
            </w:r>
            <w:r w:rsidR="0021721A">
              <w:t>code maintenance</w:t>
            </w:r>
            <w:r>
              <w:rPr>
                <w:lang w:val="en-US"/>
              </w:rPr>
              <w:t xml:space="preserve"> code.</w:t>
            </w:r>
          </w:p>
        </w:tc>
      </w:tr>
    </w:tbl>
    <w:p w14:paraId="69EC0606" w14:textId="77777777" w:rsidR="0001625E" w:rsidRPr="00EA5323" w:rsidRDefault="0001625E" w:rsidP="0001625E">
      <w:pPr>
        <w:pStyle w:val="Caption"/>
      </w:pPr>
    </w:p>
    <w:p w14:paraId="1EAFFA3C" w14:textId="0245C8AF" w:rsidR="0001625E" w:rsidRPr="006D30F2" w:rsidRDefault="0001625E" w:rsidP="001F7791">
      <w:pPr>
        <w:pStyle w:val="NumberedListing"/>
        <w:numPr>
          <w:ilvl w:val="0"/>
          <w:numId w:val="116"/>
        </w:numPr>
        <w:rPr>
          <w:lang w:val="en-US"/>
        </w:rPr>
      </w:pPr>
      <w:r>
        <w:rPr>
          <w:noProof/>
          <w:lang w:val="en-US"/>
        </w:rPr>
        <w:t xml:space="preserve">Click </w:t>
      </w:r>
      <w:r w:rsidRPr="002F19B8">
        <w:rPr>
          <w:b/>
          <w:noProof/>
          <w:lang w:val="en-US"/>
        </w:rPr>
        <w:t>Save</w:t>
      </w:r>
      <w:r>
        <w:rPr>
          <w:noProof/>
          <w:lang w:val="en-US"/>
        </w:rPr>
        <w:t xml:space="preserve"> button to save the </w:t>
      </w:r>
      <w:r w:rsidR="0021721A">
        <w:t>code maintenance</w:t>
      </w:r>
      <w:r>
        <w:rPr>
          <w:noProof/>
          <w:lang w:val="en-US"/>
        </w:rPr>
        <w:t xml:space="preserve"> details. </w:t>
      </w:r>
      <w:r w:rsidRPr="006D30F2">
        <w:rPr>
          <w:lang w:val="en-US"/>
        </w:rPr>
        <w:t>Success Message</w:t>
      </w:r>
      <w:r>
        <w:rPr>
          <w:lang w:val="en-US"/>
        </w:rPr>
        <w:t xml:space="preserve"> pops up.</w:t>
      </w:r>
    </w:p>
    <w:p w14:paraId="601F9268" w14:textId="77777777" w:rsidR="0001625E" w:rsidRPr="000C0EC9" w:rsidRDefault="0001625E" w:rsidP="001F7791">
      <w:pPr>
        <w:pStyle w:val="NumberedListing"/>
        <w:numPr>
          <w:ilvl w:val="0"/>
          <w:numId w:val="116"/>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36408BFB" w14:textId="72A92AB8" w:rsidR="0001625E" w:rsidRDefault="0001625E" w:rsidP="001F7791">
      <w:pPr>
        <w:pStyle w:val="NumberedListing"/>
        <w:numPr>
          <w:ilvl w:val="0"/>
          <w:numId w:val="116"/>
        </w:numPr>
        <w:rPr>
          <w:lang w:val="en-US"/>
        </w:rPr>
      </w:pPr>
      <w:r>
        <w:rPr>
          <w:lang w:val="en-US"/>
        </w:rPr>
        <w:t xml:space="preserve">Click </w:t>
      </w:r>
      <w:r>
        <w:rPr>
          <w:b/>
          <w:lang w:val="en-US"/>
        </w:rPr>
        <w:t>Reset</w:t>
      </w:r>
      <w:r>
        <w:rPr>
          <w:lang w:val="en-US"/>
        </w:rPr>
        <w:t xml:space="preserve"> button to clear the </w:t>
      </w:r>
      <w:r w:rsidR="0021721A">
        <w:t>code maintenance</w:t>
      </w:r>
      <w:r>
        <w:rPr>
          <w:lang w:val="en-US"/>
        </w:rPr>
        <w:t xml:space="preserve"> details.</w:t>
      </w:r>
      <w:r w:rsidRPr="00287AB9">
        <w:rPr>
          <w:noProof/>
          <w:lang w:val="en-US"/>
        </w:rPr>
        <w:t xml:space="preserve"> </w:t>
      </w:r>
    </w:p>
    <w:p w14:paraId="6546DABF" w14:textId="30B4DA19" w:rsidR="0001625E" w:rsidRPr="000C0EC9" w:rsidRDefault="0001625E" w:rsidP="001F7791">
      <w:pPr>
        <w:pStyle w:val="NumberedListing"/>
        <w:numPr>
          <w:ilvl w:val="0"/>
          <w:numId w:val="116"/>
        </w:numPr>
        <w:rPr>
          <w:lang w:val="en-US"/>
        </w:rPr>
      </w:pPr>
      <w:r>
        <w:rPr>
          <w:lang w:val="en-US"/>
        </w:rPr>
        <w:lastRenderedPageBreak/>
        <w:t xml:space="preserve">Click </w:t>
      </w:r>
      <w:r>
        <w:rPr>
          <w:b/>
          <w:lang w:val="en-US"/>
        </w:rPr>
        <w:t>Close</w:t>
      </w:r>
      <w:r>
        <w:rPr>
          <w:lang w:val="en-US"/>
        </w:rPr>
        <w:t xml:space="preserve"> button to close the </w:t>
      </w:r>
      <w:r w:rsidR="0021721A">
        <w:t>code maintenance</w:t>
      </w:r>
      <w:r>
        <w:rPr>
          <w:lang w:val="en-US"/>
        </w:rPr>
        <w:t xml:space="preserve"> details page.</w:t>
      </w:r>
      <w:r w:rsidRPr="00287AB9">
        <w:rPr>
          <w:noProof/>
          <w:lang w:val="en-US"/>
        </w:rPr>
        <w:t xml:space="preserve"> </w:t>
      </w:r>
    </w:p>
    <w:p w14:paraId="6A42C4ED" w14:textId="77777777" w:rsidR="0001625E" w:rsidRDefault="0001625E" w:rsidP="0001625E">
      <w:pPr>
        <w:rPr>
          <w:lang w:val="en-US"/>
        </w:rPr>
      </w:pPr>
    </w:p>
    <w:p w14:paraId="1E899563" w14:textId="77777777" w:rsidR="0001625E" w:rsidRPr="002861F8" w:rsidRDefault="0001625E" w:rsidP="0001625E">
      <w:pPr>
        <w:pStyle w:val="ProcedureHeading"/>
        <w:spacing w:before="0" w:after="0"/>
        <w:ind w:left="0"/>
        <w:rPr>
          <w:lang w:val="en-US"/>
        </w:rPr>
      </w:pPr>
      <w:r>
        <w:rPr>
          <w:lang w:val="en-US"/>
        </w:rPr>
        <w:t>Update Charge</w:t>
      </w:r>
    </w:p>
    <w:p w14:paraId="1F34AFEA" w14:textId="48233F16" w:rsidR="0001625E" w:rsidRDefault="0001625E" w:rsidP="0001625E">
      <w:pPr>
        <w:pStyle w:val="BodyText"/>
        <w:ind w:left="0"/>
        <w:rPr>
          <w:lang w:val="en-US"/>
        </w:rPr>
      </w:pPr>
      <w:r>
        <w:rPr>
          <w:lang w:val="en-US"/>
        </w:rPr>
        <w:t xml:space="preserve">This functionality allows you to update the </w:t>
      </w:r>
      <w:r w:rsidR="0021721A">
        <w:rPr>
          <w:lang w:val="en-US"/>
        </w:rPr>
        <w:t>code maintenance</w:t>
      </w:r>
      <w:r>
        <w:rPr>
          <w:lang w:val="en-US"/>
        </w:rPr>
        <w:t xml:space="preserve"> details.</w:t>
      </w:r>
    </w:p>
    <w:p w14:paraId="434D5948" w14:textId="77777777" w:rsidR="0001625E" w:rsidRPr="00B616E0" w:rsidRDefault="0001625E" w:rsidP="0001625E">
      <w:pPr>
        <w:pStyle w:val="ProcedureHeading"/>
        <w:spacing w:before="0" w:after="0"/>
        <w:ind w:left="0"/>
        <w:rPr>
          <w:lang w:val="en-US"/>
        </w:rPr>
      </w:pPr>
      <w:r>
        <w:rPr>
          <w:lang w:val="en-US"/>
        </w:rPr>
        <w:t xml:space="preserve">To update a Charge: </w:t>
      </w:r>
    </w:p>
    <w:p w14:paraId="0966FE9E" w14:textId="77777777" w:rsidR="0001625E" w:rsidRDefault="0001625E" w:rsidP="001F7791">
      <w:pPr>
        <w:pStyle w:val="NumberedListing"/>
        <w:numPr>
          <w:ilvl w:val="0"/>
          <w:numId w:val="45"/>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xml:space="preserve">. </w:t>
      </w:r>
    </w:p>
    <w:p w14:paraId="4F42B69C" w14:textId="5B843EB0" w:rsidR="0001625E" w:rsidRDefault="0001625E" w:rsidP="001F7791">
      <w:pPr>
        <w:pStyle w:val="NumberedListing"/>
        <w:numPr>
          <w:ilvl w:val="0"/>
          <w:numId w:val="45"/>
        </w:numPr>
        <w:rPr>
          <w:lang w:val="en-US"/>
        </w:rPr>
      </w:pPr>
      <w:r>
        <w:rPr>
          <w:lang w:val="en-US"/>
        </w:rPr>
        <w:t>Select Code Type ‘</w:t>
      </w:r>
      <w:r w:rsidR="0021721A">
        <w:rPr>
          <w:lang w:val="en-US"/>
        </w:rPr>
        <w:t>code maintenance’</w:t>
      </w:r>
      <w:r>
        <w:rPr>
          <w:lang w:val="en-US"/>
        </w:rPr>
        <w:t xml:space="preserve"> from the drop-down list</w:t>
      </w:r>
      <w:r w:rsidRPr="00C30D15">
        <w:rPr>
          <w:lang w:val="en-US"/>
        </w:rPr>
        <w:t>.</w:t>
      </w:r>
    </w:p>
    <w:p w14:paraId="4D6455E3" w14:textId="77777777" w:rsidR="0001625E" w:rsidRDefault="0001625E" w:rsidP="001F7791">
      <w:pPr>
        <w:pStyle w:val="NumberedListing"/>
        <w:numPr>
          <w:ilvl w:val="0"/>
          <w:numId w:val="45"/>
        </w:numPr>
        <w:rPr>
          <w:lang w:val="en-US"/>
        </w:rPr>
      </w:pPr>
      <w:r>
        <w:rPr>
          <w:lang w:val="en-US"/>
        </w:rPr>
        <w:t>Click the item to</w:t>
      </w:r>
      <w:r>
        <w:rPr>
          <w:noProof/>
          <w:lang w:val="en-SG" w:eastAsia="en-SG"/>
        </w:rPr>
        <w:t xml:space="preserve"> </w:t>
      </w:r>
      <w:r>
        <w:rPr>
          <w:lang w:val="en-US"/>
        </w:rPr>
        <w:t xml:space="preserve">edit and update the </w:t>
      </w:r>
      <w:r>
        <w:t xml:space="preserve">charge </w:t>
      </w:r>
      <w:r>
        <w:rPr>
          <w:lang w:val="en-US"/>
        </w:rPr>
        <w:t>details. The following screen will be displayed:</w:t>
      </w:r>
    </w:p>
    <w:p w14:paraId="1D3FCFCA" w14:textId="36CBAC12" w:rsidR="0001625E" w:rsidRDefault="007E62C3" w:rsidP="0001625E">
      <w:pPr>
        <w:pStyle w:val="Screenshot"/>
        <w:ind w:left="0"/>
        <w:rPr>
          <w:lang w:val="en-US"/>
        </w:rPr>
      </w:pPr>
      <w:r>
        <w:drawing>
          <wp:inline distT="0" distB="0" distL="0" distR="0" wp14:anchorId="66695D7D" wp14:editId="6C9F4FF7">
            <wp:extent cx="5733415" cy="16833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3415" cy="1683385"/>
                    </a:xfrm>
                    <a:prstGeom prst="rect">
                      <a:avLst/>
                    </a:prstGeom>
                  </pic:spPr>
                </pic:pic>
              </a:graphicData>
            </a:graphic>
          </wp:inline>
        </w:drawing>
      </w:r>
    </w:p>
    <w:p w14:paraId="3413488F" w14:textId="77777777" w:rsidR="0001625E" w:rsidRPr="0001625E" w:rsidRDefault="0001625E" w:rsidP="001F7791">
      <w:pPr>
        <w:pStyle w:val="NumberedListing"/>
        <w:numPr>
          <w:ilvl w:val="0"/>
          <w:numId w:val="45"/>
        </w:numPr>
        <w:rPr>
          <w:lang w:val="en-US"/>
        </w:rPr>
      </w:pPr>
      <w:r>
        <w:rPr>
          <w:lang w:val="en-US"/>
        </w:rPr>
        <w:t xml:space="preserve">Modify the field values and click </w:t>
      </w:r>
      <w:r>
        <w:rPr>
          <w:noProof/>
          <w:lang w:val="en-US"/>
        </w:rPr>
        <w:drawing>
          <wp:inline distT="0" distB="0" distL="0" distR="0" wp14:anchorId="62671521" wp14:editId="27A26C9B">
            <wp:extent cx="831850" cy="22863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839335" cy="230694"/>
                    </a:xfrm>
                    <a:prstGeom prst="rect">
                      <a:avLst/>
                    </a:prstGeom>
                  </pic:spPr>
                </pic:pic>
              </a:graphicData>
            </a:graphic>
          </wp:inline>
        </w:drawing>
      </w:r>
      <w:r>
        <w:rPr>
          <w:lang w:val="en-US"/>
        </w:rPr>
        <w:t xml:space="preserve"> button. </w:t>
      </w:r>
    </w:p>
    <w:p w14:paraId="62D3570F" w14:textId="136A1656" w:rsidR="0001625E" w:rsidRPr="000C0EC9" w:rsidRDefault="0001625E" w:rsidP="001F7791">
      <w:pPr>
        <w:pStyle w:val="NumberedListing"/>
        <w:numPr>
          <w:ilvl w:val="0"/>
          <w:numId w:val="45"/>
        </w:numPr>
        <w:rPr>
          <w:lang w:val="en-US"/>
        </w:rPr>
      </w:pPr>
      <w:r>
        <w:rPr>
          <w:lang w:val="en-US"/>
        </w:rPr>
        <w:t xml:space="preserve">Click </w:t>
      </w:r>
      <w:r>
        <w:rPr>
          <w:b/>
          <w:lang w:val="en-US"/>
        </w:rPr>
        <w:t>Close</w:t>
      </w:r>
      <w:r>
        <w:rPr>
          <w:lang w:val="en-US"/>
        </w:rPr>
        <w:t xml:space="preserve"> button to close the </w:t>
      </w:r>
      <w:r w:rsidR="0021721A">
        <w:t>code maintenance</w:t>
      </w:r>
      <w:r>
        <w:rPr>
          <w:lang w:val="en-US"/>
        </w:rPr>
        <w:t xml:space="preserve"> details edit page.</w:t>
      </w:r>
      <w:r w:rsidRPr="00287AB9">
        <w:rPr>
          <w:noProof/>
          <w:lang w:val="en-US"/>
        </w:rPr>
        <w:t xml:space="preserve"> </w:t>
      </w:r>
    </w:p>
    <w:p w14:paraId="4C6E87D6" w14:textId="4CA8C7AE" w:rsidR="0001625E" w:rsidRDefault="0001625E" w:rsidP="005D5E21">
      <w:pPr>
        <w:rPr>
          <w:lang w:val="en-US"/>
        </w:rPr>
      </w:pPr>
    </w:p>
    <w:p w14:paraId="449DB6B1" w14:textId="40122FF4" w:rsidR="00FD4CEE" w:rsidRDefault="00FD4CEE" w:rsidP="00FD4CEE">
      <w:pPr>
        <w:pStyle w:val="Heading1CL"/>
        <w:spacing w:before="0"/>
        <w:ind w:left="0"/>
      </w:pPr>
      <w:bookmarkStart w:id="86" w:name="_Toc129608408"/>
      <w:r w:rsidRPr="00385C73">
        <w:rPr>
          <w:sz w:val="32"/>
          <w:szCs w:val="28"/>
        </w:rPr>
        <w:t>C</w:t>
      </w:r>
      <w:r>
        <w:rPr>
          <w:sz w:val="32"/>
          <w:szCs w:val="28"/>
        </w:rPr>
        <w:t xml:space="preserve">ode </w:t>
      </w:r>
      <w:r w:rsidR="004C07BA">
        <w:rPr>
          <w:sz w:val="32"/>
          <w:szCs w:val="28"/>
        </w:rPr>
        <w:t>Master</w:t>
      </w:r>
      <w:bookmarkEnd w:id="86"/>
    </w:p>
    <w:p w14:paraId="7176700D" w14:textId="1B0851F9" w:rsidR="00FD4CEE" w:rsidRDefault="00FD4CEE" w:rsidP="00FD4CEE">
      <w:pPr>
        <w:pStyle w:val="BodyText"/>
        <w:ind w:left="0"/>
        <w:rPr>
          <w:lang w:val="en-US"/>
        </w:rPr>
      </w:pPr>
      <w:r>
        <w:rPr>
          <w:lang w:val="en-US"/>
        </w:rPr>
        <w:t xml:space="preserve">The System Administrator creates and updates the code </w:t>
      </w:r>
      <w:r w:rsidR="004C07BA">
        <w:rPr>
          <w:lang w:val="en-US"/>
        </w:rPr>
        <w:t>master</w:t>
      </w:r>
      <w:r>
        <w:rPr>
          <w:lang w:val="en-US"/>
        </w:rPr>
        <w:t>.</w:t>
      </w:r>
    </w:p>
    <w:p w14:paraId="67B59510" w14:textId="019D8AFF" w:rsidR="00FD4CEE" w:rsidRPr="00B616E0" w:rsidRDefault="00FD4CEE" w:rsidP="00FD4CEE">
      <w:pPr>
        <w:pStyle w:val="ProcedureHeading"/>
        <w:ind w:left="0"/>
        <w:rPr>
          <w:lang w:val="en-US"/>
        </w:rPr>
      </w:pPr>
      <w:r>
        <w:rPr>
          <w:lang w:val="en-US"/>
        </w:rPr>
        <w:t xml:space="preserve">To create a code </w:t>
      </w:r>
      <w:r w:rsidR="004C07BA">
        <w:rPr>
          <w:lang w:val="en-US"/>
        </w:rPr>
        <w:t>master</w:t>
      </w:r>
      <w:r>
        <w:rPr>
          <w:lang w:val="en-US"/>
        </w:rPr>
        <w:t xml:space="preserve"> data: </w:t>
      </w:r>
    </w:p>
    <w:p w14:paraId="3C2467D8" w14:textId="6CB48B92" w:rsidR="00FD4CEE" w:rsidRDefault="00FD4CEE" w:rsidP="001F7791">
      <w:pPr>
        <w:pStyle w:val="NumberedListing"/>
        <w:numPr>
          <w:ilvl w:val="0"/>
          <w:numId w:val="117"/>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sidR="004C07BA">
        <w:rPr>
          <w:b/>
          <w:lang w:val="en-US"/>
        </w:rPr>
        <w:t>Master</w:t>
      </w:r>
      <w:r>
        <w:rPr>
          <w:lang w:val="en-US"/>
        </w:rPr>
        <w:t>. The subsequent screen will be displayed:</w:t>
      </w:r>
    </w:p>
    <w:p w14:paraId="655B4B8F" w14:textId="2892D266" w:rsidR="004C07BA" w:rsidRDefault="004C07BA" w:rsidP="00641960">
      <w:pPr>
        <w:pStyle w:val="NumberedListing"/>
        <w:jc w:val="center"/>
        <w:rPr>
          <w:lang w:val="en-US"/>
        </w:rPr>
      </w:pPr>
      <w:r>
        <w:rPr>
          <w:noProof/>
        </w:rPr>
        <w:drawing>
          <wp:inline distT="0" distB="0" distL="0" distR="0" wp14:anchorId="239E64A7" wp14:editId="3B631010">
            <wp:extent cx="5301615" cy="2485517"/>
            <wp:effectExtent l="0" t="0" r="0" b="0"/>
            <wp:docPr id="963" name="Picture 96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Picture 963" descr="Table&#10;&#10;Description automatically generated"/>
                    <pic:cNvPicPr/>
                  </pic:nvPicPr>
                  <pic:blipFill>
                    <a:blip r:embed="rId129"/>
                    <a:stretch>
                      <a:fillRect/>
                    </a:stretch>
                  </pic:blipFill>
                  <pic:spPr>
                    <a:xfrm>
                      <a:off x="0" y="0"/>
                      <a:ext cx="5308571" cy="2488778"/>
                    </a:xfrm>
                    <a:prstGeom prst="rect">
                      <a:avLst/>
                    </a:prstGeom>
                  </pic:spPr>
                </pic:pic>
              </a:graphicData>
            </a:graphic>
          </wp:inline>
        </w:drawing>
      </w:r>
    </w:p>
    <w:p w14:paraId="5BB0ABEC" w14:textId="6EF3F84F" w:rsidR="00FD4CEE" w:rsidRDefault="00FD4CEE" w:rsidP="00FD4CEE">
      <w:pPr>
        <w:pStyle w:val="NumberedListing"/>
        <w:rPr>
          <w:lang w:val="en-US"/>
        </w:rPr>
      </w:pPr>
    </w:p>
    <w:p w14:paraId="23C07080" w14:textId="48425F97" w:rsidR="00FD4CEE" w:rsidRDefault="00FD4CEE" w:rsidP="001F7791">
      <w:pPr>
        <w:pStyle w:val="NumberedListing"/>
        <w:numPr>
          <w:ilvl w:val="0"/>
          <w:numId w:val="117"/>
        </w:numPr>
        <w:rPr>
          <w:lang w:val="en-US"/>
        </w:rPr>
      </w:pPr>
      <w:r>
        <w:rPr>
          <w:lang w:val="en-US"/>
        </w:rPr>
        <w:t xml:space="preserve">Select Code Type ‘Code </w:t>
      </w:r>
      <w:r w:rsidR="0000279C">
        <w:rPr>
          <w:lang w:val="en-US"/>
        </w:rPr>
        <w:t>master</w:t>
      </w:r>
      <w:r>
        <w:rPr>
          <w:lang w:val="en-US"/>
        </w:rPr>
        <w:t xml:space="preserve"> from the drop-down list as shown above.</w:t>
      </w:r>
    </w:p>
    <w:p w14:paraId="28A8AA54" w14:textId="23A00EE5" w:rsidR="00FD4CEE" w:rsidRDefault="00FD4CEE" w:rsidP="001F7791">
      <w:pPr>
        <w:pStyle w:val="NumberedListing"/>
        <w:numPr>
          <w:ilvl w:val="0"/>
          <w:numId w:val="117"/>
        </w:numPr>
        <w:rPr>
          <w:lang w:val="en-US"/>
        </w:rPr>
      </w:pPr>
      <w:r>
        <w:rPr>
          <w:lang w:val="en-US"/>
        </w:rPr>
        <w:lastRenderedPageBreak/>
        <w:t xml:space="preserve">Click </w:t>
      </w:r>
      <w:r>
        <w:rPr>
          <w:noProof/>
          <w:lang w:val="en-US"/>
        </w:rPr>
        <w:drawing>
          <wp:inline distT="0" distB="0" distL="0" distR="0" wp14:anchorId="2F77EA3D" wp14:editId="266203F9">
            <wp:extent cx="215900" cy="2222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Code </w:t>
      </w:r>
      <w:r w:rsidR="00BD7955">
        <w:rPr>
          <w:lang w:val="en-US"/>
        </w:rPr>
        <w:t>Master</w:t>
      </w:r>
      <w:r>
        <w:rPr>
          <w:lang w:val="en-US"/>
        </w:rPr>
        <w:t>:</w:t>
      </w:r>
    </w:p>
    <w:p w14:paraId="699B2B76" w14:textId="2D3BE67E" w:rsidR="00FD4CEE" w:rsidRDefault="00BD7955" w:rsidP="00FD4CEE">
      <w:pPr>
        <w:pStyle w:val="NumberedListing"/>
        <w:ind w:left="360"/>
        <w:rPr>
          <w:lang w:val="en-US"/>
        </w:rPr>
      </w:pPr>
      <w:r>
        <w:rPr>
          <w:noProof/>
        </w:rPr>
        <w:drawing>
          <wp:inline distT="0" distB="0" distL="0" distR="0" wp14:anchorId="61C8DF25" wp14:editId="38A79BDE">
            <wp:extent cx="5733415" cy="1614805"/>
            <wp:effectExtent l="0" t="0" r="0" b="0"/>
            <wp:docPr id="971" name="Picture 97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Picture 971" descr="Graphical user interface, application&#10;&#10;Description automatically generated"/>
                    <pic:cNvPicPr/>
                  </pic:nvPicPr>
                  <pic:blipFill>
                    <a:blip r:embed="rId130"/>
                    <a:stretch>
                      <a:fillRect/>
                    </a:stretch>
                  </pic:blipFill>
                  <pic:spPr>
                    <a:xfrm>
                      <a:off x="0" y="0"/>
                      <a:ext cx="5733415" cy="1614805"/>
                    </a:xfrm>
                    <a:prstGeom prst="rect">
                      <a:avLst/>
                    </a:prstGeom>
                  </pic:spPr>
                </pic:pic>
              </a:graphicData>
            </a:graphic>
          </wp:inline>
        </w:drawing>
      </w:r>
    </w:p>
    <w:p w14:paraId="00DF2AA2" w14:textId="32D6B305" w:rsidR="00FD4CEE" w:rsidRDefault="00FD4CEE" w:rsidP="001F7791">
      <w:pPr>
        <w:pStyle w:val="NumberedListing"/>
        <w:numPr>
          <w:ilvl w:val="0"/>
          <w:numId w:val="117"/>
        </w:numPr>
        <w:rPr>
          <w:lang w:val="en-US"/>
        </w:rPr>
      </w:pPr>
      <w:r>
        <w:rPr>
          <w:lang w:val="en-US"/>
        </w:rPr>
        <w:t xml:space="preserve">Enter information in the </w:t>
      </w:r>
      <w:r w:rsidR="0000279C">
        <w:rPr>
          <w:lang w:val="en-US"/>
        </w:rPr>
        <w:t>code master</w:t>
      </w:r>
      <w:r>
        <w:rPr>
          <w:lang w:val="en-US"/>
        </w:rPr>
        <w:t xml:space="preserve"> Details fields.</w:t>
      </w:r>
    </w:p>
    <w:tbl>
      <w:tblPr>
        <w:tblStyle w:val="TableGrid"/>
        <w:tblW w:w="0" w:type="auto"/>
        <w:jc w:val="center"/>
        <w:tblLook w:val="04A0" w:firstRow="1" w:lastRow="0" w:firstColumn="1" w:lastColumn="0" w:noHBand="0" w:noVBand="1"/>
      </w:tblPr>
      <w:tblGrid>
        <w:gridCol w:w="2843"/>
        <w:gridCol w:w="5137"/>
      </w:tblGrid>
      <w:tr w:rsidR="00FD4CEE" w:rsidRPr="0013748C" w14:paraId="685DAD8B" w14:textId="77777777" w:rsidTr="002767D6">
        <w:trPr>
          <w:cantSplit/>
          <w:tblHeader/>
          <w:jc w:val="center"/>
        </w:trPr>
        <w:tc>
          <w:tcPr>
            <w:tcW w:w="2843" w:type="dxa"/>
            <w:shd w:val="clear" w:color="auto" w:fill="BFBFBF" w:themeFill="background1" w:themeFillShade="BF"/>
          </w:tcPr>
          <w:p w14:paraId="0C733763" w14:textId="77777777" w:rsidR="00FD4CEE" w:rsidRPr="0013748C" w:rsidRDefault="00FD4CEE" w:rsidP="002767D6">
            <w:pPr>
              <w:pStyle w:val="TableHeading"/>
              <w:spacing w:before="0" w:after="0"/>
            </w:pPr>
            <w:r w:rsidRPr="0013748C">
              <w:t>Field/Button description</w:t>
            </w:r>
          </w:p>
        </w:tc>
        <w:tc>
          <w:tcPr>
            <w:tcW w:w="5137" w:type="dxa"/>
            <w:shd w:val="clear" w:color="auto" w:fill="BFBFBF" w:themeFill="background1" w:themeFillShade="BF"/>
          </w:tcPr>
          <w:p w14:paraId="3B207CBA" w14:textId="77777777" w:rsidR="00FD4CEE" w:rsidRPr="0013748C" w:rsidRDefault="00FD4CEE" w:rsidP="002767D6">
            <w:pPr>
              <w:pStyle w:val="TableHeading"/>
              <w:spacing w:before="0" w:after="0"/>
            </w:pPr>
            <w:r w:rsidRPr="0013748C">
              <w:t>Action/Input Required</w:t>
            </w:r>
          </w:p>
        </w:tc>
      </w:tr>
      <w:tr w:rsidR="00FD4CEE" w:rsidRPr="0013748C" w14:paraId="20788B18" w14:textId="77777777" w:rsidTr="002767D6">
        <w:trPr>
          <w:cantSplit/>
          <w:jc w:val="center"/>
        </w:trPr>
        <w:tc>
          <w:tcPr>
            <w:tcW w:w="2843" w:type="dxa"/>
          </w:tcPr>
          <w:p w14:paraId="6CD7980B" w14:textId="77777777" w:rsidR="00FD4CEE" w:rsidRDefault="00FD4CEE" w:rsidP="002767D6">
            <w:pPr>
              <w:pStyle w:val="Tablefieldindent2"/>
              <w:spacing w:before="0" w:after="0"/>
              <w:ind w:left="0"/>
            </w:pPr>
            <w:r>
              <w:rPr>
                <w:lang w:val="en-US"/>
              </w:rPr>
              <w:t>Code</w:t>
            </w:r>
          </w:p>
        </w:tc>
        <w:tc>
          <w:tcPr>
            <w:tcW w:w="5137" w:type="dxa"/>
          </w:tcPr>
          <w:p w14:paraId="25F0C314" w14:textId="77777777" w:rsidR="00FD4CEE" w:rsidRDefault="00FD4CEE" w:rsidP="002767D6">
            <w:pPr>
              <w:pStyle w:val="TableText"/>
              <w:keepNext/>
              <w:spacing w:before="0" w:after="0"/>
            </w:pPr>
            <w:r>
              <w:t>Enter the code of the code maintenance.</w:t>
            </w:r>
          </w:p>
        </w:tc>
      </w:tr>
      <w:tr w:rsidR="00FD4CEE" w:rsidRPr="0013748C" w14:paraId="4F1BFFF6" w14:textId="77777777" w:rsidTr="002767D6">
        <w:trPr>
          <w:cantSplit/>
          <w:jc w:val="center"/>
        </w:trPr>
        <w:tc>
          <w:tcPr>
            <w:tcW w:w="2843" w:type="dxa"/>
          </w:tcPr>
          <w:p w14:paraId="4B7CCD5E" w14:textId="77777777" w:rsidR="00FD4CEE" w:rsidRPr="0013748C" w:rsidRDefault="00FD4CEE" w:rsidP="002767D6">
            <w:pPr>
              <w:pStyle w:val="Tablefieldindent2"/>
              <w:spacing w:before="0" w:after="0"/>
              <w:ind w:left="0"/>
            </w:pPr>
            <w:r>
              <w:rPr>
                <w:lang w:val="en-US"/>
              </w:rPr>
              <w:t>Description (English)</w:t>
            </w:r>
          </w:p>
        </w:tc>
        <w:tc>
          <w:tcPr>
            <w:tcW w:w="5137" w:type="dxa"/>
          </w:tcPr>
          <w:p w14:paraId="0DDF6B17" w14:textId="77777777" w:rsidR="00FD4CEE" w:rsidRPr="0013748C" w:rsidRDefault="00FD4CEE" w:rsidP="002767D6">
            <w:pPr>
              <w:pStyle w:val="TableText"/>
              <w:keepNext/>
              <w:spacing w:before="0" w:after="0"/>
            </w:pPr>
            <w:r w:rsidRPr="00610949">
              <w:rPr>
                <w:lang w:val="en-US"/>
              </w:rPr>
              <w:t xml:space="preserve">Enter the </w:t>
            </w:r>
            <w:r>
              <w:rPr>
                <w:lang w:val="en-US"/>
              </w:rPr>
              <w:t xml:space="preserve">description of the </w:t>
            </w:r>
            <w:r>
              <w:t>code maintenance</w:t>
            </w:r>
            <w:r>
              <w:rPr>
                <w:lang w:val="en-US"/>
              </w:rPr>
              <w:t>.</w:t>
            </w:r>
          </w:p>
        </w:tc>
      </w:tr>
      <w:tr w:rsidR="00FD4CEE" w:rsidRPr="0013748C" w14:paraId="66AE5E94" w14:textId="77777777" w:rsidTr="002767D6">
        <w:trPr>
          <w:cantSplit/>
          <w:jc w:val="center"/>
        </w:trPr>
        <w:tc>
          <w:tcPr>
            <w:tcW w:w="2843" w:type="dxa"/>
          </w:tcPr>
          <w:p w14:paraId="00375976" w14:textId="77777777" w:rsidR="00FD4CEE" w:rsidRPr="00610949" w:rsidRDefault="00FD4CEE" w:rsidP="002767D6">
            <w:pPr>
              <w:pStyle w:val="Tablefieldindent2"/>
              <w:spacing w:before="0" w:after="0"/>
              <w:ind w:left="0"/>
              <w:rPr>
                <w:lang w:val="en-US"/>
              </w:rPr>
            </w:pPr>
            <w:r>
              <w:rPr>
                <w:lang w:val="en-US"/>
              </w:rPr>
              <w:t>Description (Other)</w:t>
            </w:r>
          </w:p>
        </w:tc>
        <w:tc>
          <w:tcPr>
            <w:tcW w:w="5137" w:type="dxa"/>
          </w:tcPr>
          <w:p w14:paraId="666FB638" w14:textId="77777777" w:rsidR="00FD4CEE" w:rsidRPr="00610949" w:rsidRDefault="00FD4CEE" w:rsidP="002767D6">
            <w:pPr>
              <w:pStyle w:val="TableText"/>
              <w:keepNext/>
              <w:spacing w:before="0" w:after="0"/>
              <w:rPr>
                <w:lang w:val="en-US"/>
              </w:rPr>
            </w:pPr>
            <w:r>
              <w:rPr>
                <w:lang w:val="en-US"/>
              </w:rPr>
              <w:t xml:space="preserve">Enter other descriptions of the </w:t>
            </w:r>
            <w:r>
              <w:t>code maintenance</w:t>
            </w:r>
            <w:r>
              <w:rPr>
                <w:lang w:val="en-US"/>
              </w:rPr>
              <w:t>.</w:t>
            </w:r>
          </w:p>
        </w:tc>
      </w:tr>
      <w:tr w:rsidR="00FD4CEE" w:rsidRPr="0013748C" w14:paraId="65756BF6" w14:textId="77777777" w:rsidTr="002767D6">
        <w:trPr>
          <w:cantSplit/>
          <w:jc w:val="center"/>
        </w:trPr>
        <w:tc>
          <w:tcPr>
            <w:tcW w:w="2843" w:type="dxa"/>
          </w:tcPr>
          <w:p w14:paraId="6E7B8CCE" w14:textId="77777777" w:rsidR="00FD4CEE" w:rsidRDefault="00FD4CEE" w:rsidP="002767D6">
            <w:pPr>
              <w:pStyle w:val="Tablefieldindent2"/>
              <w:spacing w:before="0" w:after="0"/>
              <w:ind w:left="0"/>
              <w:rPr>
                <w:lang w:val="en-US"/>
              </w:rPr>
            </w:pPr>
            <w:r>
              <w:rPr>
                <w:lang w:val="en-US"/>
              </w:rPr>
              <w:t>Active</w:t>
            </w:r>
          </w:p>
        </w:tc>
        <w:tc>
          <w:tcPr>
            <w:tcW w:w="5137" w:type="dxa"/>
          </w:tcPr>
          <w:p w14:paraId="14D5B45F" w14:textId="77777777" w:rsidR="00FD4CEE" w:rsidRDefault="00FD4CEE" w:rsidP="002767D6">
            <w:pPr>
              <w:pStyle w:val="TableText"/>
              <w:keepNext/>
              <w:spacing w:before="0" w:after="0"/>
              <w:rPr>
                <w:lang w:val="en-US"/>
              </w:rPr>
            </w:pPr>
            <w:r>
              <w:rPr>
                <w:lang w:val="en-US"/>
              </w:rPr>
              <w:t xml:space="preserve">Check Active to activate the </w:t>
            </w:r>
            <w:r>
              <w:t>code maintenance</w:t>
            </w:r>
            <w:r>
              <w:rPr>
                <w:lang w:val="en-US"/>
              </w:rPr>
              <w:t xml:space="preserve"> code.</w:t>
            </w:r>
          </w:p>
        </w:tc>
      </w:tr>
    </w:tbl>
    <w:p w14:paraId="64BBB932" w14:textId="77777777" w:rsidR="00FD4CEE" w:rsidRPr="00EA5323" w:rsidRDefault="00FD4CEE" w:rsidP="00FD4CEE">
      <w:pPr>
        <w:pStyle w:val="Caption"/>
      </w:pPr>
    </w:p>
    <w:p w14:paraId="10BCA489" w14:textId="77777777" w:rsidR="00FD4CEE" w:rsidRPr="006D30F2" w:rsidRDefault="00FD4CEE" w:rsidP="001F7791">
      <w:pPr>
        <w:pStyle w:val="NumberedListing"/>
        <w:numPr>
          <w:ilvl w:val="0"/>
          <w:numId w:val="117"/>
        </w:numPr>
        <w:rPr>
          <w:lang w:val="en-US"/>
        </w:rPr>
      </w:pPr>
      <w:r>
        <w:rPr>
          <w:noProof/>
          <w:lang w:val="en-US"/>
        </w:rPr>
        <w:t xml:space="preserve">Click </w:t>
      </w:r>
      <w:r w:rsidRPr="002F19B8">
        <w:rPr>
          <w:b/>
          <w:noProof/>
          <w:lang w:val="en-US"/>
        </w:rPr>
        <w:t>Save</w:t>
      </w:r>
      <w:r>
        <w:rPr>
          <w:noProof/>
          <w:lang w:val="en-US"/>
        </w:rPr>
        <w:t xml:space="preserve"> button to save the </w:t>
      </w:r>
      <w:r>
        <w:t>code maintenance</w:t>
      </w:r>
      <w:r>
        <w:rPr>
          <w:noProof/>
          <w:lang w:val="en-US"/>
        </w:rPr>
        <w:t xml:space="preserve"> details. </w:t>
      </w:r>
      <w:r w:rsidRPr="006D30F2">
        <w:rPr>
          <w:lang w:val="en-US"/>
        </w:rPr>
        <w:t>Success Message</w:t>
      </w:r>
      <w:r>
        <w:rPr>
          <w:lang w:val="en-US"/>
        </w:rPr>
        <w:t xml:space="preserve"> pops up.</w:t>
      </w:r>
    </w:p>
    <w:p w14:paraId="3000C86E" w14:textId="77777777" w:rsidR="00FD4CEE" w:rsidRPr="000C0EC9" w:rsidRDefault="00FD4CEE" w:rsidP="001F7791">
      <w:pPr>
        <w:pStyle w:val="NumberedListing"/>
        <w:numPr>
          <w:ilvl w:val="0"/>
          <w:numId w:val="117"/>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2915E154" w14:textId="77777777" w:rsidR="00FD4CEE" w:rsidRDefault="00FD4CEE" w:rsidP="001F7791">
      <w:pPr>
        <w:pStyle w:val="NumberedListing"/>
        <w:numPr>
          <w:ilvl w:val="0"/>
          <w:numId w:val="117"/>
        </w:numPr>
        <w:rPr>
          <w:lang w:val="en-US"/>
        </w:rPr>
      </w:pPr>
      <w:r>
        <w:rPr>
          <w:lang w:val="en-US"/>
        </w:rPr>
        <w:t xml:space="preserve">Click </w:t>
      </w:r>
      <w:r>
        <w:rPr>
          <w:b/>
          <w:lang w:val="en-US"/>
        </w:rPr>
        <w:t>Reset</w:t>
      </w:r>
      <w:r>
        <w:rPr>
          <w:lang w:val="en-US"/>
        </w:rPr>
        <w:t xml:space="preserve"> button to clear the </w:t>
      </w:r>
      <w:r>
        <w:t>code maintenance</w:t>
      </w:r>
      <w:r>
        <w:rPr>
          <w:lang w:val="en-US"/>
        </w:rPr>
        <w:t xml:space="preserve"> details.</w:t>
      </w:r>
      <w:r w:rsidRPr="00287AB9">
        <w:rPr>
          <w:noProof/>
          <w:lang w:val="en-US"/>
        </w:rPr>
        <w:t xml:space="preserve"> </w:t>
      </w:r>
    </w:p>
    <w:p w14:paraId="4772244A" w14:textId="77777777" w:rsidR="00FD4CEE" w:rsidRPr="000C0EC9" w:rsidRDefault="00FD4CEE" w:rsidP="001F7791">
      <w:pPr>
        <w:pStyle w:val="NumberedListing"/>
        <w:numPr>
          <w:ilvl w:val="0"/>
          <w:numId w:val="117"/>
        </w:numPr>
        <w:rPr>
          <w:lang w:val="en-US"/>
        </w:rPr>
      </w:pPr>
      <w:r>
        <w:rPr>
          <w:lang w:val="en-US"/>
        </w:rPr>
        <w:t xml:space="preserve">Click </w:t>
      </w:r>
      <w:r>
        <w:rPr>
          <w:b/>
          <w:lang w:val="en-US"/>
        </w:rPr>
        <w:t>Close</w:t>
      </w:r>
      <w:r>
        <w:rPr>
          <w:lang w:val="en-US"/>
        </w:rPr>
        <w:t xml:space="preserve"> button to close the </w:t>
      </w:r>
      <w:r>
        <w:t>code maintenance</w:t>
      </w:r>
      <w:r>
        <w:rPr>
          <w:lang w:val="en-US"/>
        </w:rPr>
        <w:t xml:space="preserve"> details page.</w:t>
      </w:r>
      <w:r w:rsidRPr="00287AB9">
        <w:rPr>
          <w:noProof/>
          <w:lang w:val="en-US"/>
        </w:rPr>
        <w:t xml:space="preserve"> </w:t>
      </w:r>
    </w:p>
    <w:p w14:paraId="00E6FD62" w14:textId="77777777" w:rsidR="00FD4CEE" w:rsidRDefault="00FD4CEE" w:rsidP="00FD4CEE">
      <w:pPr>
        <w:rPr>
          <w:lang w:val="en-US"/>
        </w:rPr>
      </w:pPr>
    </w:p>
    <w:p w14:paraId="38934B8E" w14:textId="6419D5ED" w:rsidR="00FD4CEE" w:rsidRPr="002861F8" w:rsidRDefault="00FD4CEE" w:rsidP="00FD4CEE">
      <w:pPr>
        <w:pStyle w:val="ProcedureHeading"/>
        <w:spacing w:before="0" w:after="0"/>
        <w:ind w:left="0"/>
        <w:rPr>
          <w:lang w:val="en-US"/>
        </w:rPr>
      </w:pPr>
      <w:r>
        <w:rPr>
          <w:lang w:val="en-US"/>
        </w:rPr>
        <w:t>Update C</w:t>
      </w:r>
      <w:r w:rsidR="0000279C">
        <w:rPr>
          <w:lang w:val="en-US"/>
        </w:rPr>
        <w:t>ode Master</w:t>
      </w:r>
    </w:p>
    <w:p w14:paraId="05C64DD9" w14:textId="77777777" w:rsidR="00FD4CEE" w:rsidRDefault="00FD4CEE" w:rsidP="00FD4CEE">
      <w:pPr>
        <w:pStyle w:val="BodyText"/>
        <w:ind w:left="0"/>
        <w:rPr>
          <w:lang w:val="en-US"/>
        </w:rPr>
      </w:pPr>
      <w:r>
        <w:rPr>
          <w:lang w:val="en-US"/>
        </w:rPr>
        <w:t>This functionality allows you to update the code maintenance details.</w:t>
      </w:r>
    </w:p>
    <w:p w14:paraId="23A532CF" w14:textId="486F3883" w:rsidR="00FD4CEE" w:rsidRPr="00B616E0" w:rsidRDefault="00FD4CEE" w:rsidP="00FD4CEE">
      <w:pPr>
        <w:pStyle w:val="ProcedureHeading"/>
        <w:spacing w:before="0" w:after="0"/>
        <w:ind w:left="0"/>
        <w:rPr>
          <w:lang w:val="en-US"/>
        </w:rPr>
      </w:pPr>
      <w:r>
        <w:rPr>
          <w:lang w:val="en-US"/>
        </w:rPr>
        <w:t>To update a C</w:t>
      </w:r>
      <w:r w:rsidR="0000279C">
        <w:rPr>
          <w:lang w:val="en-US"/>
        </w:rPr>
        <w:t>ode Master</w:t>
      </w:r>
      <w:r>
        <w:rPr>
          <w:lang w:val="en-US"/>
        </w:rPr>
        <w:t xml:space="preserve">: </w:t>
      </w:r>
    </w:p>
    <w:p w14:paraId="139AF2CA" w14:textId="61649080" w:rsidR="00FD4CEE" w:rsidRDefault="00FD4CEE" w:rsidP="00AB05D8">
      <w:pPr>
        <w:pStyle w:val="NumberedListing"/>
        <w:numPr>
          <w:ilvl w:val="0"/>
          <w:numId w:val="117"/>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sidR="0000279C">
        <w:rPr>
          <w:b/>
          <w:lang w:val="en-US"/>
        </w:rPr>
        <w:t>Master</w:t>
      </w:r>
      <w:r>
        <w:rPr>
          <w:lang w:val="en-US"/>
        </w:rPr>
        <w:t xml:space="preserve">. </w:t>
      </w:r>
    </w:p>
    <w:p w14:paraId="3A60DCB7" w14:textId="091E9C6F" w:rsidR="00FD4CEE" w:rsidRDefault="00FD4CEE" w:rsidP="00AB05D8">
      <w:pPr>
        <w:pStyle w:val="NumberedListing"/>
        <w:numPr>
          <w:ilvl w:val="0"/>
          <w:numId w:val="117"/>
        </w:numPr>
        <w:rPr>
          <w:lang w:val="en-US"/>
        </w:rPr>
      </w:pPr>
      <w:r>
        <w:rPr>
          <w:lang w:val="en-US"/>
        </w:rPr>
        <w:t xml:space="preserve">Select Code Type ‘code </w:t>
      </w:r>
      <w:r w:rsidR="0000279C">
        <w:rPr>
          <w:lang w:val="en-US"/>
        </w:rPr>
        <w:t>master</w:t>
      </w:r>
      <w:r>
        <w:rPr>
          <w:lang w:val="en-US"/>
        </w:rPr>
        <w:t xml:space="preserve"> from the drop-down list</w:t>
      </w:r>
      <w:r w:rsidRPr="00C30D15">
        <w:rPr>
          <w:lang w:val="en-US"/>
        </w:rPr>
        <w:t>.</w:t>
      </w:r>
    </w:p>
    <w:p w14:paraId="31002E33" w14:textId="77777777" w:rsidR="00FD4CEE" w:rsidRDefault="00FD4CEE" w:rsidP="00AB05D8">
      <w:pPr>
        <w:pStyle w:val="NumberedListing"/>
        <w:numPr>
          <w:ilvl w:val="0"/>
          <w:numId w:val="117"/>
        </w:numPr>
        <w:rPr>
          <w:lang w:val="en-US"/>
        </w:rPr>
      </w:pPr>
      <w:r>
        <w:rPr>
          <w:lang w:val="en-US"/>
        </w:rPr>
        <w:t>Click the item to</w:t>
      </w:r>
      <w:r>
        <w:rPr>
          <w:noProof/>
          <w:lang w:val="en-SG" w:eastAsia="en-SG"/>
        </w:rPr>
        <w:t xml:space="preserve"> </w:t>
      </w:r>
      <w:r>
        <w:rPr>
          <w:lang w:val="en-US"/>
        </w:rPr>
        <w:t xml:space="preserve">edit and update the </w:t>
      </w:r>
      <w:r>
        <w:t xml:space="preserve">charge </w:t>
      </w:r>
      <w:r>
        <w:rPr>
          <w:lang w:val="en-US"/>
        </w:rPr>
        <w:t>details. The following screen will be displayed:</w:t>
      </w:r>
    </w:p>
    <w:p w14:paraId="6EF92C92" w14:textId="0CE7CE22" w:rsidR="00FD4CEE" w:rsidRDefault="00E71FD5" w:rsidP="00FD4CEE">
      <w:pPr>
        <w:pStyle w:val="Screenshot"/>
        <w:ind w:left="0"/>
        <w:rPr>
          <w:lang w:val="en-US"/>
        </w:rPr>
      </w:pPr>
      <w:r>
        <w:drawing>
          <wp:inline distT="0" distB="0" distL="0" distR="0" wp14:anchorId="3752E5C0" wp14:editId="017EF707">
            <wp:extent cx="5733415" cy="1642745"/>
            <wp:effectExtent l="0" t="0" r="0" b="0"/>
            <wp:docPr id="972" name="Picture 97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Picture 972" descr="Graphical user interface, application&#10;&#10;Description automatically generated"/>
                    <pic:cNvPicPr/>
                  </pic:nvPicPr>
                  <pic:blipFill>
                    <a:blip r:embed="rId131"/>
                    <a:stretch>
                      <a:fillRect/>
                    </a:stretch>
                  </pic:blipFill>
                  <pic:spPr>
                    <a:xfrm>
                      <a:off x="0" y="0"/>
                      <a:ext cx="5733415" cy="1642745"/>
                    </a:xfrm>
                    <a:prstGeom prst="rect">
                      <a:avLst/>
                    </a:prstGeom>
                  </pic:spPr>
                </pic:pic>
              </a:graphicData>
            </a:graphic>
          </wp:inline>
        </w:drawing>
      </w:r>
    </w:p>
    <w:p w14:paraId="682FD945" w14:textId="77777777" w:rsidR="00FD4CEE" w:rsidRPr="0001625E" w:rsidRDefault="00FD4CEE" w:rsidP="00AB05D8">
      <w:pPr>
        <w:pStyle w:val="NumberedListing"/>
        <w:numPr>
          <w:ilvl w:val="0"/>
          <w:numId w:val="117"/>
        </w:numPr>
        <w:rPr>
          <w:lang w:val="en-US"/>
        </w:rPr>
      </w:pPr>
      <w:r>
        <w:rPr>
          <w:lang w:val="en-US"/>
        </w:rPr>
        <w:t xml:space="preserve">Modify the field values and click </w:t>
      </w:r>
      <w:r>
        <w:rPr>
          <w:noProof/>
          <w:lang w:val="en-US"/>
        </w:rPr>
        <w:drawing>
          <wp:inline distT="0" distB="0" distL="0" distR="0" wp14:anchorId="5B41CF0B" wp14:editId="06B0D070">
            <wp:extent cx="831850" cy="22863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839335" cy="230694"/>
                    </a:xfrm>
                    <a:prstGeom prst="rect">
                      <a:avLst/>
                    </a:prstGeom>
                  </pic:spPr>
                </pic:pic>
              </a:graphicData>
            </a:graphic>
          </wp:inline>
        </w:drawing>
      </w:r>
      <w:r>
        <w:rPr>
          <w:lang w:val="en-US"/>
        </w:rPr>
        <w:t xml:space="preserve"> button. </w:t>
      </w:r>
    </w:p>
    <w:p w14:paraId="0EAF0C34" w14:textId="7702F7AC" w:rsidR="00FD4CEE" w:rsidRPr="000C0EC9" w:rsidRDefault="00FD4CEE" w:rsidP="00AB05D8">
      <w:pPr>
        <w:pStyle w:val="NumberedListing"/>
        <w:numPr>
          <w:ilvl w:val="0"/>
          <w:numId w:val="117"/>
        </w:numPr>
        <w:rPr>
          <w:lang w:val="en-US"/>
        </w:rPr>
      </w:pPr>
      <w:r>
        <w:rPr>
          <w:lang w:val="en-US"/>
        </w:rPr>
        <w:t xml:space="preserve">Click </w:t>
      </w:r>
      <w:r>
        <w:rPr>
          <w:b/>
          <w:lang w:val="en-US"/>
        </w:rPr>
        <w:t>Close</w:t>
      </w:r>
      <w:r>
        <w:rPr>
          <w:lang w:val="en-US"/>
        </w:rPr>
        <w:t xml:space="preserve"> button to close the </w:t>
      </w:r>
      <w:r>
        <w:t xml:space="preserve">code </w:t>
      </w:r>
      <w:r w:rsidR="001F7791">
        <w:t>master</w:t>
      </w:r>
      <w:r>
        <w:rPr>
          <w:lang w:val="en-US"/>
        </w:rPr>
        <w:t xml:space="preserve"> details edit page.</w:t>
      </w:r>
      <w:r w:rsidRPr="00287AB9">
        <w:rPr>
          <w:noProof/>
          <w:lang w:val="en-US"/>
        </w:rPr>
        <w:t xml:space="preserve"> </w:t>
      </w:r>
    </w:p>
    <w:p w14:paraId="0BF4D6C6" w14:textId="36188CC6" w:rsidR="00FD4CEE" w:rsidRDefault="00FD4CEE" w:rsidP="005D5E21">
      <w:pPr>
        <w:rPr>
          <w:lang w:val="en-US"/>
        </w:rPr>
      </w:pPr>
    </w:p>
    <w:p w14:paraId="0A1D5F33" w14:textId="1C965426" w:rsidR="00437B35" w:rsidRDefault="00437B35" w:rsidP="00437B35">
      <w:pPr>
        <w:pStyle w:val="Heading1CL"/>
        <w:spacing w:before="0"/>
        <w:ind w:left="0"/>
      </w:pPr>
      <w:r w:rsidRPr="00385C73">
        <w:rPr>
          <w:sz w:val="32"/>
          <w:szCs w:val="28"/>
        </w:rPr>
        <w:lastRenderedPageBreak/>
        <w:t>C</w:t>
      </w:r>
      <w:r w:rsidR="00F255FB">
        <w:rPr>
          <w:sz w:val="32"/>
          <w:szCs w:val="28"/>
        </w:rPr>
        <w:t>ompany Type</w:t>
      </w:r>
    </w:p>
    <w:p w14:paraId="23D9E8B8" w14:textId="2F57D798" w:rsidR="00437B35" w:rsidRDefault="00437B35" w:rsidP="00437B35">
      <w:pPr>
        <w:pStyle w:val="BodyText"/>
        <w:ind w:left="0"/>
        <w:rPr>
          <w:lang w:val="en-US"/>
        </w:rPr>
      </w:pPr>
      <w:r>
        <w:rPr>
          <w:lang w:val="en-US"/>
        </w:rPr>
        <w:t xml:space="preserve">The System Administrator creates and updates the </w:t>
      </w:r>
      <w:r w:rsidR="00F255FB">
        <w:rPr>
          <w:lang w:val="en-US"/>
        </w:rPr>
        <w:t>company type</w:t>
      </w:r>
      <w:r>
        <w:rPr>
          <w:lang w:val="en-US"/>
        </w:rPr>
        <w:t>.</w:t>
      </w:r>
    </w:p>
    <w:p w14:paraId="79C18F5E" w14:textId="71E413EF" w:rsidR="00437B35" w:rsidRPr="00B616E0" w:rsidRDefault="00437B35" w:rsidP="00437B35">
      <w:pPr>
        <w:pStyle w:val="ProcedureHeading"/>
        <w:ind w:left="0"/>
        <w:rPr>
          <w:lang w:val="en-US"/>
        </w:rPr>
      </w:pPr>
      <w:r>
        <w:rPr>
          <w:lang w:val="en-US"/>
        </w:rPr>
        <w:t xml:space="preserve">To create a </w:t>
      </w:r>
      <w:r w:rsidR="00F255FB">
        <w:rPr>
          <w:lang w:val="en-US"/>
        </w:rPr>
        <w:t>company type</w:t>
      </w:r>
      <w:r>
        <w:rPr>
          <w:lang w:val="en-US"/>
        </w:rPr>
        <w:t xml:space="preserve"> data: </w:t>
      </w:r>
    </w:p>
    <w:p w14:paraId="11A5EFA7" w14:textId="225076BF" w:rsidR="00437B35" w:rsidRDefault="00437B35" w:rsidP="00F255FB">
      <w:pPr>
        <w:pStyle w:val="NumberedListing"/>
        <w:numPr>
          <w:ilvl w:val="0"/>
          <w:numId w:val="118"/>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F255FB">
        <w:rPr>
          <w:b/>
          <w:lang w:val="en-US"/>
        </w:rPr>
        <w:t>Company Type</w:t>
      </w:r>
      <w:r>
        <w:rPr>
          <w:lang w:val="en-US"/>
        </w:rPr>
        <w:t>. The subsequent screen will be displayed:</w:t>
      </w:r>
    </w:p>
    <w:p w14:paraId="3E2CA0BF" w14:textId="2463E1E0" w:rsidR="00F255FB" w:rsidRDefault="00F255FB" w:rsidP="00F255FB">
      <w:pPr>
        <w:pStyle w:val="NumberedListing"/>
        <w:rPr>
          <w:lang w:val="en-US"/>
        </w:rPr>
      </w:pPr>
      <w:r>
        <w:rPr>
          <w:noProof/>
        </w:rPr>
        <w:drawing>
          <wp:inline distT="0" distB="0" distL="0" distR="0" wp14:anchorId="26DD2538" wp14:editId="030B07C0">
            <wp:extent cx="5733415" cy="2579370"/>
            <wp:effectExtent l="0" t="0" r="0" b="0"/>
            <wp:docPr id="981" name="Picture 9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Picture 981" descr="Table&#10;&#10;Description automatically generated"/>
                    <pic:cNvPicPr/>
                  </pic:nvPicPr>
                  <pic:blipFill>
                    <a:blip r:embed="rId132"/>
                    <a:stretch>
                      <a:fillRect/>
                    </a:stretch>
                  </pic:blipFill>
                  <pic:spPr>
                    <a:xfrm>
                      <a:off x="0" y="0"/>
                      <a:ext cx="5733415" cy="2579370"/>
                    </a:xfrm>
                    <a:prstGeom prst="rect">
                      <a:avLst/>
                    </a:prstGeom>
                  </pic:spPr>
                </pic:pic>
              </a:graphicData>
            </a:graphic>
          </wp:inline>
        </w:drawing>
      </w:r>
    </w:p>
    <w:p w14:paraId="67A844CF" w14:textId="6065DC32" w:rsidR="00437B35" w:rsidRDefault="00437B35" w:rsidP="00F255FB">
      <w:pPr>
        <w:pStyle w:val="NumberedListing"/>
        <w:numPr>
          <w:ilvl w:val="0"/>
          <w:numId w:val="118"/>
        </w:numPr>
        <w:rPr>
          <w:lang w:val="en-US"/>
        </w:rPr>
      </w:pPr>
      <w:r>
        <w:rPr>
          <w:lang w:val="en-US"/>
        </w:rPr>
        <w:t>Select Code Type ‘</w:t>
      </w:r>
      <w:r w:rsidR="00B26521">
        <w:rPr>
          <w:lang w:val="en-US"/>
        </w:rPr>
        <w:t>Company Type’</w:t>
      </w:r>
      <w:r>
        <w:rPr>
          <w:lang w:val="en-US"/>
        </w:rPr>
        <w:t xml:space="preserve"> from the drop-down list as shown above.</w:t>
      </w:r>
    </w:p>
    <w:p w14:paraId="3D64979C" w14:textId="37F3D922" w:rsidR="00437B35" w:rsidRDefault="00437B35" w:rsidP="00F255FB">
      <w:pPr>
        <w:pStyle w:val="NumberedListing"/>
        <w:numPr>
          <w:ilvl w:val="0"/>
          <w:numId w:val="118"/>
        </w:numPr>
        <w:rPr>
          <w:lang w:val="en-US"/>
        </w:rPr>
      </w:pPr>
      <w:r>
        <w:rPr>
          <w:lang w:val="en-US"/>
        </w:rPr>
        <w:t xml:space="preserve">Click </w:t>
      </w:r>
      <w:r>
        <w:rPr>
          <w:noProof/>
          <w:lang w:val="en-US"/>
        </w:rPr>
        <w:drawing>
          <wp:inline distT="0" distB="0" distL="0" distR="0" wp14:anchorId="426A1519" wp14:editId="7AB83772">
            <wp:extent cx="215900" cy="222250"/>
            <wp:effectExtent l="0" t="0" r="0" b="0"/>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w:t>
      </w:r>
      <w:r w:rsidR="00B26521">
        <w:rPr>
          <w:lang w:val="en-US"/>
        </w:rPr>
        <w:t>Company Type</w:t>
      </w:r>
      <w:r>
        <w:rPr>
          <w:lang w:val="en-US"/>
        </w:rPr>
        <w:t>:</w:t>
      </w:r>
    </w:p>
    <w:p w14:paraId="5719106A" w14:textId="362A4AEB" w:rsidR="00437B35" w:rsidRDefault="00094B81" w:rsidP="00437B35">
      <w:pPr>
        <w:pStyle w:val="NumberedListing"/>
        <w:ind w:left="360"/>
        <w:rPr>
          <w:lang w:val="en-US"/>
        </w:rPr>
      </w:pPr>
      <w:r>
        <w:rPr>
          <w:noProof/>
        </w:rPr>
        <w:drawing>
          <wp:inline distT="0" distB="0" distL="0" distR="0" wp14:anchorId="0DA3DA9A" wp14:editId="07B993C8">
            <wp:extent cx="5733415" cy="1642110"/>
            <wp:effectExtent l="0" t="0" r="0" b="0"/>
            <wp:docPr id="982" name="Picture 98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Picture 982" descr="Graphical user interface, application&#10;&#10;Description automatically generated"/>
                    <pic:cNvPicPr/>
                  </pic:nvPicPr>
                  <pic:blipFill>
                    <a:blip r:embed="rId133"/>
                    <a:stretch>
                      <a:fillRect/>
                    </a:stretch>
                  </pic:blipFill>
                  <pic:spPr>
                    <a:xfrm>
                      <a:off x="0" y="0"/>
                      <a:ext cx="5733415" cy="1642110"/>
                    </a:xfrm>
                    <a:prstGeom prst="rect">
                      <a:avLst/>
                    </a:prstGeom>
                  </pic:spPr>
                </pic:pic>
              </a:graphicData>
            </a:graphic>
          </wp:inline>
        </w:drawing>
      </w:r>
    </w:p>
    <w:p w14:paraId="77979D0E" w14:textId="5AB2CC81" w:rsidR="00437B35" w:rsidRDefault="00437B35" w:rsidP="00F255FB">
      <w:pPr>
        <w:pStyle w:val="NumberedListing"/>
        <w:numPr>
          <w:ilvl w:val="0"/>
          <w:numId w:val="118"/>
        </w:numPr>
        <w:rPr>
          <w:lang w:val="en-US"/>
        </w:rPr>
      </w:pPr>
      <w:r>
        <w:rPr>
          <w:lang w:val="en-US"/>
        </w:rPr>
        <w:t xml:space="preserve">Enter information in the </w:t>
      </w:r>
      <w:r w:rsidR="00E513D2">
        <w:rPr>
          <w:lang w:val="en-US"/>
        </w:rPr>
        <w:t>company type</w:t>
      </w:r>
      <w:r>
        <w:rPr>
          <w:lang w:val="en-US"/>
        </w:rPr>
        <w:t xml:space="preserve"> Details fields.</w:t>
      </w:r>
    </w:p>
    <w:tbl>
      <w:tblPr>
        <w:tblStyle w:val="TableGrid"/>
        <w:tblW w:w="0" w:type="auto"/>
        <w:jc w:val="center"/>
        <w:tblLook w:val="04A0" w:firstRow="1" w:lastRow="0" w:firstColumn="1" w:lastColumn="0" w:noHBand="0" w:noVBand="1"/>
      </w:tblPr>
      <w:tblGrid>
        <w:gridCol w:w="2843"/>
        <w:gridCol w:w="5137"/>
      </w:tblGrid>
      <w:tr w:rsidR="00437B35" w:rsidRPr="0013748C" w14:paraId="4AA03E6D" w14:textId="77777777" w:rsidTr="002767D6">
        <w:trPr>
          <w:cantSplit/>
          <w:tblHeader/>
          <w:jc w:val="center"/>
        </w:trPr>
        <w:tc>
          <w:tcPr>
            <w:tcW w:w="2843" w:type="dxa"/>
            <w:shd w:val="clear" w:color="auto" w:fill="BFBFBF" w:themeFill="background1" w:themeFillShade="BF"/>
          </w:tcPr>
          <w:p w14:paraId="0E71072B" w14:textId="77777777" w:rsidR="00437B35" w:rsidRPr="0013748C" w:rsidRDefault="00437B35" w:rsidP="002767D6">
            <w:pPr>
              <w:pStyle w:val="TableHeading"/>
              <w:spacing w:before="0" w:after="0"/>
            </w:pPr>
            <w:r w:rsidRPr="0013748C">
              <w:t>Field/Button description</w:t>
            </w:r>
          </w:p>
        </w:tc>
        <w:tc>
          <w:tcPr>
            <w:tcW w:w="5137" w:type="dxa"/>
            <w:shd w:val="clear" w:color="auto" w:fill="BFBFBF" w:themeFill="background1" w:themeFillShade="BF"/>
          </w:tcPr>
          <w:p w14:paraId="212CB173" w14:textId="77777777" w:rsidR="00437B35" w:rsidRPr="0013748C" w:rsidRDefault="00437B35" w:rsidP="002767D6">
            <w:pPr>
              <w:pStyle w:val="TableHeading"/>
              <w:spacing w:before="0" w:after="0"/>
            </w:pPr>
            <w:r w:rsidRPr="0013748C">
              <w:t>Action/Input Required</w:t>
            </w:r>
          </w:p>
        </w:tc>
      </w:tr>
      <w:tr w:rsidR="00437B35" w:rsidRPr="0013748C" w14:paraId="0F9946C1" w14:textId="77777777" w:rsidTr="002767D6">
        <w:trPr>
          <w:cantSplit/>
          <w:jc w:val="center"/>
        </w:trPr>
        <w:tc>
          <w:tcPr>
            <w:tcW w:w="2843" w:type="dxa"/>
          </w:tcPr>
          <w:p w14:paraId="0087B78A" w14:textId="77777777" w:rsidR="00437B35" w:rsidRDefault="00437B35" w:rsidP="002767D6">
            <w:pPr>
              <w:pStyle w:val="Tablefieldindent2"/>
              <w:spacing w:before="0" w:after="0"/>
              <w:ind w:left="0"/>
            </w:pPr>
            <w:r>
              <w:rPr>
                <w:lang w:val="en-US"/>
              </w:rPr>
              <w:t>Code</w:t>
            </w:r>
          </w:p>
        </w:tc>
        <w:tc>
          <w:tcPr>
            <w:tcW w:w="5137" w:type="dxa"/>
          </w:tcPr>
          <w:p w14:paraId="7198D7BC" w14:textId="5C8C88B0" w:rsidR="00437B35" w:rsidRDefault="00437B35" w:rsidP="002767D6">
            <w:pPr>
              <w:pStyle w:val="TableText"/>
              <w:keepNext/>
              <w:spacing w:before="0" w:after="0"/>
            </w:pPr>
          </w:p>
        </w:tc>
      </w:tr>
      <w:tr w:rsidR="00437B35" w:rsidRPr="0013748C" w14:paraId="762E9C1F" w14:textId="77777777" w:rsidTr="002767D6">
        <w:trPr>
          <w:cantSplit/>
          <w:jc w:val="center"/>
        </w:trPr>
        <w:tc>
          <w:tcPr>
            <w:tcW w:w="2843" w:type="dxa"/>
          </w:tcPr>
          <w:p w14:paraId="063C1815" w14:textId="77777777" w:rsidR="00437B35" w:rsidRPr="0013748C" w:rsidRDefault="00437B35" w:rsidP="002767D6">
            <w:pPr>
              <w:pStyle w:val="Tablefieldindent2"/>
              <w:spacing w:before="0" w:after="0"/>
              <w:ind w:left="0"/>
            </w:pPr>
            <w:r>
              <w:rPr>
                <w:lang w:val="en-US"/>
              </w:rPr>
              <w:t>Description (English)</w:t>
            </w:r>
          </w:p>
        </w:tc>
        <w:tc>
          <w:tcPr>
            <w:tcW w:w="5137" w:type="dxa"/>
          </w:tcPr>
          <w:p w14:paraId="4A74996C" w14:textId="1664BC14" w:rsidR="00437B35" w:rsidRPr="0013748C" w:rsidRDefault="00437B35" w:rsidP="002767D6">
            <w:pPr>
              <w:pStyle w:val="TableText"/>
              <w:keepNext/>
              <w:spacing w:before="0" w:after="0"/>
            </w:pPr>
          </w:p>
        </w:tc>
      </w:tr>
      <w:tr w:rsidR="00437B35" w:rsidRPr="0013748C" w14:paraId="687E04C6" w14:textId="77777777" w:rsidTr="002767D6">
        <w:trPr>
          <w:cantSplit/>
          <w:jc w:val="center"/>
        </w:trPr>
        <w:tc>
          <w:tcPr>
            <w:tcW w:w="2843" w:type="dxa"/>
          </w:tcPr>
          <w:p w14:paraId="752853EF" w14:textId="77777777" w:rsidR="00437B35" w:rsidRPr="00610949" w:rsidRDefault="00437B35" w:rsidP="002767D6">
            <w:pPr>
              <w:pStyle w:val="Tablefieldindent2"/>
              <w:spacing w:before="0" w:after="0"/>
              <w:ind w:left="0"/>
              <w:rPr>
                <w:lang w:val="en-US"/>
              </w:rPr>
            </w:pPr>
            <w:r>
              <w:rPr>
                <w:lang w:val="en-US"/>
              </w:rPr>
              <w:t>Description (Other)</w:t>
            </w:r>
          </w:p>
        </w:tc>
        <w:tc>
          <w:tcPr>
            <w:tcW w:w="5137" w:type="dxa"/>
          </w:tcPr>
          <w:p w14:paraId="2728EFA3" w14:textId="31901393" w:rsidR="00437B35" w:rsidRPr="00610949" w:rsidRDefault="00437B35" w:rsidP="002767D6">
            <w:pPr>
              <w:pStyle w:val="TableText"/>
              <w:keepNext/>
              <w:spacing w:before="0" w:after="0"/>
              <w:rPr>
                <w:lang w:val="en-US"/>
              </w:rPr>
            </w:pPr>
          </w:p>
        </w:tc>
      </w:tr>
      <w:tr w:rsidR="00437B35" w:rsidRPr="0013748C" w14:paraId="7B8FC7BE" w14:textId="77777777" w:rsidTr="002767D6">
        <w:trPr>
          <w:cantSplit/>
          <w:jc w:val="center"/>
        </w:trPr>
        <w:tc>
          <w:tcPr>
            <w:tcW w:w="2843" w:type="dxa"/>
          </w:tcPr>
          <w:p w14:paraId="6A144955" w14:textId="77777777" w:rsidR="00437B35" w:rsidRDefault="00437B35" w:rsidP="002767D6">
            <w:pPr>
              <w:pStyle w:val="Tablefieldindent2"/>
              <w:spacing w:before="0" w:after="0"/>
              <w:ind w:left="0"/>
              <w:rPr>
                <w:lang w:val="en-US"/>
              </w:rPr>
            </w:pPr>
            <w:r>
              <w:rPr>
                <w:lang w:val="en-US"/>
              </w:rPr>
              <w:t>Active</w:t>
            </w:r>
          </w:p>
        </w:tc>
        <w:tc>
          <w:tcPr>
            <w:tcW w:w="5137" w:type="dxa"/>
          </w:tcPr>
          <w:p w14:paraId="274E228A" w14:textId="7F4BACBD" w:rsidR="00437B35" w:rsidRDefault="00437B35" w:rsidP="002767D6">
            <w:pPr>
              <w:pStyle w:val="TableText"/>
              <w:keepNext/>
              <w:spacing w:before="0" w:after="0"/>
              <w:rPr>
                <w:lang w:val="en-US"/>
              </w:rPr>
            </w:pPr>
          </w:p>
        </w:tc>
      </w:tr>
    </w:tbl>
    <w:p w14:paraId="55EECC64" w14:textId="77777777" w:rsidR="00437B35" w:rsidRPr="00EA5323" w:rsidRDefault="00437B35" w:rsidP="00437B35">
      <w:pPr>
        <w:pStyle w:val="Caption"/>
      </w:pPr>
    </w:p>
    <w:p w14:paraId="452408A5" w14:textId="661A92F9" w:rsidR="00437B35" w:rsidRPr="006D30F2" w:rsidRDefault="00437B35" w:rsidP="00F255FB">
      <w:pPr>
        <w:pStyle w:val="NumberedListing"/>
        <w:numPr>
          <w:ilvl w:val="0"/>
          <w:numId w:val="118"/>
        </w:numPr>
        <w:rPr>
          <w:lang w:val="en-US"/>
        </w:rPr>
      </w:pPr>
      <w:r>
        <w:rPr>
          <w:noProof/>
          <w:lang w:val="en-US"/>
        </w:rPr>
        <w:t xml:space="preserve">Click </w:t>
      </w:r>
      <w:r w:rsidRPr="002F19B8">
        <w:rPr>
          <w:b/>
          <w:noProof/>
          <w:lang w:val="en-US"/>
        </w:rPr>
        <w:t>Save</w:t>
      </w:r>
      <w:r>
        <w:rPr>
          <w:noProof/>
          <w:lang w:val="en-US"/>
        </w:rPr>
        <w:t xml:space="preserve"> button to save the </w:t>
      </w:r>
      <w:r w:rsidR="005D219C">
        <w:t>company type</w:t>
      </w:r>
      <w:r>
        <w:rPr>
          <w:noProof/>
          <w:lang w:val="en-US"/>
        </w:rPr>
        <w:t xml:space="preserve"> details. </w:t>
      </w:r>
      <w:r w:rsidRPr="006D30F2">
        <w:rPr>
          <w:lang w:val="en-US"/>
        </w:rPr>
        <w:t>Success Message</w:t>
      </w:r>
      <w:r>
        <w:rPr>
          <w:lang w:val="en-US"/>
        </w:rPr>
        <w:t xml:space="preserve"> pops up.</w:t>
      </w:r>
    </w:p>
    <w:p w14:paraId="126C8680" w14:textId="77777777" w:rsidR="00437B35" w:rsidRPr="000C0EC9" w:rsidRDefault="00437B35" w:rsidP="00F255FB">
      <w:pPr>
        <w:pStyle w:val="NumberedListing"/>
        <w:numPr>
          <w:ilvl w:val="0"/>
          <w:numId w:val="118"/>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87086D5" w14:textId="04AB8458" w:rsidR="00437B35" w:rsidRDefault="00437B35" w:rsidP="00F255FB">
      <w:pPr>
        <w:pStyle w:val="NumberedListing"/>
        <w:numPr>
          <w:ilvl w:val="0"/>
          <w:numId w:val="118"/>
        </w:numPr>
        <w:rPr>
          <w:lang w:val="en-US"/>
        </w:rPr>
      </w:pPr>
      <w:r>
        <w:rPr>
          <w:lang w:val="en-US"/>
        </w:rPr>
        <w:t xml:space="preserve">Click </w:t>
      </w:r>
      <w:r>
        <w:rPr>
          <w:b/>
          <w:lang w:val="en-US"/>
        </w:rPr>
        <w:t>Reset</w:t>
      </w:r>
      <w:r>
        <w:rPr>
          <w:lang w:val="en-US"/>
        </w:rPr>
        <w:t xml:space="preserve"> button to clear the </w:t>
      </w:r>
      <w:r w:rsidR="005D219C">
        <w:t>company type</w:t>
      </w:r>
      <w:r>
        <w:rPr>
          <w:lang w:val="en-US"/>
        </w:rPr>
        <w:t xml:space="preserve"> details.</w:t>
      </w:r>
      <w:r w:rsidRPr="00287AB9">
        <w:rPr>
          <w:noProof/>
          <w:lang w:val="en-US"/>
        </w:rPr>
        <w:t xml:space="preserve"> </w:t>
      </w:r>
    </w:p>
    <w:p w14:paraId="3FF18B45" w14:textId="1D710206" w:rsidR="00437B35" w:rsidRPr="000C0EC9" w:rsidRDefault="00437B35" w:rsidP="00F255FB">
      <w:pPr>
        <w:pStyle w:val="NumberedListing"/>
        <w:numPr>
          <w:ilvl w:val="0"/>
          <w:numId w:val="118"/>
        </w:numPr>
        <w:rPr>
          <w:lang w:val="en-US"/>
        </w:rPr>
      </w:pPr>
      <w:r>
        <w:rPr>
          <w:lang w:val="en-US"/>
        </w:rPr>
        <w:t xml:space="preserve">Click </w:t>
      </w:r>
      <w:r>
        <w:rPr>
          <w:b/>
          <w:lang w:val="en-US"/>
        </w:rPr>
        <w:t>Close</w:t>
      </w:r>
      <w:r>
        <w:rPr>
          <w:lang w:val="en-US"/>
        </w:rPr>
        <w:t xml:space="preserve"> button to close the </w:t>
      </w:r>
      <w:r w:rsidR="005D219C">
        <w:t xml:space="preserve">country </w:t>
      </w:r>
      <w:r w:rsidR="0073786F">
        <w:t>type</w:t>
      </w:r>
      <w:r>
        <w:rPr>
          <w:lang w:val="en-US"/>
        </w:rPr>
        <w:t xml:space="preserve"> details page.</w:t>
      </w:r>
      <w:r w:rsidRPr="00287AB9">
        <w:rPr>
          <w:noProof/>
          <w:lang w:val="en-US"/>
        </w:rPr>
        <w:t xml:space="preserve"> </w:t>
      </w:r>
    </w:p>
    <w:p w14:paraId="3078B381" w14:textId="77777777" w:rsidR="00437B35" w:rsidRDefault="00437B35" w:rsidP="00437B35">
      <w:pPr>
        <w:rPr>
          <w:lang w:val="en-US"/>
        </w:rPr>
      </w:pPr>
    </w:p>
    <w:p w14:paraId="218B22BF" w14:textId="443D681C" w:rsidR="00437B35" w:rsidRPr="002861F8" w:rsidRDefault="00437B35" w:rsidP="00437B35">
      <w:pPr>
        <w:pStyle w:val="ProcedureHeading"/>
        <w:spacing w:before="0" w:after="0"/>
        <w:ind w:left="0"/>
        <w:rPr>
          <w:lang w:val="en-US"/>
        </w:rPr>
      </w:pPr>
      <w:r>
        <w:rPr>
          <w:lang w:val="en-US"/>
        </w:rPr>
        <w:lastRenderedPageBreak/>
        <w:t xml:space="preserve">Update </w:t>
      </w:r>
      <w:r w:rsidR="0073786F">
        <w:rPr>
          <w:lang w:val="en-US"/>
        </w:rPr>
        <w:t>Company Type</w:t>
      </w:r>
    </w:p>
    <w:p w14:paraId="71C0CCC7" w14:textId="752CBECB" w:rsidR="00437B35" w:rsidRDefault="00437B35" w:rsidP="00437B35">
      <w:pPr>
        <w:pStyle w:val="BodyText"/>
        <w:ind w:left="0"/>
        <w:rPr>
          <w:lang w:val="en-US"/>
        </w:rPr>
      </w:pPr>
      <w:r>
        <w:rPr>
          <w:lang w:val="en-US"/>
        </w:rPr>
        <w:t xml:space="preserve">This functionality allows you to update the </w:t>
      </w:r>
      <w:r w:rsidR="0073786F">
        <w:rPr>
          <w:lang w:val="en-US"/>
        </w:rPr>
        <w:t>company type</w:t>
      </w:r>
      <w:r>
        <w:rPr>
          <w:lang w:val="en-US"/>
        </w:rPr>
        <w:t xml:space="preserve"> details.</w:t>
      </w:r>
    </w:p>
    <w:p w14:paraId="0C7CF4DE" w14:textId="5353F3AB" w:rsidR="00437B35" w:rsidRPr="00B616E0" w:rsidRDefault="00437B35" w:rsidP="00437B35">
      <w:pPr>
        <w:pStyle w:val="ProcedureHeading"/>
        <w:spacing w:before="0" w:after="0"/>
        <w:ind w:left="0"/>
        <w:rPr>
          <w:lang w:val="en-US"/>
        </w:rPr>
      </w:pPr>
      <w:r>
        <w:rPr>
          <w:lang w:val="en-US"/>
        </w:rPr>
        <w:t xml:space="preserve">To update a </w:t>
      </w:r>
      <w:r w:rsidR="0073786F">
        <w:rPr>
          <w:lang w:val="en-US"/>
        </w:rPr>
        <w:t>Company Type</w:t>
      </w:r>
      <w:r w:rsidR="00B13BFE">
        <w:rPr>
          <w:lang w:val="en-US"/>
        </w:rPr>
        <w:t>:</w:t>
      </w:r>
    </w:p>
    <w:p w14:paraId="30CAA4D1" w14:textId="4A413172" w:rsidR="00437B35" w:rsidRDefault="00437B35" w:rsidP="00AB05D8">
      <w:pPr>
        <w:pStyle w:val="NumberedListing"/>
        <w:numPr>
          <w:ilvl w:val="0"/>
          <w:numId w:val="118"/>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73786F">
        <w:rPr>
          <w:b/>
          <w:lang w:val="en-US"/>
        </w:rPr>
        <w:t>company type</w:t>
      </w:r>
      <w:r>
        <w:rPr>
          <w:lang w:val="en-US"/>
        </w:rPr>
        <w:t xml:space="preserve">. </w:t>
      </w:r>
    </w:p>
    <w:p w14:paraId="6921BA4B" w14:textId="362B5000" w:rsidR="00437B35" w:rsidRDefault="00437B35" w:rsidP="00AB05D8">
      <w:pPr>
        <w:pStyle w:val="NumberedListing"/>
        <w:numPr>
          <w:ilvl w:val="0"/>
          <w:numId w:val="118"/>
        </w:numPr>
        <w:rPr>
          <w:lang w:val="en-US"/>
        </w:rPr>
      </w:pPr>
      <w:r>
        <w:rPr>
          <w:lang w:val="en-US"/>
        </w:rPr>
        <w:t>Select Code Type ‘</w:t>
      </w:r>
      <w:r w:rsidR="0073786F">
        <w:rPr>
          <w:lang w:val="en-US"/>
        </w:rPr>
        <w:t>company type</w:t>
      </w:r>
      <w:r>
        <w:rPr>
          <w:lang w:val="en-US"/>
        </w:rPr>
        <w:t xml:space="preserve"> from the drop-down list</w:t>
      </w:r>
      <w:r w:rsidRPr="00C30D15">
        <w:rPr>
          <w:lang w:val="en-US"/>
        </w:rPr>
        <w:t>.</w:t>
      </w:r>
    </w:p>
    <w:p w14:paraId="4DF4BD51" w14:textId="47A36461" w:rsidR="00437B35" w:rsidRDefault="00437B35" w:rsidP="00AB05D8">
      <w:pPr>
        <w:pStyle w:val="NumberedListing"/>
        <w:numPr>
          <w:ilvl w:val="0"/>
          <w:numId w:val="118"/>
        </w:numPr>
        <w:rPr>
          <w:lang w:val="en-US"/>
        </w:rPr>
      </w:pPr>
      <w:r>
        <w:rPr>
          <w:lang w:val="en-US"/>
        </w:rPr>
        <w:t>Click the item to</w:t>
      </w:r>
      <w:r>
        <w:rPr>
          <w:noProof/>
          <w:lang w:val="en-SG" w:eastAsia="en-SG"/>
        </w:rPr>
        <w:t xml:space="preserve"> </w:t>
      </w:r>
      <w:r>
        <w:rPr>
          <w:lang w:val="en-US"/>
        </w:rPr>
        <w:t xml:space="preserve">edit and update the </w:t>
      </w:r>
      <w:r>
        <w:t xml:space="preserve">charge </w:t>
      </w:r>
      <w:r>
        <w:rPr>
          <w:lang w:val="en-US"/>
        </w:rPr>
        <w:t>details. The following screen will be displayed:</w:t>
      </w:r>
    </w:p>
    <w:p w14:paraId="624EC3F7" w14:textId="766D377D" w:rsidR="00B13BFE" w:rsidRDefault="00B13BFE" w:rsidP="00B13BFE">
      <w:pPr>
        <w:pStyle w:val="NumberedListing"/>
        <w:rPr>
          <w:lang w:val="en-US"/>
        </w:rPr>
      </w:pPr>
      <w:r>
        <w:rPr>
          <w:noProof/>
        </w:rPr>
        <w:drawing>
          <wp:inline distT="0" distB="0" distL="0" distR="0" wp14:anchorId="56F69A83" wp14:editId="0B07A68A">
            <wp:extent cx="5733415" cy="1611630"/>
            <wp:effectExtent l="0" t="0" r="0" b="0"/>
            <wp:docPr id="989" name="Picture 98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Picture 989" descr="Graphical user interface, application&#10;&#10;Description automatically generated"/>
                    <pic:cNvPicPr/>
                  </pic:nvPicPr>
                  <pic:blipFill>
                    <a:blip r:embed="rId134"/>
                    <a:stretch>
                      <a:fillRect/>
                    </a:stretch>
                  </pic:blipFill>
                  <pic:spPr>
                    <a:xfrm>
                      <a:off x="0" y="0"/>
                      <a:ext cx="5733415" cy="1611630"/>
                    </a:xfrm>
                    <a:prstGeom prst="rect">
                      <a:avLst/>
                    </a:prstGeom>
                  </pic:spPr>
                </pic:pic>
              </a:graphicData>
            </a:graphic>
          </wp:inline>
        </w:drawing>
      </w:r>
    </w:p>
    <w:p w14:paraId="410F9FBF" w14:textId="6B09D22D" w:rsidR="00437B35" w:rsidRDefault="00437B35" w:rsidP="00437B35">
      <w:pPr>
        <w:pStyle w:val="Screenshot"/>
        <w:ind w:left="0"/>
        <w:rPr>
          <w:lang w:val="en-US"/>
        </w:rPr>
      </w:pPr>
    </w:p>
    <w:p w14:paraId="0F703BA1" w14:textId="77777777" w:rsidR="00437B35" w:rsidRPr="0001625E" w:rsidRDefault="00437B35" w:rsidP="00AB05D8">
      <w:pPr>
        <w:pStyle w:val="NumberedListing"/>
        <w:numPr>
          <w:ilvl w:val="0"/>
          <w:numId w:val="118"/>
        </w:numPr>
        <w:rPr>
          <w:lang w:val="en-US"/>
        </w:rPr>
      </w:pPr>
      <w:r>
        <w:rPr>
          <w:lang w:val="en-US"/>
        </w:rPr>
        <w:t xml:space="preserve">Modify the field values and click </w:t>
      </w:r>
      <w:r>
        <w:rPr>
          <w:noProof/>
          <w:lang w:val="en-US"/>
        </w:rPr>
        <w:drawing>
          <wp:inline distT="0" distB="0" distL="0" distR="0" wp14:anchorId="3CF894C8" wp14:editId="27708291">
            <wp:extent cx="831850" cy="228637"/>
            <wp:effectExtent l="0" t="0" r="0" b="0"/>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839335" cy="230694"/>
                    </a:xfrm>
                    <a:prstGeom prst="rect">
                      <a:avLst/>
                    </a:prstGeom>
                  </pic:spPr>
                </pic:pic>
              </a:graphicData>
            </a:graphic>
          </wp:inline>
        </w:drawing>
      </w:r>
      <w:r>
        <w:rPr>
          <w:lang w:val="en-US"/>
        </w:rPr>
        <w:t xml:space="preserve"> button. </w:t>
      </w:r>
    </w:p>
    <w:p w14:paraId="5FAC4FC6" w14:textId="1E2AA663" w:rsidR="00437B35" w:rsidRPr="000C0EC9" w:rsidRDefault="00437B35" w:rsidP="00AB05D8">
      <w:pPr>
        <w:pStyle w:val="NumberedListing"/>
        <w:numPr>
          <w:ilvl w:val="0"/>
          <w:numId w:val="118"/>
        </w:numPr>
        <w:rPr>
          <w:lang w:val="en-US"/>
        </w:rPr>
      </w:pPr>
      <w:r>
        <w:rPr>
          <w:lang w:val="en-US"/>
        </w:rPr>
        <w:t xml:space="preserve">Click </w:t>
      </w:r>
      <w:r>
        <w:rPr>
          <w:b/>
          <w:lang w:val="en-US"/>
        </w:rPr>
        <w:t>Close</w:t>
      </w:r>
      <w:r>
        <w:rPr>
          <w:lang w:val="en-US"/>
        </w:rPr>
        <w:t xml:space="preserve"> button to close the </w:t>
      </w:r>
      <w:r w:rsidR="00B13BFE">
        <w:t>company type</w:t>
      </w:r>
      <w:r>
        <w:rPr>
          <w:lang w:val="en-US"/>
        </w:rPr>
        <w:t xml:space="preserve"> details edit page.</w:t>
      </w:r>
      <w:r w:rsidRPr="00287AB9">
        <w:rPr>
          <w:noProof/>
          <w:lang w:val="en-US"/>
        </w:rPr>
        <w:t xml:space="preserve"> </w:t>
      </w:r>
    </w:p>
    <w:p w14:paraId="50853CC5" w14:textId="23A94218" w:rsidR="00FD4CEE" w:rsidRDefault="00FD4CEE" w:rsidP="005D5E21">
      <w:pPr>
        <w:rPr>
          <w:lang w:val="en-US"/>
        </w:rPr>
      </w:pPr>
    </w:p>
    <w:p w14:paraId="2F595C26" w14:textId="1230F7F2" w:rsidR="00437B35" w:rsidRDefault="00437B35" w:rsidP="005D5E21">
      <w:pPr>
        <w:rPr>
          <w:lang w:val="en-US"/>
        </w:rPr>
      </w:pPr>
    </w:p>
    <w:p w14:paraId="7BA4C618" w14:textId="7B5075FC" w:rsidR="00437B35" w:rsidRDefault="00437B35" w:rsidP="005D5E21">
      <w:pPr>
        <w:rPr>
          <w:lang w:val="en-US"/>
        </w:rPr>
      </w:pPr>
    </w:p>
    <w:p w14:paraId="58CB3AB5" w14:textId="07981CD5" w:rsidR="00437B35" w:rsidRDefault="00437B35" w:rsidP="005D5E21">
      <w:pPr>
        <w:rPr>
          <w:lang w:val="en-US"/>
        </w:rPr>
      </w:pPr>
    </w:p>
    <w:p w14:paraId="09514F4B" w14:textId="085623FA" w:rsidR="00B13BFE" w:rsidRDefault="00B13BFE" w:rsidP="00B13BFE">
      <w:pPr>
        <w:pStyle w:val="Heading1CL"/>
        <w:spacing w:before="0"/>
        <w:ind w:left="0"/>
      </w:pPr>
      <w:r w:rsidRPr="00385C73">
        <w:rPr>
          <w:sz w:val="32"/>
          <w:szCs w:val="28"/>
        </w:rPr>
        <w:t>C</w:t>
      </w:r>
      <w:r w:rsidR="006431BD">
        <w:rPr>
          <w:sz w:val="32"/>
          <w:szCs w:val="28"/>
        </w:rPr>
        <w:t>ontainer</w:t>
      </w:r>
      <w:r>
        <w:rPr>
          <w:sz w:val="32"/>
          <w:szCs w:val="28"/>
        </w:rPr>
        <w:t xml:space="preserve"> Type</w:t>
      </w:r>
    </w:p>
    <w:p w14:paraId="0F5BA260" w14:textId="77777777" w:rsidR="00B13BFE" w:rsidRDefault="00B13BFE" w:rsidP="00B13BFE">
      <w:pPr>
        <w:pStyle w:val="BodyText"/>
        <w:ind w:left="0"/>
        <w:rPr>
          <w:lang w:val="en-US"/>
        </w:rPr>
      </w:pPr>
      <w:r>
        <w:rPr>
          <w:lang w:val="en-US"/>
        </w:rPr>
        <w:t>The System Administrator creates and updates the company type.</w:t>
      </w:r>
    </w:p>
    <w:p w14:paraId="49710435" w14:textId="0169BCE6" w:rsidR="00B13BFE" w:rsidRPr="00B616E0" w:rsidRDefault="00B13BFE" w:rsidP="00B13BFE">
      <w:pPr>
        <w:pStyle w:val="ProcedureHeading"/>
        <w:ind w:left="0"/>
        <w:rPr>
          <w:lang w:val="en-US"/>
        </w:rPr>
      </w:pPr>
      <w:r>
        <w:rPr>
          <w:lang w:val="en-US"/>
        </w:rPr>
        <w:t xml:space="preserve">To create a </w:t>
      </w:r>
      <w:r w:rsidR="006431BD">
        <w:rPr>
          <w:lang w:val="en-US"/>
        </w:rPr>
        <w:t>container</w:t>
      </w:r>
      <w:r>
        <w:rPr>
          <w:lang w:val="en-US"/>
        </w:rPr>
        <w:t xml:space="preserve"> type data: </w:t>
      </w:r>
    </w:p>
    <w:p w14:paraId="0FBB3C19" w14:textId="63D99D93" w:rsidR="00B13BFE" w:rsidRDefault="00B13BFE" w:rsidP="00AB05D8">
      <w:pPr>
        <w:pStyle w:val="NumberedListing"/>
        <w:numPr>
          <w:ilvl w:val="0"/>
          <w:numId w:val="119"/>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6431BD">
        <w:rPr>
          <w:b/>
          <w:lang w:val="en-US"/>
        </w:rPr>
        <w:t>Container</w:t>
      </w:r>
      <w:r>
        <w:rPr>
          <w:b/>
          <w:lang w:val="en-US"/>
        </w:rPr>
        <w:t xml:space="preserve"> Type</w:t>
      </w:r>
      <w:r>
        <w:rPr>
          <w:lang w:val="en-US"/>
        </w:rPr>
        <w:t>. The subsequent screen will be displayed:</w:t>
      </w:r>
    </w:p>
    <w:p w14:paraId="1CFD5291" w14:textId="0D70C40C" w:rsidR="00B13BFE" w:rsidRDefault="006431BD" w:rsidP="00B13BFE">
      <w:pPr>
        <w:pStyle w:val="NumberedListing"/>
        <w:rPr>
          <w:lang w:val="en-US"/>
        </w:rPr>
      </w:pPr>
      <w:r>
        <w:rPr>
          <w:noProof/>
        </w:rPr>
        <w:drawing>
          <wp:inline distT="0" distB="0" distL="0" distR="0" wp14:anchorId="7654DD22" wp14:editId="6A6A7386">
            <wp:extent cx="5733415" cy="1645920"/>
            <wp:effectExtent l="0" t="0" r="0" b="0"/>
            <wp:docPr id="70" name="Picture 7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picture containing graphical user interface&#10;&#10;Description automatically generated"/>
                    <pic:cNvPicPr/>
                  </pic:nvPicPr>
                  <pic:blipFill>
                    <a:blip r:embed="rId135"/>
                    <a:stretch>
                      <a:fillRect/>
                    </a:stretch>
                  </pic:blipFill>
                  <pic:spPr>
                    <a:xfrm>
                      <a:off x="0" y="0"/>
                      <a:ext cx="5733415" cy="1645920"/>
                    </a:xfrm>
                    <a:prstGeom prst="rect">
                      <a:avLst/>
                    </a:prstGeom>
                  </pic:spPr>
                </pic:pic>
              </a:graphicData>
            </a:graphic>
          </wp:inline>
        </w:drawing>
      </w:r>
    </w:p>
    <w:p w14:paraId="3D554317" w14:textId="1181B80E" w:rsidR="00B13BFE" w:rsidRDefault="00B13BFE" w:rsidP="00AB05D8">
      <w:pPr>
        <w:pStyle w:val="NumberedListing"/>
        <w:numPr>
          <w:ilvl w:val="0"/>
          <w:numId w:val="119"/>
        </w:numPr>
        <w:rPr>
          <w:lang w:val="en-US"/>
        </w:rPr>
      </w:pPr>
      <w:r>
        <w:rPr>
          <w:lang w:val="en-US"/>
        </w:rPr>
        <w:t>Select Code Type ‘</w:t>
      </w:r>
      <w:r w:rsidR="004F4879">
        <w:rPr>
          <w:lang w:val="en-US"/>
        </w:rPr>
        <w:t>Container</w:t>
      </w:r>
      <w:r>
        <w:rPr>
          <w:lang w:val="en-US"/>
        </w:rPr>
        <w:t xml:space="preserve"> Type’ from the drop-down list as shown above.</w:t>
      </w:r>
    </w:p>
    <w:p w14:paraId="0AFBAEF6" w14:textId="05707D8A" w:rsidR="00B13BFE" w:rsidRDefault="00B13BFE" w:rsidP="00AB05D8">
      <w:pPr>
        <w:pStyle w:val="NumberedListing"/>
        <w:numPr>
          <w:ilvl w:val="0"/>
          <w:numId w:val="119"/>
        </w:numPr>
        <w:rPr>
          <w:lang w:val="en-US"/>
        </w:rPr>
      </w:pPr>
      <w:r>
        <w:rPr>
          <w:lang w:val="en-US"/>
        </w:rPr>
        <w:t xml:space="preserve">Click </w:t>
      </w:r>
      <w:r>
        <w:rPr>
          <w:noProof/>
          <w:lang w:val="en-US"/>
        </w:rPr>
        <w:drawing>
          <wp:inline distT="0" distB="0" distL="0" distR="0" wp14:anchorId="37CE4CAB" wp14:editId="00601FA1">
            <wp:extent cx="215900" cy="2222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w:t>
      </w:r>
      <w:r w:rsidR="004F4879">
        <w:rPr>
          <w:lang w:val="en-US"/>
        </w:rPr>
        <w:t>Container</w:t>
      </w:r>
      <w:r>
        <w:rPr>
          <w:lang w:val="en-US"/>
        </w:rPr>
        <w:t xml:space="preserve"> Type:</w:t>
      </w:r>
    </w:p>
    <w:p w14:paraId="7473D287" w14:textId="79ABB422" w:rsidR="00B13BFE" w:rsidRDefault="00F50692" w:rsidP="00B13BFE">
      <w:pPr>
        <w:pStyle w:val="NumberedListing"/>
        <w:ind w:left="360"/>
        <w:rPr>
          <w:lang w:val="en-US"/>
        </w:rPr>
      </w:pPr>
      <w:r>
        <w:rPr>
          <w:noProof/>
        </w:rPr>
        <w:lastRenderedPageBreak/>
        <w:drawing>
          <wp:inline distT="0" distB="0" distL="0" distR="0" wp14:anchorId="54685E44" wp14:editId="062E5975">
            <wp:extent cx="5733415" cy="1638935"/>
            <wp:effectExtent l="0" t="0" r="0" b="0"/>
            <wp:docPr id="72" name="Picture 7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Graphical user interface, application&#10;&#10;Description automatically generated"/>
                    <pic:cNvPicPr/>
                  </pic:nvPicPr>
                  <pic:blipFill>
                    <a:blip r:embed="rId136"/>
                    <a:stretch>
                      <a:fillRect/>
                    </a:stretch>
                  </pic:blipFill>
                  <pic:spPr>
                    <a:xfrm>
                      <a:off x="0" y="0"/>
                      <a:ext cx="5733415" cy="1638935"/>
                    </a:xfrm>
                    <a:prstGeom prst="rect">
                      <a:avLst/>
                    </a:prstGeom>
                  </pic:spPr>
                </pic:pic>
              </a:graphicData>
            </a:graphic>
          </wp:inline>
        </w:drawing>
      </w:r>
    </w:p>
    <w:p w14:paraId="1A6089F8" w14:textId="19DE3CE6" w:rsidR="00B13BFE" w:rsidRDefault="00B13BFE" w:rsidP="00AB05D8">
      <w:pPr>
        <w:pStyle w:val="NumberedListing"/>
        <w:numPr>
          <w:ilvl w:val="0"/>
          <w:numId w:val="119"/>
        </w:numPr>
        <w:rPr>
          <w:lang w:val="en-US"/>
        </w:rPr>
      </w:pPr>
      <w:r>
        <w:rPr>
          <w:lang w:val="en-US"/>
        </w:rPr>
        <w:t xml:space="preserve">Enter information in the </w:t>
      </w:r>
      <w:r w:rsidR="00107CF5">
        <w:rPr>
          <w:lang w:val="en-US"/>
        </w:rPr>
        <w:t>container</w:t>
      </w:r>
      <w:r>
        <w:rPr>
          <w:lang w:val="en-US"/>
        </w:rPr>
        <w:t xml:space="preserve"> type Details fields.</w:t>
      </w:r>
    </w:p>
    <w:tbl>
      <w:tblPr>
        <w:tblStyle w:val="TableGrid"/>
        <w:tblW w:w="0" w:type="auto"/>
        <w:jc w:val="center"/>
        <w:tblLook w:val="04A0" w:firstRow="1" w:lastRow="0" w:firstColumn="1" w:lastColumn="0" w:noHBand="0" w:noVBand="1"/>
      </w:tblPr>
      <w:tblGrid>
        <w:gridCol w:w="2843"/>
        <w:gridCol w:w="5137"/>
      </w:tblGrid>
      <w:tr w:rsidR="00B13BFE" w:rsidRPr="0013748C" w14:paraId="356A9E63" w14:textId="77777777" w:rsidTr="002767D6">
        <w:trPr>
          <w:cantSplit/>
          <w:tblHeader/>
          <w:jc w:val="center"/>
        </w:trPr>
        <w:tc>
          <w:tcPr>
            <w:tcW w:w="2843" w:type="dxa"/>
            <w:shd w:val="clear" w:color="auto" w:fill="BFBFBF" w:themeFill="background1" w:themeFillShade="BF"/>
          </w:tcPr>
          <w:p w14:paraId="0499AB91" w14:textId="77777777" w:rsidR="00B13BFE" w:rsidRPr="0013748C" w:rsidRDefault="00B13BFE" w:rsidP="002767D6">
            <w:pPr>
              <w:pStyle w:val="TableHeading"/>
              <w:spacing w:before="0" w:after="0"/>
            </w:pPr>
            <w:r w:rsidRPr="0013748C">
              <w:t>Field/Button description</w:t>
            </w:r>
          </w:p>
        </w:tc>
        <w:tc>
          <w:tcPr>
            <w:tcW w:w="5137" w:type="dxa"/>
            <w:shd w:val="clear" w:color="auto" w:fill="BFBFBF" w:themeFill="background1" w:themeFillShade="BF"/>
          </w:tcPr>
          <w:p w14:paraId="16577D32" w14:textId="77777777" w:rsidR="00B13BFE" w:rsidRPr="0013748C" w:rsidRDefault="00B13BFE" w:rsidP="002767D6">
            <w:pPr>
              <w:pStyle w:val="TableHeading"/>
              <w:spacing w:before="0" w:after="0"/>
            </w:pPr>
            <w:r w:rsidRPr="0013748C">
              <w:t>Action/Input Required</w:t>
            </w:r>
          </w:p>
        </w:tc>
      </w:tr>
      <w:tr w:rsidR="00B13BFE" w:rsidRPr="0013748C" w14:paraId="74260AF0" w14:textId="77777777" w:rsidTr="002767D6">
        <w:trPr>
          <w:cantSplit/>
          <w:jc w:val="center"/>
        </w:trPr>
        <w:tc>
          <w:tcPr>
            <w:tcW w:w="2843" w:type="dxa"/>
          </w:tcPr>
          <w:p w14:paraId="564B10C8" w14:textId="77777777" w:rsidR="00B13BFE" w:rsidRDefault="00B13BFE" w:rsidP="002767D6">
            <w:pPr>
              <w:pStyle w:val="Tablefieldindent2"/>
              <w:spacing w:before="0" w:after="0"/>
              <w:ind w:left="0"/>
            </w:pPr>
            <w:r>
              <w:rPr>
                <w:lang w:val="en-US"/>
              </w:rPr>
              <w:t>Code</w:t>
            </w:r>
          </w:p>
        </w:tc>
        <w:tc>
          <w:tcPr>
            <w:tcW w:w="5137" w:type="dxa"/>
          </w:tcPr>
          <w:p w14:paraId="18CFBA2D" w14:textId="29229F6D" w:rsidR="00B13BFE" w:rsidRDefault="00B13BFE" w:rsidP="002767D6">
            <w:pPr>
              <w:pStyle w:val="TableText"/>
              <w:keepNext/>
              <w:spacing w:before="0" w:after="0"/>
            </w:pPr>
          </w:p>
        </w:tc>
      </w:tr>
      <w:tr w:rsidR="00B13BFE" w:rsidRPr="0013748C" w14:paraId="1225C9EF" w14:textId="77777777" w:rsidTr="002767D6">
        <w:trPr>
          <w:cantSplit/>
          <w:jc w:val="center"/>
        </w:trPr>
        <w:tc>
          <w:tcPr>
            <w:tcW w:w="2843" w:type="dxa"/>
          </w:tcPr>
          <w:p w14:paraId="727E9B09" w14:textId="77777777" w:rsidR="00B13BFE" w:rsidRPr="0013748C" w:rsidRDefault="00B13BFE" w:rsidP="002767D6">
            <w:pPr>
              <w:pStyle w:val="Tablefieldindent2"/>
              <w:spacing w:before="0" w:after="0"/>
              <w:ind w:left="0"/>
            </w:pPr>
            <w:r>
              <w:rPr>
                <w:lang w:val="en-US"/>
              </w:rPr>
              <w:t>Description (English)</w:t>
            </w:r>
          </w:p>
        </w:tc>
        <w:tc>
          <w:tcPr>
            <w:tcW w:w="5137" w:type="dxa"/>
          </w:tcPr>
          <w:p w14:paraId="7E0EA03A" w14:textId="304ACF4C" w:rsidR="00B13BFE" w:rsidRPr="0013748C" w:rsidRDefault="00B13BFE" w:rsidP="002767D6">
            <w:pPr>
              <w:pStyle w:val="TableText"/>
              <w:keepNext/>
              <w:spacing w:before="0" w:after="0"/>
            </w:pPr>
          </w:p>
        </w:tc>
      </w:tr>
      <w:tr w:rsidR="00B13BFE" w:rsidRPr="0013748C" w14:paraId="2C2AB7FD" w14:textId="77777777" w:rsidTr="002767D6">
        <w:trPr>
          <w:cantSplit/>
          <w:jc w:val="center"/>
        </w:trPr>
        <w:tc>
          <w:tcPr>
            <w:tcW w:w="2843" w:type="dxa"/>
          </w:tcPr>
          <w:p w14:paraId="4EC088DA" w14:textId="77777777" w:rsidR="00B13BFE" w:rsidRPr="00610949" w:rsidRDefault="00B13BFE" w:rsidP="002767D6">
            <w:pPr>
              <w:pStyle w:val="Tablefieldindent2"/>
              <w:spacing w:before="0" w:after="0"/>
              <w:ind w:left="0"/>
              <w:rPr>
                <w:lang w:val="en-US"/>
              </w:rPr>
            </w:pPr>
            <w:r>
              <w:rPr>
                <w:lang w:val="en-US"/>
              </w:rPr>
              <w:t>Description (Other)</w:t>
            </w:r>
          </w:p>
        </w:tc>
        <w:tc>
          <w:tcPr>
            <w:tcW w:w="5137" w:type="dxa"/>
          </w:tcPr>
          <w:p w14:paraId="4B4EE16C" w14:textId="40FF6103" w:rsidR="00B13BFE" w:rsidRPr="00610949" w:rsidRDefault="00B13BFE" w:rsidP="002767D6">
            <w:pPr>
              <w:pStyle w:val="TableText"/>
              <w:keepNext/>
              <w:spacing w:before="0" w:after="0"/>
              <w:rPr>
                <w:lang w:val="en-US"/>
              </w:rPr>
            </w:pPr>
          </w:p>
        </w:tc>
      </w:tr>
      <w:tr w:rsidR="00B13BFE" w:rsidRPr="0013748C" w14:paraId="57600BED" w14:textId="77777777" w:rsidTr="002767D6">
        <w:trPr>
          <w:cantSplit/>
          <w:jc w:val="center"/>
        </w:trPr>
        <w:tc>
          <w:tcPr>
            <w:tcW w:w="2843" w:type="dxa"/>
          </w:tcPr>
          <w:p w14:paraId="7DE130E2" w14:textId="77777777" w:rsidR="00B13BFE" w:rsidRDefault="00B13BFE" w:rsidP="002767D6">
            <w:pPr>
              <w:pStyle w:val="Tablefieldindent2"/>
              <w:spacing w:before="0" w:after="0"/>
              <w:ind w:left="0"/>
              <w:rPr>
                <w:lang w:val="en-US"/>
              </w:rPr>
            </w:pPr>
            <w:r>
              <w:rPr>
                <w:lang w:val="en-US"/>
              </w:rPr>
              <w:t>Active</w:t>
            </w:r>
          </w:p>
        </w:tc>
        <w:tc>
          <w:tcPr>
            <w:tcW w:w="5137" w:type="dxa"/>
          </w:tcPr>
          <w:p w14:paraId="431D5559" w14:textId="20399818" w:rsidR="00B13BFE" w:rsidRDefault="00B13BFE" w:rsidP="002767D6">
            <w:pPr>
              <w:pStyle w:val="TableText"/>
              <w:keepNext/>
              <w:spacing w:before="0" w:after="0"/>
              <w:rPr>
                <w:lang w:val="en-US"/>
              </w:rPr>
            </w:pPr>
          </w:p>
        </w:tc>
      </w:tr>
    </w:tbl>
    <w:p w14:paraId="1AB65FB6" w14:textId="77777777" w:rsidR="00B13BFE" w:rsidRPr="00EA5323" w:rsidRDefault="00B13BFE" w:rsidP="00B13BFE">
      <w:pPr>
        <w:pStyle w:val="Caption"/>
      </w:pPr>
    </w:p>
    <w:p w14:paraId="61829013" w14:textId="77777777" w:rsidR="00B13BFE" w:rsidRPr="006D30F2" w:rsidRDefault="00B13BFE" w:rsidP="00AB05D8">
      <w:pPr>
        <w:pStyle w:val="NumberedListing"/>
        <w:numPr>
          <w:ilvl w:val="0"/>
          <w:numId w:val="119"/>
        </w:numPr>
        <w:rPr>
          <w:lang w:val="en-US"/>
        </w:rPr>
      </w:pPr>
      <w:r>
        <w:rPr>
          <w:noProof/>
          <w:lang w:val="en-US"/>
        </w:rPr>
        <w:t xml:space="preserve">Click </w:t>
      </w:r>
      <w:r w:rsidRPr="002F19B8">
        <w:rPr>
          <w:b/>
          <w:noProof/>
          <w:lang w:val="en-US"/>
        </w:rPr>
        <w:t>Save</w:t>
      </w:r>
      <w:r>
        <w:rPr>
          <w:noProof/>
          <w:lang w:val="en-US"/>
        </w:rPr>
        <w:t xml:space="preserve"> button to save the </w:t>
      </w:r>
      <w:r>
        <w:t>company type</w:t>
      </w:r>
      <w:r>
        <w:rPr>
          <w:noProof/>
          <w:lang w:val="en-US"/>
        </w:rPr>
        <w:t xml:space="preserve"> details. </w:t>
      </w:r>
      <w:r w:rsidRPr="006D30F2">
        <w:rPr>
          <w:lang w:val="en-US"/>
        </w:rPr>
        <w:t>Success Message</w:t>
      </w:r>
      <w:r>
        <w:rPr>
          <w:lang w:val="en-US"/>
        </w:rPr>
        <w:t xml:space="preserve"> pops up.</w:t>
      </w:r>
    </w:p>
    <w:p w14:paraId="68DE0344" w14:textId="77777777" w:rsidR="00B13BFE" w:rsidRPr="000C0EC9" w:rsidRDefault="00B13BFE" w:rsidP="00AB05D8">
      <w:pPr>
        <w:pStyle w:val="NumberedListing"/>
        <w:numPr>
          <w:ilvl w:val="0"/>
          <w:numId w:val="119"/>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283023CB" w14:textId="3F8EB6DE" w:rsidR="00B13BFE" w:rsidRDefault="00B13BFE" w:rsidP="00AB05D8">
      <w:pPr>
        <w:pStyle w:val="NumberedListing"/>
        <w:numPr>
          <w:ilvl w:val="0"/>
          <w:numId w:val="119"/>
        </w:numPr>
        <w:rPr>
          <w:lang w:val="en-US"/>
        </w:rPr>
      </w:pPr>
      <w:r>
        <w:rPr>
          <w:lang w:val="en-US"/>
        </w:rPr>
        <w:t xml:space="preserve">Click </w:t>
      </w:r>
      <w:r>
        <w:rPr>
          <w:b/>
          <w:lang w:val="en-US"/>
        </w:rPr>
        <w:t>Reset</w:t>
      </w:r>
      <w:r>
        <w:rPr>
          <w:lang w:val="en-US"/>
        </w:rPr>
        <w:t xml:space="preserve"> button to clear the </w:t>
      </w:r>
      <w:r w:rsidR="00221C43">
        <w:t>container</w:t>
      </w:r>
      <w:r>
        <w:t xml:space="preserve"> type</w:t>
      </w:r>
      <w:r>
        <w:rPr>
          <w:lang w:val="en-US"/>
        </w:rPr>
        <w:t xml:space="preserve"> details.</w:t>
      </w:r>
      <w:r w:rsidRPr="00287AB9">
        <w:rPr>
          <w:noProof/>
          <w:lang w:val="en-US"/>
        </w:rPr>
        <w:t xml:space="preserve"> </w:t>
      </w:r>
    </w:p>
    <w:p w14:paraId="59D9DF49" w14:textId="3841BB92" w:rsidR="00B13BFE" w:rsidRPr="000C0EC9" w:rsidRDefault="00B13BFE" w:rsidP="00AB05D8">
      <w:pPr>
        <w:pStyle w:val="NumberedListing"/>
        <w:numPr>
          <w:ilvl w:val="0"/>
          <w:numId w:val="119"/>
        </w:numPr>
        <w:rPr>
          <w:lang w:val="en-US"/>
        </w:rPr>
      </w:pPr>
      <w:r>
        <w:rPr>
          <w:lang w:val="en-US"/>
        </w:rPr>
        <w:t xml:space="preserve">Click </w:t>
      </w:r>
      <w:r>
        <w:rPr>
          <w:b/>
          <w:lang w:val="en-US"/>
        </w:rPr>
        <w:t>Close</w:t>
      </w:r>
      <w:r>
        <w:rPr>
          <w:lang w:val="en-US"/>
        </w:rPr>
        <w:t xml:space="preserve"> button to close the </w:t>
      </w:r>
      <w:r w:rsidR="00221C43">
        <w:t>container</w:t>
      </w:r>
      <w:r>
        <w:t xml:space="preserve"> type</w:t>
      </w:r>
      <w:r>
        <w:rPr>
          <w:lang w:val="en-US"/>
        </w:rPr>
        <w:t xml:space="preserve"> details page.</w:t>
      </w:r>
      <w:r w:rsidRPr="00287AB9">
        <w:rPr>
          <w:noProof/>
          <w:lang w:val="en-US"/>
        </w:rPr>
        <w:t xml:space="preserve"> </w:t>
      </w:r>
    </w:p>
    <w:p w14:paraId="1657EABC" w14:textId="77777777" w:rsidR="00B13BFE" w:rsidRDefault="00B13BFE" w:rsidP="00B13BFE">
      <w:pPr>
        <w:rPr>
          <w:lang w:val="en-US"/>
        </w:rPr>
      </w:pPr>
    </w:p>
    <w:p w14:paraId="45D4E166" w14:textId="01CB298D" w:rsidR="00B13BFE" w:rsidRPr="002861F8" w:rsidRDefault="00B13BFE" w:rsidP="00B13BFE">
      <w:pPr>
        <w:pStyle w:val="ProcedureHeading"/>
        <w:spacing w:before="0" w:after="0"/>
        <w:ind w:left="0"/>
        <w:rPr>
          <w:lang w:val="en-US"/>
        </w:rPr>
      </w:pPr>
      <w:r>
        <w:rPr>
          <w:lang w:val="en-US"/>
        </w:rPr>
        <w:t>Update C</w:t>
      </w:r>
      <w:r w:rsidR="00221C43">
        <w:rPr>
          <w:lang w:val="en-US"/>
        </w:rPr>
        <w:t>ontainer</w:t>
      </w:r>
      <w:r>
        <w:rPr>
          <w:lang w:val="en-US"/>
        </w:rPr>
        <w:t xml:space="preserve"> Type</w:t>
      </w:r>
    </w:p>
    <w:p w14:paraId="12D7DB40" w14:textId="191C07B5" w:rsidR="00B13BFE" w:rsidRDefault="00B13BFE" w:rsidP="00B13BFE">
      <w:pPr>
        <w:pStyle w:val="BodyText"/>
        <w:ind w:left="0"/>
        <w:rPr>
          <w:lang w:val="en-US"/>
        </w:rPr>
      </w:pPr>
      <w:r>
        <w:rPr>
          <w:lang w:val="en-US"/>
        </w:rPr>
        <w:t xml:space="preserve">This functionality allows you to update the </w:t>
      </w:r>
      <w:r w:rsidR="00221C43">
        <w:rPr>
          <w:lang w:val="en-US"/>
        </w:rPr>
        <w:t>container</w:t>
      </w:r>
      <w:r>
        <w:rPr>
          <w:lang w:val="en-US"/>
        </w:rPr>
        <w:t xml:space="preserve"> type details.</w:t>
      </w:r>
    </w:p>
    <w:p w14:paraId="7E02EDE1" w14:textId="717D4B60" w:rsidR="00B13BFE" w:rsidRPr="00B616E0" w:rsidRDefault="00B13BFE" w:rsidP="00B13BFE">
      <w:pPr>
        <w:pStyle w:val="ProcedureHeading"/>
        <w:spacing w:before="0" w:after="0"/>
        <w:ind w:left="0"/>
        <w:rPr>
          <w:lang w:val="en-US"/>
        </w:rPr>
      </w:pPr>
      <w:r>
        <w:rPr>
          <w:lang w:val="en-US"/>
        </w:rPr>
        <w:t>To update a Co</w:t>
      </w:r>
      <w:r w:rsidR="00221C43">
        <w:rPr>
          <w:lang w:val="en-US"/>
        </w:rPr>
        <w:t>ntainer</w:t>
      </w:r>
      <w:r>
        <w:rPr>
          <w:lang w:val="en-US"/>
        </w:rPr>
        <w:t xml:space="preserve"> Type:</w:t>
      </w:r>
    </w:p>
    <w:p w14:paraId="516CC374" w14:textId="78533EC5" w:rsidR="00B13BFE" w:rsidRDefault="00B13BFE" w:rsidP="00AB05D8">
      <w:pPr>
        <w:pStyle w:val="NumberedListing"/>
        <w:numPr>
          <w:ilvl w:val="0"/>
          <w:numId w:val="119"/>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w:t>
      </w:r>
      <w:r w:rsidR="00221C43">
        <w:rPr>
          <w:b/>
          <w:lang w:val="en-US"/>
        </w:rPr>
        <w:t>ntainer</w:t>
      </w:r>
      <w:r>
        <w:rPr>
          <w:b/>
          <w:lang w:val="en-US"/>
        </w:rPr>
        <w:t xml:space="preserve"> type</w:t>
      </w:r>
      <w:r>
        <w:rPr>
          <w:lang w:val="en-US"/>
        </w:rPr>
        <w:t xml:space="preserve">. </w:t>
      </w:r>
    </w:p>
    <w:p w14:paraId="54931693" w14:textId="5E68C75E" w:rsidR="00B13BFE" w:rsidRDefault="00B13BFE" w:rsidP="00AB05D8">
      <w:pPr>
        <w:pStyle w:val="NumberedListing"/>
        <w:numPr>
          <w:ilvl w:val="0"/>
          <w:numId w:val="119"/>
        </w:numPr>
        <w:rPr>
          <w:lang w:val="en-US"/>
        </w:rPr>
      </w:pPr>
      <w:r>
        <w:rPr>
          <w:lang w:val="en-US"/>
        </w:rPr>
        <w:t>Select Code Type ‘</w:t>
      </w:r>
      <w:r w:rsidR="00221C43">
        <w:rPr>
          <w:lang w:val="en-US"/>
        </w:rPr>
        <w:t>container</w:t>
      </w:r>
      <w:r>
        <w:rPr>
          <w:lang w:val="en-US"/>
        </w:rPr>
        <w:t xml:space="preserve"> type from the drop-down list</w:t>
      </w:r>
      <w:r w:rsidRPr="00C30D15">
        <w:rPr>
          <w:lang w:val="en-US"/>
        </w:rPr>
        <w:t>.</w:t>
      </w:r>
    </w:p>
    <w:p w14:paraId="29D5F2A6" w14:textId="77777777" w:rsidR="00B13BFE" w:rsidRDefault="00B13BFE" w:rsidP="00AB05D8">
      <w:pPr>
        <w:pStyle w:val="NumberedListing"/>
        <w:numPr>
          <w:ilvl w:val="0"/>
          <w:numId w:val="119"/>
        </w:numPr>
        <w:rPr>
          <w:lang w:val="en-US"/>
        </w:rPr>
      </w:pPr>
      <w:r>
        <w:rPr>
          <w:lang w:val="en-US"/>
        </w:rPr>
        <w:t>Click the item to</w:t>
      </w:r>
      <w:r>
        <w:rPr>
          <w:noProof/>
          <w:lang w:val="en-SG" w:eastAsia="en-SG"/>
        </w:rPr>
        <w:t xml:space="preserve"> </w:t>
      </w:r>
      <w:r>
        <w:rPr>
          <w:lang w:val="en-US"/>
        </w:rPr>
        <w:t xml:space="preserve">edit and update the </w:t>
      </w:r>
      <w:r>
        <w:t xml:space="preserve">charge </w:t>
      </w:r>
      <w:r>
        <w:rPr>
          <w:lang w:val="en-US"/>
        </w:rPr>
        <w:t>details. The following screen will be displayed:</w:t>
      </w:r>
    </w:p>
    <w:p w14:paraId="0FCA9DB4" w14:textId="19DA5978" w:rsidR="00B13BFE" w:rsidRDefault="00824B49" w:rsidP="00B13BFE">
      <w:pPr>
        <w:pStyle w:val="NumberedListing"/>
        <w:rPr>
          <w:lang w:val="en-US"/>
        </w:rPr>
      </w:pPr>
      <w:r>
        <w:rPr>
          <w:noProof/>
        </w:rPr>
        <w:drawing>
          <wp:inline distT="0" distB="0" distL="0" distR="0" wp14:anchorId="50DEF7DA" wp14:editId="1A1A19D6">
            <wp:extent cx="5733415" cy="1634490"/>
            <wp:effectExtent l="0" t="0" r="0" b="0"/>
            <wp:docPr id="71" name="Picture 7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Graphical user interface, application&#10;&#10;Description automatically generated"/>
                    <pic:cNvPicPr/>
                  </pic:nvPicPr>
                  <pic:blipFill>
                    <a:blip r:embed="rId137"/>
                    <a:stretch>
                      <a:fillRect/>
                    </a:stretch>
                  </pic:blipFill>
                  <pic:spPr>
                    <a:xfrm>
                      <a:off x="0" y="0"/>
                      <a:ext cx="5733415" cy="1634490"/>
                    </a:xfrm>
                    <a:prstGeom prst="rect">
                      <a:avLst/>
                    </a:prstGeom>
                  </pic:spPr>
                </pic:pic>
              </a:graphicData>
            </a:graphic>
          </wp:inline>
        </w:drawing>
      </w:r>
    </w:p>
    <w:p w14:paraId="6B10BC3C" w14:textId="77777777" w:rsidR="00B13BFE" w:rsidRDefault="00B13BFE" w:rsidP="00B13BFE">
      <w:pPr>
        <w:pStyle w:val="Screenshot"/>
        <w:ind w:left="0"/>
        <w:rPr>
          <w:lang w:val="en-US"/>
        </w:rPr>
      </w:pPr>
    </w:p>
    <w:p w14:paraId="7C122C53" w14:textId="77777777" w:rsidR="00B13BFE" w:rsidRPr="0001625E" w:rsidRDefault="00B13BFE" w:rsidP="00AB05D8">
      <w:pPr>
        <w:pStyle w:val="NumberedListing"/>
        <w:numPr>
          <w:ilvl w:val="0"/>
          <w:numId w:val="119"/>
        </w:numPr>
        <w:rPr>
          <w:lang w:val="en-US"/>
        </w:rPr>
      </w:pPr>
      <w:r>
        <w:rPr>
          <w:lang w:val="en-US"/>
        </w:rPr>
        <w:t xml:space="preserve">Modify the field values and click </w:t>
      </w:r>
      <w:r>
        <w:rPr>
          <w:noProof/>
          <w:lang w:val="en-US"/>
        </w:rPr>
        <w:drawing>
          <wp:inline distT="0" distB="0" distL="0" distR="0" wp14:anchorId="48BFBA33" wp14:editId="7E5719F4">
            <wp:extent cx="831850" cy="228637"/>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839335" cy="230694"/>
                    </a:xfrm>
                    <a:prstGeom prst="rect">
                      <a:avLst/>
                    </a:prstGeom>
                  </pic:spPr>
                </pic:pic>
              </a:graphicData>
            </a:graphic>
          </wp:inline>
        </w:drawing>
      </w:r>
      <w:r>
        <w:rPr>
          <w:lang w:val="en-US"/>
        </w:rPr>
        <w:t xml:space="preserve"> button. </w:t>
      </w:r>
    </w:p>
    <w:p w14:paraId="603B66F5" w14:textId="580B4E7A" w:rsidR="00B13BFE" w:rsidRPr="000C0EC9" w:rsidRDefault="00B13BFE" w:rsidP="00AB05D8">
      <w:pPr>
        <w:pStyle w:val="NumberedListing"/>
        <w:numPr>
          <w:ilvl w:val="0"/>
          <w:numId w:val="119"/>
        </w:numPr>
        <w:rPr>
          <w:lang w:val="en-US"/>
        </w:rPr>
      </w:pPr>
      <w:r>
        <w:rPr>
          <w:lang w:val="en-US"/>
        </w:rPr>
        <w:t xml:space="preserve">Click </w:t>
      </w:r>
      <w:r>
        <w:rPr>
          <w:b/>
          <w:lang w:val="en-US"/>
        </w:rPr>
        <w:t>Close</w:t>
      </w:r>
      <w:r>
        <w:rPr>
          <w:lang w:val="en-US"/>
        </w:rPr>
        <w:t xml:space="preserve"> button to close the </w:t>
      </w:r>
      <w:r w:rsidR="00824B49">
        <w:t>container</w:t>
      </w:r>
      <w:r>
        <w:t xml:space="preserve"> type</w:t>
      </w:r>
      <w:r>
        <w:rPr>
          <w:lang w:val="en-US"/>
        </w:rPr>
        <w:t xml:space="preserve"> details edit page.</w:t>
      </w:r>
      <w:r w:rsidRPr="00287AB9">
        <w:rPr>
          <w:noProof/>
          <w:lang w:val="en-US"/>
        </w:rPr>
        <w:t xml:space="preserve"> </w:t>
      </w:r>
    </w:p>
    <w:p w14:paraId="7196BA25" w14:textId="3E700212" w:rsidR="00437B35" w:rsidRDefault="00437B35" w:rsidP="005D5E21">
      <w:pPr>
        <w:rPr>
          <w:lang w:val="en-US"/>
        </w:rPr>
      </w:pPr>
    </w:p>
    <w:p w14:paraId="6A0C4447" w14:textId="73A44C87" w:rsidR="00437B35" w:rsidRDefault="00437B35" w:rsidP="005D5E21">
      <w:pPr>
        <w:rPr>
          <w:lang w:val="en-US"/>
        </w:rPr>
      </w:pPr>
    </w:p>
    <w:p w14:paraId="3C893371" w14:textId="0F09AE20" w:rsidR="008C3922" w:rsidRDefault="008C3922" w:rsidP="008C3922">
      <w:pPr>
        <w:pStyle w:val="Heading1CL"/>
        <w:spacing w:before="0"/>
        <w:ind w:left="0"/>
      </w:pPr>
      <w:r>
        <w:rPr>
          <w:sz w:val="32"/>
          <w:szCs w:val="28"/>
        </w:rPr>
        <w:lastRenderedPageBreak/>
        <w:t>Country</w:t>
      </w:r>
    </w:p>
    <w:p w14:paraId="76873E47" w14:textId="77777777" w:rsidR="008C3922" w:rsidRDefault="008C3922" w:rsidP="008C3922">
      <w:pPr>
        <w:pStyle w:val="BodyText"/>
        <w:ind w:left="0"/>
        <w:rPr>
          <w:lang w:val="en-US"/>
        </w:rPr>
      </w:pPr>
      <w:r>
        <w:rPr>
          <w:lang w:val="en-US"/>
        </w:rPr>
        <w:t>The System Administrator creates and updates the company type.</w:t>
      </w:r>
    </w:p>
    <w:p w14:paraId="3D6D2DE4" w14:textId="59B2F0B2" w:rsidR="008C3922" w:rsidRPr="00B616E0" w:rsidRDefault="008C3922" w:rsidP="008C3922">
      <w:pPr>
        <w:pStyle w:val="ProcedureHeading"/>
        <w:ind w:left="0"/>
        <w:rPr>
          <w:lang w:val="en-US"/>
        </w:rPr>
      </w:pPr>
      <w:r>
        <w:rPr>
          <w:lang w:val="en-US"/>
        </w:rPr>
        <w:t xml:space="preserve">To create a </w:t>
      </w:r>
      <w:r>
        <w:rPr>
          <w:lang w:val="en-US"/>
        </w:rPr>
        <w:t>country</w:t>
      </w:r>
      <w:r>
        <w:rPr>
          <w:lang w:val="en-US"/>
        </w:rPr>
        <w:t xml:space="preserve"> data: </w:t>
      </w:r>
    </w:p>
    <w:p w14:paraId="208666A9" w14:textId="01B88791" w:rsidR="008C3922" w:rsidRDefault="008C3922" w:rsidP="002D4ABA">
      <w:pPr>
        <w:pStyle w:val="NumberedListing"/>
        <w:numPr>
          <w:ilvl w:val="0"/>
          <w:numId w:val="120"/>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w:t>
      </w:r>
      <w:r w:rsidR="006E55C9">
        <w:rPr>
          <w:b/>
          <w:lang w:val="en-US"/>
        </w:rPr>
        <w:t>untry</w:t>
      </w:r>
      <w:r>
        <w:rPr>
          <w:lang w:val="en-US"/>
        </w:rPr>
        <w:t>. The subsequent screen will be displayed:</w:t>
      </w:r>
    </w:p>
    <w:p w14:paraId="1F356BE4" w14:textId="461B6B27" w:rsidR="002D4ABA" w:rsidRDefault="002D4ABA" w:rsidP="002D4ABA">
      <w:pPr>
        <w:pStyle w:val="NumberedListing"/>
        <w:rPr>
          <w:lang w:val="en-US"/>
        </w:rPr>
      </w:pPr>
      <w:r>
        <w:rPr>
          <w:noProof/>
        </w:rPr>
        <w:drawing>
          <wp:inline distT="0" distB="0" distL="0" distR="0" wp14:anchorId="24EAA3F7" wp14:editId="22304AE2">
            <wp:extent cx="5733415" cy="2709545"/>
            <wp:effectExtent l="0" t="0" r="0" b="0"/>
            <wp:docPr id="80" name="Picture 80"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Table&#10;&#10;Description automatically generated with medium confidence"/>
                    <pic:cNvPicPr/>
                  </pic:nvPicPr>
                  <pic:blipFill>
                    <a:blip r:embed="rId138"/>
                    <a:stretch>
                      <a:fillRect/>
                    </a:stretch>
                  </pic:blipFill>
                  <pic:spPr>
                    <a:xfrm>
                      <a:off x="0" y="0"/>
                      <a:ext cx="5733415" cy="2709545"/>
                    </a:xfrm>
                    <a:prstGeom prst="rect">
                      <a:avLst/>
                    </a:prstGeom>
                  </pic:spPr>
                </pic:pic>
              </a:graphicData>
            </a:graphic>
          </wp:inline>
        </w:drawing>
      </w:r>
    </w:p>
    <w:p w14:paraId="7D11FA03" w14:textId="77777777" w:rsidR="008C3922" w:rsidRDefault="008C3922" w:rsidP="002D4ABA">
      <w:pPr>
        <w:pStyle w:val="NumberedListing"/>
        <w:numPr>
          <w:ilvl w:val="0"/>
          <w:numId w:val="120"/>
        </w:numPr>
        <w:rPr>
          <w:lang w:val="en-US"/>
        </w:rPr>
      </w:pPr>
      <w:r>
        <w:rPr>
          <w:lang w:val="en-US"/>
        </w:rPr>
        <w:t>Select Code Type ‘Container Type’ from the drop-down list as shown above.</w:t>
      </w:r>
    </w:p>
    <w:p w14:paraId="35B14046" w14:textId="3FDAB10C" w:rsidR="008C3922" w:rsidRDefault="008C3922" w:rsidP="002D4ABA">
      <w:pPr>
        <w:pStyle w:val="NumberedListing"/>
        <w:numPr>
          <w:ilvl w:val="0"/>
          <w:numId w:val="120"/>
        </w:numPr>
        <w:rPr>
          <w:lang w:val="en-US"/>
        </w:rPr>
      </w:pPr>
      <w:r>
        <w:rPr>
          <w:lang w:val="en-US"/>
        </w:rPr>
        <w:t xml:space="preserve">Click </w:t>
      </w:r>
      <w:r>
        <w:rPr>
          <w:noProof/>
          <w:lang w:val="en-US"/>
        </w:rPr>
        <w:drawing>
          <wp:inline distT="0" distB="0" distL="0" distR="0" wp14:anchorId="336136C9" wp14:editId="337F9B0E">
            <wp:extent cx="215900" cy="2222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37">
                      <a:extLst>
                        <a:ext uri="{28A0092B-C50C-407E-A947-70E740481C1C}">
                          <a14:useLocalDpi xmlns:a14="http://schemas.microsoft.com/office/drawing/2010/main" val="0"/>
                        </a:ext>
                      </a:extLst>
                    </a:blip>
                    <a:stretch>
                      <a:fillRect/>
                    </a:stretch>
                  </pic:blipFill>
                  <pic:spPr>
                    <a:xfrm>
                      <a:off x="0" y="0"/>
                      <a:ext cx="215900" cy="222250"/>
                    </a:xfrm>
                    <a:prstGeom prst="rect">
                      <a:avLst/>
                    </a:prstGeom>
                  </pic:spPr>
                </pic:pic>
              </a:graphicData>
            </a:graphic>
          </wp:inline>
        </w:drawing>
      </w:r>
      <w:r>
        <w:rPr>
          <w:lang w:val="en-US"/>
        </w:rPr>
        <w:t xml:space="preserve"> icon to create a new Container Type:</w:t>
      </w:r>
    </w:p>
    <w:p w14:paraId="43C6DFB8" w14:textId="4C933BD2" w:rsidR="00E2029F" w:rsidRDefault="00E2029F" w:rsidP="00E2029F">
      <w:pPr>
        <w:pStyle w:val="NumberedListing"/>
        <w:rPr>
          <w:lang w:val="en-US"/>
        </w:rPr>
      </w:pPr>
      <w:r>
        <w:rPr>
          <w:noProof/>
        </w:rPr>
        <w:drawing>
          <wp:inline distT="0" distB="0" distL="0" distR="0" wp14:anchorId="476AD6C8" wp14:editId="59F3551B">
            <wp:extent cx="5733415" cy="15900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3415" cy="1590040"/>
                    </a:xfrm>
                    <a:prstGeom prst="rect">
                      <a:avLst/>
                    </a:prstGeom>
                  </pic:spPr>
                </pic:pic>
              </a:graphicData>
            </a:graphic>
          </wp:inline>
        </w:drawing>
      </w:r>
    </w:p>
    <w:p w14:paraId="2BB39D16" w14:textId="7402D0A0" w:rsidR="008C3922" w:rsidRDefault="008C3922" w:rsidP="002D4ABA">
      <w:pPr>
        <w:pStyle w:val="NumberedListing"/>
        <w:numPr>
          <w:ilvl w:val="0"/>
          <w:numId w:val="120"/>
        </w:numPr>
        <w:rPr>
          <w:lang w:val="en-US"/>
        </w:rPr>
      </w:pPr>
      <w:r>
        <w:rPr>
          <w:lang w:val="en-US"/>
        </w:rPr>
        <w:t xml:space="preserve">Enter information in the </w:t>
      </w:r>
      <w:r w:rsidR="00751D1F">
        <w:rPr>
          <w:lang w:val="en-US"/>
        </w:rPr>
        <w:t>country d</w:t>
      </w:r>
      <w:r>
        <w:rPr>
          <w:lang w:val="en-US"/>
        </w:rPr>
        <w:t>etails fields.</w:t>
      </w:r>
    </w:p>
    <w:tbl>
      <w:tblPr>
        <w:tblStyle w:val="TableGrid"/>
        <w:tblW w:w="0" w:type="auto"/>
        <w:jc w:val="center"/>
        <w:tblLook w:val="04A0" w:firstRow="1" w:lastRow="0" w:firstColumn="1" w:lastColumn="0" w:noHBand="0" w:noVBand="1"/>
      </w:tblPr>
      <w:tblGrid>
        <w:gridCol w:w="2843"/>
        <w:gridCol w:w="5137"/>
      </w:tblGrid>
      <w:tr w:rsidR="008C3922" w:rsidRPr="0013748C" w14:paraId="4F1F807D" w14:textId="77777777" w:rsidTr="002767D6">
        <w:trPr>
          <w:cantSplit/>
          <w:tblHeader/>
          <w:jc w:val="center"/>
        </w:trPr>
        <w:tc>
          <w:tcPr>
            <w:tcW w:w="2843" w:type="dxa"/>
            <w:shd w:val="clear" w:color="auto" w:fill="BFBFBF" w:themeFill="background1" w:themeFillShade="BF"/>
          </w:tcPr>
          <w:p w14:paraId="249E30A2" w14:textId="77777777" w:rsidR="008C3922" w:rsidRPr="0013748C" w:rsidRDefault="008C3922" w:rsidP="002767D6">
            <w:pPr>
              <w:pStyle w:val="TableHeading"/>
              <w:spacing w:before="0" w:after="0"/>
            </w:pPr>
            <w:r w:rsidRPr="0013748C">
              <w:t>Field/Button description</w:t>
            </w:r>
          </w:p>
        </w:tc>
        <w:tc>
          <w:tcPr>
            <w:tcW w:w="5137" w:type="dxa"/>
            <w:shd w:val="clear" w:color="auto" w:fill="BFBFBF" w:themeFill="background1" w:themeFillShade="BF"/>
          </w:tcPr>
          <w:p w14:paraId="63BC6FF2" w14:textId="77777777" w:rsidR="008C3922" w:rsidRPr="0013748C" w:rsidRDefault="008C3922" w:rsidP="002767D6">
            <w:pPr>
              <w:pStyle w:val="TableHeading"/>
              <w:spacing w:before="0" w:after="0"/>
            </w:pPr>
            <w:r w:rsidRPr="0013748C">
              <w:t>Action/Input Required</w:t>
            </w:r>
          </w:p>
        </w:tc>
      </w:tr>
      <w:tr w:rsidR="008C3922" w:rsidRPr="0013748C" w14:paraId="218E01F4" w14:textId="77777777" w:rsidTr="002767D6">
        <w:trPr>
          <w:cantSplit/>
          <w:jc w:val="center"/>
        </w:trPr>
        <w:tc>
          <w:tcPr>
            <w:tcW w:w="2843" w:type="dxa"/>
          </w:tcPr>
          <w:p w14:paraId="069112A1" w14:textId="77777777" w:rsidR="008C3922" w:rsidRDefault="008C3922" w:rsidP="002767D6">
            <w:pPr>
              <w:pStyle w:val="Tablefieldindent2"/>
              <w:spacing w:before="0" w:after="0"/>
              <w:ind w:left="0"/>
            </w:pPr>
            <w:r>
              <w:rPr>
                <w:lang w:val="en-US"/>
              </w:rPr>
              <w:t>Code</w:t>
            </w:r>
          </w:p>
        </w:tc>
        <w:tc>
          <w:tcPr>
            <w:tcW w:w="5137" w:type="dxa"/>
          </w:tcPr>
          <w:p w14:paraId="06846E74" w14:textId="77777777" w:rsidR="008C3922" w:rsidRDefault="008C3922" w:rsidP="002767D6">
            <w:pPr>
              <w:pStyle w:val="TableText"/>
              <w:keepNext/>
              <w:spacing w:before="0" w:after="0"/>
            </w:pPr>
          </w:p>
        </w:tc>
      </w:tr>
      <w:tr w:rsidR="008C3922" w:rsidRPr="0013748C" w14:paraId="48CC7B87" w14:textId="77777777" w:rsidTr="002767D6">
        <w:trPr>
          <w:cantSplit/>
          <w:jc w:val="center"/>
        </w:trPr>
        <w:tc>
          <w:tcPr>
            <w:tcW w:w="2843" w:type="dxa"/>
          </w:tcPr>
          <w:p w14:paraId="5FEDAEC0" w14:textId="77777777" w:rsidR="008C3922" w:rsidRPr="0013748C" w:rsidRDefault="008C3922" w:rsidP="002767D6">
            <w:pPr>
              <w:pStyle w:val="Tablefieldindent2"/>
              <w:spacing w:before="0" w:after="0"/>
              <w:ind w:left="0"/>
            </w:pPr>
            <w:r>
              <w:rPr>
                <w:lang w:val="en-US"/>
              </w:rPr>
              <w:t>Description (English)</w:t>
            </w:r>
          </w:p>
        </w:tc>
        <w:tc>
          <w:tcPr>
            <w:tcW w:w="5137" w:type="dxa"/>
          </w:tcPr>
          <w:p w14:paraId="3C55F609" w14:textId="77777777" w:rsidR="008C3922" w:rsidRPr="0013748C" w:rsidRDefault="008C3922" w:rsidP="002767D6">
            <w:pPr>
              <w:pStyle w:val="TableText"/>
              <w:keepNext/>
              <w:spacing w:before="0" w:after="0"/>
            </w:pPr>
          </w:p>
        </w:tc>
      </w:tr>
      <w:tr w:rsidR="008C3922" w:rsidRPr="0013748C" w14:paraId="47C3B6C0" w14:textId="77777777" w:rsidTr="002767D6">
        <w:trPr>
          <w:cantSplit/>
          <w:jc w:val="center"/>
        </w:trPr>
        <w:tc>
          <w:tcPr>
            <w:tcW w:w="2843" w:type="dxa"/>
          </w:tcPr>
          <w:p w14:paraId="67ABD616" w14:textId="77777777" w:rsidR="008C3922" w:rsidRPr="00610949" w:rsidRDefault="008C3922" w:rsidP="002767D6">
            <w:pPr>
              <w:pStyle w:val="Tablefieldindent2"/>
              <w:spacing w:before="0" w:after="0"/>
              <w:ind w:left="0"/>
              <w:rPr>
                <w:lang w:val="en-US"/>
              </w:rPr>
            </w:pPr>
            <w:r>
              <w:rPr>
                <w:lang w:val="en-US"/>
              </w:rPr>
              <w:t>Description (Other)</w:t>
            </w:r>
          </w:p>
        </w:tc>
        <w:tc>
          <w:tcPr>
            <w:tcW w:w="5137" w:type="dxa"/>
          </w:tcPr>
          <w:p w14:paraId="46410759" w14:textId="77777777" w:rsidR="008C3922" w:rsidRPr="00610949" w:rsidRDefault="008C3922" w:rsidP="002767D6">
            <w:pPr>
              <w:pStyle w:val="TableText"/>
              <w:keepNext/>
              <w:spacing w:before="0" w:after="0"/>
              <w:rPr>
                <w:lang w:val="en-US"/>
              </w:rPr>
            </w:pPr>
          </w:p>
        </w:tc>
      </w:tr>
      <w:tr w:rsidR="008C3922" w:rsidRPr="0013748C" w14:paraId="39E7C77F" w14:textId="77777777" w:rsidTr="002767D6">
        <w:trPr>
          <w:cantSplit/>
          <w:jc w:val="center"/>
        </w:trPr>
        <w:tc>
          <w:tcPr>
            <w:tcW w:w="2843" w:type="dxa"/>
          </w:tcPr>
          <w:p w14:paraId="3A46C04A" w14:textId="77777777" w:rsidR="008C3922" w:rsidRDefault="008C3922" w:rsidP="002767D6">
            <w:pPr>
              <w:pStyle w:val="Tablefieldindent2"/>
              <w:spacing w:before="0" w:after="0"/>
              <w:ind w:left="0"/>
              <w:rPr>
                <w:lang w:val="en-US"/>
              </w:rPr>
            </w:pPr>
            <w:r>
              <w:rPr>
                <w:lang w:val="en-US"/>
              </w:rPr>
              <w:t>Active</w:t>
            </w:r>
          </w:p>
        </w:tc>
        <w:tc>
          <w:tcPr>
            <w:tcW w:w="5137" w:type="dxa"/>
          </w:tcPr>
          <w:p w14:paraId="474B96DF" w14:textId="77777777" w:rsidR="008C3922" w:rsidRDefault="008C3922" w:rsidP="002767D6">
            <w:pPr>
              <w:pStyle w:val="TableText"/>
              <w:keepNext/>
              <w:spacing w:before="0" w:after="0"/>
              <w:rPr>
                <w:lang w:val="en-US"/>
              </w:rPr>
            </w:pPr>
          </w:p>
        </w:tc>
      </w:tr>
    </w:tbl>
    <w:p w14:paraId="0BDD2EDA" w14:textId="77777777" w:rsidR="008C3922" w:rsidRPr="00EA5323" w:rsidRDefault="008C3922" w:rsidP="008C3922">
      <w:pPr>
        <w:pStyle w:val="Caption"/>
      </w:pPr>
    </w:p>
    <w:p w14:paraId="3F5B2142" w14:textId="40BF5EC6" w:rsidR="008C3922" w:rsidRPr="006D30F2" w:rsidRDefault="008C3922" w:rsidP="002D4ABA">
      <w:pPr>
        <w:pStyle w:val="NumberedListing"/>
        <w:numPr>
          <w:ilvl w:val="0"/>
          <w:numId w:val="120"/>
        </w:numPr>
        <w:rPr>
          <w:lang w:val="en-US"/>
        </w:rPr>
      </w:pPr>
      <w:r>
        <w:rPr>
          <w:noProof/>
          <w:lang w:val="en-US"/>
        </w:rPr>
        <w:t xml:space="preserve">Click </w:t>
      </w:r>
      <w:r w:rsidRPr="002F19B8">
        <w:rPr>
          <w:b/>
          <w:noProof/>
          <w:lang w:val="en-US"/>
        </w:rPr>
        <w:t>Save</w:t>
      </w:r>
      <w:r>
        <w:rPr>
          <w:noProof/>
          <w:lang w:val="en-US"/>
        </w:rPr>
        <w:t xml:space="preserve"> button to save the </w:t>
      </w:r>
      <w:r w:rsidR="00751D1F">
        <w:t>country</w:t>
      </w:r>
      <w:r>
        <w:rPr>
          <w:noProof/>
          <w:lang w:val="en-US"/>
        </w:rPr>
        <w:t xml:space="preserve"> details. </w:t>
      </w:r>
      <w:r w:rsidRPr="006D30F2">
        <w:rPr>
          <w:lang w:val="en-US"/>
        </w:rPr>
        <w:t>Success Message</w:t>
      </w:r>
      <w:r>
        <w:rPr>
          <w:lang w:val="en-US"/>
        </w:rPr>
        <w:t xml:space="preserve"> pops up.</w:t>
      </w:r>
    </w:p>
    <w:p w14:paraId="2617C66E" w14:textId="77777777" w:rsidR="008C3922" w:rsidRPr="000C0EC9" w:rsidRDefault="008C3922" w:rsidP="002D4ABA">
      <w:pPr>
        <w:pStyle w:val="NumberedListing"/>
        <w:numPr>
          <w:ilvl w:val="0"/>
          <w:numId w:val="120"/>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7924418D" w14:textId="39E9E578" w:rsidR="008C3922" w:rsidRDefault="008C3922" w:rsidP="002D4ABA">
      <w:pPr>
        <w:pStyle w:val="NumberedListing"/>
        <w:numPr>
          <w:ilvl w:val="0"/>
          <w:numId w:val="120"/>
        </w:numPr>
        <w:rPr>
          <w:lang w:val="en-US"/>
        </w:rPr>
      </w:pPr>
      <w:r>
        <w:rPr>
          <w:lang w:val="en-US"/>
        </w:rPr>
        <w:t xml:space="preserve">Click </w:t>
      </w:r>
      <w:r>
        <w:rPr>
          <w:b/>
          <w:lang w:val="en-US"/>
        </w:rPr>
        <w:t>Reset</w:t>
      </w:r>
      <w:r>
        <w:rPr>
          <w:lang w:val="en-US"/>
        </w:rPr>
        <w:t xml:space="preserve"> button to clear the </w:t>
      </w:r>
      <w:r w:rsidR="00751D1F">
        <w:t>country</w:t>
      </w:r>
      <w:r>
        <w:t xml:space="preserve"> type</w:t>
      </w:r>
      <w:r>
        <w:rPr>
          <w:lang w:val="en-US"/>
        </w:rPr>
        <w:t xml:space="preserve"> details.</w:t>
      </w:r>
      <w:r w:rsidRPr="00287AB9">
        <w:rPr>
          <w:noProof/>
          <w:lang w:val="en-US"/>
        </w:rPr>
        <w:t xml:space="preserve"> </w:t>
      </w:r>
    </w:p>
    <w:p w14:paraId="7EF3A505" w14:textId="594DCBF2" w:rsidR="008C3922" w:rsidRPr="000C0EC9" w:rsidRDefault="008C3922" w:rsidP="002D4ABA">
      <w:pPr>
        <w:pStyle w:val="NumberedListing"/>
        <w:numPr>
          <w:ilvl w:val="0"/>
          <w:numId w:val="120"/>
        </w:numPr>
        <w:rPr>
          <w:lang w:val="en-US"/>
        </w:rPr>
      </w:pPr>
      <w:r>
        <w:rPr>
          <w:lang w:val="en-US"/>
        </w:rPr>
        <w:t xml:space="preserve">Click </w:t>
      </w:r>
      <w:r>
        <w:rPr>
          <w:b/>
          <w:lang w:val="en-US"/>
        </w:rPr>
        <w:t>Close</w:t>
      </w:r>
      <w:r>
        <w:rPr>
          <w:lang w:val="en-US"/>
        </w:rPr>
        <w:t xml:space="preserve"> button to close the </w:t>
      </w:r>
      <w:r w:rsidR="00751D1F">
        <w:t>country</w:t>
      </w:r>
      <w:r>
        <w:t xml:space="preserve"> type</w:t>
      </w:r>
      <w:r>
        <w:rPr>
          <w:lang w:val="en-US"/>
        </w:rPr>
        <w:t xml:space="preserve"> details page.</w:t>
      </w:r>
      <w:r w:rsidRPr="00287AB9">
        <w:rPr>
          <w:noProof/>
          <w:lang w:val="en-US"/>
        </w:rPr>
        <w:t xml:space="preserve"> </w:t>
      </w:r>
    </w:p>
    <w:p w14:paraId="640EB91C" w14:textId="77777777" w:rsidR="008C3922" w:rsidRDefault="008C3922" w:rsidP="008C3922">
      <w:pPr>
        <w:rPr>
          <w:lang w:val="en-US"/>
        </w:rPr>
      </w:pPr>
    </w:p>
    <w:p w14:paraId="23E05099" w14:textId="46CAB017" w:rsidR="008C3922" w:rsidRPr="002861F8" w:rsidRDefault="008C3922" w:rsidP="008C3922">
      <w:pPr>
        <w:pStyle w:val="ProcedureHeading"/>
        <w:spacing w:before="0" w:after="0"/>
        <w:ind w:left="0"/>
        <w:rPr>
          <w:lang w:val="en-US"/>
        </w:rPr>
      </w:pPr>
      <w:r>
        <w:rPr>
          <w:lang w:val="en-US"/>
        </w:rPr>
        <w:t xml:space="preserve">Update </w:t>
      </w:r>
      <w:r w:rsidR="00751D1F">
        <w:rPr>
          <w:lang w:val="en-US"/>
        </w:rPr>
        <w:t>Country</w:t>
      </w:r>
    </w:p>
    <w:p w14:paraId="6F80C6DC" w14:textId="627BDFB8" w:rsidR="008C3922" w:rsidRDefault="008C3922" w:rsidP="008C3922">
      <w:pPr>
        <w:pStyle w:val="BodyText"/>
        <w:ind w:left="0"/>
        <w:rPr>
          <w:lang w:val="en-US"/>
        </w:rPr>
      </w:pPr>
      <w:r>
        <w:rPr>
          <w:lang w:val="en-US"/>
        </w:rPr>
        <w:t xml:space="preserve">This functionality allows you to update the </w:t>
      </w:r>
      <w:r w:rsidR="00751D1F">
        <w:rPr>
          <w:lang w:val="en-US"/>
        </w:rPr>
        <w:t>country</w:t>
      </w:r>
      <w:r>
        <w:rPr>
          <w:lang w:val="en-US"/>
        </w:rPr>
        <w:t xml:space="preserve"> type details.</w:t>
      </w:r>
    </w:p>
    <w:p w14:paraId="3A59D87D" w14:textId="366EAB4B" w:rsidR="008C3922" w:rsidRPr="00B616E0" w:rsidRDefault="008C3922" w:rsidP="008C3922">
      <w:pPr>
        <w:pStyle w:val="ProcedureHeading"/>
        <w:spacing w:before="0" w:after="0"/>
        <w:ind w:left="0"/>
        <w:rPr>
          <w:lang w:val="en-US"/>
        </w:rPr>
      </w:pPr>
      <w:r>
        <w:rPr>
          <w:lang w:val="en-US"/>
        </w:rPr>
        <w:t>To update a C</w:t>
      </w:r>
      <w:r w:rsidR="00751D1F">
        <w:rPr>
          <w:lang w:val="en-US"/>
        </w:rPr>
        <w:t>ountry</w:t>
      </w:r>
      <w:r>
        <w:rPr>
          <w:lang w:val="en-US"/>
        </w:rPr>
        <w:t>:</w:t>
      </w:r>
    </w:p>
    <w:p w14:paraId="23D302E9" w14:textId="62938434" w:rsidR="008C3922" w:rsidRDefault="008C3922" w:rsidP="002D4ABA">
      <w:pPr>
        <w:pStyle w:val="NumberedListing"/>
        <w:numPr>
          <w:ilvl w:val="0"/>
          <w:numId w:val="120"/>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sidR="00751D1F">
        <w:rPr>
          <w:b/>
          <w:lang w:val="en-US"/>
        </w:rPr>
        <w:t>country</w:t>
      </w:r>
      <w:r>
        <w:rPr>
          <w:lang w:val="en-US"/>
        </w:rPr>
        <w:t xml:space="preserve">. </w:t>
      </w:r>
    </w:p>
    <w:p w14:paraId="712373C4" w14:textId="643507F3" w:rsidR="008C3922" w:rsidRDefault="008C3922" w:rsidP="002D4ABA">
      <w:pPr>
        <w:pStyle w:val="NumberedListing"/>
        <w:numPr>
          <w:ilvl w:val="0"/>
          <w:numId w:val="120"/>
        </w:numPr>
        <w:rPr>
          <w:lang w:val="en-US"/>
        </w:rPr>
      </w:pPr>
      <w:r>
        <w:rPr>
          <w:lang w:val="en-US"/>
        </w:rPr>
        <w:t>Select Code Type ‘</w:t>
      </w:r>
      <w:r w:rsidR="00751D1F">
        <w:rPr>
          <w:lang w:val="en-US"/>
        </w:rPr>
        <w:t>country’</w:t>
      </w:r>
      <w:r>
        <w:rPr>
          <w:lang w:val="en-US"/>
        </w:rPr>
        <w:t xml:space="preserve"> from the drop-down list</w:t>
      </w:r>
      <w:r w:rsidRPr="00C30D15">
        <w:rPr>
          <w:lang w:val="en-US"/>
        </w:rPr>
        <w:t>.</w:t>
      </w:r>
    </w:p>
    <w:p w14:paraId="781D1F36" w14:textId="77777777" w:rsidR="008C3922" w:rsidRDefault="008C3922" w:rsidP="002D4ABA">
      <w:pPr>
        <w:pStyle w:val="NumberedListing"/>
        <w:numPr>
          <w:ilvl w:val="0"/>
          <w:numId w:val="120"/>
        </w:numPr>
        <w:rPr>
          <w:lang w:val="en-US"/>
        </w:rPr>
      </w:pPr>
      <w:r>
        <w:rPr>
          <w:lang w:val="en-US"/>
        </w:rPr>
        <w:t>Click the item to</w:t>
      </w:r>
      <w:r>
        <w:rPr>
          <w:noProof/>
          <w:lang w:val="en-SG" w:eastAsia="en-SG"/>
        </w:rPr>
        <w:t xml:space="preserve"> </w:t>
      </w:r>
      <w:r>
        <w:rPr>
          <w:lang w:val="en-US"/>
        </w:rPr>
        <w:t xml:space="preserve">edit and update the </w:t>
      </w:r>
      <w:r>
        <w:t xml:space="preserve">charge </w:t>
      </w:r>
      <w:r>
        <w:rPr>
          <w:lang w:val="en-US"/>
        </w:rPr>
        <w:t>details. The following screen will be displayed:</w:t>
      </w:r>
    </w:p>
    <w:p w14:paraId="7F45A6F8" w14:textId="46D1C451" w:rsidR="008C3922" w:rsidRDefault="00DF0CDB" w:rsidP="00DF0CDB">
      <w:pPr>
        <w:pStyle w:val="NumberedListing"/>
        <w:rPr>
          <w:lang w:val="en-US"/>
        </w:rPr>
      </w:pPr>
      <w:r>
        <w:rPr>
          <w:noProof/>
        </w:rPr>
        <w:drawing>
          <wp:inline distT="0" distB="0" distL="0" distR="0" wp14:anchorId="336AE490" wp14:editId="04C78DBA">
            <wp:extent cx="5733415" cy="1607820"/>
            <wp:effectExtent l="0" t="0" r="0" b="0"/>
            <wp:docPr id="85" name="Picture 8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Graphical user interface, application&#10;&#10;Description automatically generated"/>
                    <pic:cNvPicPr/>
                  </pic:nvPicPr>
                  <pic:blipFill>
                    <a:blip r:embed="rId140"/>
                    <a:stretch>
                      <a:fillRect/>
                    </a:stretch>
                  </pic:blipFill>
                  <pic:spPr>
                    <a:xfrm>
                      <a:off x="0" y="0"/>
                      <a:ext cx="5733415" cy="1607820"/>
                    </a:xfrm>
                    <a:prstGeom prst="rect">
                      <a:avLst/>
                    </a:prstGeom>
                  </pic:spPr>
                </pic:pic>
              </a:graphicData>
            </a:graphic>
          </wp:inline>
        </w:drawing>
      </w:r>
    </w:p>
    <w:p w14:paraId="2E2371EE" w14:textId="77777777" w:rsidR="008C3922" w:rsidRPr="0001625E" w:rsidRDefault="008C3922" w:rsidP="002D4ABA">
      <w:pPr>
        <w:pStyle w:val="NumberedListing"/>
        <w:numPr>
          <w:ilvl w:val="0"/>
          <w:numId w:val="120"/>
        </w:numPr>
        <w:rPr>
          <w:lang w:val="en-US"/>
        </w:rPr>
      </w:pPr>
      <w:r>
        <w:rPr>
          <w:lang w:val="en-US"/>
        </w:rPr>
        <w:t xml:space="preserve">Modify the field values and click </w:t>
      </w:r>
      <w:r>
        <w:rPr>
          <w:noProof/>
          <w:lang w:val="en-US"/>
        </w:rPr>
        <w:drawing>
          <wp:inline distT="0" distB="0" distL="0" distR="0" wp14:anchorId="792AD16F" wp14:editId="7AB18C60">
            <wp:extent cx="831850" cy="228637"/>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839335" cy="230694"/>
                    </a:xfrm>
                    <a:prstGeom prst="rect">
                      <a:avLst/>
                    </a:prstGeom>
                  </pic:spPr>
                </pic:pic>
              </a:graphicData>
            </a:graphic>
          </wp:inline>
        </w:drawing>
      </w:r>
      <w:r>
        <w:rPr>
          <w:lang w:val="en-US"/>
        </w:rPr>
        <w:t xml:space="preserve"> button. </w:t>
      </w:r>
    </w:p>
    <w:p w14:paraId="20D6786D" w14:textId="77777777" w:rsidR="008C3922" w:rsidRPr="000C0EC9" w:rsidRDefault="008C3922" w:rsidP="002D4ABA">
      <w:pPr>
        <w:pStyle w:val="NumberedListing"/>
        <w:numPr>
          <w:ilvl w:val="0"/>
          <w:numId w:val="120"/>
        </w:numPr>
        <w:rPr>
          <w:lang w:val="en-US"/>
        </w:rPr>
      </w:pPr>
      <w:r>
        <w:rPr>
          <w:lang w:val="en-US"/>
        </w:rPr>
        <w:t xml:space="preserve">Click </w:t>
      </w:r>
      <w:r>
        <w:rPr>
          <w:b/>
          <w:lang w:val="en-US"/>
        </w:rPr>
        <w:t>Close</w:t>
      </w:r>
      <w:r>
        <w:rPr>
          <w:lang w:val="en-US"/>
        </w:rPr>
        <w:t xml:space="preserve"> button to close the </w:t>
      </w:r>
      <w:r>
        <w:t>container type</w:t>
      </w:r>
      <w:r>
        <w:rPr>
          <w:lang w:val="en-US"/>
        </w:rPr>
        <w:t xml:space="preserve"> details edit page.</w:t>
      </w:r>
      <w:r w:rsidRPr="00287AB9">
        <w:rPr>
          <w:noProof/>
          <w:lang w:val="en-US"/>
        </w:rPr>
        <w:t xml:space="preserve"> </w:t>
      </w:r>
    </w:p>
    <w:p w14:paraId="0118D719" w14:textId="3F56F59C" w:rsidR="00437B35" w:rsidRDefault="00437B35" w:rsidP="005D5E21">
      <w:pPr>
        <w:rPr>
          <w:lang w:val="en-US"/>
        </w:rPr>
      </w:pPr>
    </w:p>
    <w:p w14:paraId="0619440E" w14:textId="541E7446" w:rsidR="00807A68" w:rsidRDefault="00807A68" w:rsidP="005D5E21">
      <w:pPr>
        <w:rPr>
          <w:lang w:val="en-US"/>
        </w:rPr>
      </w:pPr>
    </w:p>
    <w:p w14:paraId="2F5F81B7" w14:textId="7E000C9D" w:rsidR="00807A68" w:rsidRDefault="00807A68" w:rsidP="005D5E21">
      <w:pPr>
        <w:rPr>
          <w:lang w:val="en-US"/>
        </w:rPr>
      </w:pPr>
    </w:p>
    <w:p w14:paraId="62F0D9A5" w14:textId="4CDA7D76" w:rsidR="00807A68" w:rsidRDefault="00807A68" w:rsidP="005D5E21">
      <w:pPr>
        <w:rPr>
          <w:lang w:val="en-US"/>
        </w:rPr>
      </w:pPr>
    </w:p>
    <w:p w14:paraId="750BEEA2" w14:textId="65CEA3BA" w:rsidR="00807A68" w:rsidRDefault="00807A68" w:rsidP="005D5E21">
      <w:pPr>
        <w:rPr>
          <w:lang w:val="en-US"/>
        </w:rPr>
      </w:pPr>
    </w:p>
    <w:p w14:paraId="436BFF8C" w14:textId="213763B2" w:rsidR="00807A68" w:rsidRDefault="00807A68" w:rsidP="005D5E21">
      <w:pPr>
        <w:rPr>
          <w:lang w:val="en-US"/>
        </w:rPr>
      </w:pPr>
    </w:p>
    <w:p w14:paraId="64F8623A" w14:textId="27DD3E9D" w:rsidR="00807A68" w:rsidRDefault="00807A68" w:rsidP="005D5E21">
      <w:pPr>
        <w:rPr>
          <w:lang w:val="en-US"/>
        </w:rPr>
      </w:pPr>
    </w:p>
    <w:p w14:paraId="6DB7C3F5" w14:textId="3DE56D50" w:rsidR="00807A68" w:rsidRDefault="00807A68" w:rsidP="005D5E21">
      <w:pPr>
        <w:rPr>
          <w:lang w:val="en-US"/>
        </w:rPr>
      </w:pPr>
    </w:p>
    <w:p w14:paraId="259F71B4" w14:textId="70D9BF7C" w:rsidR="00807A68" w:rsidRDefault="00807A68" w:rsidP="005D5E21">
      <w:pPr>
        <w:rPr>
          <w:lang w:val="en-US"/>
        </w:rPr>
      </w:pPr>
    </w:p>
    <w:p w14:paraId="6C93E19E" w14:textId="0043680F" w:rsidR="00807A68" w:rsidRDefault="00807A68" w:rsidP="005D5E21">
      <w:pPr>
        <w:rPr>
          <w:lang w:val="en-US"/>
        </w:rPr>
      </w:pPr>
    </w:p>
    <w:p w14:paraId="34FBAC17" w14:textId="3605C161" w:rsidR="00807A68" w:rsidRDefault="00807A68" w:rsidP="005D5E21">
      <w:pPr>
        <w:rPr>
          <w:lang w:val="en-US"/>
        </w:rPr>
      </w:pPr>
    </w:p>
    <w:p w14:paraId="15D871FE" w14:textId="2B99E941" w:rsidR="00807A68" w:rsidRDefault="00807A68" w:rsidP="005D5E21">
      <w:pPr>
        <w:rPr>
          <w:lang w:val="en-US"/>
        </w:rPr>
      </w:pPr>
    </w:p>
    <w:p w14:paraId="4A961D22" w14:textId="7BE875DE" w:rsidR="00807A68" w:rsidRDefault="00807A68" w:rsidP="005D5E21">
      <w:pPr>
        <w:rPr>
          <w:lang w:val="en-US"/>
        </w:rPr>
      </w:pPr>
    </w:p>
    <w:p w14:paraId="1FFEC1A8" w14:textId="0B581530" w:rsidR="00807A68" w:rsidRDefault="00807A68" w:rsidP="005D5E21">
      <w:pPr>
        <w:rPr>
          <w:lang w:val="en-US"/>
        </w:rPr>
      </w:pPr>
    </w:p>
    <w:p w14:paraId="4D318D08" w14:textId="00FC4766" w:rsidR="00807A68" w:rsidRDefault="00807A68" w:rsidP="005D5E21">
      <w:pPr>
        <w:rPr>
          <w:lang w:val="en-US"/>
        </w:rPr>
      </w:pPr>
    </w:p>
    <w:p w14:paraId="694BBF36" w14:textId="19F36C70" w:rsidR="00807A68" w:rsidRDefault="00807A68" w:rsidP="005D5E21">
      <w:pPr>
        <w:rPr>
          <w:lang w:val="en-US"/>
        </w:rPr>
      </w:pPr>
    </w:p>
    <w:p w14:paraId="2A93C042" w14:textId="014366F7" w:rsidR="00807A68" w:rsidRDefault="00807A68" w:rsidP="005D5E21">
      <w:pPr>
        <w:rPr>
          <w:lang w:val="en-US"/>
        </w:rPr>
      </w:pPr>
    </w:p>
    <w:p w14:paraId="11D1D40C" w14:textId="39C07A52" w:rsidR="00807A68" w:rsidRDefault="00807A68" w:rsidP="005D5E21">
      <w:pPr>
        <w:rPr>
          <w:lang w:val="en-US"/>
        </w:rPr>
      </w:pPr>
    </w:p>
    <w:p w14:paraId="28217657" w14:textId="26C5C1F9" w:rsidR="00807A68" w:rsidRDefault="00807A68" w:rsidP="005D5E21">
      <w:pPr>
        <w:rPr>
          <w:lang w:val="en-US"/>
        </w:rPr>
      </w:pPr>
    </w:p>
    <w:p w14:paraId="0BAF232F" w14:textId="58E57E9D" w:rsidR="00807A68" w:rsidRDefault="00807A68" w:rsidP="005D5E21">
      <w:pPr>
        <w:rPr>
          <w:lang w:val="en-US"/>
        </w:rPr>
      </w:pPr>
    </w:p>
    <w:p w14:paraId="7737443E" w14:textId="1E41FE5A" w:rsidR="00807A68" w:rsidRDefault="00807A68" w:rsidP="005D5E21">
      <w:pPr>
        <w:rPr>
          <w:lang w:val="en-US"/>
        </w:rPr>
      </w:pPr>
    </w:p>
    <w:p w14:paraId="64C79809" w14:textId="58208D33" w:rsidR="00807A68" w:rsidRDefault="00807A68" w:rsidP="005D5E21">
      <w:pPr>
        <w:rPr>
          <w:lang w:val="en-US"/>
        </w:rPr>
      </w:pPr>
    </w:p>
    <w:p w14:paraId="73D5C7FF" w14:textId="6B66861C" w:rsidR="00807A68" w:rsidRDefault="00807A68" w:rsidP="005D5E21">
      <w:pPr>
        <w:rPr>
          <w:lang w:val="en-US"/>
        </w:rPr>
      </w:pPr>
    </w:p>
    <w:p w14:paraId="5733BF68" w14:textId="7742CD86" w:rsidR="00807A68" w:rsidRDefault="00807A68" w:rsidP="005D5E21">
      <w:pPr>
        <w:rPr>
          <w:lang w:val="en-US"/>
        </w:rPr>
      </w:pPr>
    </w:p>
    <w:p w14:paraId="58D3783A" w14:textId="77777777" w:rsidR="00807A68" w:rsidRDefault="00807A68" w:rsidP="005D5E21">
      <w:pPr>
        <w:rPr>
          <w:lang w:val="en-US"/>
        </w:rPr>
      </w:pPr>
    </w:p>
    <w:p w14:paraId="7FB61C6D" w14:textId="77777777" w:rsidR="00437B35" w:rsidRDefault="00437B35" w:rsidP="005D5E21">
      <w:pPr>
        <w:rPr>
          <w:lang w:val="en-US"/>
        </w:rPr>
      </w:pPr>
    </w:p>
    <w:p w14:paraId="1D1B8B1C" w14:textId="44B48577" w:rsidR="00FD4CEE" w:rsidRDefault="00FD4CEE" w:rsidP="005D5E21">
      <w:pPr>
        <w:rPr>
          <w:lang w:val="en-US"/>
        </w:rPr>
      </w:pPr>
    </w:p>
    <w:p w14:paraId="5C710D55" w14:textId="78194D51" w:rsidR="00FD4CEE" w:rsidRDefault="00FD4CEE" w:rsidP="005D5E21">
      <w:pPr>
        <w:rPr>
          <w:lang w:val="en-US"/>
        </w:rPr>
      </w:pPr>
    </w:p>
    <w:p w14:paraId="7DB81BA7" w14:textId="1B09BFFE" w:rsidR="00FD4CEE" w:rsidRDefault="00FD4CEE" w:rsidP="005D5E21">
      <w:pPr>
        <w:rPr>
          <w:lang w:val="en-US"/>
        </w:rPr>
      </w:pPr>
    </w:p>
    <w:p w14:paraId="60174385" w14:textId="778633C2" w:rsidR="00FD4CEE" w:rsidRDefault="00FD4CEE" w:rsidP="005D5E21">
      <w:pPr>
        <w:rPr>
          <w:lang w:val="en-US"/>
        </w:rPr>
      </w:pPr>
    </w:p>
    <w:p w14:paraId="727C8FA3" w14:textId="2F9F4B4A" w:rsidR="00FD4CEE" w:rsidRDefault="00FD4CEE" w:rsidP="005D5E21">
      <w:pPr>
        <w:rPr>
          <w:lang w:val="en-US"/>
        </w:rPr>
      </w:pPr>
    </w:p>
    <w:p w14:paraId="0D181F17" w14:textId="716D7A96" w:rsidR="00FD4CEE" w:rsidRDefault="00FD4CEE" w:rsidP="005D5E21">
      <w:pPr>
        <w:rPr>
          <w:lang w:val="en-US"/>
        </w:rPr>
      </w:pPr>
    </w:p>
    <w:p w14:paraId="1004C667" w14:textId="223C2547" w:rsidR="00FD4CEE" w:rsidRDefault="00FD4CEE" w:rsidP="005D5E21">
      <w:pPr>
        <w:rPr>
          <w:lang w:val="en-US"/>
        </w:rPr>
      </w:pPr>
    </w:p>
    <w:p w14:paraId="786ECFAF" w14:textId="4E2263EF" w:rsidR="00FD4CEE" w:rsidRDefault="00FD4CEE" w:rsidP="005D5E21">
      <w:pPr>
        <w:rPr>
          <w:lang w:val="en-US"/>
        </w:rPr>
      </w:pPr>
    </w:p>
    <w:p w14:paraId="1860AF4E" w14:textId="5031F0E4" w:rsidR="00FD4CEE" w:rsidRDefault="00FD4CEE" w:rsidP="005D5E21">
      <w:pPr>
        <w:rPr>
          <w:lang w:val="en-US"/>
        </w:rPr>
      </w:pPr>
    </w:p>
    <w:p w14:paraId="26F34574" w14:textId="5DBC38D3" w:rsidR="00FD4CEE" w:rsidRDefault="00FD4CEE" w:rsidP="005D5E21">
      <w:pPr>
        <w:rPr>
          <w:lang w:val="en-US"/>
        </w:rPr>
      </w:pPr>
    </w:p>
    <w:p w14:paraId="18DCCDA6" w14:textId="69CA085C" w:rsidR="00FD4CEE" w:rsidRDefault="00FD4CEE" w:rsidP="005D5E21">
      <w:pPr>
        <w:rPr>
          <w:lang w:val="en-US"/>
        </w:rPr>
      </w:pPr>
    </w:p>
    <w:p w14:paraId="06AF8DF6" w14:textId="17E5D65C" w:rsidR="00FD4CEE" w:rsidRDefault="00FD4CEE" w:rsidP="005D5E21">
      <w:pPr>
        <w:rPr>
          <w:lang w:val="en-US"/>
        </w:rPr>
      </w:pPr>
    </w:p>
    <w:p w14:paraId="675D3F8B" w14:textId="7F5B9334" w:rsidR="00FD4CEE" w:rsidRDefault="00FD4CEE" w:rsidP="005D5E21">
      <w:pPr>
        <w:rPr>
          <w:lang w:val="en-US"/>
        </w:rPr>
      </w:pPr>
    </w:p>
    <w:p w14:paraId="772B3EAE" w14:textId="51107EBD" w:rsidR="00FD4CEE" w:rsidRDefault="00FD4CEE" w:rsidP="005D5E21">
      <w:pPr>
        <w:rPr>
          <w:lang w:val="en-US"/>
        </w:rPr>
      </w:pPr>
    </w:p>
    <w:p w14:paraId="00DAF74C" w14:textId="6B4DE1E5" w:rsidR="00FD4CEE" w:rsidRDefault="00FD4CEE" w:rsidP="005D5E21">
      <w:pPr>
        <w:rPr>
          <w:lang w:val="en-US"/>
        </w:rPr>
      </w:pPr>
    </w:p>
    <w:p w14:paraId="25DFEC61" w14:textId="1A7C10B2" w:rsidR="00FD4CEE" w:rsidRDefault="00FD4CEE" w:rsidP="005D5E21">
      <w:pPr>
        <w:rPr>
          <w:lang w:val="en-US"/>
        </w:rPr>
      </w:pPr>
    </w:p>
    <w:p w14:paraId="24992CC5" w14:textId="23574C92" w:rsidR="00FD4CEE" w:rsidRDefault="00FD4CEE" w:rsidP="005D5E21">
      <w:pPr>
        <w:rPr>
          <w:lang w:val="en-US"/>
        </w:rPr>
      </w:pPr>
    </w:p>
    <w:p w14:paraId="6721500F" w14:textId="38238D33" w:rsidR="00FD4CEE" w:rsidRDefault="00FD4CEE" w:rsidP="005D5E21">
      <w:pPr>
        <w:rPr>
          <w:lang w:val="en-US"/>
        </w:rPr>
      </w:pPr>
    </w:p>
    <w:p w14:paraId="46ECB74B" w14:textId="024082F4" w:rsidR="00807A68" w:rsidRDefault="00807A68" w:rsidP="005D5E21">
      <w:pPr>
        <w:rPr>
          <w:lang w:val="en-US"/>
        </w:rPr>
      </w:pPr>
    </w:p>
    <w:p w14:paraId="7FEC81C9" w14:textId="2F3BF03D" w:rsidR="00807A68" w:rsidRDefault="00807A68" w:rsidP="005D5E21">
      <w:pPr>
        <w:rPr>
          <w:lang w:val="en-US"/>
        </w:rPr>
      </w:pPr>
    </w:p>
    <w:p w14:paraId="297C1413" w14:textId="181AF46C" w:rsidR="00807A68" w:rsidRDefault="00807A68" w:rsidP="005D5E21">
      <w:pPr>
        <w:rPr>
          <w:lang w:val="en-US"/>
        </w:rPr>
      </w:pPr>
    </w:p>
    <w:p w14:paraId="5D1F8CB4" w14:textId="1E65BB72" w:rsidR="00807A68" w:rsidRDefault="00807A68" w:rsidP="005D5E21">
      <w:pPr>
        <w:rPr>
          <w:lang w:val="en-US"/>
        </w:rPr>
      </w:pPr>
    </w:p>
    <w:p w14:paraId="3FD4C707" w14:textId="60E41D60" w:rsidR="00807A68" w:rsidRDefault="00807A68" w:rsidP="005D5E21">
      <w:pPr>
        <w:rPr>
          <w:lang w:val="en-US"/>
        </w:rPr>
      </w:pPr>
    </w:p>
    <w:p w14:paraId="2A47D0CE" w14:textId="20223C04" w:rsidR="00807A68" w:rsidRDefault="00807A68" w:rsidP="005D5E21">
      <w:pPr>
        <w:rPr>
          <w:lang w:val="en-US"/>
        </w:rPr>
      </w:pPr>
    </w:p>
    <w:p w14:paraId="5C651C60" w14:textId="2DFE6E2F" w:rsidR="00807A68" w:rsidRDefault="00807A68" w:rsidP="005D5E21">
      <w:pPr>
        <w:rPr>
          <w:lang w:val="en-US"/>
        </w:rPr>
      </w:pPr>
    </w:p>
    <w:p w14:paraId="14D5DCB7" w14:textId="6B811193" w:rsidR="00807A68" w:rsidRDefault="00807A68" w:rsidP="005D5E21">
      <w:pPr>
        <w:rPr>
          <w:lang w:val="en-US"/>
        </w:rPr>
      </w:pPr>
    </w:p>
    <w:p w14:paraId="518C1DFA" w14:textId="0766D71E" w:rsidR="00807A68" w:rsidRDefault="00807A68" w:rsidP="005D5E21">
      <w:pPr>
        <w:rPr>
          <w:lang w:val="en-US"/>
        </w:rPr>
      </w:pPr>
    </w:p>
    <w:p w14:paraId="0F573E77" w14:textId="21042749" w:rsidR="00807A68" w:rsidRDefault="00807A68" w:rsidP="005D5E21">
      <w:pPr>
        <w:rPr>
          <w:lang w:val="en-US"/>
        </w:rPr>
      </w:pPr>
    </w:p>
    <w:p w14:paraId="3763DD02" w14:textId="0D226621" w:rsidR="00807A68" w:rsidRDefault="00807A68" w:rsidP="005D5E21">
      <w:pPr>
        <w:rPr>
          <w:lang w:val="en-US"/>
        </w:rPr>
      </w:pPr>
    </w:p>
    <w:p w14:paraId="7BB4AFA4" w14:textId="5DC3147F" w:rsidR="00807A68" w:rsidRDefault="00807A68" w:rsidP="005D5E21">
      <w:pPr>
        <w:rPr>
          <w:lang w:val="en-US"/>
        </w:rPr>
      </w:pPr>
    </w:p>
    <w:p w14:paraId="1FF637F6" w14:textId="43CD9A74" w:rsidR="00807A68" w:rsidRDefault="00807A68" w:rsidP="005D5E21">
      <w:pPr>
        <w:rPr>
          <w:lang w:val="en-US"/>
        </w:rPr>
      </w:pPr>
    </w:p>
    <w:p w14:paraId="41AB35EC" w14:textId="60407A25" w:rsidR="00807A68" w:rsidRDefault="00807A68" w:rsidP="005D5E21">
      <w:pPr>
        <w:rPr>
          <w:lang w:val="en-US"/>
        </w:rPr>
      </w:pPr>
    </w:p>
    <w:p w14:paraId="249ACE5C" w14:textId="77777777" w:rsidR="00807A68" w:rsidRDefault="00807A68" w:rsidP="005D5E21">
      <w:pPr>
        <w:rPr>
          <w:lang w:val="en-US"/>
        </w:rPr>
      </w:pPr>
    </w:p>
    <w:p w14:paraId="6FFD3C7B" w14:textId="6106338B" w:rsidR="00FD4CEE" w:rsidRDefault="00FD4CEE" w:rsidP="005D5E21">
      <w:pPr>
        <w:rPr>
          <w:lang w:val="en-US"/>
        </w:rPr>
      </w:pPr>
    </w:p>
    <w:p w14:paraId="45F434E3" w14:textId="77777777" w:rsidR="00FD4CEE" w:rsidRDefault="00FD4CEE" w:rsidP="005D5E21">
      <w:pPr>
        <w:rPr>
          <w:lang w:val="en-US"/>
        </w:rPr>
      </w:pPr>
    </w:p>
    <w:p w14:paraId="5D850439" w14:textId="6D226B83" w:rsidR="008F514D" w:rsidRDefault="008F514D" w:rsidP="0092432F">
      <w:pPr>
        <w:rPr>
          <w:lang w:val="en-US"/>
        </w:rPr>
      </w:pPr>
    </w:p>
    <w:p w14:paraId="52FFDB2B" w14:textId="77777777" w:rsidR="008F514D" w:rsidRDefault="008F514D" w:rsidP="008F514D">
      <w:pPr>
        <w:pStyle w:val="Heading1CL"/>
      </w:pPr>
      <w:bookmarkStart w:id="87" w:name="_Toc467523005"/>
      <w:bookmarkStart w:id="88" w:name="_Toc123813491"/>
      <w:bookmarkStart w:id="89" w:name="_Toc129608409"/>
      <w:r>
        <w:t>Currency Code</w:t>
      </w:r>
      <w:bookmarkEnd w:id="87"/>
      <w:bookmarkEnd w:id="88"/>
      <w:bookmarkEnd w:id="89"/>
    </w:p>
    <w:p w14:paraId="3C87E001" w14:textId="77777777" w:rsidR="008F514D" w:rsidRDefault="008F514D" w:rsidP="008F514D">
      <w:pPr>
        <w:pStyle w:val="BodyText"/>
        <w:rPr>
          <w:lang w:val="en-US"/>
        </w:rPr>
      </w:pPr>
      <w:r>
        <w:rPr>
          <w:lang w:val="en-US"/>
        </w:rPr>
        <w:t xml:space="preserve">The System Administrator creates and updates the </w:t>
      </w:r>
      <w:r>
        <w:t xml:space="preserve">Currency </w:t>
      </w:r>
      <w:r>
        <w:rPr>
          <w:lang w:val="en-US"/>
        </w:rPr>
        <w:t>code.</w:t>
      </w:r>
    </w:p>
    <w:p w14:paraId="43A968F8" w14:textId="77777777" w:rsidR="008F514D" w:rsidRPr="00B616E0" w:rsidRDefault="008F514D" w:rsidP="008F514D">
      <w:pPr>
        <w:pStyle w:val="ProcedureHeading"/>
        <w:rPr>
          <w:lang w:val="en-US"/>
        </w:rPr>
      </w:pPr>
      <w:r>
        <w:rPr>
          <w:lang w:val="en-US"/>
        </w:rPr>
        <w:t xml:space="preserve">To create a </w:t>
      </w:r>
      <w:r>
        <w:t>Currency</w:t>
      </w:r>
      <w:r>
        <w:rPr>
          <w:lang w:val="en-US"/>
        </w:rPr>
        <w:t xml:space="preserve">: </w:t>
      </w:r>
    </w:p>
    <w:p w14:paraId="3DB6E8B2" w14:textId="77777777" w:rsidR="0092432F" w:rsidRDefault="0092432F" w:rsidP="001F7791">
      <w:pPr>
        <w:pStyle w:val="NumberedListing"/>
        <w:numPr>
          <w:ilvl w:val="0"/>
          <w:numId w:val="46"/>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32D1DEE9" w14:textId="77777777" w:rsidR="008F514D" w:rsidRDefault="008F514D" w:rsidP="0099263D">
      <w:pPr>
        <w:pStyle w:val="Screenshot"/>
        <w:rPr>
          <w:lang w:val="en-US"/>
        </w:rPr>
      </w:pPr>
      <w:r w:rsidRPr="0099263D">
        <w:rPr>
          <w:lang w:val="en-SG" w:eastAsia="en-SG"/>
        </w:rPr>
        <w:drawing>
          <wp:inline distT="0" distB="0" distL="0" distR="0" wp14:anchorId="3462A416" wp14:editId="6A86FD8F">
            <wp:extent cx="5202498" cy="2396359"/>
            <wp:effectExtent l="19050" t="19050" r="17780" b="23495"/>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248007" cy="2417321"/>
                    </a:xfrm>
                    <a:prstGeom prst="rect">
                      <a:avLst/>
                    </a:prstGeom>
                    <a:noFill/>
                    <a:ln>
                      <a:solidFill>
                        <a:schemeClr val="tx1"/>
                      </a:solidFill>
                    </a:ln>
                  </pic:spPr>
                </pic:pic>
              </a:graphicData>
            </a:graphic>
          </wp:inline>
        </w:drawing>
      </w:r>
    </w:p>
    <w:p w14:paraId="5E030AC9" w14:textId="77777777" w:rsidR="0092432F" w:rsidRDefault="0092432F" w:rsidP="0092432F">
      <w:pPr>
        <w:pStyle w:val="Figure"/>
        <w:rPr>
          <w:lang w:val="en-US"/>
        </w:rPr>
      </w:pPr>
      <w:r>
        <w:rPr>
          <w:lang w:val="en-US"/>
        </w:rPr>
        <w:t>System Codes page</w:t>
      </w:r>
    </w:p>
    <w:p w14:paraId="5B146692" w14:textId="77777777" w:rsidR="0092432F" w:rsidRDefault="0092432F" w:rsidP="001F7791">
      <w:pPr>
        <w:pStyle w:val="NumberedListing"/>
        <w:numPr>
          <w:ilvl w:val="0"/>
          <w:numId w:val="46"/>
        </w:numPr>
        <w:rPr>
          <w:lang w:val="en-US"/>
        </w:rPr>
      </w:pPr>
      <w:r>
        <w:rPr>
          <w:lang w:val="en-US"/>
        </w:rPr>
        <w:lastRenderedPageBreak/>
        <w:t>Select Code Type ‘</w:t>
      </w:r>
      <w:r>
        <w:t xml:space="preserve">Currency’ </w:t>
      </w:r>
      <w:r>
        <w:rPr>
          <w:lang w:val="en-US"/>
        </w:rPr>
        <w:t>from the drop-down list</w:t>
      </w:r>
      <w:r w:rsidRPr="00C30D15">
        <w:rPr>
          <w:lang w:val="en-US"/>
        </w:rPr>
        <w:t>.</w:t>
      </w:r>
    </w:p>
    <w:p w14:paraId="0B533354" w14:textId="77777777" w:rsidR="008F514D" w:rsidRDefault="008F514D" w:rsidP="0099263D">
      <w:pPr>
        <w:pStyle w:val="Screenshot"/>
        <w:rPr>
          <w:lang w:val="en-US"/>
        </w:rPr>
      </w:pPr>
      <w:r>
        <w:rPr>
          <w:lang w:val="en-SG" w:eastAsia="en-SG"/>
        </w:rPr>
        <w:drawing>
          <wp:inline distT="0" distB="0" distL="0" distR="0" wp14:anchorId="2659AEB1" wp14:editId="0183C803">
            <wp:extent cx="5733415" cy="1297305"/>
            <wp:effectExtent l="19050" t="19050" r="19685" b="17145"/>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3415" cy="1297305"/>
                    </a:xfrm>
                    <a:prstGeom prst="rect">
                      <a:avLst/>
                    </a:prstGeom>
                    <a:ln>
                      <a:solidFill>
                        <a:schemeClr val="tx1"/>
                      </a:solidFill>
                    </a:ln>
                  </pic:spPr>
                </pic:pic>
              </a:graphicData>
            </a:graphic>
          </wp:inline>
        </w:drawing>
      </w:r>
    </w:p>
    <w:p w14:paraId="11E4C934" w14:textId="77777777" w:rsidR="008F514D" w:rsidRDefault="008F514D" w:rsidP="008F514D">
      <w:pPr>
        <w:pStyle w:val="Figure"/>
        <w:rPr>
          <w:lang w:val="en-US"/>
        </w:rPr>
      </w:pPr>
      <w:r>
        <w:t xml:space="preserve">Currency </w:t>
      </w:r>
      <w:r>
        <w:rPr>
          <w:lang w:val="en-US"/>
        </w:rPr>
        <w:t>List</w:t>
      </w:r>
    </w:p>
    <w:p w14:paraId="67AF25AC" w14:textId="77777777" w:rsidR="008F514D" w:rsidRDefault="008F514D" w:rsidP="001F7791">
      <w:pPr>
        <w:pStyle w:val="NumberedListing"/>
        <w:numPr>
          <w:ilvl w:val="0"/>
          <w:numId w:val="46"/>
        </w:numPr>
        <w:rPr>
          <w:lang w:val="en-US"/>
        </w:rPr>
      </w:pPr>
      <w:r>
        <w:rPr>
          <w:lang w:val="en-US"/>
        </w:rPr>
        <w:t xml:space="preserve">Click </w:t>
      </w:r>
      <w:r>
        <w:rPr>
          <w:noProof/>
          <w:lang w:val="en-SG" w:eastAsia="en-SG"/>
        </w:rPr>
        <w:drawing>
          <wp:inline distT="0" distB="0" distL="0" distR="0" wp14:anchorId="6FDF6A08" wp14:editId="68F3982F">
            <wp:extent cx="276190" cy="238095"/>
            <wp:effectExtent l="0" t="0" r="0" b="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Currency </w:t>
      </w:r>
      <w:r>
        <w:rPr>
          <w:lang w:val="en-US"/>
        </w:rPr>
        <w:t>Code.</w:t>
      </w:r>
      <w:r>
        <w:rPr>
          <w:lang w:val="en-US"/>
        </w:rPr>
        <w:tab/>
      </w:r>
    </w:p>
    <w:p w14:paraId="45452B79" w14:textId="77777777" w:rsidR="008F514D" w:rsidRDefault="008F514D" w:rsidP="0099263D">
      <w:pPr>
        <w:pStyle w:val="Screenshot"/>
        <w:rPr>
          <w:lang w:val="en-US"/>
        </w:rPr>
      </w:pPr>
      <w:r>
        <w:rPr>
          <w:lang w:val="en-SG" w:eastAsia="en-SG"/>
        </w:rPr>
        <w:drawing>
          <wp:inline distT="0" distB="0" distL="0" distR="0" wp14:anchorId="642236D6" wp14:editId="16A4973B">
            <wp:extent cx="5733415" cy="582930"/>
            <wp:effectExtent l="19050" t="19050" r="19685" b="26670"/>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3415" cy="582930"/>
                    </a:xfrm>
                    <a:prstGeom prst="rect">
                      <a:avLst/>
                    </a:prstGeom>
                    <a:ln>
                      <a:solidFill>
                        <a:schemeClr val="tx1"/>
                      </a:solidFill>
                    </a:ln>
                  </pic:spPr>
                </pic:pic>
              </a:graphicData>
            </a:graphic>
          </wp:inline>
        </w:drawing>
      </w:r>
    </w:p>
    <w:p w14:paraId="09A1A1B1" w14:textId="77777777" w:rsidR="008F514D" w:rsidRDefault="008F514D" w:rsidP="008F514D">
      <w:pPr>
        <w:pStyle w:val="Figure"/>
        <w:rPr>
          <w:lang w:val="en-US"/>
        </w:rPr>
      </w:pPr>
      <w:r>
        <w:t xml:space="preserve">Currency </w:t>
      </w:r>
      <w:r>
        <w:rPr>
          <w:lang w:val="en-US"/>
        </w:rPr>
        <w:t>Details Page</w:t>
      </w:r>
    </w:p>
    <w:p w14:paraId="5081C0FC" w14:textId="77777777" w:rsidR="008F514D" w:rsidRDefault="008F514D" w:rsidP="001F7791">
      <w:pPr>
        <w:pStyle w:val="NumberedListing"/>
        <w:numPr>
          <w:ilvl w:val="0"/>
          <w:numId w:val="46"/>
        </w:numPr>
        <w:rPr>
          <w:lang w:val="en-US"/>
        </w:rPr>
      </w:pPr>
      <w:r>
        <w:rPr>
          <w:lang w:val="en-US"/>
        </w:rPr>
        <w:t xml:space="preserve">Enter information in the </w:t>
      </w:r>
      <w:r>
        <w:t xml:space="preserve">Currency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7D0E1F41" w14:textId="77777777" w:rsidTr="008F514D">
        <w:trPr>
          <w:cantSplit/>
          <w:tblHeader/>
          <w:jc w:val="center"/>
        </w:trPr>
        <w:tc>
          <w:tcPr>
            <w:tcW w:w="2843" w:type="dxa"/>
            <w:shd w:val="clear" w:color="auto" w:fill="BFBFBF" w:themeFill="background1" w:themeFillShade="BF"/>
          </w:tcPr>
          <w:p w14:paraId="1CD5743E"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43D92931" w14:textId="77777777" w:rsidR="008F514D" w:rsidRPr="0013748C" w:rsidRDefault="008F514D" w:rsidP="008F514D">
            <w:pPr>
              <w:pStyle w:val="TableHeading"/>
            </w:pPr>
            <w:r w:rsidRPr="0013748C">
              <w:t>Action/Input Required</w:t>
            </w:r>
          </w:p>
        </w:tc>
      </w:tr>
      <w:tr w:rsidR="008F514D" w:rsidRPr="0013748C" w14:paraId="1D9AB3FF" w14:textId="77777777" w:rsidTr="008F514D">
        <w:trPr>
          <w:cantSplit/>
          <w:jc w:val="center"/>
        </w:trPr>
        <w:tc>
          <w:tcPr>
            <w:tcW w:w="2843" w:type="dxa"/>
          </w:tcPr>
          <w:p w14:paraId="21D1F461" w14:textId="77777777" w:rsidR="008F514D" w:rsidRDefault="008F514D" w:rsidP="008F514D">
            <w:pPr>
              <w:pStyle w:val="Tablefieldindent2"/>
              <w:ind w:left="0"/>
            </w:pPr>
            <w:r>
              <w:rPr>
                <w:lang w:val="en-US"/>
              </w:rPr>
              <w:t>Code</w:t>
            </w:r>
          </w:p>
        </w:tc>
        <w:tc>
          <w:tcPr>
            <w:tcW w:w="5137" w:type="dxa"/>
          </w:tcPr>
          <w:p w14:paraId="0E98F925" w14:textId="77777777" w:rsidR="008F514D" w:rsidRDefault="008F514D" w:rsidP="008F514D">
            <w:pPr>
              <w:pStyle w:val="TableText"/>
              <w:keepNext/>
            </w:pPr>
            <w:r>
              <w:t>Enter the code of the Currency.</w:t>
            </w:r>
          </w:p>
        </w:tc>
      </w:tr>
      <w:tr w:rsidR="008F514D" w:rsidRPr="0013748C" w14:paraId="18BFA765" w14:textId="77777777" w:rsidTr="008F514D">
        <w:trPr>
          <w:cantSplit/>
          <w:jc w:val="center"/>
        </w:trPr>
        <w:tc>
          <w:tcPr>
            <w:tcW w:w="2843" w:type="dxa"/>
          </w:tcPr>
          <w:p w14:paraId="52F7EFEA" w14:textId="77777777" w:rsidR="008F514D" w:rsidRPr="0013748C" w:rsidRDefault="008F514D" w:rsidP="008F514D">
            <w:pPr>
              <w:pStyle w:val="Tablefieldindent2"/>
              <w:ind w:left="0"/>
            </w:pPr>
            <w:r>
              <w:rPr>
                <w:lang w:val="en-US"/>
              </w:rPr>
              <w:t>Description(English)</w:t>
            </w:r>
          </w:p>
        </w:tc>
        <w:tc>
          <w:tcPr>
            <w:tcW w:w="5137" w:type="dxa"/>
          </w:tcPr>
          <w:p w14:paraId="0CBBB948"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Currency</w:t>
            </w:r>
            <w:r>
              <w:rPr>
                <w:lang w:val="en-US"/>
              </w:rPr>
              <w:t>.</w:t>
            </w:r>
          </w:p>
        </w:tc>
      </w:tr>
      <w:tr w:rsidR="008F514D" w:rsidRPr="0013748C" w14:paraId="7A494A59" w14:textId="77777777" w:rsidTr="008F514D">
        <w:trPr>
          <w:cantSplit/>
          <w:jc w:val="center"/>
        </w:trPr>
        <w:tc>
          <w:tcPr>
            <w:tcW w:w="2843" w:type="dxa"/>
          </w:tcPr>
          <w:p w14:paraId="0B8595ED" w14:textId="77777777" w:rsidR="008F514D" w:rsidRPr="00610949" w:rsidRDefault="008F514D" w:rsidP="008F514D">
            <w:pPr>
              <w:pStyle w:val="Tablefieldindent2"/>
              <w:ind w:left="0"/>
              <w:rPr>
                <w:lang w:val="en-US"/>
              </w:rPr>
            </w:pPr>
            <w:r>
              <w:rPr>
                <w:lang w:val="en-US"/>
              </w:rPr>
              <w:t>Description(Other)</w:t>
            </w:r>
          </w:p>
        </w:tc>
        <w:tc>
          <w:tcPr>
            <w:tcW w:w="5137" w:type="dxa"/>
          </w:tcPr>
          <w:p w14:paraId="1ED55C79" w14:textId="77777777" w:rsidR="008F514D" w:rsidRPr="00610949" w:rsidRDefault="008F514D" w:rsidP="008F514D">
            <w:pPr>
              <w:pStyle w:val="TableText"/>
              <w:keepNext/>
              <w:rPr>
                <w:lang w:val="en-US"/>
              </w:rPr>
            </w:pPr>
            <w:r>
              <w:rPr>
                <w:lang w:val="en-US"/>
              </w:rPr>
              <w:t xml:space="preserve">Enter other descriptions of the </w:t>
            </w:r>
            <w:r>
              <w:t>Currency</w:t>
            </w:r>
            <w:r>
              <w:rPr>
                <w:lang w:val="en-US"/>
              </w:rPr>
              <w:t>.</w:t>
            </w:r>
          </w:p>
        </w:tc>
      </w:tr>
      <w:tr w:rsidR="008F514D" w:rsidRPr="0013748C" w14:paraId="1FB362C5" w14:textId="77777777" w:rsidTr="008F514D">
        <w:trPr>
          <w:cantSplit/>
          <w:jc w:val="center"/>
        </w:trPr>
        <w:tc>
          <w:tcPr>
            <w:tcW w:w="2843" w:type="dxa"/>
          </w:tcPr>
          <w:p w14:paraId="68B6219B" w14:textId="77777777" w:rsidR="008F514D" w:rsidRDefault="008F514D" w:rsidP="008F514D">
            <w:pPr>
              <w:pStyle w:val="Tablefieldindent2"/>
              <w:ind w:left="0"/>
              <w:rPr>
                <w:lang w:val="en-US"/>
              </w:rPr>
            </w:pPr>
            <w:r>
              <w:rPr>
                <w:lang w:val="en-US"/>
              </w:rPr>
              <w:t>Active</w:t>
            </w:r>
          </w:p>
        </w:tc>
        <w:tc>
          <w:tcPr>
            <w:tcW w:w="5137" w:type="dxa"/>
          </w:tcPr>
          <w:p w14:paraId="2E341917" w14:textId="77777777" w:rsidR="008F514D" w:rsidRDefault="008F514D" w:rsidP="008F514D">
            <w:pPr>
              <w:pStyle w:val="TableText"/>
              <w:keepNext/>
              <w:rPr>
                <w:lang w:val="en-US"/>
              </w:rPr>
            </w:pPr>
            <w:r>
              <w:rPr>
                <w:lang w:val="en-US"/>
              </w:rPr>
              <w:t xml:space="preserve">Check Active to activate the </w:t>
            </w:r>
            <w:r>
              <w:t xml:space="preserve">Currency </w:t>
            </w:r>
            <w:r>
              <w:rPr>
                <w:lang w:val="en-US"/>
              </w:rPr>
              <w:t>code.</w:t>
            </w:r>
          </w:p>
        </w:tc>
      </w:tr>
    </w:tbl>
    <w:p w14:paraId="3FE0EA1F" w14:textId="77777777" w:rsidR="008F514D" w:rsidRPr="00EA5323" w:rsidRDefault="008F514D" w:rsidP="008F514D">
      <w:pPr>
        <w:pStyle w:val="Caption"/>
      </w:pPr>
    </w:p>
    <w:p w14:paraId="328276D6" w14:textId="77777777" w:rsidR="008F514D" w:rsidRDefault="008F514D" w:rsidP="001F7791">
      <w:pPr>
        <w:pStyle w:val="NumberedListing"/>
        <w:numPr>
          <w:ilvl w:val="0"/>
          <w:numId w:val="46"/>
        </w:numPr>
        <w:rPr>
          <w:lang w:val="en-US"/>
        </w:rPr>
      </w:pPr>
      <w:r>
        <w:rPr>
          <w:noProof/>
          <w:lang w:val="en-US"/>
        </w:rPr>
        <w:t xml:space="preserve">Click </w:t>
      </w:r>
      <w:r w:rsidRPr="002F19B8">
        <w:rPr>
          <w:b/>
          <w:noProof/>
          <w:lang w:val="en-US"/>
        </w:rPr>
        <w:t>Save</w:t>
      </w:r>
      <w:r>
        <w:rPr>
          <w:noProof/>
          <w:lang w:val="en-US"/>
        </w:rPr>
        <w:t xml:space="preserve"> button to save the </w:t>
      </w:r>
      <w:r>
        <w:t xml:space="preserve">Currency </w:t>
      </w:r>
      <w:r>
        <w:rPr>
          <w:noProof/>
          <w:lang w:val="en-US"/>
        </w:rPr>
        <w:t>details.</w:t>
      </w:r>
    </w:p>
    <w:p w14:paraId="5215C5D6" w14:textId="77777777" w:rsidR="008F514D" w:rsidRPr="00FC264F" w:rsidRDefault="008F514D" w:rsidP="0099263D">
      <w:pPr>
        <w:pStyle w:val="Screenshot"/>
        <w:rPr>
          <w:lang w:val="en-US"/>
        </w:rPr>
      </w:pPr>
      <w:r w:rsidRPr="0099263D">
        <w:rPr>
          <w:lang w:val="en-SG" w:eastAsia="en-SG"/>
        </w:rPr>
        <w:drawing>
          <wp:inline distT="0" distB="0" distL="0" distR="0" wp14:anchorId="53B720C5" wp14:editId="33710254">
            <wp:extent cx="3014133" cy="1154710"/>
            <wp:effectExtent l="19050" t="19050" r="15240" b="2667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28537145" w14:textId="77777777" w:rsidR="008F514D" w:rsidRPr="00FC264F" w:rsidRDefault="008F514D" w:rsidP="008F514D">
      <w:pPr>
        <w:pStyle w:val="Figure"/>
        <w:rPr>
          <w:lang w:val="en-US"/>
        </w:rPr>
      </w:pPr>
      <w:r>
        <w:rPr>
          <w:lang w:val="en-US"/>
        </w:rPr>
        <w:t>Success Message</w:t>
      </w:r>
    </w:p>
    <w:p w14:paraId="72FDE95F" w14:textId="77777777" w:rsidR="008F514D" w:rsidRPr="000C0EC9" w:rsidRDefault="008F514D" w:rsidP="001F7791">
      <w:pPr>
        <w:pStyle w:val="NumberedListing"/>
        <w:numPr>
          <w:ilvl w:val="0"/>
          <w:numId w:val="46"/>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11EEC3E5" w14:textId="77777777" w:rsidR="008F514D" w:rsidRDefault="008F514D" w:rsidP="001F7791">
      <w:pPr>
        <w:pStyle w:val="NumberedListing"/>
        <w:numPr>
          <w:ilvl w:val="0"/>
          <w:numId w:val="46"/>
        </w:numPr>
        <w:rPr>
          <w:lang w:val="en-US"/>
        </w:rPr>
      </w:pPr>
      <w:r>
        <w:rPr>
          <w:lang w:val="en-US"/>
        </w:rPr>
        <w:t xml:space="preserve">Click </w:t>
      </w:r>
      <w:r>
        <w:rPr>
          <w:b/>
          <w:lang w:val="en-US"/>
        </w:rPr>
        <w:t>Reset</w:t>
      </w:r>
      <w:r>
        <w:rPr>
          <w:lang w:val="en-US"/>
        </w:rPr>
        <w:t xml:space="preserve"> button to clear the </w:t>
      </w:r>
      <w:r>
        <w:t xml:space="preserve">Currency </w:t>
      </w:r>
      <w:r>
        <w:rPr>
          <w:lang w:val="en-US"/>
        </w:rPr>
        <w:t>details.</w:t>
      </w:r>
      <w:r w:rsidRPr="00287AB9">
        <w:rPr>
          <w:noProof/>
          <w:lang w:val="en-US"/>
        </w:rPr>
        <w:t xml:space="preserve"> </w:t>
      </w:r>
    </w:p>
    <w:p w14:paraId="0FDDEEB4" w14:textId="77777777" w:rsidR="008F514D" w:rsidRPr="000C0EC9" w:rsidRDefault="008F514D" w:rsidP="001F7791">
      <w:pPr>
        <w:pStyle w:val="NumberedListing"/>
        <w:numPr>
          <w:ilvl w:val="0"/>
          <w:numId w:val="46"/>
        </w:numPr>
        <w:rPr>
          <w:lang w:val="en-US"/>
        </w:rPr>
      </w:pPr>
      <w:r>
        <w:rPr>
          <w:lang w:val="en-US"/>
        </w:rPr>
        <w:t xml:space="preserve">Click </w:t>
      </w:r>
      <w:r>
        <w:rPr>
          <w:b/>
          <w:lang w:val="en-US"/>
        </w:rPr>
        <w:t>Close</w:t>
      </w:r>
      <w:r>
        <w:rPr>
          <w:lang w:val="en-US"/>
        </w:rPr>
        <w:t xml:space="preserve"> button to close the </w:t>
      </w:r>
      <w:r>
        <w:t xml:space="preserve">Currency </w:t>
      </w:r>
      <w:r>
        <w:rPr>
          <w:lang w:val="en-US"/>
        </w:rPr>
        <w:t>details page.</w:t>
      </w:r>
      <w:r w:rsidRPr="00287AB9">
        <w:rPr>
          <w:noProof/>
          <w:lang w:val="en-US"/>
        </w:rPr>
        <w:t xml:space="preserve"> </w:t>
      </w:r>
    </w:p>
    <w:p w14:paraId="501B1FF2" w14:textId="77777777" w:rsidR="008F514D" w:rsidRDefault="008F514D" w:rsidP="008F514D">
      <w:pPr>
        <w:pStyle w:val="NumberedListing"/>
        <w:rPr>
          <w:lang w:val="en-US"/>
        </w:rPr>
      </w:pPr>
    </w:p>
    <w:p w14:paraId="3BA5555D" w14:textId="77777777" w:rsidR="008F514D" w:rsidRDefault="008F514D" w:rsidP="008F514D">
      <w:pPr>
        <w:pStyle w:val="NumberedListing"/>
        <w:rPr>
          <w:lang w:val="en-US"/>
        </w:rPr>
      </w:pPr>
    </w:p>
    <w:p w14:paraId="50C8B171" w14:textId="77777777" w:rsidR="008F514D" w:rsidRDefault="008F514D" w:rsidP="008F514D">
      <w:pPr>
        <w:pStyle w:val="NumberedListing"/>
        <w:rPr>
          <w:lang w:val="en-US"/>
        </w:rPr>
      </w:pPr>
    </w:p>
    <w:p w14:paraId="6E0BF032" w14:textId="11380FEE" w:rsidR="0092432F" w:rsidRDefault="0092432F" w:rsidP="0092432F">
      <w:pPr>
        <w:pStyle w:val="Heading3CL"/>
        <w:ind w:left="576"/>
        <w:rPr>
          <w:lang w:val="en-US"/>
        </w:rPr>
      </w:pPr>
      <w:bookmarkStart w:id="90" w:name="_Toc123813492"/>
      <w:r>
        <w:rPr>
          <w:lang w:val="en-US"/>
        </w:rPr>
        <w:t>Update Cu</w:t>
      </w:r>
      <w:r w:rsidR="008B34E8">
        <w:rPr>
          <w:lang w:val="en-US"/>
        </w:rPr>
        <w:t>rrency</w:t>
      </w:r>
      <w:bookmarkEnd w:id="90"/>
    </w:p>
    <w:p w14:paraId="5B0A9DBB" w14:textId="713E8054" w:rsidR="0092432F" w:rsidRPr="006F6B43" w:rsidRDefault="0092432F" w:rsidP="0092432F">
      <w:pPr>
        <w:pStyle w:val="BodyText"/>
      </w:pPr>
      <w:r>
        <w:rPr>
          <w:lang w:val="en-US"/>
        </w:rPr>
        <w:lastRenderedPageBreak/>
        <w:t>This functionality allows you to update the cu</w:t>
      </w:r>
      <w:r w:rsidR="008B34E8">
        <w:rPr>
          <w:lang w:val="en-US"/>
        </w:rPr>
        <w:t>rrency</w:t>
      </w:r>
      <w:r>
        <w:rPr>
          <w:lang w:val="en-US"/>
        </w:rPr>
        <w:t xml:space="preserve"> details.</w:t>
      </w:r>
    </w:p>
    <w:p w14:paraId="6D736321" w14:textId="77777777" w:rsidR="008F514D" w:rsidRPr="00B616E0" w:rsidRDefault="008F514D" w:rsidP="008F514D">
      <w:pPr>
        <w:pStyle w:val="ProcedureHeading"/>
        <w:rPr>
          <w:lang w:val="en-US"/>
        </w:rPr>
      </w:pPr>
      <w:r>
        <w:rPr>
          <w:lang w:val="en-US"/>
        </w:rPr>
        <w:t xml:space="preserve">To update a </w:t>
      </w:r>
      <w:r>
        <w:t>Currency</w:t>
      </w:r>
      <w:r>
        <w:rPr>
          <w:lang w:val="en-US"/>
        </w:rPr>
        <w:t xml:space="preserve">: </w:t>
      </w:r>
    </w:p>
    <w:p w14:paraId="109EABC1" w14:textId="77777777" w:rsidR="0092432F" w:rsidRDefault="0092432F" w:rsidP="001F7791">
      <w:pPr>
        <w:pStyle w:val="NumberedListing"/>
        <w:numPr>
          <w:ilvl w:val="0"/>
          <w:numId w:val="47"/>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163AB9BA" w14:textId="77777777" w:rsidR="008F514D" w:rsidRDefault="008F514D" w:rsidP="0099263D">
      <w:pPr>
        <w:pStyle w:val="Screenshot"/>
        <w:rPr>
          <w:lang w:val="en-US"/>
        </w:rPr>
      </w:pPr>
      <w:r w:rsidRPr="0099263D">
        <w:rPr>
          <w:lang w:val="en-SG" w:eastAsia="en-SG"/>
        </w:rPr>
        <w:drawing>
          <wp:inline distT="0" distB="0" distL="0" distR="0" wp14:anchorId="1173256A" wp14:editId="187C4A16">
            <wp:extent cx="5723890" cy="2636520"/>
            <wp:effectExtent l="19050" t="19050" r="10160" b="11430"/>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20809DEE" w14:textId="77777777" w:rsidR="0092432F" w:rsidRDefault="0092432F" w:rsidP="0092432F">
      <w:pPr>
        <w:pStyle w:val="Figure"/>
        <w:rPr>
          <w:lang w:val="en-US"/>
        </w:rPr>
      </w:pPr>
      <w:r>
        <w:rPr>
          <w:lang w:val="en-US"/>
        </w:rPr>
        <w:t>System Codes page</w:t>
      </w:r>
    </w:p>
    <w:p w14:paraId="6207AD2F" w14:textId="77777777" w:rsidR="008B34E8" w:rsidRDefault="008B34E8" w:rsidP="001F7791">
      <w:pPr>
        <w:pStyle w:val="NumberedListing"/>
        <w:numPr>
          <w:ilvl w:val="0"/>
          <w:numId w:val="47"/>
        </w:numPr>
        <w:rPr>
          <w:lang w:val="en-US"/>
        </w:rPr>
      </w:pPr>
      <w:r>
        <w:rPr>
          <w:lang w:val="en-US"/>
        </w:rPr>
        <w:t>Select Code Type ‘</w:t>
      </w:r>
      <w:r>
        <w:t xml:space="preserve">Currency’ </w:t>
      </w:r>
      <w:r>
        <w:rPr>
          <w:lang w:val="en-US"/>
        </w:rPr>
        <w:t>from the drop-down list</w:t>
      </w:r>
      <w:r w:rsidRPr="00C30D15">
        <w:rPr>
          <w:lang w:val="en-US"/>
        </w:rPr>
        <w:t>.</w:t>
      </w:r>
    </w:p>
    <w:p w14:paraId="563CAFC9" w14:textId="77777777" w:rsidR="008F514D" w:rsidRDefault="008F514D" w:rsidP="0099263D">
      <w:pPr>
        <w:pStyle w:val="Screenshot"/>
        <w:rPr>
          <w:lang w:val="en-US"/>
        </w:rPr>
      </w:pPr>
      <w:r>
        <w:rPr>
          <w:lang w:val="en-SG" w:eastAsia="en-SG"/>
        </w:rPr>
        <w:drawing>
          <wp:inline distT="0" distB="0" distL="0" distR="0" wp14:anchorId="0243B08B" wp14:editId="03BE1639">
            <wp:extent cx="5733415" cy="1297305"/>
            <wp:effectExtent l="19050" t="19050" r="19685" b="17145"/>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3415" cy="1297305"/>
                    </a:xfrm>
                    <a:prstGeom prst="rect">
                      <a:avLst/>
                    </a:prstGeom>
                    <a:ln>
                      <a:solidFill>
                        <a:schemeClr val="tx1"/>
                      </a:solidFill>
                    </a:ln>
                  </pic:spPr>
                </pic:pic>
              </a:graphicData>
            </a:graphic>
          </wp:inline>
        </w:drawing>
      </w:r>
    </w:p>
    <w:p w14:paraId="71309F7D" w14:textId="77777777" w:rsidR="008F514D" w:rsidRPr="00A1279D" w:rsidRDefault="008F514D" w:rsidP="008F514D">
      <w:pPr>
        <w:pStyle w:val="Figure"/>
        <w:rPr>
          <w:lang w:val="en-US"/>
        </w:rPr>
      </w:pPr>
      <w:r>
        <w:t xml:space="preserve">Currency </w:t>
      </w:r>
      <w:r>
        <w:rPr>
          <w:lang w:val="en-US"/>
        </w:rPr>
        <w:t>List</w:t>
      </w:r>
    </w:p>
    <w:p w14:paraId="716366B5" w14:textId="77777777" w:rsidR="008F514D" w:rsidRDefault="008F514D" w:rsidP="001F7791">
      <w:pPr>
        <w:pStyle w:val="NumberedListing"/>
        <w:numPr>
          <w:ilvl w:val="0"/>
          <w:numId w:val="47"/>
        </w:numPr>
        <w:rPr>
          <w:lang w:val="en-US"/>
        </w:rPr>
      </w:pPr>
      <w:r>
        <w:rPr>
          <w:lang w:val="en-US"/>
        </w:rPr>
        <w:t xml:space="preserve">Click the </w:t>
      </w:r>
      <w:r>
        <w:rPr>
          <w:noProof/>
          <w:lang w:val="en-SG" w:eastAsia="en-SG"/>
        </w:rPr>
        <w:drawing>
          <wp:inline distT="0" distB="0" distL="0" distR="0" wp14:anchorId="00CCF9A5" wp14:editId="5291D66E">
            <wp:extent cx="266667" cy="200000"/>
            <wp:effectExtent l="0" t="0" r="635" b="0"/>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Currency </w:t>
      </w:r>
      <w:r>
        <w:rPr>
          <w:lang w:val="en-US"/>
        </w:rPr>
        <w:t>details. The following screen will be displayed</w:t>
      </w:r>
    </w:p>
    <w:p w14:paraId="0D6827F7" w14:textId="77777777" w:rsidR="008F514D" w:rsidRDefault="008F514D" w:rsidP="0099263D">
      <w:pPr>
        <w:pStyle w:val="Screenshot"/>
        <w:rPr>
          <w:lang w:val="en-US"/>
        </w:rPr>
      </w:pPr>
      <w:r>
        <w:rPr>
          <w:lang w:val="en-SG" w:eastAsia="en-SG"/>
        </w:rPr>
        <w:drawing>
          <wp:inline distT="0" distB="0" distL="0" distR="0" wp14:anchorId="3FDC093D" wp14:editId="4B70D23E">
            <wp:extent cx="5733415" cy="615950"/>
            <wp:effectExtent l="19050" t="19050" r="19685" b="12700"/>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3415" cy="615950"/>
                    </a:xfrm>
                    <a:prstGeom prst="rect">
                      <a:avLst/>
                    </a:prstGeom>
                    <a:ln>
                      <a:solidFill>
                        <a:schemeClr val="tx1"/>
                      </a:solidFill>
                    </a:ln>
                  </pic:spPr>
                </pic:pic>
              </a:graphicData>
            </a:graphic>
          </wp:inline>
        </w:drawing>
      </w:r>
    </w:p>
    <w:p w14:paraId="6FD1EC18" w14:textId="77777777" w:rsidR="008F514D" w:rsidRDefault="008F514D" w:rsidP="008F514D">
      <w:pPr>
        <w:pStyle w:val="Figure"/>
        <w:rPr>
          <w:lang w:val="en-US"/>
        </w:rPr>
      </w:pPr>
      <w:r>
        <w:t xml:space="preserve">Currency </w:t>
      </w:r>
      <w:r>
        <w:rPr>
          <w:lang w:val="en-US"/>
        </w:rPr>
        <w:t>Details Edit Page</w:t>
      </w:r>
    </w:p>
    <w:p w14:paraId="4079E334" w14:textId="77777777" w:rsidR="008F514D" w:rsidRDefault="008F514D" w:rsidP="001F7791">
      <w:pPr>
        <w:pStyle w:val="NumberedListing"/>
        <w:numPr>
          <w:ilvl w:val="0"/>
          <w:numId w:val="47"/>
        </w:numPr>
        <w:rPr>
          <w:lang w:val="en-US"/>
        </w:rPr>
      </w:pPr>
      <w:r>
        <w:rPr>
          <w:lang w:val="en-US"/>
        </w:rPr>
        <w:t xml:space="preserve">Modify the field values and click </w:t>
      </w:r>
      <w:r>
        <w:rPr>
          <w:noProof/>
          <w:lang w:val="en-SG" w:eastAsia="en-SG"/>
        </w:rPr>
        <w:drawing>
          <wp:inline distT="0" distB="0" distL="0" distR="0" wp14:anchorId="0020EB77" wp14:editId="09F5E35D">
            <wp:extent cx="990476" cy="257143"/>
            <wp:effectExtent l="0" t="0" r="635" b="0"/>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1F0E2925" w14:textId="77777777" w:rsidR="008F514D" w:rsidRDefault="008F514D" w:rsidP="0099263D">
      <w:pPr>
        <w:pStyle w:val="Screenshot"/>
        <w:rPr>
          <w:lang w:val="en-US"/>
        </w:rPr>
      </w:pPr>
      <w:r>
        <w:rPr>
          <w:lang w:val="en-SG" w:eastAsia="en-SG"/>
        </w:rPr>
        <w:lastRenderedPageBreak/>
        <w:drawing>
          <wp:inline distT="0" distB="0" distL="0" distR="0" wp14:anchorId="392023EE" wp14:editId="210F2BB5">
            <wp:extent cx="3438095" cy="1295238"/>
            <wp:effectExtent l="19050" t="19050" r="10160" b="19685"/>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7D4D2F74" w14:textId="77777777" w:rsidR="008F514D" w:rsidRPr="000C0EC9" w:rsidRDefault="008F514D" w:rsidP="008B34E8">
      <w:pPr>
        <w:pStyle w:val="Figure"/>
        <w:rPr>
          <w:lang w:val="en-US"/>
        </w:rPr>
      </w:pPr>
      <w:r w:rsidRPr="00C05334">
        <w:rPr>
          <w:lang w:val="en-US"/>
        </w:rPr>
        <w:t>Success Message</w:t>
      </w:r>
    </w:p>
    <w:p w14:paraId="649AF28C" w14:textId="77777777" w:rsidR="008F514D" w:rsidRPr="000C0EC9" w:rsidRDefault="008F514D" w:rsidP="001F7791">
      <w:pPr>
        <w:pStyle w:val="NumberedListing"/>
        <w:numPr>
          <w:ilvl w:val="0"/>
          <w:numId w:val="47"/>
        </w:numPr>
        <w:rPr>
          <w:lang w:val="en-US"/>
        </w:rPr>
      </w:pPr>
      <w:r>
        <w:rPr>
          <w:lang w:val="en-US"/>
        </w:rPr>
        <w:t xml:space="preserve">Click </w:t>
      </w:r>
      <w:r>
        <w:rPr>
          <w:b/>
          <w:lang w:val="en-US"/>
        </w:rPr>
        <w:t>Close</w:t>
      </w:r>
      <w:r>
        <w:rPr>
          <w:lang w:val="en-US"/>
        </w:rPr>
        <w:t xml:space="preserve"> button to close the </w:t>
      </w:r>
      <w:r>
        <w:t xml:space="preserve">Currency </w:t>
      </w:r>
      <w:r>
        <w:rPr>
          <w:lang w:val="en-US"/>
        </w:rPr>
        <w:t>details edit page.</w:t>
      </w:r>
      <w:r w:rsidRPr="00287AB9">
        <w:rPr>
          <w:noProof/>
          <w:lang w:val="en-US"/>
        </w:rPr>
        <w:t xml:space="preserve"> </w:t>
      </w:r>
    </w:p>
    <w:p w14:paraId="2757C66B" w14:textId="7F3E0B05" w:rsidR="008F514D" w:rsidRDefault="008F514D" w:rsidP="00105191">
      <w:pPr>
        <w:rPr>
          <w:lang w:val="en-US"/>
        </w:rPr>
      </w:pPr>
    </w:p>
    <w:p w14:paraId="6D63BD60" w14:textId="77777777" w:rsidR="008F514D" w:rsidRDefault="008F514D" w:rsidP="008F514D">
      <w:pPr>
        <w:pStyle w:val="Heading1CL"/>
      </w:pPr>
      <w:bookmarkStart w:id="91" w:name="_Toc467523006"/>
      <w:bookmarkStart w:id="92" w:name="_Toc123813493"/>
      <w:bookmarkStart w:id="93" w:name="_Toc129608410"/>
      <w:r>
        <w:t>Customs Office Code</w:t>
      </w:r>
      <w:bookmarkEnd w:id="91"/>
      <w:bookmarkEnd w:id="92"/>
      <w:bookmarkEnd w:id="93"/>
    </w:p>
    <w:p w14:paraId="26650928" w14:textId="77777777" w:rsidR="008F514D" w:rsidRDefault="008F514D" w:rsidP="008F514D">
      <w:pPr>
        <w:pStyle w:val="BodyText"/>
        <w:rPr>
          <w:lang w:val="en-US"/>
        </w:rPr>
      </w:pPr>
      <w:r>
        <w:rPr>
          <w:lang w:val="en-US"/>
        </w:rPr>
        <w:t xml:space="preserve">The System Administrator creates and updates the </w:t>
      </w:r>
      <w:r>
        <w:t xml:space="preserve">Customs Office </w:t>
      </w:r>
      <w:r>
        <w:rPr>
          <w:lang w:val="en-US"/>
        </w:rPr>
        <w:t>code.</w:t>
      </w:r>
    </w:p>
    <w:p w14:paraId="0D1D11FC" w14:textId="77777777" w:rsidR="008F514D" w:rsidRPr="00B616E0" w:rsidRDefault="008F514D" w:rsidP="008F514D">
      <w:pPr>
        <w:pStyle w:val="ProcedureHeading"/>
        <w:rPr>
          <w:lang w:val="en-US"/>
        </w:rPr>
      </w:pPr>
      <w:r>
        <w:rPr>
          <w:lang w:val="en-US"/>
        </w:rPr>
        <w:t xml:space="preserve">To create a </w:t>
      </w:r>
      <w:r>
        <w:t>Customs Office</w:t>
      </w:r>
      <w:r>
        <w:rPr>
          <w:lang w:val="en-US"/>
        </w:rPr>
        <w:t xml:space="preserve">: </w:t>
      </w:r>
    </w:p>
    <w:p w14:paraId="6EA3A206" w14:textId="77777777" w:rsidR="0092432F" w:rsidRDefault="0092432F" w:rsidP="001F7791">
      <w:pPr>
        <w:pStyle w:val="NumberedListing"/>
        <w:numPr>
          <w:ilvl w:val="0"/>
          <w:numId w:val="48"/>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6B71E015" w14:textId="77777777" w:rsidR="008F514D" w:rsidRDefault="008F514D" w:rsidP="0099263D">
      <w:pPr>
        <w:pStyle w:val="Screenshot"/>
        <w:rPr>
          <w:lang w:val="en-US"/>
        </w:rPr>
      </w:pPr>
      <w:r w:rsidRPr="0099263D">
        <w:rPr>
          <w:lang w:val="en-SG" w:eastAsia="en-SG"/>
        </w:rPr>
        <w:drawing>
          <wp:inline distT="0" distB="0" distL="0" distR="0" wp14:anchorId="5E0C8988" wp14:editId="30A58A44">
            <wp:extent cx="5760720" cy="2651760"/>
            <wp:effectExtent l="19050" t="19050" r="11430" b="15240"/>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solidFill>
                        <a:schemeClr val="tx1"/>
                      </a:solidFill>
                    </a:ln>
                  </pic:spPr>
                </pic:pic>
              </a:graphicData>
            </a:graphic>
          </wp:inline>
        </w:drawing>
      </w:r>
    </w:p>
    <w:p w14:paraId="013786B6" w14:textId="77777777" w:rsidR="0092432F" w:rsidRDefault="0092432F" w:rsidP="0092432F">
      <w:pPr>
        <w:pStyle w:val="Figure"/>
        <w:rPr>
          <w:lang w:val="en-US"/>
        </w:rPr>
      </w:pPr>
      <w:r>
        <w:rPr>
          <w:lang w:val="en-US"/>
        </w:rPr>
        <w:t>System Codes page</w:t>
      </w:r>
    </w:p>
    <w:p w14:paraId="66395F5A" w14:textId="77777777" w:rsidR="00105191" w:rsidRDefault="00105191" w:rsidP="001F7791">
      <w:pPr>
        <w:pStyle w:val="NumberedListing"/>
        <w:numPr>
          <w:ilvl w:val="0"/>
          <w:numId w:val="48"/>
        </w:numPr>
        <w:rPr>
          <w:lang w:val="en-US"/>
        </w:rPr>
      </w:pPr>
      <w:r>
        <w:rPr>
          <w:lang w:val="en-US"/>
        </w:rPr>
        <w:t>Select Code Type ‘</w:t>
      </w:r>
      <w:r>
        <w:t xml:space="preserve">Customs Office’ </w:t>
      </w:r>
      <w:r>
        <w:rPr>
          <w:lang w:val="en-US"/>
        </w:rPr>
        <w:t>from the drop-down list</w:t>
      </w:r>
      <w:r w:rsidRPr="00C30D15">
        <w:rPr>
          <w:lang w:val="en-US"/>
        </w:rPr>
        <w:t>.</w:t>
      </w:r>
    </w:p>
    <w:p w14:paraId="5FCAA22B" w14:textId="77777777" w:rsidR="008F514D" w:rsidRDefault="008F514D" w:rsidP="0099263D">
      <w:pPr>
        <w:pStyle w:val="Screenshot"/>
        <w:rPr>
          <w:lang w:val="en-US"/>
        </w:rPr>
      </w:pPr>
      <w:r>
        <w:rPr>
          <w:lang w:val="en-SG" w:eastAsia="en-SG"/>
        </w:rPr>
        <w:drawing>
          <wp:inline distT="0" distB="0" distL="0" distR="0" wp14:anchorId="367F7032" wp14:editId="3C6D46F4">
            <wp:extent cx="5733415" cy="1218565"/>
            <wp:effectExtent l="19050" t="19050" r="19685" b="19685"/>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3415" cy="1218565"/>
                    </a:xfrm>
                    <a:prstGeom prst="rect">
                      <a:avLst/>
                    </a:prstGeom>
                    <a:ln>
                      <a:solidFill>
                        <a:schemeClr val="tx1"/>
                      </a:solidFill>
                    </a:ln>
                  </pic:spPr>
                </pic:pic>
              </a:graphicData>
            </a:graphic>
          </wp:inline>
        </w:drawing>
      </w:r>
    </w:p>
    <w:p w14:paraId="7BBC302C" w14:textId="77777777" w:rsidR="008F514D" w:rsidRDefault="008F514D" w:rsidP="008F514D">
      <w:pPr>
        <w:pStyle w:val="Figure"/>
        <w:rPr>
          <w:lang w:val="en-US"/>
        </w:rPr>
      </w:pPr>
      <w:r>
        <w:t xml:space="preserve">Customs Office </w:t>
      </w:r>
      <w:r>
        <w:rPr>
          <w:lang w:val="en-US"/>
        </w:rPr>
        <w:t>List</w:t>
      </w:r>
    </w:p>
    <w:p w14:paraId="3E953AF6" w14:textId="77777777" w:rsidR="008F514D" w:rsidRDefault="008F514D" w:rsidP="001F7791">
      <w:pPr>
        <w:pStyle w:val="NumberedListing"/>
        <w:numPr>
          <w:ilvl w:val="0"/>
          <w:numId w:val="48"/>
        </w:numPr>
        <w:rPr>
          <w:lang w:val="en-US"/>
        </w:rPr>
      </w:pPr>
      <w:r>
        <w:rPr>
          <w:lang w:val="en-US"/>
        </w:rPr>
        <w:t xml:space="preserve">Click </w:t>
      </w:r>
      <w:r>
        <w:rPr>
          <w:noProof/>
          <w:lang w:val="en-SG" w:eastAsia="en-SG"/>
        </w:rPr>
        <w:drawing>
          <wp:inline distT="0" distB="0" distL="0" distR="0" wp14:anchorId="64B8F19F" wp14:editId="261A5188">
            <wp:extent cx="276190" cy="238095"/>
            <wp:effectExtent l="0" t="0" r="0" b="0"/>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Customs Office </w:t>
      </w:r>
      <w:r>
        <w:rPr>
          <w:lang w:val="en-US"/>
        </w:rPr>
        <w:t>Code.</w:t>
      </w:r>
      <w:r>
        <w:rPr>
          <w:lang w:val="en-US"/>
        </w:rPr>
        <w:tab/>
      </w:r>
    </w:p>
    <w:p w14:paraId="7E03D3D8" w14:textId="77777777" w:rsidR="008F514D" w:rsidRDefault="008F514D" w:rsidP="0099263D">
      <w:pPr>
        <w:pStyle w:val="Screenshot"/>
        <w:rPr>
          <w:lang w:val="en-US"/>
        </w:rPr>
      </w:pPr>
      <w:r>
        <w:rPr>
          <w:lang w:val="en-SG" w:eastAsia="en-SG"/>
        </w:rPr>
        <w:lastRenderedPageBreak/>
        <w:drawing>
          <wp:inline distT="0" distB="0" distL="0" distR="0" wp14:anchorId="5AB6900B" wp14:editId="2A121AD0">
            <wp:extent cx="5733415" cy="611505"/>
            <wp:effectExtent l="19050" t="19050" r="19685" b="17145"/>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33415" cy="611505"/>
                    </a:xfrm>
                    <a:prstGeom prst="rect">
                      <a:avLst/>
                    </a:prstGeom>
                    <a:ln>
                      <a:solidFill>
                        <a:schemeClr val="tx1"/>
                      </a:solidFill>
                    </a:ln>
                  </pic:spPr>
                </pic:pic>
              </a:graphicData>
            </a:graphic>
          </wp:inline>
        </w:drawing>
      </w:r>
    </w:p>
    <w:p w14:paraId="73E2F58F" w14:textId="77777777" w:rsidR="008F514D" w:rsidRDefault="008F514D" w:rsidP="008F514D">
      <w:pPr>
        <w:pStyle w:val="Figure"/>
        <w:rPr>
          <w:lang w:val="en-US"/>
        </w:rPr>
      </w:pPr>
      <w:r>
        <w:t xml:space="preserve">Customs Office </w:t>
      </w:r>
      <w:r>
        <w:rPr>
          <w:lang w:val="en-US"/>
        </w:rPr>
        <w:t>Details Page</w:t>
      </w:r>
    </w:p>
    <w:p w14:paraId="68750E80" w14:textId="77777777" w:rsidR="008F514D" w:rsidRDefault="008F514D" w:rsidP="001F7791">
      <w:pPr>
        <w:pStyle w:val="NumberedListing"/>
        <w:numPr>
          <w:ilvl w:val="0"/>
          <w:numId w:val="48"/>
        </w:numPr>
        <w:rPr>
          <w:lang w:val="en-US"/>
        </w:rPr>
      </w:pPr>
      <w:r>
        <w:rPr>
          <w:lang w:val="en-US"/>
        </w:rPr>
        <w:t xml:space="preserve">Enter information in the </w:t>
      </w:r>
      <w:r>
        <w:t xml:space="preserve">Customs Office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1B04A4A2" w14:textId="77777777" w:rsidTr="008F514D">
        <w:trPr>
          <w:cantSplit/>
          <w:tblHeader/>
          <w:jc w:val="center"/>
        </w:trPr>
        <w:tc>
          <w:tcPr>
            <w:tcW w:w="2843" w:type="dxa"/>
            <w:shd w:val="clear" w:color="auto" w:fill="BFBFBF" w:themeFill="background1" w:themeFillShade="BF"/>
          </w:tcPr>
          <w:p w14:paraId="6DBA3C3C"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1CA5ADAE" w14:textId="77777777" w:rsidR="008F514D" w:rsidRPr="0013748C" w:rsidRDefault="008F514D" w:rsidP="008F514D">
            <w:pPr>
              <w:pStyle w:val="TableHeading"/>
            </w:pPr>
            <w:r w:rsidRPr="0013748C">
              <w:t>Action/Input Required</w:t>
            </w:r>
          </w:p>
        </w:tc>
      </w:tr>
      <w:tr w:rsidR="008F514D" w:rsidRPr="0013748C" w14:paraId="31C2876C" w14:textId="77777777" w:rsidTr="008F514D">
        <w:trPr>
          <w:cantSplit/>
          <w:jc w:val="center"/>
        </w:trPr>
        <w:tc>
          <w:tcPr>
            <w:tcW w:w="2843" w:type="dxa"/>
          </w:tcPr>
          <w:p w14:paraId="1C2CAC14" w14:textId="77777777" w:rsidR="008F514D" w:rsidRDefault="008F514D" w:rsidP="008F514D">
            <w:pPr>
              <w:pStyle w:val="Tablefieldindent2"/>
              <w:ind w:left="0"/>
            </w:pPr>
            <w:r>
              <w:rPr>
                <w:lang w:val="en-US"/>
              </w:rPr>
              <w:t>Code</w:t>
            </w:r>
          </w:p>
        </w:tc>
        <w:tc>
          <w:tcPr>
            <w:tcW w:w="5137" w:type="dxa"/>
          </w:tcPr>
          <w:p w14:paraId="78D22AD8" w14:textId="77777777" w:rsidR="008F514D" w:rsidRDefault="008F514D" w:rsidP="008F514D">
            <w:pPr>
              <w:pStyle w:val="TableText"/>
              <w:keepNext/>
            </w:pPr>
            <w:r>
              <w:t>Enter the code of the Customs Office.</w:t>
            </w:r>
          </w:p>
        </w:tc>
      </w:tr>
      <w:tr w:rsidR="008F514D" w:rsidRPr="0013748C" w14:paraId="5F5BFE68" w14:textId="77777777" w:rsidTr="008F514D">
        <w:trPr>
          <w:cantSplit/>
          <w:jc w:val="center"/>
        </w:trPr>
        <w:tc>
          <w:tcPr>
            <w:tcW w:w="2843" w:type="dxa"/>
          </w:tcPr>
          <w:p w14:paraId="0ED203E4" w14:textId="77777777" w:rsidR="008F514D" w:rsidRPr="0013748C" w:rsidRDefault="008F514D" w:rsidP="008F514D">
            <w:pPr>
              <w:pStyle w:val="Tablefieldindent2"/>
              <w:ind w:left="0"/>
            </w:pPr>
            <w:r>
              <w:rPr>
                <w:lang w:val="en-US"/>
              </w:rPr>
              <w:t>Description(English)</w:t>
            </w:r>
          </w:p>
        </w:tc>
        <w:tc>
          <w:tcPr>
            <w:tcW w:w="5137" w:type="dxa"/>
          </w:tcPr>
          <w:p w14:paraId="29EC0A83"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Customs Office</w:t>
            </w:r>
            <w:r>
              <w:rPr>
                <w:lang w:val="en-US"/>
              </w:rPr>
              <w:t>.</w:t>
            </w:r>
          </w:p>
        </w:tc>
      </w:tr>
      <w:tr w:rsidR="008F514D" w:rsidRPr="0013748C" w14:paraId="3E380ACE" w14:textId="77777777" w:rsidTr="008F514D">
        <w:trPr>
          <w:cantSplit/>
          <w:jc w:val="center"/>
        </w:trPr>
        <w:tc>
          <w:tcPr>
            <w:tcW w:w="2843" w:type="dxa"/>
          </w:tcPr>
          <w:p w14:paraId="673BCC2C" w14:textId="77777777" w:rsidR="008F514D" w:rsidRPr="00610949" w:rsidRDefault="008F514D" w:rsidP="008F514D">
            <w:pPr>
              <w:pStyle w:val="Tablefieldindent2"/>
              <w:ind w:left="0"/>
              <w:rPr>
                <w:lang w:val="en-US"/>
              </w:rPr>
            </w:pPr>
            <w:r>
              <w:rPr>
                <w:lang w:val="en-US"/>
              </w:rPr>
              <w:t>Description(Other)</w:t>
            </w:r>
          </w:p>
        </w:tc>
        <w:tc>
          <w:tcPr>
            <w:tcW w:w="5137" w:type="dxa"/>
          </w:tcPr>
          <w:p w14:paraId="7C149F81" w14:textId="77777777" w:rsidR="008F514D" w:rsidRPr="00610949" w:rsidRDefault="008F514D" w:rsidP="008F514D">
            <w:pPr>
              <w:pStyle w:val="TableText"/>
              <w:keepNext/>
              <w:rPr>
                <w:lang w:val="en-US"/>
              </w:rPr>
            </w:pPr>
            <w:r>
              <w:rPr>
                <w:lang w:val="en-US"/>
              </w:rPr>
              <w:t xml:space="preserve">Enter other descriptions of the </w:t>
            </w:r>
            <w:r>
              <w:t>Customs Office</w:t>
            </w:r>
            <w:r>
              <w:rPr>
                <w:lang w:val="en-US"/>
              </w:rPr>
              <w:t>.</w:t>
            </w:r>
          </w:p>
        </w:tc>
      </w:tr>
      <w:tr w:rsidR="008F514D" w:rsidRPr="0013748C" w14:paraId="16DF5BD4" w14:textId="77777777" w:rsidTr="008F514D">
        <w:trPr>
          <w:cantSplit/>
          <w:jc w:val="center"/>
        </w:trPr>
        <w:tc>
          <w:tcPr>
            <w:tcW w:w="2843" w:type="dxa"/>
          </w:tcPr>
          <w:p w14:paraId="07034CE4" w14:textId="77777777" w:rsidR="008F514D" w:rsidRDefault="008F514D" w:rsidP="008F514D">
            <w:pPr>
              <w:pStyle w:val="Tablefieldindent2"/>
              <w:ind w:left="0"/>
              <w:rPr>
                <w:lang w:val="en-US"/>
              </w:rPr>
            </w:pPr>
            <w:r>
              <w:rPr>
                <w:lang w:val="en-US"/>
              </w:rPr>
              <w:t>Province Code</w:t>
            </w:r>
          </w:p>
        </w:tc>
        <w:tc>
          <w:tcPr>
            <w:tcW w:w="5137" w:type="dxa"/>
          </w:tcPr>
          <w:p w14:paraId="24A98851" w14:textId="77777777" w:rsidR="008F514D" w:rsidRDefault="008F514D" w:rsidP="008F514D">
            <w:pPr>
              <w:pStyle w:val="TableText"/>
              <w:keepNext/>
              <w:rPr>
                <w:lang w:val="en-US"/>
              </w:rPr>
            </w:pPr>
            <w:r>
              <w:rPr>
                <w:lang w:val="en-US"/>
              </w:rPr>
              <w:t>Select the Province Code of the Customs Office.</w:t>
            </w:r>
          </w:p>
        </w:tc>
      </w:tr>
      <w:tr w:rsidR="008F514D" w:rsidRPr="0013748C" w14:paraId="5723DC61" w14:textId="77777777" w:rsidTr="008F514D">
        <w:trPr>
          <w:cantSplit/>
          <w:jc w:val="center"/>
        </w:trPr>
        <w:tc>
          <w:tcPr>
            <w:tcW w:w="2843" w:type="dxa"/>
          </w:tcPr>
          <w:p w14:paraId="11D283AC" w14:textId="77777777" w:rsidR="008F514D" w:rsidRDefault="008F514D" w:rsidP="008F514D">
            <w:pPr>
              <w:pStyle w:val="Tablefieldindent2"/>
              <w:ind w:left="0"/>
              <w:rPr>
                <w:lang w:val="en-US"/>
              </w:rPr>
            </w:pPr>
            <w:r>
              <w:rPr>
                <w:lang w:val="en-US"/>
              </w:rPr>
              <w:t>Active</w:t>
            </w:r>
          </w:p>
        </w:tc>
        <w:tc>
          <w:tcPr>
            <w:tcW w:w="5137" w:type="dxa"/>
          </w:tcPr>
          <w:p w14:paraId="5412250A" w14:textId="77777777" w:rsidR="008F514D" w:rsidRDefault="008F514D" w:rsidP="008F514D">
            <w:pPr>
              <w:pStyle w:val="TableText"/>
              <w:keepNext/>
              <w:rPr>
                <w:lang w:val="en-US"/>
              </w:rPr>
            </w:pPr>
            <w:r>
              <w:rPr>
                <w:lang w:val="en-US"/>
              </w:rPr>
              <w:t xml:space="preserve">Check Active to activate the </w:t>
            </w:r>
            <w:r>
              <w:t xml:space="preserve">Customs Office </w:t>
            </w:r>
            <w:r>
              <w:rPr>
                <w:lang w:val="en-US"/>
              </w:rPr>
              <w:t>code.</w:t>
            </w:r>
          </w:p>
        </w:tc>
      </w:tr>
      <w:tr w:rsidR="008F514D" w:rsidRPr="0013748C" w14:paraId="2208986D" w14:textId="77777777" w:rsidTr="008F514D">
        <w:trPr>
          <w:cantSplit/>
          <w:jc w:val="center"/>
        </w:trPr>
        <w:tc>
          <w:tcPr>
            <w:tcW w:w="2843" w:type="dxa"/>
          </w:tcPr>
          <w:p w14:paraId="15CA56B9" w14:textId="77777777" w:rsidR="008F514D" w:rsidRDefault="008F514D" w:rsidP="008F514D">
            <w:pPr>
              <w:pStyle w:val="Tablefieldindent2"/>
              <w:ind w:left="0"/>
              <w:rPr>
                <w:lang w:val="en-US"/>
              </w:rPr>
            </w:pPr>
            <w:r>
              <w:rPr>
                <w:lang w:val="en-US"/>
              </w:rPr>
              <w:t>Scanning Facility</w:t>
            </w:r>
          </w:p>
        </w:tc>
        <w:tc>
          <w:tcPr>
            <w:tcW w:w="5137" w:type="dxa"/>
          </w:tcPr>
          <w:p w14:paraId="0E6DB6C0" w14:textId="77777777" w:rsidR="008F514D" w:rsidRDefault="008F514D" w:rsidP="008F514D">
            <w:pPr>
              <w:pStyle w:val="TableText"/>
              <w:keepNext/>
              <w:rPr>
                <w:lang w:val="en-US"/>
              </w:rPr>
            </w:pPr>
            <w:r>
              <w:rPr>
                <w:lang w:val="en-US"/>
              </w:rPr>
              <w:t>Check Scanning Facility if the Customs Office has a scanning facility.</w:t>
            </w:r>
          </w:p>
        </w:tc>
      </w:tr>
    </w:tbl>
    <w:p w14:paraId="3ECC5BAC" w14:textId="77777777" w:rsidR="008F514D" w:rsidRPr="00EA5323" w:rsidRDefault="008F514D" w:rsidP="008F514D">
      <w:pPr>
        <w:pStyle w:val="Caption"/>
      </w:pPr>
    </w:p>
    <w:p w14:paraId="40E5B9AA" w14:textId="77777777" w:rsidR="008F514D" w:rsidRDefault="008F514D" w:rsidP="001F7791">
      <w:pPr>
        <w:pStyle w:val="NumberedListing"/>
        <w:numPr>
          <w:ilvl w:val="0"/>
          <w:numId w:val="48"/>
        </w:numPr>
        <w:rPr>
          <w:lang w:val="en-US"/>
        </w:rPr>
      </w:pPr>
      <w:r>
        <w:rPr>
          <w:noProof/>
          <w:lang w:val="en-US"/>
        </w:rPr>
        <w:t xml:space="preserve">Click </w:t>
      </w:r>
      <w:r w:rsidRPr="002F19B8">
        <w:rPr>
          <w:b/>
          <w:noProof/>
          <w:lang w:val="en-US"/>
        </w:rPr>
        <w:t>Save</w:t>
      </w:r>
      <w:r>
        <w:rPr>
          <w:noProof/>
          <w:lang w:val="en-US"/>
        </w:rPr>
        <w:t xml:space="preserve"> button to save the </w:t>
      </w:r>
      <w:r>
        <w:t xml:space="preserve">Customs Office </w:t>
      </w:r>
      <w:r>
        <w:rPr>
          <w:noProof/>
          <w:lang w:val="en-US"/>
        </w:rPr>
        <w:t>details.</w:t>
      </w:r>
    </w:p>
    <w:p w14:paraId="481082FA" w14:textId="77777777" w:rsidR="008F514D" w:rsidRPr="00FC264F" w:rsidRDefault="008F514D" w:rsidP="008F514D">
      <w:pPr>
        <w:pStyle w:val="Screenshot"/>
        <w:rPr>
          <w:lang w:val="en-US"/>
        </w:rPr>
      </w:pPr>
      <w:r>
        <w:rPr>
          <w:lang w:val="en-SG" w:eastAsia="en-SG"/>
        </w:rPr>
        <w:drawing>
          <wp:inline distT="0" distB="0" distL="0" distR="0" wp14:anchorId="089E8EA8" wp14:editId="45D38B56">
            <wp:extent cx="3014133" cy="1154710"/>
            <wp:effectExtent l="19050" t="19050" r="15240" b="26670"/>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3C7D90F4" w14:textId="77777777" w:rsidR="008F514D" w:rsidRPr="00FC264F" w:rsidRDefault="008F514D" w:rsidP="008F514D">
      <w:pPr>
        <w:pStyle w:val="Figure"/>
        <w:rPr>
          <w:lang w:val="en-US"/>
        </w:rPr>
      </w:pPr>
      <w:r>
        <w:rPr>
          <w:lang w:val="en-US"/>
        </w:rPr>
        <w:t>Success Message</w:t>
      </w:r>
    </w:p>
    <w:p w14:paraId="73F6EF61" w14:textId="77777777" w:rsidR="008F514D" w:rsidRPr="000C0EC9" w:rsidRDefault="008F514D" w:rsidP="001F7791">
      <w:pPr>
        <w:pStyle w:val="NumberedListing"/>
        <w:numPr>
          <w:ilvl w:val="0"/>
          <w:numId w:val="48"/>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34A49EE" w14:textId="77777777" w:rsidR="008F514D" w:rsidRDefault="008F514D" w:rsidP="001F7791">
      <w:pPr>
        <w:pStyle w:val="NumberedListing"/>
        <w:numPr>
          <w:ilvl w:val="0"/>
          <w:numId w:val="48"/>
        </w:numPr>
        <w:rPr>
          <w:lang w:val="en-US"/>
        </w:rPr>
      </w:pPr>
      <w:r>
        <w:rPr>
          <w:lang w:val="en-US"/>
        </w:rPr>
        <w:t xml:space="preserve">Click </w:t>
      </w:r>
      <w:r>
        <w:rPr>
          <w:b/>
          <w:lang w:val="en-US"/>
        </w:rPr>
        <w:t>Reset</w:t>
      </w:r>
      <w:r>
        <w:rPr>
          <w:lang w:val="en-US"/>
        </w:rPr>
        <w:t xml:space="preserve"> button to clear the </w:t>
      </w:r>
      <w:r>
        <w:t xml:space="preserve">Customs Office </w:t>
      </w:r>
      <w:r>
        <w:rPr>
          <w:lang w:val="en-US"/>
        </w:rPr>
        <w:t>details.</w:t>
      </w:r>
      <w:r w:rsidRPr="00287AB9">
        <w:rPr>
          <w:noProof/>
          <w:lang w:val="en-US"/>
        </w:rPr>
        <w:t xml:space="preserve"> </w:t>
      </w:r>
    </w:p>
    <w:p w14:paraId="34032CAB" w14:textId="77777777" w:rsidR="008F514D" w:rsidRPr="000C0EC9" w:rsidRDefault="008F514D" w:rsidP="001F7791">
      <w:pPr>
        <w:pStyle w:val="NumberedListing"/>
        <w:numPr>
          <w:ilvl w:val="0"/>
          <w:numId w:val="48"/>
        </w:numPr>
        <w:rPr>
          <w:lang w:val="en-US"/>
        </w:rPr>
      </w:pPr>
      <w:r>
        <w:rPr>
          <w:lang w:val="en-US"/>
        </w:rPr>
        <w:t xml:space="preserve">Click </w:t>
      </w:r>
      <w:r>
        <w:rPr>
          <w:b/>
          <w:lang w:val="en-US"/>
        </w:rPr>
        <w:t>Close</w:t>
      </w:r>
      <w:r>
        <w:rPr>
          <w:lang w:val="en-US"/>
        </w:rPr>
        <w:t xml:space="preserve"> button to close the </w:t>
      </w:r>
      <w:r>
        <w:t xml:space="preserve">Customs Office </w:t>
      </w:r>
      <w:r>
        <w:rPr>
          <w:lang w:val="en-US"/>
        </w:rPr>
        <w:t>details page.</w:t>
      </w:r>
      <w:r w:rsidRPr="00287AB9">
        <w:rPr>
          <w:noProof/>
          <w:lang w:val="en-US"/>
        </w:rPr>
        <w:t xml:space="preserve"> </w:t>
      </w:r>
    </w:p>
    <w:p w14:paraId="78D56399" w14:textId="77777777" w:rsidR="008F514D" w:rsidRDefault="008F514D" w:rsidP="008F514D">
      <w:pPr>
        <w:pStyle w:val="NumberedListing"/>
        <w:rPr>
          <w:lang w:val="en-US"/>
        </w:rPr>
      </w:pPr>
    </w:p>
    <w:p w14:paraId="2D5AEFBA" w14:textId="77777777" w:rsidR="008F514D" w:rsidRDefault="008F514D" w:rsidP="008F514D">
      <w:pPr>
        <w:pStyle w:val="NumberedListing"/>
        <w:rPr>
          <w:lang w:val="en-US"/>
        </w:rPr>
      </w:pPr>
    </w:p>
    <w:p w14:paraId="14AB71E3" w14:textId="77777777" w:rsidR="008F514D" w:rsidRDefault="008F514D" w:rsidP="008F514D">
      <w:pPr>
        <w:pStyle w:val="NumberedListing"/>
        <w:rPr>
          <w:lang w:val="en-US"/>
        </w:rPr>
      </w:pPr>
    </w:p>
    <w:p w14:paraId="103CD79A" w14:textId="77777777" w:rsidR="008F514D" w:rsidRDefault="008F514D" w:rsidP="008F514D">
      <w:pPr>
        <w:pStyle w:val="NumberedListing"/>
        <w:rPr>
          <w:lang w:val="en-US"/>
        </w:rPr>
      </w:pPr>
    </w:p>
    <w:p w14:paraId="0927E306" w14:textId="77777777" w:rsidR="008F514D" w:rsidRDefault="008F514D" w:rsidP="008F514D">
      <w:pPr>
        <w:pStyle w:val="NumberedListing"/>
        <w:rPr>
          <w:lang w:val="en-US"/>
        </w:rPr>
      </w:pPr>
    </w:p>
    <w:p w14:paraId="5A3D19DF" w14:textId="77777777" w:rsidR="008F514D" w:rsidRDefault="008F514D" w:rsidP="008F514D">
      <w:pPr>
        <w:pStyle w:val="NumberedListing"/>
        <w:rPr>
          <w:lang w:val="en-US"/>
        </w:rPr>
      </w:pPr>
    </w:p>
    <w:p w14:paraId="75165ECB" w14:textId="77777777" w:rsidR="008F514D" w:rsidRDefault="008F514D" w:rsidP="008F514D">
      <w:pPr>
        <w:pStyle w:val="NumberedListing"/>
        <w:rPr>
          <w:lang w:val="en-US"/>
        </w:rPr>
      </w:pPr>
    </w:p>
    <w:p w14:paraId="763F8954" w14:textId="77777777" w:rsidR="008F514D" w:rsidRDefault="008F514D" w:rsidP="008F514D">
      <w:pPr>
        <w:pStyle w:val="NumberedListing"/>
        <w:rPr>
          <w:lang w:val="en-US"/>
        </w:rPr>
      </w:pPr>
    </w:p>
    <w:p w14:paraId="7E8457D1" w14:textId="77777777" w:rsidR="008F514D" w:rsidRDefault="008F514D" w:rsidP="008F514D">
      <w:pPr>
        <w:pStyle w:val="NumberedListing"/>
        <w:rPr>
          <w:lang w:val="en-US"/>
        </w:rPr>
      </w:pPr>
    </w:p>
    <w:p w14:paraId="52CA8D7F" w14:textId="27B8CB23" w:rsidR="00105191" w:rsidRDefault="00105191" w:rsidP="00105191">
      <w:pPr>
        <w:pStyle w:val="Heading3CL"/>
        <w:ind w:left="576"/>
        <w:rPr>
          <w:lang w:val="en-US"/>
        </w:rPr>
      </w:pPr>
      <w:bookmarkStart w:id="94" w:name="_Toc123813494"/>
      <w:r>
        <w:rPr>
          <w:lang w:val="en-US"/>
        </w:rPr>
        <w:t>Update Customs Office</w:t>
      </w:r>
      <w:bookmarkEnd w:id="94"/>
    </w:p>
    <w:p w14:paraId="3FA32CA9" w14:textId="6338BDD1" w:rsidR="00105191" w:rsidRPr="006F6B43" w:rsidRDefault="00105191" w:rsidP="00105191">
      <w:pPr>
        <w:pStyle w:val="BodyText"/>
      </w:pPr>
      <w:r>
        <w:rPr>
          <w:lang w:val="en-US"/>
        </w:rPr>
        <w:lastRenderedPageBreak/>
        <w:t>This functionality allows you to update the customs office details.</w:t>
      </w:r>
    </w:p>
    <w:p w14:paraId="0374C5FA" w14:textId="77777777" w:rsidR="008F514D" w:rsidRPr="00B616E0" w:rsidRDefault="008F514D" w:rsidP="008F514D">
      <w:pPr>
        <w:pStyle w:val="ProcedureHeading"/>
        <w:rPr>
          <w:lang w:val="en-US"/>
        </w:rPr>
      </w:pPr>
      <w:r>
        <w:rPr>
          <w:lang w:val="en-US"/>
        </w:rPr>
        <w:t xml:space="preserve">To update a </w:t>
      </w:r>
      <w:r>
        <w:t>Customs Office</w:t>
      </w:r>
      <w:r>
        <w:rPr>
          <w:lang w:val="en-US"/>
        </w:rPr>
        <w:t xml:space="preserve">: </w:t>
      </w:r>
    </w:p>
    <w:p w14:paraId="06556FE9" w14:textId="77777777" w:rsidR="0092432F" w:rsidRDefault="0092432F" w:rsidP="001F7791">
      <w:pPr>
        <w:pStyle w:val="NumberedListing"/>
        <w:numPr>
          <w:ilvl w:val="0"/>
          <w:numId w:val="49"/>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573132D2" w14:textId="77777777" w:rsidR="008F514D" w:rsidRDefault="008F514D" w:rsidP="009B4E6A">
      <w:pPr>
        <w:pStyle w:val="Screenshot"/>
        <w:rPr>
          <w:lang w:val="en-US"/>
        </w:rPr>
      </w:pPr>
      <w:r w:rsidRPr="009B4E6A">
        <w:rPr>
          <w:lang w:val="en-SG" w:eastAsia="en-SG"/>
        </w:rPr>
        <w:drawing>
          <wp:inline distT="0" distB="0" distL="0" distR="0" wp14:anchorId="5F9546F2" wp14:editId="1CDCBBA8">
            <wp:extent cx="5723890" cy="2636520"/>
            <wp:effectExtent l="19050" t="19050" r="10160" b="11430"/>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4A37A006" w14:textId="77777777" w:rsidR="0092432F" w:rsidRDefault="0092432F" w:rsidP="0092432F">
      <w:pPr>
        <w:pStyle w:val="Figure"/>
        <w:rPr>
          <w:lang w:val="en-US"/>
        </w:rPr>
      </w:pPr>
      <w:r>
        <w:rPr>
          <w:lang w:val="en-US"/>
        </w:rPr>
        <w:t>System Codes page</w:t>
      </w:r>
    </w:p>
    <w:p w14:paraId="1603F9BC" w14:textId="77777777" w:rsidR="00105191" w:rsidRDefault="00105191" w:rsidP="001F7791">
      <w:pPr>
        <w:pStyle w:val="NumberedListing"/>
        <w:numPr>
          <w:ilvl w:val="0"/>
          <w:numId w:val="49"/>
        </w:numPr>
        <w:rPr>
          <w:lang w:val="en-US"/>
        </w:rPr>
      </w:pPr>
      <w:r>
        <w:rPr>
          <w:lang w:val="en-US"/>
        </w:rPr>
        <w:t>Select Code Type ‘</w:t>
      </w:r>
      <w:r>
        <w:t xml:space="preserve">Customs Office’ </w:t>
      </w:r>
      <w:r>
        <w:rPr>
          <w:lang w:val="en-US"/>
        </w:rPr>
        <w:t>from the drop-down list</w:t>
      </w:r>
      <w:r w:rsidRPr="00C30D15">
        <w:rPr>
          <w:lang w:val="en-US"/>
        </w:rPr>
        <w:t>.</w:t>
      </w:r>
    </w:p>
    <w:p w14:paraId="26AD8F76" w14:textId="77777777" w:rsidR="008F514D" w:rsidRDefault="008F514D" w:rsidP="009B4E6A">
      <w:pPr>
        <w:pStyle w:val="Screenshot"/>
        <w:rPr>
          <w:lang w:val="en-US"/>
        </w:rPr>
      </w:pPr>
      <w:r>
        <w:rPr>
          <w:lang w:val="en-SG" w:eastAsia="en-SG"/>
        </w:rPr>
        <w:drawing>
          <wp:inline distT="0" distB="0" distL="0" distR="0" wp14:anchorId="41E93482" wp14:editId="3CF90EF5">
            <wp:extent cx="5733415" cy="1218565"/>
            <wp:effectExtent l="19050" t="19050" r="19685" b="19685"/>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733415" cy="1218565"/>
                    </a:xfrm>
                    <a:prstGeom prst="rect">
                      <a:avLst/>
                    </a:prstGeom>
                    <a:ln>
                      <a:solidFill>
                        <a:schemeClr val="tx1"/>
                      </a:solidFill>
                    </a:ln>
                  </pic:spPr>
                </pic:pic>
              </a:graphicData>
            </a:graphic>
          </wp:inline>
        </w:drawing>
      </w:r>
    </w:p>
    <w:p w14:paraId="6B655E8F" w14:textId="77777777" w:rsidR="008F514D" w:rsidRPr="00A1279D" w:rsidRDefault="008F514D" w:rsidP="008F514D">
      <w:pPr>
        <w:pStyle w:val="Figure"/>
        <w:rPr>
          <w:lang w:val="en-US"/>
        </w:rPr>
      </w:pPr>
      <w:r>
        <w:t xml:space="preserve">Customs Office </w:t>
      </w:r>
      <w:r>
        <w:rPr>
          <w:lang w:val="en-US"/>
        </w:rPr>
        <w:t>List</w:t>
      </w:r>
    </w:p>
    <w:p w14:paraId="2AE972BC" w14:textId="77777777" w:rsidR="008F514D" w:rsidRDefault="008F514D" w:rsidP="001F7791">
      <w:pPr>
        <w:pStyle w:val="NumberedListing"/>
        <w:numPr>
          <w:ilvl w:val="0"/>
          <w:numId w:val="49"/>
        </w:numPr>
        <w:rPr>
          <w:lang w:val="en-US"/>
        </w:rPr>
      </w:pPr>
      <w:r>
        <w:rPr>
          <w:lang w:val="en-US"/>
        </w:rPr>
        <w:t xml:space="preserve">Click the </w:t>
      </w:r>
      <w:r>
        <w:rPr>
          <w:noProof/>
          <w:lang w:val="en-SG" w:eastAsia="en-SG"/>
        </w:rPr>
        <w:drawing>
          <wp:inline distT="0" distB="0" distL="0" distR="0" wp14:anchorId="7A968B16" wp14:editId="7C62B9A8">
            <wp:extent cx="266667" cy="200000"/>
            <wp:effectExtent l="0" t="0" r="635" b="0"/>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Customs Office </w:t>
      </w:r>
      <w:r>
        <w:rPr>
          <w:lang w:val="en-US"/>
        </w:rPr>
        <w:t>details. The following screen will be displayed</w:t>
      </w:r>
    </w:p>
    <w:p w14:paraId="58E36798" w14:textId="77777777" w:rsidR="008F514D" w:rsidRDefault="008F514D" w:rsidP="009B4E6A">
      <w:pPr>
        <w:pStyle w:val="Screenshot"/>
        <w:rPr>
          <w:lang w:val="en-US"/>
        </w:rPr>
      </w:pPr>
      <w:r>
        <w:rPr>
          <w:lang w:val="en-SG" w:eastAsia="en-SG"/>
        </w:rPr>
        <w:drawing>
          <wp:inline distT="0" distB="0" distL="0" distR="0" wp14:anchorId="72796D2C" wp14:editId="07F4E3B5">
            <wp:extent cx="5733415" cy="605155"/>
            <wp:effectExtent l="19050" t="19050" r="19685" b="23495"/>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33415" cy="605155"/>
                    </a:xfrm>
                    <a:prstGeom prst="rect">
                      <a:avLst/>
                    </a:prstGeom>
                    <a:ln>
                      <a:solidFill>
                        <a:schemeClr val="tx1"/>
                      </a:solidFill>
                    </a:ln>
                  </pic:spPr>
                </pic:pic>
              </a:graphicData>
            </a:graphic>
          </wp:inline>
        </w:drawing>
      </w:r>
    </w:p>
    <w:p w14:paraId="270A0F22" w14:textId="77777777" w:rsidR="008F514D" w:rsidRDefault="008F514D" w:rsidP="008F514D">
      <w:pPr>
        <w:pStyle w:val="Figure"/>
        <w:rPr>
          <w:lang w:val="en-US"/>
        </w:rPr>
      </w:pPr>
      <w:r>
        <w:t xml:space="preserve">Customs Office </w:t>
      </w:r>
      <w:r>
        <w:rPr>
          <w:lang w:val="en-US"/>
        </w:rPr>
        <w:t>Details Edit Page</w:t>
      </w:r>
    </w:p>
    <w:p w14:paraId="5B170D2B" w14:textId="77777777" w:rsidR="008F514D" w:rsidRDefault="008F514D" w:rsidP="001F7791">
      <w:pPr>
        <w:pStyle w:val="NumberedListing"/>
        <w:numPr>
          <w:ilvl w:val="0"/>
          <w:numId w:val="49"/>
        </w:numPr>
        <w:rPr>
          <w:lang w:val="en-US"/>
        </w:rPr>
      </w:pPr>
      <w:r>
        <w:rPr>
          <w:lang w:val="en-US"/>
        </w:rPr>
        <w:t xml:space="preserve">Modify the field values and click </w:t>
      </w:r>
      <w:r>
        <w:rPr>
          <w:noProof/>
          <w:lang w:val="en-SG" w:eastAsia="en-SG"/>
        </w:rPr>
        <w:drawing>
          <wp:inline distT="0" distB="0" distL="0" distR="0" wp14:anchorId="2F983DF8" wp14:editId="7E8E0E22">
            <wp:extent cx="990476" cy="257143"/>
            <wp:effectExtent l="0" t="0" r="635" b="0"/>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1E610835" w14:textId="77777777" w:rsidR="008F514D" w:rsidRDefault="008F514D" w:rsidP="009B4E6A">
      <w:pPr>
        <w:pStyle w:val="Screenshot"/>
        <w:rPr>
          <w:lang w:val="en-US"/>
        </w:rPr>
      </w:pPr>
      <w:r>
        <w:rPr>
          <w:lang w:val="en-SG" w:eastAsia="en-SG"/>
        </w:rPr>
        <w:lastRenderedPageBreak/>
        <w:drawing>
          <wp:inline distT="0" distB="0" distL="0" distR="0" wp14:anchorId="2AC133A7" wp14:editId="50E7468A">
            <wp:extent cx="3438095" cy="1295238"/>
            <wp:effectExtent l="19050" t="19050" r="10160" b="19685"/>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0B84AE14" w14:textId="77777777" w:rsidR="008F514D" w:rsidRPr="000C0EC9" w:rsidRDefault="008F514D" w:rsidP="00105191">
      <w:pPr>
        <w:pStyle w:val="Figure"/>
        <w:rPr>
          <w:lang w:val="en-US"/>
        </w:rPr>
      </w:pPr>
      <w:r w:rsidRPr="00C05334">
        <w:rPr>
          <w:lang w:val="en-US"/>
        </w:rPr>
        <w:t>Success Message</w:t>
      </w:r>
    </w:p>
    <w:p w14:paraId="13B82C0C" w14:textId="77777777" w:rsidR="008F514D" w:rsidRPr="000C0EC9" w:rsidRDefault="008F514D" w:rsidP="001F7791">
      <w:pPr>
        <w:pStyle w:val="NumberedListing"/>
        <w:numPr>
          <w:ilvl w:val="0"/>
          <w:numId w:val="49"/>
        </w:numPr>
        <w:rPr>
          <w:lang w:val="en-US"/>
        </w:rPr>
      </w:pPr>
      <w:r>
        <w:rPr>
          <w:lang w:val="en-US"/>
        </w:rPr>
        <w:t xml:space="preserve">Click </w:t>
      </w:r>
      <w:r>
        <w:rPr>
          <w:b/>
          <w:lang w:val="en-US"/>
        </w:rPr>
        <w:t>Close</w:t>
      </w:r>
      <w:r>
        <w:rPr>
          <w:lang w:val="en-US"/>
        </w:rPr>
        <w:t xml:space="preserve"> button to close the </w:t>
      </w:r>
      <w:r>
        <w:t xml:space="preserve">Customs Office </w:t>
      </w:r>
      <w:r>
        <w:rPr>
          <w:lang w:val="en-US"/>
        </w:rPr>
        <w:t>details edit page.</w:t>
      </w:r>
      <w:r w:rsidRPr="00287AB9">
        <w:rPr>
          <w:noProof/>
          <w:lang w:val="en-US"/>
        </w:rPr>
        <w:t xml:space="preserve"> </w:t>
      </w:r>
    </w:p>
    <w:p w14:paraId="1B7E7DA3" w14:textId="31905BD1" w:rsidR="008F514D" w:rsidRDefault="008F514D" w:rsidP="00105191">
      <w:pPr>
        <w:rPr>
          <w:lang w:val="en-US"/>
        </w:rPr>
      </w:pPr>
    </w:p>
    <w:p w14:paraId="5EA68F4F" w14:textId="77777777" w:rsidR="008F514D" w:rsidRDefault="008F514D" w:rsidP="008F514D">
      <w:pPr>
        <w:pStyle w:val="Heading1CL"/>
      </w:pPr>
      <w:bookmarkStart w:id="95" w:name="_Toc467523007"/>
      <w:bookmarkStart w:id="96" w:name="_Toc123813495"/>
      <w:bookmarkStart w:id="97" w:name="_Toc129608411"/>
      <w:r>
        <w:t>Document Type Code</w:t>
      </w:r>
      <w:bookmarkEnd w:id="95"/>
      <w:bookmarkEnd w:id="96"/>
      <w:bookmarkEnd w:id="97"/>
    </w:p>
    <w:p w14:paraId="36D4B346" w14:textId="77777777" w:rsidR="008F514D" w:rsidRDefault="008F514D" w:rsidP="008F514D">
      <w:pPr>
        <w:pStyle w:val="BodyText"/>
        <w:rPr>
          <w:lang w:val="en-US"/>
        </w:rPr>
      </w:pPr>
      <w:r>
        <w:rPr>
          <w:lang w:val="en-US"/>
        </w:rPr>
        <w:t xml:space="preserve">The System Administrator creates and updates the </w:t>
      </w:r>
      <w:r>
        <w:t xml:space="preserve">Document Type </w:t>
      </w:r>
      <w:r>
        <w:rPr>
          <w:lang w:val="en-US"/>
        </w:rPr>
        <w:t>code.</w:t>
      </w:r>
    </w:p>
    <w:p w14:paraId="18EE5BA6" w14:textId="77777777" w:rsidR="008F514D" w:rsidRPr="00B616E0" w:rsidRDefault="008F514D" w:rsidP="008F514D">
      <w:pPr>
        <w:pStyle w:val="ProcedureHeading"/>
        <w:rPr>
          <w:lang w:val="en-US"/>
        </w:rPr>
      </w:pPr>
      <w:r>
        <w:rPr>
          <w:lang w:val="en-US"/>
        </w:rPr>
        <w:t xml:space="preserve">To create a </w:t>
      </w:r>
      <w:r>
        <w:t>Document Type</w:t>
      </w:r>
      <w:r>
        <w:rPr>
          <w:lang w:val="en-US"/>
        </w:rPr>
        <w:t xml:space="preserve">: </w:t>
      </w:r>
    </w:p>
    <w:p w14:paraId="68F02E68" w14:textId="77777777" w:rsidR="0092432F" w:rsidRDefault="0092432F" w:rsidP="001F7791">
      <w:pPr>
        <w:pStyle w:val="NumberedListing"/>
        <w:numPr>
          <w:ilvl w:val="0"/>
          <w:numId w:val="50"/>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F7007DF" w14:textId="77777777" w:rsidR="008F514D" w:rsidRDefault="008F514D" w:rsidP="00AE2810">
      <w:pPr>
        <w:pStyle w:val="Screenshot"/>
        <w:rPr>
          <w:lang w:val="en-US"/>
        </w:rPr>
      </w:pPr>
      <w:r w:rsidRPr="00AE2810">
        <w:rPr>
          <w:lang w:val="en-SG" w:eastAsia="en-SG"/>
        </w:rPr>
        <w:drawing>
          <wp:inline distT="0" distB="0" distL="0" distR="0" wp14:anchorId="5389F0CD" wp14:editId="085CD78C">
            <wp:extent cx="5760720" cy="2651760"/>
            <wp:effectExtent l="19050" t="19050" r="11430" b="15240"/>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solidFill>
                        <a:schemeClr val="tx1"/>
                      </a:solidFill>
                    </a:ln>
                  </pic:spPr>
                </pic:pic>
              </a:graphicData>
            </a:graphic>
          </wp:inline>
        </w:drawing>
      </w:r>
    </w:p>
    <w:p w14:paraId="5302F0F4" w14:textId="77777777" w:rsidR="0092432F" w:rsidRDefault="0092432F" w:rsidP="0092432F">
      <w:pPr>
        <w:pStyle w:val="Figure"/>
        <w:rPr>
          <w:lang w:val="en-US"/>
        </w:rPr>
      </w:pPr>
      <w:r>
        <w:rPr>
          <w:lang w:val="en-US"/>
        </w:rPr>
        <w:t>System Codes page</w:t>
      </w:r>
    </w:p>
    <w:p w14:paraId="72BA6FDA" w14:textId="77777777" w:rsidR="00E16142" w:rsidRDefault="00E16142" w:rsidP="001F7791">
      <w:pPr>
        <w:pStyle w:val="NumberedListing"/>
        <w:numPr>
          <w:ilvl w:val="0"/>
          <w:numId w:val="50"/>
        </w:numPr>
        <w:rPr>
          <w:lang w:val="en-US"/>
        </w:rPr>
      </w:pPr>
      <w:r>
        <w:rPr>
          <w:lang w:val="en-US"/>
        </w:rPr>
        <w:t>Select Code Type ‘</w:t>
      </w:r>
      <w:r>
        <w:t xml:space="preserve">Document Type’ </w:t>
      </w:r>
      <w:r>
        <w:rPr>
          <w:lang w:val="en-US"/>
        </w:rPr>
        <w:t>from the drop-down list</w:t>
      </w:r>
      <w:r w:rsidRPr="00C30D15">
        <w:rPr>
          <w:lang w:val="en-US"/>
        </w:rPr>
        <w:t>.</w:t>
      </w:r>
    </w:p>
    <w:p w14:paraId="5DFF9630" w14:textId="77777777" w:rsidR="008F514D" w:rsidRDefault="008F514D" w:rsidP="00AE2810">
      <w:pPr>
        <w:pStyle w:val="Screenshot"/>
        <w:rPr>
          <w:lang w:val="en-US"/>
        </w:rPr>
      </w:pPr>
      <w:r>
        <w:rPr>
          <w:lang w:val="en-SG" w:eastAsia="en-SG"/>
        </w:rPr>
        <w:drawing>
          <wp:inline distT="0" distB="0" distL="0" distR="0" wp14:anchorId="708BF7EB" wp14:editId="7900AE79">
            <wp:extent cx="5733415" cy="1292860"/>
            <wp:effectExtent l="19050" t="19050" r="19685" b="21590"/>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33415" cy="1292860"/>
                    </a:xfrm>
                    <a:prstGeom prst="rect">
                      <a:avLst/>
                    </a:prstGeom>
                    <a:ln>
                      <a:solidFill>
                        <a:schemeClr val="tx1"/>
                      </a:solidFill>
                    </a:ln>
                  </pic:spPr>
                </pic:pic>
              </a:graphicData>
            </a:graphic>
          </wp:inline>
        </w:drawing>
      </w:r>
    </w:p>
    <w:p w14:paraId="3131A108" w14:textId="77777777" w:rsidR="008F514D" w:rsidRDefault="008F514D" w:rsidP="008F514D">
      <w:pPr>
        <w:pStyle w:val="Figure"/>
        <w:rPr>
          <w:lang w:val="en-US"/>
        </w:rPr>
      </w:pPr>
      <w:r>
        <w:t xml:space="preserve">Document Type </w:t>
      </w:r>
      <w:r>
        <w:rPr>
          <w:lang w:val="en-US"/>
        </w:rPr>
        <w:t>List</w:t>
      </w:r>
    </w:p>
    <w:p w14:paraId="57FB7178" w14:textId="77777777" w:rsidR="008F514D" w:rsidRPr="00A1279D" w:rsidRDefault="008F514D" w:rsidP="008F514D">
      <w:pPr>
        <w:pStyle w:val="BodyText"/>
        <w:rPr>
          <w:lang w:val="en-US"/>
        </w:rPr>
      </w:pPr>
    </w:p>
    <w:p w14:paraId="643CDFF5" w14:textId="77777777" w:rsidR="008F514D" w:rsidRDefault="008F514D" w:rsidP="001F7791">
      <w:pPr>
        <w:pStyle w:val="NumberedListing"/>
        <w:numPr>
          <w:ilvl w:val="0"/>
          <w:numId w:val="50"/>
        </w:numPr>
        <w:rPr>
          <w:lang w:val="en-US"/>
        </w:rPr>
      </w:pPr>
      <w:r>
        <w:rPr>
          <w:lang w:val="en-US"/>
        </w:rPr>
        <w:lastRenderedPageBreak/>
        <w:t xml:space="preserve">Click </w:t>
      </w:r>
      <w:r>
        <w:rPr>
          <w:noProof/>
          <w:lang w:val="en-SG" w:eastAsia="en-SG"/>
        </w:rPr>
        <w:drawing>
          <wp:inline distT="0" distB="0" distL="0" distR="0" wp14:anchorId="20334199" wp14:editId="69685FD9">
            <wp:extent cx="276190" cy="238095"/>
            <wp:effectExtent l="0" t="0" r="0" b="0"/>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Document Type </w:t>
      </w:r>
      <w:r>
        <w:rPr>
          <w:lang w:val="en-US"/>
        </w:rPr>
        <w:t>Code.</w:t>
      </w:r>
      <w:r>
        <w:rPr>
          <w:lang w:val="en-US"/>
        </w:rPr>
        <w:tab/>
      </w:r>
    </w:p>
    <w:p w14:paraId="0E68B244" w14:textId="77777777" w:rsidR="008F514D" w:rsidRDefault="008F514D" w:rsidP="00AE2810">
      <w:pPr>
        <w:pStyle w:val="Screenshot"/>
        <w:rPr>
          <w:lang w:val="en-US"/>
        </w:rPr>
      </w:pPr>
      <w:r>
        <w:rPr>
          <w:lang w:val="en-SG" w:eastAsia="en-SG"/>
        </w:rPr>
        <w:drawing>
          <wp:inline distT="0" distB="0" distL="0" distR="0" wp14:anchorId="6431FCCB" wp14:editId="68D469FC">
            <wp:extent cx="5733415" cy="529590"/>
            <wp:effectExtent l="19050" t="19050" r="19685" b="22860"/>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3415" cy="529590"/>
                    </a:xfrm>
                    <a:prstGeom prst="rect">
                      <a:avLst/>
                    </a:prstGeom>
                    <a:ln>
                      <a:solidFill>
                        <a:schemeClr val="tx1"/>
                      </a:solidFill>
                    </a:ln>
                  </pic:spPr>
                </pic:pic>
              </a:graphicData>
            </a:graphic>
          </wp:inline>
        </w:drawing>
      </w:r>
    </w:p>
    <w:p w14:paraId="618BA2A2" w14:textId="77777777" w:rsidR="008F514D" w:rsidRDefault="008F514D" w:rsidP="008F514D">
      <w:pPr>
        <w:pStyle w:val="Figure"/>
        <w:rPr>
          <w:lang w:val="en-US"/>
        </w:rPr>
      </w:pPr>
      <w:r>
        <w:t xml:space="preserve">Document Type </w:t>
      </w:r>
      <w:r>
        <w:rPr>
          <w:lang w:val="en-US"/>
        </w:rPr>
        <w:t>Details Page</w:t>
      </w:r>
    </w:p>
    <w:p w14:paraId="07C81125" w14:textId="77777777" w:rsidR="008F514D" w:rsidRDefault="008F514D" w:rsidP="001F7791">
      <w:pPr>
        <w:pStyle w:val="NumberedListing"/>
        <w:numPr>
          <w:ilvl w:val="0"/>
          <w:numId w:val="50"/>
        </w:numPr>
        <w:rPr>
          <w:lang w:val="en-US"/>
        </w:rPr>
      </w:pPr>
      <w:r>
        <w:rPr>
          <w:lang w:val="en-US"/>
        </w:rPr>
        <w:t xml:space="preserve">Enter information in the </w:t>
      </w:r>
      <w:r>
        <w:t xml:space="preserve">Document Type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2E49B70D" w14:textId="77777777" w:rsidTr="008F514D">
        <w:trPr>
          <w:cantSplit/>
          <w:tblHeader/>
          <w:jc w:val="center"/>
        </w:trPr>
        <w:tc>
          <w:tcPr>
            <w:tcW w:w="2843" w:type="dxa"/>
            <w:shd w:val="clear" w:color="auto" w:fill="BFBFBF" w:themeFill="background1" w:themeFillShade="BF"/>
          </w:tcPr>
          <w:p w14:paraId="214679DB"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27BD8FFD" w14:textId="77777777" w:rsidR="008F514D" w:rsidRPr="0013748C" w:rsidRDefault="008F514D" w:rsidP="008F514D">
            <w:pPr>
              <w:pStyle w:val="TableHeading"/>
            </w:pPr>
            <w:r w:rsidRPr="0013748C">
              <w:t>Action/Input Required</w:t>
            </w:r>
          </w:p>
        </w:tc>
      </w:tr>
      <w:tr w:rsidR="008F514D" w:rsidRPr="0013748C" w14:paraId="01D50E2A" w14:textId="77777777" w:rsidTr="008F514D">
        <w:trPr>
          <w:cantSplit/>
          <w:jc w:val="center"/>
        </w:trPr>
        <w:tc>
          <w:tcPr>
            <w:tcW w:w="2843" w:type="dxa"/>
          </w:tcPr>
          <w:p w14:paraId="5D0034E7" w14:textId="77777777" w:rsidR="008F514D" w:rsidRDefault="008F514D" w:rsidP="008F514D">
            <w:pPr>
              <w:pStyle w:val="Tablefieldindent2"/>
              <w:ind w:left="0"/>
            </w:pPr>
            <w:r>
              <w:rPr>
                <w:lang w:val="en-US"/>
              </w:rPr>
              <w:t>Code</w:t>
            </w:r>
          </w:p>
        </w:tc>
        <w:tc>
          <w:tcPr>
            <w:tcW w:w="5137" w:type="dxa"/>
          </w:tcPr>
          <w:p w14:paraId="6BFA712F" w14:textId="77777777" w:rsidR="008F514D" w:rsidRDefault="008F514D" w:rsidP="008F514D">
            <w:pPr>
              <w:pStyle w:val="TableText"/>
              <w:keepNext/>
            </w:pPr>
            <w:r>
              <w:t>Enter the code of the Document Type.</w:t>
            </w:r>
          </w:p>
        </w:tc>
      </w:tr>
      <w:tr w:rsidR="008F514D" w:rsidRPr="0013748C" w14:paraId="7394F89D" w14:textId="77777777" w:rsidTr="008F514D">
        <w:trPr>
          <w:cantSplit/>
          <w:jc w:val="center"/>
        </w:trPr>
        <w:tc>
          <w:tcPr>
            <w:tcW w:w="2843" w:type="dxa"/>
          </w:tcPr>
          <w:p w14:paraId="658D1EEC" w14:textId="77777777" w:rsidR="008F514D" w:rsidRPr="0013748C" w:rsidRDefault="008F514D" w:rsidP="008F514D">
            <w:pPr>
              <w:pStyle w:val="Tablefieldindent2"/>
              <w:ind w:left="0"/>
            </w:pPr>
            <w:r>
              <w:rPr>
                <w:lang w:val="en-US"/>
              </w:rPr>
              <w:t>Description(English)</w:t>
            </w:r>
          </w:p>
        </w:tc>
        <w:tc>
          <w:tcPr>
            <w:tcW w:w="5137" w:type="dxa"/>
          </w:tcPr>
          <w:p w14:paraId="71E83061"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Document Type</w:t>
            </w:r>
            <w:r>
              <w:rPr>
                <w:lang w:val="en-US"/>
              </w:rPr>
              <w:t>.</w:t>
            </w:r>
          </w:p>
        </w:tc>
      </w:tr>
      <w:tr w:rsidR="008F514D" w:rsidRPr="0013748C" w14:paraId="3AD4D073" w14:textId="77777777" w:rsidTr="008F514D">
        <w:trPr>
          <w:cantSplit/>
          <w:jc w:val="center"/>
        </w:trPr>
        <w:tc>
          <w:tcPr>
            <w:tcW w:w="2843" w:type="dxa"/>
          </w:tcPr>
          <w:p w14:paraId="35129725" w14:textId="77777777" w:rsidR="008F514D" w:rsidRPr="00610949" w:rsidRDefault="008F514D" w:rsidP="008F514D">
            <w:pPr>
              <w:pStyle w:val="Tablefieldindent2"/>
              <w:ind w:left="0"/>
              <w:rPr>
                <w:lang w:val="en-US"/>
              </w:rPr>
            </w:pPr>
            <w:r>
              <w:rPr>
                <w:lang w:val="en-US"/>
              </w:rPr>
              <w:t>Description(Other)</w:t>
            </w:r>
          </w:p>
        </w:tc>
        <w:tc>
          <w:tcPr>
            <w:tcW w:w="5137" w:type="dxa"/>
          </w:tcPr>
          <w:p w14:paraId="253D46E0" w14:textId="77777777" w:rsidR="008F514D" w:rsidRPr="00610949" w:rsidRDefault="008F514D" w:rsidP="008F514D">
            <w:pPr>
              <w:pStyle w:val="TableText"/>
              <w:keepNext/>
              <w:rPr>
                <w:lang w:val="en-US"/>
              </w:rPr>
            </w:pPr>
            <w:r>
              <w:rPr>
                <w:lang w:val="en-US"/>
              </w:rPr>
              <w:t xml:space="preserve">Enter other descriptions of the </w:t>
            </w:r>
            <w:r>
              <w:t>Document Type</w:t>
            </w:r>
            <w:r>
              <w:rPr>
                <w:lang w:val="en-US"/>
              </w:rPr>
              <w:t>.</w:t>
            </w:r>
          </w:p>
        </w:tc>
      </w:tr>
      <w:tr w:rsidR="008F514D" w:rsidRPr="0013748C" w14:paraId="607CC9F3" w14:textId="77777777" w:rsidTr="008F514D">
        <w:trPr>
          <w:cantSplit/>
          <w:jc w:val="center"/>
        </w:trPr>
        <w:tc>
          <w:tcPr>
            <w:tcW w:w="2843" w:type="dxa"/>
          </w:tcPr>
          <w:p w14:paraId="114D93C9" w14:textId="77777777" w:rsidR="008F514D" w:rsidRDefault="008F514D" w:rsidP="008F514D">
            <w:pPr>
              <w:pStyle w:val="Tablefieldindent2"/>
              <w:ind w:left="0"/>
              <w:rPr>
                <w:lang w:val="en-US"/>
              </w:rPr>
            </w:pPr>
            <w:r>
              <w:rPr>
                <w:lang w:val="en-US"/>
              </w:rPr>
              <w:t>Active</w:t>
            </w:r>
          </w:p>
        </w:tc>
        <w:tc>
          <w:tcPr>
            <w:tcW w:w="5137" w:type="dxa"/>
          </w:tcPr>
          <w:p w14:paraId="682B4ED9" w14:textId="77777777" w:rsidR="008F514D" w:rsidRDefault="008F514D" w:rsidP="008F514D">
            <w:pPr>
              <w:pStyle w:val="TableText"/>
              <w:keepNext/>
              <w:rPr>
                <w:lang w:val="en-US"/>
              </w:rPr>
            </w:pPr>
            <w:r>
              <w:rPr>
                <w:lang w:val="en-US"/>
              </w:rPr>
              <w:t xml:space="preserve">Check Active to activate the </w:t>
            </w:r>
            <w:r>
              <w:t xml:space="preserve">Document Type </w:t>
            </w:r>
            <w:r>
              <w:rPr>
                <w:lang w:val="en-US"/>
              </w:rPr>
              <w:t>code.</w:t>
            </w:r>
          </w:p>
        </w:tc>
      </w:tr>
    </w:tbl>
    <w:p w14:paraId="2E5C576E" w14:textId="77777777" w:rsidR="008F514D" w:rsidRPr="00EA5323" w:rsidRDefault="008F514D" w:rsidP="008F514D">
      <w:pPr>
        <w:pStyle w:val="Caption"/>
      </w:pPr>
    </w:p>
    <w:p w14:paraId="2792DCDF" w14:textId="77777777" w:rsidR="008F514D" w:rsidRDefault="008F514D" w:rsidP="001F7791">
      <w:pPr>
        <w:pStyle w:val="NumberedListing"/>
        <w:numPr>
          <w:ilvl w:val="0"/>
          <w:numId w:val="50"/>
        </w:numPr>
        <w:rPr>
          <w:lang w:val="en-US"/>
        </w:rPr>
      </w:pPr>
      <w:r>
        <w:rPr>
          <w:noProof/>
          <w:lang w:val="en-US"/>
        </w:rPr>
        <w:t xml:space="preserve">Click </w:t>
      </w:r>
      <w:r w:rsidRPr="002F19B8">
        <w:rPr>
          <w:b/>
          <w:noProof/>
          <w:lang w:val="en-US"/>
        </w:rPr>
        <w:t>Save</w:t>
      </w:r>
      <w:r>
        <w:rPr>
          <w:noProof/>
          <w:lang w:val="en-US"/>
        </w:rPr>
        <w:t xml:space="preserve"> button to save the </w:t>
      </w:r>
      <w:r>
        <w:t xml:space="preserve">Document Type </w:t>
      </w:r>
      <w:r>
        <w:rPr>
          <w:noProof/>
          <w:lang w:val="en-US"/>
        </w:rPr>
        <w:t>details.</w:t>
      </w:r>
    </w:p>
    <w:p w14:paraId="48301C8C" w14:textId="77777777" w:rsidR="008F514D" w:rsidRPr="00FC264F" w:rsidRDefault="008F514D" w:rsidP="008F514D">
      <w:pPr>
        <w:pStyle w:val="Screenshot"/>
        <w:rPr>
          <w:lang w:val="en-US"/>
        </w:rPr>
      </w:pPr>
      <w:r>
        <w:rPr>
          <w:lang w:val="en-SG" w:eastAsia="en-SG"/>
        </w:rPr>
        <w:drawing>
          <wp:inline distT="0" distB="0" distL="0" distR="0" wp14:anchorId="7F807556" wp14:editId="7E226D6F">
            <wp:extent cx="3014133" cy="1154710"/>
            <wp:effectExtent l="19050" t="19050" r="15240" b="26670"/>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78C3EFE9" w14:textId="77777777" w:rsidR="008F514D" w:rsidRPr="00FC264F" w:rsidRDefault="008F514D" w:rsidP="008F514D">
      <w:pPr>
        <w:pStyle w:val="Figure"/>
        <w:rPr>
          <w:lang w:val="en-US"/>
        </w:rPr>
      </w:pPr>
      <w:r>
        <w:rPr>
          <w:lang w:val="en-US"/>
        </w:rPr>
        <w:t>Success Message</w:t>
      </w:r>
    </w:p>
    <w:p w14:paraId="632D990E" w14:textId="77777777" w:rsidR="008F514D" w:rsidRPr="000C0EC9" w:rsidRDefault="008F514D" w:rsidP="001F7791">
      <w:pPr>
        <w:pStyle w:val="NumberedListing"/>
        <w:numPr>
          <w:ilvl w:val="0"/>
          <w:numId w:val="50"/>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755A96A" w14:textId="77777777" w:rsidR="008F514D" w:rsidRDefault="008F514D" w:rsidP="001F7791">
      <w:pPr>
        <w:pStyle w:val="NumberedListing"/>
        <w:numPr>
          <w:ilvl w:val="0"/>
          <w:numId w:val="50"/>
        </w:numPr>
        <w:rPr>
          <w:lang w:val="en-US"/>
        </w:rPr>
      </w:pPr>
      <w:r>
        <w:rPr>
          <w:lang w:val="en-US"/>
        </w:rPr>
        <w:t xml:space="preserve">Click </w:t>
      </w:r>
      <w:r>
        <w:rPr>
          <w:b/>
          <w:lang w:val="en-US"/>
        </w:rPr>
        <w:t>Reset</w:t>
      </w:r>
      <w:r>
        <w:rPr>
          <w:lang w:val="en-US"/>
        </w:rPr>
        <w:t xml:space="preserve"> button to clear the </w:t>
      </w:r>
      <w:r>
        <w:t xml:space="preserve">Document Type </w:t>
      </w:r>
      <w:r>
        <w:rPr>
          <w:lang w:val="en-US"/>
        </w:rPr>
        <w:t>details.</w:t>
      </w:r>
      <w:r w:rsidRPr="00287AB9">
        <w:rPr>
          <w:noProof/>
          <w:lang w:val="en-US"/>
        </w:rPr>
        <w:t xml:space="preserve"> </w:t>
      </w:r>
    </w:p>
    <w:p w14:paraId="5C5146F6" w14:textId="77777777" w:rsidR="008F514D" w:rsidRPr="000C0EC9" w:rsidRDefault="008F514D" w:rsidP="001F7791">
      <w:pPr>
        <w:pStyle w:val="NumberedListing"/>
        <w:numPr>
          <w:ilvl w:val="0"/>
          <w:numId w:val="50"/>
        </w:numPr>
        <w:rPr>
          <w:lang w:val="en-US"/>
        </w:rPr>
      </w:pPr>
      <w:r>
        <w:rPr>
          <w:lang w:val="en-US"/>
        </w:rPr>
        <w:t xml:space="preserve">Click </w:t>
      </w:r>
      <w:r>
        <w:rPr>
          <w:b/>
          <w:lang w:val="en-US"/>
        </w:rPr>
        <w:t>Close</w:t>
      </w:r>
      <w:r>
        <w:rPr>
          <w:lang w:val="en-US"/>
        </w:rPr>
        <w:t xml:space="preserve"> button to close the </w:t>
      </w:r>
      <w:r>
        <w:t xml:space="preserve">Document Type </w:t>
      </w:r>
      <w:r>
        <w:rPr>
          <w:lang w:val="en-US"/>
        </w:rPr>
        <w:t>details page.</w:t>
      </w:r>
      <w:r w:rsidRPr="00287AB9">
        <w:rPr>
          <w:noProof/>
          <w:lang w:val="en-US"/>
        </w:rPr>
        <w:t xml:space="preserve"> </w:t>
      </w:r>
    </w:p>
    <w:p w14:paraId="351C2415" w14:textId="77777777" w:rsidR="008F514D" w:rsidRDefault="008F514D" w:rsidP="008F514D">
      <w:pPr>
        <w:pStyle w:val="NumberedListing"/>
        <w:rPr>
          <w:lang w:val="en-US"/>
        </w:rPr>
      </w:pPr>
    </w:p>
    <w:p w14:paraId="13A115DE" w14:textId="77777777" w:rsidR="008F514D" w:rsidRDefault="008F514D" w:rsidP="008F514D">
      <w:pPr>
        <w:pStyle w:val="NumberedListing"/>
        <w:rPr>
          <w:lang w:val="en-US"/>
        </w:rPr>
      </w:pPr>
    </w:p>
    <w:p w14:paraId="25D0B021" w14:textId="77777777" w:rsidR="008F514D" w:rsidRDefault="008F514D" w:rsidP="008F514D">
      <w:pPr>
        <w:pStyle w:val="NumberedListing"/>
        <w:rPr>
          <w:lang w:val="en-US"/>
        </w:rPr>
      </w:pPr>
    </w:p>
    <w:p w14:paraId="5201AA98" w14:textId="77777777" w:rsidR="008F514D" w:rsidRDefault="008F514D" w:rsidP="008F514D">
      <w:pPr>
        <w:pStyle w:val="NumberedListing"/>
        <w:rPr>
          <w:lang w:val="en-US"/>
        </w:rPr>
      </w:pPr>
    </w:p>
    <w:p w14:paraId="24FA636F" w14:textId="77777777" w:rsidR="008F514D" w:rsidRDefault="008F514D" w:rsidP="008F514D">
      <w:pPr>
        <w:pStyle w:val="NumberedListing"/>
        <w:rPr>
          <w:lang w:val="en-US"/>
        </w:rPr>
      </w:pPr>
    </w:p>
    <w:p w14:paraId="34C5677A" w14:textId="77777777" w:rsidR="008F514D" w:rsidRDefault="008F514D" w:rsidP="008F514D">
      <w:pPr>
        <w:pStyle w:val="NumberedListing"/>
        <w:rPr>
          <w:lang w:val="en-US"/>
        </w:rPr>
      </w:pPr>
    </w:p>
    <w:p w14:paraId="141F781C" w14:textId="77777777" w:rsidR="008F514D" w:rsidRDefault="008F514D" w:rsidP="008F514D">
      <w:pPr>
        <w:pStyle w:val="NumberedListing"/>
        <w:rPr>
          <w:lang w:val="en-US"/>
        </w:rPr>
      </w:pPr>
    </w:p>
    <w:p w14:paraId="164F73E9" w14:textId="77777777" w:rsidR="008F514D" w:rsidRDefault="008F514D" w:rsidP="008F514D">
      <w:pPr>
        <w:pStyle w:val="NumberedListing"/>
        <w:rPr>
          <w:lang w:val="en-US"/>
        </w:rPr>
      </w:pPr>
    </w:p>
    <w:p w14:paraId="011E6BCB" w14:textId="77777777" w:rsidR="008F514D" w:rsidRDefault="008F514D" w:rsidP="008F514D">
      <w:pPr>
        <w:pStyle w:val="NumberedListing"/>
        <w:rPr>
          <w:lang w:val="en-US"/>
        </w:rPr>
      </w:pPr>
    </w:p>
    <w:p w14:paraId="0719FC6D" w14:textId="77777777" w:rsidR="008F514D" w:rsidRPr="00EA5323" w:rsidRDefault="008F514D" w:rsidP="008F514D">
      <w:pPr>
        <w:rPr>
          <w:rFonts w:ascii="Century Gothic" w:hAnsi="Century Gothic"/>
          <w:color w:val="000000"/>
          <w:sz w:val="18"/>
          <w:szCs w:val="22"/>
          <w:lang w:val="en-US"/>
        </w:rPr>
      </w:pPr>
      <w:r>
        <w:rPr>
          <w:lang w:val="en-US"/>
        </w:rPr>
        <w:br w:type="page"/>
      </w:r>
    </w:p>
    <w:p w14:paraId="03CE640D" w14:textId="27FDA775" w:rsidR="00491447" w:rsidRDefault="00491447" w:rsidP="00491447">
      <w:pPr>
        <w:pStyle w:val="Heading3CL"/>
        <w:ind w:left="576"/>
        <w:rPr>
          <w:lang w:val="en-US"/>
        </w:rPr>
      </w:pPr>
      <w:bookmarkStart w:id="98" w:name="_Toc123813496"/>
      <w:r>
        <w:rPr>
          <w:lang w:val="en-US"/>
        </w:rPr>
        <w:lastRenderedPageBreak/>
        <w:t>Update Document Type</w:t>
      </w:r>
      <w:bookmarkEnd w:id="98"/>
    </w:p>
    <w:p w14:paraId="1FE103A4" w14:textId="0FD20A44" w:rsidR="00491447" w:rsidRPr="006F6B43" w:rsidRDefault="00491447" w:rsidP="00491447">
      <w:pPr>
        <w:pStyle w:val="BodyText"/>
      </w:pPr>
      <w:r>
        <w:rPr>
          <w:lang w:val="en-US"/>
        </w:rPr>
        <w:t>This functionality allows you to update the document type details.</w:t>
      </w:r>
    </w:p>
    <w:p w14:paraId="0AF5A57D" w14:textId="77777777" w:rsidR="008F514D" w:rsidRPr="00B616E0" w:rsidRDefault="008F514D" w:rsidP="008F514D">
      <w:pPr>
        <w:pStyle w:val="ProcedureHeading"/>
        <w:rPr>
          <w:lang w:val="en-US"/>
        </w:rPr>
      </w:pPr>
      <w:r>
        <w:rPr>
          <w:lang w:val="en-US"/>
        </w:rPr>
        <w:t xml:space="preserve">To update a </w:t>
      </w:r>
      <w:r>
        <w:t>Document Type</w:t>
      </w:r>
      <w:r>
        <w:rPr>
          <w:lang w:val="en-US"/>
        </w:rPr>
        <w:t xml:space="preserve">: </w:t>
      </w:r>
    </w:p>
    <w:p w14:paraId="3973C8C8" w14:textId="77777777" w:rsidR="0092432F" w:rsidRDefault="0092432F" w:rsidP="001F7791">
      <w:pPr>
        <w:pStyle w:val="NumberedListing"/>
        <w:numPr>
          <w:ilvl w:val="0"/>
          <w:numId w:val="51"/>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2FD871FF" w14:textId="77777777" w:rsidR="008F514D" w:rsidRDefault="008F514D" w:rsidP="00AE2810">
      <w:pPr>
        <w:pStyle w:val="Screenshot"/>
        <w:rPr>
          <w:lang w:val="en-US"/>
        </w:rPr>
      </w:pPr>
      <w:r w:rsidRPr="00AE2810">
        <w:rPr>
          <w:lang w:val="en-SG" w:eastAsia="en-SG"/>
        </w:rPr>
        <w:drawing>
          <wp:inline distT="0" distB="0" distL="0" distR="0" wp14:anchorId="09CD2BA5" wp14:editId="78D5AD97">
            <wp:extent cx="5723890" cy="2636520"/>
            <wp:effectExtent l="19050" t="19050" r="10160" b="11430"/>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32E29FBA" w14:textId="77777777" w:rsidR="0092432F" w:rsidRDefault="0092432F" w:rsidP="0092432F">
      <w:pPr>
        <w:pStyle w:val="Figure"/>
        <w:rPr>
          <w:lang w:val="en-US"/>
        </w:rPr>
      </w:pPr>
      <w:r>
        <w:rPr>
          <w:lang w:val="en-US"/>
        </w:rPr>
        <w:t>System Codes page</w:t>
      </w:r>
    </w:p>
    <w:p w14:paraId="0EE3BFD5" w14:textId="77777777" w:rsidR="00491447" w:rsidRDefault="00491447" w:rsidP="001F7791">
      <w:pPr>
        <w:pStyle w:val="NumberedListing"/>
        <w:numPr>
          <w:ilvl w:val="0"/>
          <w:numId w:val="51"/>
        </w:numPr>
        <w:rPr>
          <w:lang w:val="en-US"/>
        </w:rPr>
      </w:pPr>
      <w:r>
        <w:rPr>
          <w:lang w:val="en-US"/>
        </w:rPr>
        <w:t>Select Code Type ‘</w:t>
      </w:r>
      <w:r>
        <w:t xml:space="preserve">Document Type’ </w:t>
      </w:r>
      <w:r>
        <w:rPr>
          <w:lang w:val="en-US"/>
        </w:rPr>
        <w:t>from the drop-down list</w:t>
      </w:r>
      <w:r w:rsidRPr="00C30D15">
        <w:rPr>
          <w:lang w:val="en-US"/>
        </w:rPr>
        <w:t>.</w:t>
      </w:r>
    </w:p>
    <w:p w14:paraId="3B87FD25" w14:textId="77777777" w:rsidR="008F514D" w:rsidRDefault="008F514D" w:rsidP="00AE2810">
      <w:pPr>
        <w:pStyle w:val="Screenshot"/>
        <w:rPr>
          <w:lang w:val="en-US"/>
        </w:rPr>
      </w:pPr>
      <w:r>
        <w:rPr>
          <w:lang w:val="en-SG" w:eastAsia="en-SG"/>
        </w:rPr>
        <w:drawing>
          <wp:inline distT="0" distB="0" distL="0" distR="0" wp14:anchorId="475723EB" wp14:editId="7095EEF6">
            <wp:extent cx="5733415" cy="1292860"/>
            <wp:effectExtent l="19050" t="19050" r="19685" b="21590"/>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733415" cy="1292860"/>
                    </a:xfrm>
                    <a:prstGeom prst="rect">
                      <a:avLst/>
                    </a:prstGeom>
                    <a:ln>
                      <a:solidFill>
                        <a:schemeClr val="tx1"/>
                      </a:solidFill>
                    </a:ln>
                  </pic:spPr>
                </pic:pic>
              </a:graphicData>
            </a:graphic>
          </wp:inline>
        </w:drawing>
      </w:r>
    </w:p>
    <w:p w14:paraId="6B074B3E" w14:textId="77777777" w:rsidR="008F514D" w:rsidRPr="00A1279D" w:rsidRDefault="008F514D" w:rsidP="008F514D">
      <w:pPr>
        <w:pStyle w:val="Figure"/>
        <w:rPr>
          <w:lang w:val="en-US"/>
        </w:rPr>
      </w:pPr>
      <w:r>
        <w:t xml:space="preserve">Document Type </w:t>
      </w:r>
      <w:r>
        <w:rPr>
          <w:lang w:val="en-US"/>
        </w:rPr>
        <w:t>List</w:t>
      </w:r>
    </w:p>
    <w:p w14:paraId="11DE871B" w14:textId="77777777" w:rsidR="008F514D" w:rsidRDefault="008F514D" w:rsidP="001F7791">
      <w:pPr>
        <w:pStyle w:val="NumberedListing"/>
        <w:numPr>
          <w:ilvl w:val="0"/>
          <w:numId w:val="51"/>
        </w:numPr>
        <w:rPr>
          <w:lang w:val="en-US"/>
        </w:rPr>
      </w:pPr>
      <w:r>
        <w:rPr>
          <w:lang w:val="en-US"/>
        </w:rPr>
        <w:t xml:space="preserve">Click the </w:t>
      </w:r>
      <w:r>
        <w:rPr>
          <w:noProof/>
          <w:lang w:val="en-SG" w:eastAsia="en-SG"/>
        </w:rPr>
        <w:drawing>
          <wp:inline distT="0" distB="0" distL="0" distR="0" wp14:anchorId="164F2EE4" wp14:editId="76C6A430">
            <wp:extent cx="266667" cy="200000"/>
            <wp:effectExtent l="0" t="0" r="635" b="0"/>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Document Type </w:t>
      </w:r>
      <w:r>
        <w:rPr>
          <w:lang w:val="en-US"/>
        </w:rPr>
        <w:t>details. The following screen will be displayed</w:t>
      </w:r>
    </w:p>
    <w:p w14:paraId="20F1DAC5" w14:textId="77777777" w:rsidR="008F514D" w:rsidRDefault="008F514D" w:rsidP="00AE2810">
      <w:pPr>
        <w:pStyle w:val="Screenshot"/>
        <w:rPr>
          <w:lang w:val="en-US"/>
        </w:rPr>
      </w:pPr>
      <w:r>
        <w:rPr>
          <w:lang w:val="en-SG" w:eastAsia="en-SG"/>
        </w:rPr>
        <w:drawing>
          <wp:inline distT="0" distB="0" distL="0" distR="0" wp14:anchorId="3D95AA97" wp14:editId="080F214F">
            <wp:extent cx="5733415" cy="492125"/>
            <wp:effectExtent l="19050" t="19050" r="19685" b="22225"/>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3415" cy="492125"/>
                    </a:xfrm>
                    <a:prstGeom prst="rect">
                      <a:avLst/>
                    </a:prstGeom>
                    <a:ln>
                      <a:solidFill>
                        <a:schemeClr val="tx1"/>
                      </a:solidFill>
                    </a:ln>
                  </pic:spPr>
                </pic:pic>
              </a:graphicData>
            </a:graphic>
          </wp:inline>
        </w:drawing>
      </w:r>
    </w:p>
    <w:p w14:paraId="796287BD" w14:textId="77777777" w:rsidR="008F514D" w:rsidRDefault="008F514D" w:rsidP="008F514D">
      <w:pPr>
        <w:pStyle w:val="Figure"/>
        <w:rPr>
          <w:lang w:val="en-US"/>
        </w:rPr>
      </w:pPr>
      <w:r>
        <w:t xml:space="preserve">Document Type </w:t>
      </w:r>
      <w:r>
        <w:rPr>
          <w:lang w:val="en-US"/>
        </w:rPr>
        <w:t>Details Edit Page</w:t>
      </w:r>
    </w:p>
    <w:p w14:paraId="5CAF23B5" w14:textId="77777777" w:rsidR="008F514D" w:rsidRDefault="008F514D" w:rsidP="001F7791">
      <w:pPr>
        <w:pStyle w:val="NumberedListing"/>
        <w:numPr>
          <w:ilvl w:val="0"/>
          <w:numId w:val="51"/>
        </w:numPr>
        <w:rPr>
          <w:lang w:val="en-US"/>
        </w:rPr>
      </w:pPr>
      <w:r>
        <w:rPr>
          <w:lang w:val="en-US"/>
        </w:rPr>
        <w:t xml:space="preserve">Modify the field values and click </w:t>
      </w:r>
      <w:r>
        <w:rPr>
          <w:noProof/>
          <w:lang w:val="en-SG" w:eastAsia="en-SG"/>
        </w:rPr>
        <w:drawing>
          <wp:inline distT="0" distB="0" distL="0" distR="0" wp14:anchorId="6B6D3BD9" wp14:editId="589DF262">
            <wp:extent cx="990476" cy="257143"/>
            <wp:effectExtent l="0" t="0" r="635"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45F9C858" w14:textId="77777777" w:rsidR="008F514D" w:rsidRDefault="008F514D" w:rsidP="00AE2810">
      <w:pPr>
        <w:pStyle w:val="Screenshot"/>
        <w:rPr>
          <w:lang w:val="en-US"/>
        </w:rPr>
      </w:pPr>
      <w:r>
        <w:rPr>
          <w:lang w:val="en-SG" w:eastAsia="en-SG"/>
        </w:rPr>
        <w:lastRenderedPageBreak/>
        <w:drawing>
          <wp:inline distT="0" distB="0" distL="0" distR="0" wp14:anchorId="3E6891DD" wp14:editId="4CB09337">
            <wp:extent cx="3438095" cy="1295238"/>
            <wp:effectExtent l="19050" t="19050" r="10160" b="19685"/>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1A87BFE6" w14:textId="77777777" w:rsidR="008F514D" w:rsidRPr="000C0EC9" w:rsidRDefault="008F514D" w:rsidP="00491447">
      <w:pPr>
        <w:pStyle w:val="Figure"/>
        <w:rPr>
          <w:lang w:val="en-US"/>
        </w:rPr>
      </w:pPr>
      <w:r w:rsidRPr="00C05334">
        <w:rPr>
          <w:lang w:val="en-US"/>
        </w:rPr>
        <w:t>Success Message</w:t>
      </w:r>
    </w:p>
    <w:p w14:paraId="08CBBED9" w14:textId="77777777" w:rsidR="008F514D" w:rsidRPr="000C0EC9" w:rsidRDefault="008F514D" w:rsidP="001F7791">
      <w:pPr>
        <w:pStyle w:val="NumberedListing"/>
        <w:numPr>
          <w:ilvl w:val="0"/>
          <w:numId w:val="51"/>
        </w:numPr>
        <w:rPr>
          <w:lang w:val="en-US"/>
        </w:rPr>
      </w:pPr>
      <w:r>
        <w:rPr>
          <w:lang w:val="en-US"/>
        </w:rPr>
        <w:t xml:space="preserve">Click </w:t>
      </w:r>
      <w:r>
        <w:rPr>
          <w:b/>
          <w:lang w:val="en-US"/>
        </w:rPr>
        <w:t>Close</w:t>
      </w:r>
      <w:r>
        <w:rPr>
          <w:lang w:val="en-US"/>
        </w:rPr>
        <w:t xml:space="preserve"> button to close the </w:t>
      </w:r>
      <w:r>
        <w:t xml:space="preserve">Document Type </w:t>
      </w:r>
      <w:r>
        <w:rPr>
          <w:lang w:val="en-US"/>
        </w:rPr>
        <w:t>details edit page.</w:t>
      </w:r>
      <w:r w:rsidRPr="00287AB9">
        <w:rPr>
          <w:noProof/>
          <w:lang w:val="en-US"/>
        </w:rPr>
        <w:t xml:space="preserve"> </w:t>
      </w:r>
    </w:p>
    <w:p w14:paraId="0B6552C4" w14:textId="52431449" w:rsidR="008F514D" w:rsidRDefault="008F514D" w:rsidP="00491447">
      <w:pPr>
        <w:rPr>
          <w:lang w:val="en-US"/>
        </w:rPr>
      </w:pPr>
    </w:p>
    <w:p w14:paraId="4924EB11" w14:textId="77777777" w:rsidR="008F514D" w:rsidRDefault="008F514D" w:rsidP="008F514D">
      <w:pPr>
        <w:pStyle w:val="Heading1CL"/>
      </w:pPr>
      <w:bookmarkStart w:id="99" w:name="_Toc467523008"/>
      <w:bookmarkStart w:id="100" w:name="_Toc123813497"/>
      <w:bookmarkStart w:id="101" w:name="_Toc129608412"/>
      <w:r>
        <w:t>Freight Type Code</w:t>
      </w:r>
      <w:bookmarkEnd w:id="99"/>
      <w:bookmarkEnd w:id="100"/>
      <w:bookmarkEnd w:id="101"/>
    </w:p>
    <w:p w14:paraId="285AB80E" w14:textId="77777777" w:rsidR="008F514D" w:rsidRDefault="008F514D" w:rsidP="008F514D">
      <w:pPr>
        <w:pStyle w:val="BodyText"/>
        <w:rPr>
          <w:lang w:val="en-US"/>
        </w:rPr>
      </w:pPr>
      <w:r>
        <w:rPr>
          <w:lang w:val="en-US"/>
        </w:rPr>
        <w:t xml:space="preserve">The System Administrator creates and updates the </w:t>
      </w:r>
      <w:r>
        <w:t xml:space="preserve">Freight Type </w:t>
      </w:r>
      <w:r>
        <w:rPr>
          <w:lang w:val="en-US"/>
        </w:rPr>
        <w:t>code.</w:t>
      </w:r>
    </w:p>
    <w:p w14:paraId="3B53B280" w14:textId="77777777" w:rsidR="008F514D" w:rsidRPr="00B616E0" w:rsidRDefault="008F514D" w:rsidP="008F514D">
      <w:pPr>
        <w:pStyle w:val="ProcedureHeading"/>
        <w:rPr>
          <w:lang w:val="en-US"/>
        </w:rPr>
      </w:pPr>
      <w:r>
        <w:rPr>
          <w:lang w:val="en-US"/>
        </w:rPr>
        <w:t xml:space="preserve">To create a </w:t>
      </w:r>
      <w:r>
        <w:t>Freight Type</w:t>
      </w:r>
      <w:r>
        <w:rPr>
          <w:lang w:val="en-US"/>
        </w:rPr>
        <w:t xml:space="preserve">: </w:t>
      </w:r>
    </w:p>
    <w:p w14:paraId="23CEC749" w14:textId="77777777" w:rsidR="0092432F" w:rsidRDefault="0092432F" w:rsidP="001F7791">
      <w:pPr>
        <w:pStyle w:val="NumberedListing"/>
        <w:numPr>
          <w:ilvl w:val="0"/>
          <w:numId w:val="52"/>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61980199" w14:textId="77777777" w:rsidR="008F514D" w:rsidRDefault="008F514D" w:rsidP="00AE2810">
      <w:pPr>
        <w:pStyle w:val="Screenshot"/>
        <w:rPr>
          <w:lang w:val="en-US"/>
        </w:rPr>
      </w:pPr>
      <w:r w:rsidRPr="00AE2810">
        <w:rPr>
          <w:lang w:val="en-SG" w:eastAsia="en-SG"/>
        </w:rPr>
        <w:drawing>
          <wp:inline distT="0" distB="0" distL="0" distR="0" wp14:anchorId="2D0C8D35" wp14:editId="6785FECC">
            <wp:extent cx="5517931" cy="2540000"/>
            <wp:effectExtent l="19050" t="19050" r="26035" b="12700"/>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529632" cy="2545386"/>
                    </a:xfrm>
                    <a:prstGeom prst="rect">
                      <a:avLst/>
                    </a:prstGeom>
                    <a:noFill/>
                    <a:ln>
                      <a:solidFill>
                        <a:schemeClr val="tx1"/>
                      </a:solidFill>
                    </a:ln>
                  </pic:spPr>
                </pic:pic>
              </a:graphicData>
            </a:graphic>
          </wp:inline>
        </w:drawing>
      </w:r>
    </w:p>
    <w:p w14:paraId="3B16694E" w14:textId="77777777" w:rsidR="0092432F" w:rsidRDefault="0092432F" w:rsidP="0092432F">
      <w:pPr>
        <w:pStyle w:val="Figure"/>
        <w:rPr>
          <w:lang w:val="en-US"/>
        </w:rPr>
      </w:pPr>
      <w:r>
        <w:rPr>
          <w:lang w:val="en-US"/>
        </w:rPr>
        <w:t>System Codes page</w:t>
      </w:r>
    </w:p>
    <w:p w14:paraId="3F0925F6" w14:textId="77777777" w:rsidR="00F1191C" w:rsidRDefault="00F1191C" w:rsidP="001F7791">
      <w:pPr>
        <w:pStyle w:val="NumberedListing"/>
        <w:numPr>
          <w:ilvl w:val="0"/>
          <w:numId w:val="52"/>
        </w:numPr>
        <w:rPr>
          <w:lang w:val="en-US"/>
        </w:rPr>
      </w:pPr>
      <w:r>
        <w:rPr>
          <w:lang w:val="en-US"/>
        </w:rPr>
        <w:t>Select Code Type ‘</w:t>
      </w:r>
      <w:r>
        <w:t xml:space="preserve">Freight Type’ </w:t>
      </w:r>
      <w:r>
        <w:rPr>
          <w:lang w:val="en-US"/>
        </w:rPr>
        <w:t>from the drop-down list</w:t>
      </w:r>
      <w:r w:rsidRPr="00C30D15">
        <w:rPr>
          <w:lang w:val="en-US"/>
        </w:rPr>
        <w:t>.</w:t>
      </w:r>
    </w:p>
    <w:p w14:paraId="61B012E4" w14:textId="77777777" w:rsidR="008F514D" w:rsidRDefault="008F514D" w:rsidP="00AE2810">
      <w:pPr>
        <w:pStyle w:val="Screenshot"/>
        <w:rPr>
          <w:lang w:val="en-US"/>
        </w:rPr>
      </w:pPr>
      <w:r>
        <w:rPr>
          <w:lang w:val="en-SG" w:eastAsia="en-SG"/>
        </w:rPr>
        <w:drawing>
          <wp:inline distT="0" distB="0" distL="0" distR="0" wp14:anchorId="5BC294C3" wp14:editId="15E98372">
            <wp:extent cx="5733415" cy="1560195"/>
            <wp:effectExtent l="19050" t="19050" r="19685" b="20955"/>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3415" cy="1560195"/>
                    </a:xfrm>
                    <a:prstGeom prst="rect">
                      <a:avLst/>
                    </a:prstGeom>
                    <a:ln>
                      <a:solidFill>
                        <a:schemeClr val="tx1"/>
                      </a:solidFill>
                    </a:ln>
                  </pic:spPr>
                </pic:pic>
              </a:graphicData>
            </a:graphic>
          </wp:inline>
        </w:drawing>
      </w:r>
    </w:p>
    <w:p w14:paraId="3AD1AAEA" w14:textId="77777777" w:rsidR="008F514D" w:rsidRDefault="008F514D" w:rsidP="008F514D">
      <w:pPr>
        <w:pStyle w:val="Figure"/>
        <w:rPr>
          <w:lang w:val="en-US"/>
        </w:rPr>
      </w:pPr>
      <w:r>
        <w:t xml:space="preserve">Freight Type </w:t>
      </w:r>
      <w:r>
        <w:rPr>
          <w:lang w:val="en-US"/>
        </w:rPr>
        <w:t>List</w:t>
      </w:r>
    </w:p>
    <w:p w14:paraId="68F8C0EA" w14:textId="77777777" w:rsidR="008F514D" w:rsidRDefault="008F514D" w:rsidP="001F7791">
      <w:pPr>
        <w:pStyle w:val="NumberedListing"/>
        <w:numPr>
          <w:ilvl w:val="0"/>
          <w:numId w:val="52"/>
        </w:numPr>
        <w:rPr>
          <w:lang w:val="en-US"/>
        </w:rPr>
      </w:pPr>
      <w:r>
        <w:rPr>
          <w:lang w:val="en-US"/>
        </w:rPr>
        <w:t xml:space="preserve">Click </w:t>
      </w:r>
      <w:r>
        <w:rPr>
          <w:noProof/>
          <w:lang w:val="en-SG" w:eastAsia="en-SG"/>
        </w:rPr>
        <w:drawing>
          <wp:inline distT="0" distB="0" distL="0" distR="0" wp14:anchorId="5A6FDCFD" wp14:editId="107DC375">
            <wp:extent cx="276190" cy="238095"/>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Freight Type </w:t>
      </w:r>
      <w:r>
        <w:rPr>
          <w:lang w:val="en-US"/>
        </w:rPr>
        <w:t>Code.</w:t>
      </w:r>
      <w:r>
        <w:rPr>
          <w:lang w:val="en-US"/>
        </w:rPr>
        <w:tab/>
      </w:r>
    </w:p>
    <w:p w14:paraId="2A0DB962" w14:textId="77777777" w:rsidR="008F514D" w:rsidRDefault="008F514D" w:rsidP="00AE2810">
      <w:pPr>
        <w:pStyle w:val="Screenshot"/>
        <w:rPr>
          <w:lang w:val="en-US"/>
        </w:rPr>
      </w:pPr>
      <w:r>
        <w:rPr>
          <w:lang w:val="en-SG" w:eastAsia="en-SG"/>
        </w:rPr>
        <w:lastRenderedPageBreak/>
        <w:drawing>
          <wp:inline distT="0" distB="0" distL="0" distR="0" wp14:anchorId="43C02869" wp14:editId="38FE9125">
            <wp:extent cx="5733415" cy="525145"/>
            <wp:effectExtent l="19050" t="19050" r="19685" b="27305"/>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33415" cy="525145"/>
                    </a:xfrm>
                    <a:prstGeom prst="rect">
                      <a:avLst/>
                    </a:prstGeom>
                    <a:ln>
                      <a:solidFill>
                        <a:schemeClr val="tx1"/>
                      </a:solidFill>
                    </a:ln>
                  </pic:spPr>
                </pic:pic>
              </a:graphicData>
            </a:graphic>
          </wp:inline>
        </w:drawing>
      </w:r>
    </w:p>
    <w:p w14:paraId="6B8DBF6A" w14:textId="77777777" w:rsidR="008F514D" w:rsidRDefault="008F514D" w:rsidP="008F514D">
      <w:pPr>
        <w:pStyle w:val="Figure"/>
        <w:rPr>
          <w:lang w:val="en-US"/>
        </w:rPr>
      </w:pPr>
      <w:r>
        <w:t xml:space="preserve">Freight Type </w:t>
      </w:r>
      <w:r>
        <w:rPr>
          <w:lang w:val="en-US"/>
        </w:rPr>
        <w:t>Details Page</w:t>
      </w:r>
    </w:p>
    <w:p w14:paraId="529AE140" w14:textId="77777777" w:rsidR="008F514D" w:rsidRDefault="008F514D" w:rsidP="001F7791">
      <w:pPr>
        <w:pStyle w:val="NumberedListing"/>
        <w:numPr>
          <w:ilvl w:val="0"/>
          <w:numId w:val="52"/>
        </w:numPr>
        <w:rPr>
          <w:lang w:val="en-US"/>
        </w:rPr>
      </w:pPr>
      <w:r>
        <w:rPr>
          <w:lang w:val="en-US"/>
        </w:rPr>
        <w:t xml:space="preserve">Enter information in the </w:t>
      </w:r>
      <w:r>
        <w:t xml:space="preserve">Freight Type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59BBF59A" w14:textId="77777777" w:rsidTr="008F514D">
        <w:trPr>
          <w:cantSplit/>
          <w:tblHeader/>
          <w:jc w:val="center"/>
        </w:trPr>
        <w:tc>
          <w:tcPr>
            <w:tcW w:w="2843" w:type="dxa"/>
            <w:shd w:val="clear" w:color="auto" w:fill="BFBFBF" w:themeFill="background1" w:themeFillShade="BF"/>
          </w:tcPr>
          <w:p w14:paraId="1AC02E51"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59BD99A3" w14:textId="77777777" w:rsidR="008F514D" w:rsidRPr="0013748C" w:rsidRDefault="008F514D" w:rsidP="008F514D">
            <w:pPr>
              <w:pStyle w:val="TableHeading"/>
            </w:pPr>
            <w:r w:rsidRPr="0013748C">
              <w:t>Action/Input Required</w:t>
            </w:r>
          </w:p>
        </w:tc>
      </w:tr>
      <w:tr w:rsidR="008F514D" w:rsidRPr="0013748C" w14:paraId="46F44D04" w14:textId="77777777" w:rsidTr="008F514D">
        <w:trPr>
          <w:cantSplit/>
          <w:jc w:val="center"/>
        </w:trPr>
        <w:tc>
          <w:tcPr>
            <w:tcW w:w="2843" w:type="dxa"/>
          </w:tcPr>
          <w:p w14:paraId="1ACA0AA9" w14:textId="77777777" w:rsidR="008F514D" w:rsidRDefault="008F514D" w:rsidP="008F514D">
            <w:pPr>
              <w:pStyle w:val="Tablefieldindent2"/>
              <w:ind w:left="0"/>
            </w:pPr>
            <w:r>
              <w:rPr>
                <w:lang w:val="en-US"/>
              </w:rPr>
              <w:t>Code</w:t>
            </w:r>
          </w:p>
        </w:tc>
        <w:tc>
          <w:tcPr>
            <w:tcW w:w="5137" w:type="dxa"/>
          </w:tcPr>
          <w:p w14:paraId="5407B695" w14:textId="77777777" w:rsidR="008F514D" w:rsidRDefault="008F514D" w:rsidP="008F514D">
            <w:pPr>
              <w:pStyle w:val="TableText"/>
              <w:keepNext/>
            </w:pPr>
            <w:r>
              <w:t>Enter the code of the Freight Type.</w:t>
            </w:r>
          </w:p>
        </w:tc>
      </w:tr>
      <w:tr w:rsidR="008F514D" w:rsidRPr="0013748C" w14:paraId="7FE0DA47" w14:textId="77777777" w:rsidTr="008F514D">
        <w:trPr>
          <w:cantSplit/>
          <w:jc w:val="center"/>
        </w:trPr>
        <w:tc>
          <w:tcPr>
            <w:tcW w:w="2843" w:type="dxa"/>
          </w:tcPr>
          <w:p w14:paraId="253B78F5" w14:textId="77777777" w:rsidR="008F514D" w:rsidRPr="0013748C" w:rsidRDefault="008F514D" w:rsidP="008F514D">
            <w:pPr>
              <w:pStyle w:val="Tablefieldindent2"/>
              <w:ind w:left="0"/>
            </w:pPr>
            <w:r>
              <w:rPr>
                <w:lang w:val="en-US"/>
              </w:rPr>
              <w:t>Description(English)</w:t>
            </w:r>
          </w:p>
        </w:tc>
        <w:tc>
          <w:tcPr>
            <w:tcW w:w="5137" w:type="dxa"/>
          </w:tcPr>
          <w:p w14:paraId="759C150F"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Freight Type</w:t>
            </w:r>
            <w:r>
              <w:rPr>
                <w:lang w:val="en-US"/>
              </w:rPr>
              <w:t>.</w:t>
            </w:r>
          </w:p>
        </w:tc>
      </w:tr>
      <w:tr w:rsidR="008F514D" w:rsidRPr="0013748C" w14:paraId="46F2295B" w14:textId="77777777" w:rsidTr="008F514D">
        <w:trPr>
          <w:cantSplit/>
          <w:jc w:val="center"/>
        </w:trPr>
        <w:tc>
          <w:tcPr>
            <w:tcW w:w="2843" w:type="dxa"/>
          </w:tcPr>
          <w:p w14:paraId="7022E37B" w14:textId="77777777" w:rsidR="008F514D" w:rsidRPr="00610949" w:rsidRDefault="008F514D" w:rsidP="008F514D">
            <w:pPr>
              <w:pStyle w:val="Tablefieldindent2"/>
              <w:ind w:left="0"/>
              <w:rPr>
                <w:lang w:val="en-US"/>
              </w:rPr>
            </w:pPr>
            <w:r>
              <w:rPr>
                <w:lang w:val="en-US"/>
              </w:rPr>
              <w:t>Description(Other)</w:t>
            </w:r>
          </w:p>
        </w:tc>
        <w:tc>
          <w:tcPr>
            <w:tcW w:w="5137" w:type="dxa"/>
          </w:tcPr>
          <w:p w14:paraId="057DD21C" w14:textId="77777777" w:rsidR="008F514D" w:rsidRPr="00610949" w:rsidRDefault="008F514D" w:rsidP="008F514D">
            <w:pPr>
              <w:pStyle w:val="TableText"/>
              <w:keepNext/>
              <w:rPr>
                <w:lang w:val="en-US"/>
              </w:rPr>
            </w:pPr>
            <w:r>
              <w:rPr>
                <w:lang w:val="en-US"/>
              </w:rPr>
              <w:t xml:space="preserve">Enter other descriptions of the </w:t>
            </w:r>
            <w:r>
              <w:t>Freight Type</w:t>
            </w:r>
            <w:r>
              <w:rPr>
                <w:lang w:val="en-US"/>
              </w:rPr>
              <w:t>.</w:t>
            </w:r>
          </w:p>
        </w:tc>
      </w:tr>
      <w:tr w:rsidR="008F514D" w:rsidRPr="0013748C" w14:paraId="66E988CF" w14:textId="77777777" w:rsidTr="008F514D">
        <w:trPr>
          <w:cantSplit/>
          <w:jc w:val="center"/>
        </w:trPr>
        <w:tc>
          <w:tcPr>
            <w:tcW w:w="2843" w:type="dxa"/>
          </w:tcPr>
          <w:p w14:paraId="53294FD7" w14:textId="77777777" w:rsidR="008F514D" w:rsidRDefault="008F514D" w:rsidP="008F514D">
            <w:pPr>
              <w:pStyle w:val="Tablefieldindent2"/>
              <w:ind w:left="0"/>
              <w:rPr>
                <w:lang w:val="en-US"/>
              </w:rPr>
            </w:pPr>
            <w:r>
              <w:rPr>
                <w:lang w:val="en-US"/>
              </w:rPr>
              <w:t>Active</w:t>
            </w:r>
          </w:p>
        </w:tc>
        <w:tc>
          <w:tcPr>
            <w:tcW w:w="5137" w:type="dxa"/>
          </w:tcPr>
          <w:p w14:paraId="72E8C564" w14:textId="77777777" w:rsidR="008F514D" w:rsidRDefault="008F514D" w:rsidP="008F514D">
            <w:pPr>
              <w:pStyle w:val="TableText"/>
              <w:keepNext/>
              <w:rPr>
                <w:lang w:val="en-US"/>
              </w:rPr>
            </w:pPr>
            <w:r>
              <w:rPr>
                <w:lang w:val="en-US"/>
              </w:rPr>
              <w:t xml:space="preserve">Check Active to activate the </w:t>
            </w:r>
            <w:r>
              <w:t xml:space="preserve">Freight Type </w:t>
            </w:r>
            <w:r>
              <w:rPr>
                <w:lang w:val="en-US"/>
              </w:rPr>
              <w:t>code.</w:t>
            </w:r>
          </w:p>
        </w:tc>
      </w:tr>
    </w:tbl>
    <w:p w14:paraId="2832543A" w14:textId="77777777" w:rsidR="008F514D" w:rsidRPr="00EA5323" w:rsidRDefault="008F514D" w:rsidP="008F514D">
      <w:pPr>
        <w:pStyle w:val="Caption"/>
      </w:pPr>
    </w:p>
    <w:p w14:paraId="2DD6058B" w14:textId="77777777" w:rsidR="008F514D" w:rsidRDefault="008F514D" w:rsidP="001F7791">
      <w:pPr>
        <w:pStyle w:val="NumberedListing"/>
        <w:numPr>
          <w:ilvl w:val="0"/>
          <w:numId w:val="52"/>
        </w:numPr>
        <w:rPr>
          <w:lang w:val="en-US"/>
        </w:rPr>
      </w:pPr>
      <w:r>
        <w:rPr>
          <w:noProof/>
          <w:lang w:val="en-US"/>
        </w:rPr>
        <w:t xml:space="preserve">Click </w:t>
      </w:r>
      <w:r w:rsidRPr="002F19B8">
        <w:rPr>
          <w:b/>
          <w:noProof/>
          <w:lang w:val="en-US"/>
        </w:rPr>
        <w:t>Save</w:t>
      </w:r>
      <w:r>
        <w:rPr>
          <w:noProof/>
          <w:lang w:val="en-US"/>
        </w:rPr>
        <w:t xml:space="preserve"> button to save the </w:t>
      </w:r>
      <w:r>
        <w:t xml:space="preserve">Freight Type </w:t>
      </w:r>
      <w:r>
        <w:rPr>
          <w:noProof/>
          <w:lang w:val="en-US"/>
        </w:rPr>
        <w:t>details.</w:t>
      </w:r>
    </w:p>
    <w:p w14:paraId="069F827C" w14:textId="77777777" w:rsidR="008F514D" w:rsidRPr="00FC264F" w:rsidRDefault="008F514D" w:rsidP="008F514D">
      <w:pPr>
        <w:pStyle w:val="Screenshot"/>
        <w:rPr>
          <w:lang w:val="en-US"/>
        </w:rPr>
      </w:pPr>
      <w:r>
        <w:rPr>
          <w:lang w:val="en-SG" w:eastAsia="en-SG"/>
        </w:rPr>
        <w:drawing>
          <wp:inline distT="0" distB="0" distL="0" distR="0" wp14:anchorId="18960FAE" wp14:editId="4FE44C7E">
            <wp:extent cx="3014133" cy="1154710"/>
            <wp:effectExtent l="19050" t="19050" r="15240" b="2667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305D927C" w14:textId="77777777" w:rsidR="008F514D" w:rsidRPr="00FC264F" w:rsidRDefault="008F514D" w:rsidP="008F514D">
      <w:pPr>
        <w:pStyle w:val="Figure"/>
        <w:rPr>
          <w:lang w:val="en-US"/>
        </w:rPr>
      </w:pPr>
      <w:r>
        <w:rPr>
          <w:lang w:val="en-US"/>
        </w:rPr>
        <w:t>Success Message</w:t>
      </w:r>
    </w:p>
    <w:p w14:paraId="192D10CC" w14:textId="77777777" w:rsidR="008F514D" w:rsidRPr="000C0EC9" w:rsidRDefault="008F514D" w:rsidP="001F7791">
      <w:pPr>
        <w:pStyle w:val="NumberedListing"/>
        <w:numPr>
          <w:ilvl w:val="0"/>
          <w:numId w:val="52"/>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70EA3367" w14:textId="77777777" w:rsidR="008F514D" w:rsidRDefault="008F514D" w:rsidP="001F7791">
      <w:pPr>
        <w:pStyle w:val="NumberedListing"/>
        <w:numPr>
          <w:ilvl w:val="0"/>
          <w:numId w:val="52"/>
        </w:numPr>
        <w:rPr>
          <w:lang w:val="en-US"/>
        </w:rPr>
      </w:pPr>
      <w:r>
        <w:rPr>
          <w:lang w:val="en-US"/>
        </w:rPr>
        <w:t xml:space="preserve">Click </w:t>
      </w:r>
      <w:r>
        <w:rPr>
          <w:b/>
          <w:lang w:val="en-US"/>
        </w:rPr>
        <w:t>Reset</w:t>
      </w:r>
      <w:r>
        <w:rPr>
          <w:lang w:val="en-US"/>
        </w:rPr>
        <w:t xml:space="preserve"> button to clear the </w:t>
      </w:r>
      <w:r>
        <w:t xml:space="preserve">Freight Type </w:t>
      </w:r>
      <w:r>
        <w:rPr>
          <w:lang w:val="en-US"/>
        </w:rPr>
        <w:t>details.</w:t>
      </w:r>
      <w:r w:rsidRPr="00287AB9">
        <w:rPr>
          <w:noProof/>
          <w:lang w:val="en-US"/>
        </w:rPr>
        <w:t xml:space="preserve"> </w:t>
      </w:r>
    </w:p>
    <w:p w14:paraId="63C2F9B1" w14:textId="77777777" w:rsidR="008F514D" w:rsidRPr="000C0EC9" w:rsidRDefault="008F514D" w:rsidP="001F7791">
      <w:pPr>
        <w:pStyle w:val="NumberedListing"/>
        <w:numPr>
          <w:ilvl w:val="0"/>
          <w:numId w:val="52"/>
        </w:numPr>
        <w:rPr>
          <w:lang w:val="en-US"/>
        </w:rPr>
      </w:pPr>
      <w:r>
        <w:rPr>
          <w:lang w:val="en-US"/>
        </w:rPr>
        <w:t xml:space="preserve">Click </w:t>
      </w:r>
      <w:r>
        <w:rPr>
          <w:b/>
          <w:lang w:val="en-US"/>
        </w:rPr>
        <w:t>Close</w:t>
      </w:r>
      <w:r>
        <w:rPr>
          <w:lang w:val="en-US"/>
        </w:rPr>
        <w:t xml:space="preserve"> button to close the </w:t>
      </w:r>
      <w:r>
        <w:t xml:space="preserve">Freight Type </w:t>
      </w:r>
      <w:r>
        <w:rPr>
          <w:lang w:val="en-US"/>
        </w:rPr>
        <w:t>details page.</w:t>
      </w:r>
      <w:r w:rsidRPr="00287AB9">
        <w:rPr>
          <w:noProof/>
          <w:lang w:val="en-US"/>
        </w:rPr>
        <w:t xml:space="preserve"> </w:t>
      </w:r>
    </w:p>
    <w:p w14:paraId="49F1DE22" w14:textId="77777777" w:rsidR="008F514D" w:rsidRDefault="008F514D" w:rsidP="008F514D">
      <w:pPr>
        <w:pStyle w:val="NumberedListing"/>
        <w:rPr>
          <w:lang w:val="en-US"/>
        </w:rPr>
      </w:pPr>
    </w:p>
    <w:p w14:paraId="5EE3883B" w14:textId="77777777" w:rsidR="008F514D" w:rsidRDefault="008F514D" w:rsidP="008F514D">
      <w:pPr>
        <w:pStyle w:val="NumberedListing"/>
        <w:rPr>
          <w:lang w:val="en-US"/>
        </w:rPr>
      </w:pPr>
    </w:p>
    <w:p w14:paraId="59EE1D05" w14:textId="77777777" w:rsidR="008F514D" w:rsidRDefault="008F514D" w:rsidP="008F514D">
      <w:pPr>
        <w:pStyle w:val="NumberedListing"/>
        <w:rPr>
          <w:lang w:val="en-US"/>
        </w:rPr>
      </w:pPr>
    </w:p>
    <w:p w14:paraId="1EDC1DA3" w14:textId="77777777" w:rsidR="008F514D" w:rsidRDefault="008F514D" w:rsidP="008F514D">
      <w:pPr>
        <w:pStyle w:val="NumberedListing"/>
        <w:rPr>
          <w:lang w:val="en-US"/>
        </w:rPr>
      </w:pPr>
    </w:p>
    <w:p w14:paraId="7D69C15D" w14:textId="77777777" w:rsidR="008F514D" w:rsidRDefault="008F514D" w:rsidP="008F514D">
      <w:pPr>
        <w:pStyle w:val="NumberedListing"/>
        <w:rPr>
          <w:lang w:val="en-US"/>
        </w:rPr>
      </w:pPr>
    </w:p>
    <w:p w14:paraId="5D2C141B" w14:textId="77777777" w:rsidR="008F514D" w:rsidRDefault="008F514D" w:rsidP="008F514D">
      <w:pPr>
        <w:pStyle w:val="NumberedListing"/>
        <w:rPr>
          <w:lang w:val="en-US"/>
        </w:rPr>
      </w:pPr>
    </w:p>
    <w:p w14:paraId="7F0C2B71" w14:textId="77777777" w:rsidR="008F514D" w:rsidRDefault="008F514D" w:rsidP="008F514D">
      <w:pPr>
        <w:pStyle w:val="NumberedListing"/>
        <w:rPr>
          <w:lang w:val="en-US"/>
        </w:rPr>
      </w:pPr>
    </w:p>
    <w:p w14:paraId="10EB93E0" w14:textId="77777777" w:rsidR="008F514D" w:rsidRDefault="008F514D" w:rsidP="008F514D">
      <w:pPr>
        <w:pStyle w:val="NumberedListing"/>
        <w:rPr>
          <w:lang w:val="en-US"/>
        </w:rPr>
      </w:pPr>
    </w:p>
    <w:p w14:paraId="3894BBBC" w14:textId="77777777" w:rsidR="008F514D" w:rsidRDefault="008F514D" w:rsidP="008F514D">
      <w:pPr>
        <w:pStyle w:val="NumberedListing"/>
        <w:rPr>
          <w:lang w:val="en-US"/>
        </w:rPr>
      </w:pPr>
    </w:p>
    <w:p w14:paraId="3CF30073" w14:textId="77777777" w:rsidR="008F514D" w:rsidRPr="00EA5323" w:rsidRDefault="008F514D" w:rsidP="008F514D">
      <w:pPr>
        <w:rPr>
          <w:rFonts w:ascii="Century Gothic" w:hAnsi="Century Gothic"/>
          <w:color w:val="000000"/>
          <w:sz w:val="18"/>
          <w:szCs w:val="22"/>
          <w:lang w:val="en-US"/>
        </w:rPr>
      </w:pPr>
      <w:r>
        <w:rPr>
          <w:lang w:val="en-US"/>
        </w:rPr>
        <w:br w:type="page"/>
      </w:r>
    </w:p>
    <w:p w14:paraId="3C3178A2" w14:textId="7047D189" w:rsidR="00A9472B" w:rsidRDefault="00A9472B" w:rsidP="00A9472B">
      <w:pPr>
        <w:pStyle w:val="Heading3CL"/>
        <w:ind w:left="576"/>
        <w:rPr>
          <w:lang w:val="en-US"/>
        </w:rPr>
      </w:pPr>
      <w:bookmarkStart w:id="102" w:name="_Toc123813498"/>
      <w:r>
        <w:rPr>
          <w:lang w:val="en-US"/>
        </w:rPr>
        <w:lastRenderedPageBreak/>
        <w:t>Update Freight Type</w:t>
      </w:r>
      <w:bookmarkEnd w:id="102"/>
    </w:p>
    <w:p w14:paraId="50EDC3C7" w14:textId="6FB408C8" w:rsidR="00A9472B" w:rsidRPr="006F6B43" w:rsidRDefault="00A9472B" w:rsidP="00A9472B">
      <w:pPr>
        <w:pStyle w:val="BodyText"/>
      </w:pPr>
      <w:r>
        <w:rPr>
          <w:lang w:val="en-US"/>
        </w:rPr>
        <w:t>This functionality allows you to update the freight type details.</w:t>
      </w:r>
    </w:p>
    <w:p w14:paraId="51651DDC" w14:textId="77777777" w:rsidR="008F514D" w:rsidRPr="00B616E0" w:rsidRDefault="008F514D" w:rsidP="008F514D">
      <w:pPr>
        <w:pStyle w:val="ProcedureHeading"/>
        <w:rPr>
          <w:lang w:val="en-US"/>
        </w:rPr>
      </w:pPr>
      <w:r>
        <w:rPr>
          <w:lang w:val="en-US"/>
        </w:rPr>
        <w:t xml:space="preserve">To update a </w:t>
      </w:r>
      <w:r>
        <w:t>Freight Type</w:t>
      </w:r>
      <w:r>
        <w:rPr>
          <w:lang w:val="en-US"/>
        </w:rPr>
        <w:t xml:space="preserve">: </w:t>
      </w:r>
    </w:p>
    <w:p w14:paraId="3590CF2E" w14:textId="77777777" w:rsidR="0092432F" w:rsidRDefault="0092432F" w:rsidP="001F7791">
      <w:pPr>
        <w:pStyle w:val="NumberedListing"/>
        <w:numPr>
          <w:ilvl w:val="0"/>
          <w:numId w:val="53"/>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84BABE6" w14:textId="77777777" w:rsidR="008F514D" w:rsidRDefault="008F514D" w:rsidP="00AE2810">
      <w:pPr>
        <w:pStyle w:val="Screenshot"/>
        <w:rPr>
          <w:lang w:val="en-US"/>
        </w:rPr>
      </w:pPr>
      <w:r w:rsidRPr="00AE2810">
        <w:rPr>
          <w:lang w:val="en-SG" w:eastAsia="en-SG"/>
        </w:rPr>
        <w:drawing>
          <wp:inline distT="0" distB="0" distL="0" distR="0" wp14:anchorId="04576627" wp14:editId="0C100190">
            <wp:extent cx="5723890" cy="2636520"/>
            <wp:effectExtent l="19050" t="19050" r="10160" b="11430"/>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65D29ACB" w14:textId="77777777" w:rsidR="0092432F" w:rsidRDefault="0092432F" w:rsidP="0092432F">
      <w:pPr>
        <w:pStyle w:val="Figure"/>
        <w:rPr>
          <w:lang w:val="en-US"/>
        </w:rPr>
      </w:pPr>
      <w:r>
        <w:rPr>
          <w:lang w:val="en-US"/>
        </w:rPr>
        <w:t>System Codes page</w:t>
      </w:r>
    </w:p>
    <w:p w14:paraId="6D4FD288" w14:textId="77777777" w:rsidR="00A9472B" w:rsidRDefault="00A9472B" w:rsidP="001F7791">
      <w:pPr>
        <w:pStyle w:val="NumberedListing"/>
        <w:numPr>
          <w:ilvl w:val="0"/>
          <w:numId w:val="53"/>
        </w:numPr>
        <w:rPr>
          <w:lang w:val="en-US"/>
        </w:rPr>
      </w:pPr>
      <w:r>
        <w:rPr>
          <w:lang w:val="en-US"/>
        </w:rPr>
        <w:t>Select Code Type ‘</w:t>
      </w:r>
      <w:r>
        <w:t xml:space="preserve">Freight Type’ </w:t>
      </w:r>
      <w:r>
        <w:rPr>
          <w:lang w:val="en-US"/>
        </w:rPr>
        <w:t>from the drop-down list</w:t>
      </w:r>
      <w:r w:rsidRPr="00C30D15">
        <w:rPr>
          <w:lang w:val="en-US"/>
        </w:rPr>
        <w:t>.</w:t>
      </w:r>
    </w:p>
    <w:p w14:paraId="6B6A116D" w14:textId="77777777" w:rsidR="008F514D" w:rsidRDefault="008F514D" w:rsidP="00AE2810">
      <w:pPr>
        <w:pStyle w:val="Screenshot"/>
        <w:rPr>
          <w:lang w:val="en-US"/>
        </w:rPr>
      </w:pPr>
      <w:r>
        <w:rPr>
          <w:lang w:val="en-SG" w:eastAsia="en-SG"/>
        </w:rPr>
        <w:drawing>
          <wp:inline distT="0" distB="0" distL="0" distR="0" wp14:anchorId="3A967EEF" wp14:editId="18032DB3">
            <wp:extent cx="5733415" cy="1560195"/>
            <wp:effectExtent l="19050" t="19050" r="19685" b="20955"/>
            <wp:docPr id="129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3415" cy="1560195"/>
                    </a:xfrm>
                    <a:prstGeom prst="rect">
                      <a:avLst/>
                    </a:prstGeom>
                    <a:ln>
                      <a:solidFill>
                        <a:schemeClr val="tx1"/>
                      </a:solidFill>
                    </a:ln>
                  </pic:spPr>
                </pic:pic>
              </a:graphicData>
            </a:graphic>
          </wp:inline>
        </w:drawing>
      </w:r>
    </w:p>
    <w:p w14:paraId="5F2B7FBA" w14:textId="77777777" w:rsidR="008F514D" w:rsidRPr="00A1279D" w:rsidRDefault="008F514D" w:rsidP="008F514D">
      <w:pPr>
        <w:pStyle w:val="Figure"/>
        <w:rPr>
          <w:lang w:val="en-US"/>
        </w:rPr>
      </w:pPr>
      <w:r>
        <w:t xml:space="preserve">Freight Type </w:t>
      </w:r>
      <w:r>
        <w:rPr>
          <w:lang w:val="en-US"/>
        </w:rPr>
        <w:t>List</w:t>
      </w:r>
    </w:p>
    <w:p w14:paraId="22CFE999" w14:textId="77777777" w:rsidR="008F514D" w:rsidRDefault="008F514D" w:rsidP="001F7791">
      <w:pPr>
        <w:pStyle w:val="NumberedListing"/>
        <w:numPr>
          <w:ilvl w:val="0"/>
          <w:numId w:val="53"/>
        </w:numPr>
        <w:rPr>
          <w:lang w:val="en-US"/>
        </w:rPr>
      </w:pPr>
      <w:r>
        <w:rPr>
          <w:lang w:val="en-US"/>
        </w:rPr>
        <w:t xml:space="preserve">Click the </w:t>
      </w:r>
      <w:r>
        <w:rPr>
          <w:noProof/>
          <w:lang w:val="en-SG" w:eastAsia="en-SG"/>
        </w:rPr>
        <w:drawing>
          <wp:inline distT="0" distB="0" distL="0" distR="0" wp14:anchorId="4FE63675" wp14:editId="4DC41134">
            <wp:extent cx="266667" cy="200000"/>
            <wp:effectExtent l="0" t="0" r="635" b="0"/>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Freight Type </w:t>
      </w:r>
      <w:r>
        <w:rPr>
          <w:lang w:val="en-US"/>
        </w:rPr>
        <w:t>details. The following screen will be displayed</w:t>
      </w:r>
    </w:p>
    <w:p w14:paraId="1D41630F" w14:textId="77777777" w:rsidR="008F514D" w:rsidRDefault="008F514D" w:rsidP="00AE2810">
      <w:pPr>
        <w:pStyle w:val="Screenshot"/>
        <w:rPr>
          <w:lang w:val="en-US"/>
        </w:rPr>
      </w:pPr>
      <w:r>
        <w:rPr>
          <w:lang w:val="en-SG" w:eastAsia="en-SG"/>
        </w:rPr>
        <w:drawing>
          <wp:inline distT="0" distB="0" distL="0" distR="0" wp14:anchorId="75D4C48A" wp14:editId="1F8F6193">
            <wp:extent cx="5733415" cy="529590"/>
            <wp:effectExtent l="19050" t="19050" r="19685" b="22860"/>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33415" cy="529590"/>
                    </a:xfrm>
                    <a:prstGeom prst="rect">
                      <a:avLst/>
                    </a:prstGeom>
                    <a:ln>
                      <a:solidFill>
                        <a:schemeClr val="tx1"/>
                      </a:solidFill>
                    </a:ln>
                  </pic:spPr>
                </pic:pic>
              </a:graphicData>
            </a:graphic>
          </wp:inline>
        </w:drawing>
      </w:r>
    </w:p>
    <w:p w14:paraId="7081ED12" w14:textId="77777777" w:rsidR="008F514D" w:rsidRDefault="008F514D" w:rsidP="008F514D">
      <w:pPr>
        <w:pStyle w:val="Figure"/>
        <w:rPr>
          <w:lang w:val="en-US"/>
        </w:rPr>
      </w:pPr>
      <w:r>
        <w:t xml:space="preserve">Freight Type </w:t>
      </w:r>
      <w:r>
        <w:rPr>
          <w:lang w:val="en-US"/>
        </w:rPr>
        <w:t>Details Edit Page</w:t>
      </w:r>
    </w:p>
    <w:p w14:paraId="55E9905D" w14:textId="77777777" w:rsidR="008F514D" w:rsidRDefault="008F514D" w:rsidP="001F7791">
      <w:pPr>
        <w:pStyle w:val="NumberedListing"/>
        <w:numPr>
          <w:ilvl w:val="0"/>
          <w:numId w:val="53"/>
        </w:numPr>
        <w:rPr>
          <w:lang w:val="en-US"/>
        </w:rPr>
      </w:pPr>
      <w:r>
        <w:rPr>
          <w:lang w:val="en-US"/>
        </w:rPr>
        <w:t xml:space="preserve">Modify the field values and click </w:t>
      </w:r>
      <w:r>
        <w:rPr>
          <w:noProof/>
          <w:lang w:val="en-SG" w:eastAsia="en-SG"/>
        </w:rPr>
        <w:drawing>
          <wp:inline distT="0" distB="0" distL="0" distR="0" wp14:anchorId="49E07B17" wp14:editId="43DF0862">
            <wp:extent cx="990476" cy="257143"/>
            <wp:effectExtent l="0" t="0" r="635"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7C541DBE" w14:textId="77777777" w:rsidR="008F514D" w:rsidRDefault="008F514D" w:rsidP="00AE2810">
      <w:pPr>
        <w:pStyle w:val="Screenshot"/>
        <w:rPr>
          <w:lang w:val="en-US"/>
        </w:rPr>
      </w:pPr>
      <w:r>
        <w:rPr>
          <w:lang w:val="en-SG" w:eastAsia="en-SG"/>
        </w:rPr>
        <w:lastRenderedPageBreak/>
        <w:drawing>
          <wp:inline distT="0" distB="0" distL="0" distR="0" wp14:anchorId="5E516813" wp14:editId="74127DE3">
            <wp:extent cx="3438095" cy="1295238"/>
            <wp:effectExtent l="19050" t="19050" r="10160" b="19685"/>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4205F9AF" w14:textId="77777777" w:rsidR="008F514D" w:rsidRPr="000C0EC9" w:rsidRDefault="008F514D" w:rsidP="00A9472B">
      <w:pPr>
        <w:pStyle w:val="Figure"/>
        <w:rPr>
          <w:lang w:val="en-US"/>
        </w:rPr>
      </w:pPr>
      <w:r w:rsidRPr="00C05334">
        <w:rPr>
          <w:lang w:val="en-US"/>
        </w:rPr>
        <w:t>Success Message</w:t>
      </w:r>
    </w:p>
    <w:p w14:paraId="4C1ED6BF" w14:textId="77777777" w:rsidR="008F514D" w:rsidRPr="000C0EC9" w:rsidRDefault="008F514D" w:rsidP="001F7791">
      <w:pPr>
        <w:pStyle w:val="NumberedListing"/>
        <w:numPr>
          <w:ilvl w:val="0"/>
          <w:numId w:val="53"/>
        </w:numPr>
        <w:rPr>
          <w:lang w:val="en-US"/>
        </w:rPr>
      </w:pPr>
      <w:r>
        <w:rPr>
          <w:lang w:val="en-US"/>
        </w:rPr>
        <w:t xml:space="preserve">Click </w:t>
      </w:r>
      <w:r>
        <w:rPr>
          <w:b/>
          <w:lang w:val="en-US"/>
        </w:rPr>
        <w:t>Close</w:t>
      </w:r>
      <w:r>
        <w:rPr>
          <w:lang w:val="en-US"/>
        </w:rPr>
        <w:t xml:space="preserve"> button to close the </w:t>
      </w:r>
      <w:r>
        <w:t xml:space="preserve">Freight Type </w:t>
      </w:r>
      <w:r>
        <w:rPr>
          <w:lang w:val="en-US"/>
        </w:rPr>
        <w:t>details edit page.</w:t>
      </w:r>
      <w:r w:rsidRPr="00287AB9">
        <w:rPr>
          <w:noProof/>
          <w:lang w:val="en-US"/>
        </w:rPr>
        <w:t xml:space="preserve"> </w:t>
      </w:r>
    </w:p>
    <w:p w14:paraId="56214982" w14:textId="2A4CB008" w:rsidR="008F514D" w:rsidRDefault="008F514D" w:rsidP="00A9472B">
      <w:pPr>
        <w:rPr>
          <w:lang w:val="en-US"/>
        </w:rPr>
      </w:pPr>
    </w:p>
    <w:p w14:paraId="560DDE30" w14:textId="77777777" w:rsidR="008F514D" w:rsidRDefault="008F514D" w:rsidP="008F514D">
      <w:pPr>
        <w:pStyle w:val="Heading1CL"/>
      </w:pPr>
      <w:bookmarkStart w:id="103" w:name="_Toc467523009"/>
      <w:bookmarkStart w:id="104" w:name="_Toc123813499"/>
      <w:bookmarkStart w:id="105" w:name="_Toc129608413"/>
      <w:r>
        <w:t>IMDG Code</w:t>
      </w:r>
      <w:bookmarkEnd w:id="103"/>
      <w:bookmarkEnd w:id="104"/>
      <w:bookmarkEnd w:id="105"/>
    </w:p>
    <w:p w14:paraId="6D11A8BB" w14:textId="77777777" w:rsidR="008F514D" w:rsidRDefault="008F514D" w:rsidP="008F514D">
      <w:pPr>
        <w:pStyle w:val="BodyText"/>
        <w:rPr>
          <w:lang w:val="en-US"/>
        </w:rPr>
      </w:pPr>
      <w:r>
        <w:rPr>
          <w:lang w:val="en-US"/>
        </w:rPr>
        <w:t xml:space="preserve">The System Administrator creates and updates the </w:t>
      </w:r>
      <w:r>
        <w:t xml:space="preserve">IMDG </w:t>
      </w:r>
      <w:r>
        <w:rPr>
          <w:lang w:val="en-US"/>
        </w:rPr>
        <w:t>code.</w:t>
      </w:r>
    </w:p>
    <w:p w14:paraId="59831135" w14:textId="77777777" w:rsidR="008F514D" w:rsidRPr="00B616E0" w:rsidRDefault="008F514D" w:rsidP="008F514D">
      <w:pPr>
        <w:pStyle w:val="ProcedureHeading"/>
        <w:rPr>
          <w:lang w:val="en-US"/>
        </w:rPr>
      </w:pPr>
      <w:r>
        <w:rPr>
          <w:lang w:val="en-US"/>
        </w:rPr>
        <w:t xml:space="preserve">To create an </w:t>
      </w:r>
      <w:r>
        <w:t>IMDG</w:t>
      </w:r>
      <w:r>
        <w:rPr>
          <w:lang w:val="en-US"/>
        </w:rPr>
        <w:t xml:space="preserve">: </w:t>
      </w:r>
    </w:p>
    <w:p w14:paraId="44B1C64E" w14:textId="77777777" w:rsidR="0092432F" w:rsidRDefault="0092432F" w:rsidP="001F7791">
      <w:pPr>
        <w:pStyle w:val="NumberedListing"/>
        <w:numPr>
          <w:ilvl w:val="0"/>
          <w:numId w:val="54"/>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438E72DF" w14:textId="77777777" w:rsidR="008F514D" w:rsidRDefault="008F514D" w:rsidP="00AE2810">
      <w:pPr>
        <w:pStyle w:val="Screenshot"/>
        <w:rPr>
          <w:lang w:val="en-US"/>
        </w:rPr>
      </w:pPr>
      <w:r w:rsidRPr="00AE2810">
        <w:rPr>
          <w:lang w:val="en-SG" w:eastAsia="en-SG"/>
        </w:rPr>
        <w:drawing>
          <wp:inline distT="0" distB="0" distL="0" distR="0" wp14:anchorId="04745744" wp14:editId="371316B1">
            <wp:extent cx="5760720" cy="2651760"/>
            <wp:effectExtent l="19050" t="19050" r="11430" b="15240"/>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solidFill>
                        <a:schemeClr val="tx1"/>
                      </a:solidFill>
                    </a:ln>
                  </pic:spPr>
                </pic:pic>
              </a:graphicData>
            </a:graphic>
          </wp:inline>
        </w:drawing>
      </w:r>
    </w:p>
    <w:p w14:paraId="5B894632" w14:textId="77777777" w:rsidR="0092432F" w:rsidRDefault="0092432F" w:rsidP="0092432F">
      <w:pPr>
        <w:pStyle w:val="Figure"/>
        <w:rPr>
          <w:lang w:val="en-US"/>
        </w:rPr>
      </w:pPr>
      <w:r>
        <w:rPr>
          <w:lang w:val="en-US"/>
        </w:rPr>
        <w:t>System Codes page</w:t>
      </w:r>
    </w:p>
    <w:p w14:paraId="703D75BF" w14:textId="77777777" w:rsidR="00003EFB" w:rsidRDefault="00003EFB" w:rsidP="001F7791">
      <w:pPr>
        <w:pStyle w:val="NumberedListing"/>
        <w:numPr>
          <w:ilvl w:val="0"/>
          <w:numId w:val="54"/>
        </w:numPr>
        <w:rPr>
          <w:lang w:val="en-US"/>
        </w:rPr>
      </w:pPr>
      <w:r>
        <w:rPr>
          <w:lang w:val="en-US"/>
        </w:rPr>
        <w:t>Select Code Type ‘</w:t>
      </w:r>
      <w:r>
        <w:t xml:space="preserve">IMDG’ </w:t>
      </w:r>
      <w:r>
        <w:rPr>
          <w:lang w:val="en-US"/>
        </w:rPr>
        <w:t>from the drop-down list</w:t>
      </w:r>
      <w:r w:rsidRPr="00C30D15">
        <w:rPr>
          <w:lang w:val="en-US"/>
        </w:rPr>
        <w:t>.</w:t>
      </w:r>
    </w:p>
    <w:p w14:paraId="1CA56C67" w14:textId="77777777" w:rsidR="008F514D" w:rsidRDefault="008F514D" w:rsidP="00AE2810">
      <w:pPr>
        <w:pStyle w:val="Screenshot"/>
        <w:rPr>
          <w:lang w:val="en-US"/>
        </w:rPr>
      </w:pPr>
      <w:r>
        <w:rPr>
          <w:lang w:val="en-SG" w:eastAsia="en-SG"/>
        </w:rPr>
        <w:drawing>
          <wp:inline distT="0" distB="0" distL="0" distR="0" wp14:anchorId="278D39D4" wp14:editId="0EFA26D7">
            <wp:extent cx="5733415" cy="720090"/>
            <wp:effectExtent l="19050" t="19050" r="19685" b="22860"/>
            <wp:docPr id="1296"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3415" cy="720090"/>
                    </a:xfrm>
                    <a:prstGeom prst="rect">
                      <a:avLst/>
                    </a:prstGeom>
                    <a:ln>
                      <a:solidFill>
                        <a:schemeClr val="tx1"/>
                      </a:solidFill>
                    </a:ln>
                  </pic:spPr>
                </pic:pic>
              </a:graphicData>
            </a:graphic>
          </wp:inline>
        </w:drawing>
      </w:r>
    </w:p>
    <w:p w14:paraId="113C7693" w14:textId="77777777" w:rsidR="008F514D" w:rsidRDefault="008F514D" w:rsidP="008F514D">
      <w:pPr>
        <w:pStyle w:val="Figure"/>
        <w:rPr>
          <w:lang w:val="en-US"/>
        </w:rPr>
      </w:pPr>
      <w:r>
        <w:t xml:space="preserve">IMDG </w:t>
      </w:r>
      <w:r>
        <w:rPr>
          <w:lang w:val="en-US"/>
        </w:rPr>
        <w:t>List</w:t>
      </w:r>
    </w:p>
    <w:p w14:paraId="550FD520" w14:textId="77777777" w:rsidR="008F514D" w:rsidRDefault="008F514D" w:rsidP="001F7791">
      <w:pPr>
        <w:pStyle w:val="NumberedListing"/>
        <w:numPr>
          <w:ilvl w:val="0"/>
          <w:numId w:val="54"/>
        </w:numPr>
        <w:rPr>
          <w:lang w:val="en-US"/>
        </w:rPr>
      </w:pPr>
      <w:r>
        <w:rPr>
          <w:lang w:val="en-US"/>
        </w:rPr>
        <w:t xml:space="preserve">Click </w:t>
      </w:r>
      <w:r>
        <w:rPr>
          <w:noProof/>
          <w:lang w:val="en-SG" w:eastAsia="en-SG"/>
        </w:rPr>
        <w:drawing>
          <wp:inline distT="0" distB="0" distL="0" distR="0" wp14:anchorId="708BD8B6" wp14:editId="4005BF38">
            <wp:extent cx="276190" cy="238095"/>
            <wp:effectExtent l="0" t="0" r="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IMDG </w:t>
      </w:r>
      <w:r>
        <w:rPr>
          <w:lang w:val="en-US"/>
        </w:rPr>
        <w:t>Code.</w:t>
      </w:r>
      <w:r>
        <w:rPr>
          <w:lang w:val="en-US"/>
        </w:rPr>
        <w:tab/>
      </w:r>
    </w:p>
    <w:p w14:paraId="5B6FFE25" w14:textId="77777777" w:rsidR="008F514D" w:rsidRDefault="008F514D" w:rsidP="00AE2810">
      <w:pPr>
        <w:pStyle w:val="Screenshot"/>
        <w:rPr>
          <w:lang w:val="en-US"/>
        </w:rPr>
      </w:pPr>
      <w:r>
        <w:rPr>
          <w:lang w:val="en-SG" w:eastAsia="en-SG"/>
        </w:rPr>
        <w:drawing>
          <wp:inline distT="0" distB="0" distL="0" distR="0" wp14:anchorId="37859FFC" wp14:editId="71E8C27C">
            <wp:extent cx="5733415" cy="543560"/>
            <wp:effectExtent l="19050" t="19050" r="19685" b="27940"/>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33415" cy="543560"/>
                    </a:xfrm>
                    <a:prstGeom prst="rect">
                      <a:avLst/>
                    </a:prstGeom>
                    <a:ln>
                      <a:solidFill>
                        <a:schemeClr val="tx1"/>
                      </a:solidFill>
                    </a:ln>
                  </pic:spPr>
                </pic:pic>
              </a:graphicData>
            </a:graphic>
          </wp:inline>
        </w:drawing>
      </w:r>
    </w:p>
    <w:p w14:paraId="7275C341" w14:textId="77777777" w:rsidR="008F514D" w:rsidRDefault="008F514D" w:rsidP="008F514D">
      <w:pPr>
        <w:pStyle w:val="Figure"/>
        <w:rPr>
          <w:lang w:val="en-US"/>
        </w:rPr>
      </w:pPr>
      <w:r>
        <w:lastRenderedPageBreak/>
        <w:t xml:space="preserve">IMDG </w:t>
      </w:r>
      <w:r>
        <w:rPr>
          <w:lang w:val="en-US"/>
        </w:rPr>
        <w:t>Details Page</w:t>
      </w:r>
    </w:p>
    <w:p w14:paraId="1E688D92" w14:textId="77777777" w:rsidR="008F514D" w:rsidRDefault="008F514D" w:rsidP="001F7791">
      <w:pPr>
        <w:pStyle w:val="NumberedListing"/>
        <w:numPr>
          <w:ilvl w:val="0"/>
          <w:numId w:val="54"/>
        </w:numPr>
        <w:rPr>
          <w:lang w:val="en-US"/>
        </w:rPr>
      </w:pPr>
      <w:r>
        <w:rPr>
          <w:lang w:val="en-US"/>
        </w:rPr>
        <w:t xml:space="preserve">Enter information in the </w:t>
      </w:r>
      <w:r>
        <w:t xml:space="preserve">IMDG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7770A920" w14:textId="77777777" w:rsidTr="008F514D">
        <w:trPr>
          <w:cantSplit/>
          <w:tblHeader/>
          <w:jc w:val="center"/>
        </w:trPr>
        <w:tc>
          <w:tcPr>
            <w:tcW w:w="2843" w:type="dxa"/>
            <w:shd w:val="clear" w:color="auto" w:fill="BFBFBF" w:themeFill="background1" w:themeFillShade="BF"/>
          </w:tcPr>
          <w:p w14:paraId="2C0BD4A2"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5CE92656" w14:textId="77777777" w:rsidR="008F514D" w:rsidRPr="0013748C" w:rsidRDefault="008F514D" w:rsidP="008F514D">
            <w:pPr>
              <w:pStyle w:val="TableHeading"/>
            </w:pPr>
            <w:r w:rsidRPr="0013748C">
              <w:t>Action/Input Required</w:t>
            </w:r>
          </w:p>
        </w:tc>
      </w:tr>
      <w:tr w:rsidR="008F514D" w:rsidRPr="0013748C" w14:paraId="60E3DC30" w14:textId="77777777" w:rsidTr="008F514D">
        <w:trPr>
          <w:cantSplit/>
          <w:jc w:val="center"/>
        </w:trPr>
        <w:tc>
          <w:tcPr>
            <w:tcW w:w="2843" w:type="dxa"/>
          </w:tcPr>
          <w:p w14:paraId="38152271" w14:textId="77777777" w:rsidR="008F514D" w:rsidRDefault="008F514D" w:rsidP="008F514D">
            <w:pPr>
              <w:pStyle w:val="Tablefieldindent2"/>
              <w:ind w:left="0"/>
            </w:pPr>
            <w:r>
              <w:rPr>
                <w:lang w:val="en-US"/>
              </w:rPr>
              <w:t>Code</w:t>
            </w:r>
          </w:p>
        </w:tc>
        <w:tc>
          <w:tcPr>
            <w:tcW w:w="5137" w:type="dxa"/>
          </w:tcPr>
          <w:p w14:paraId="1DD71F98" w14:textId="77777777" w:rsidR="008F514D" w:rsidRDefault="008F514D" w:rsidP="008F514D">
            <w:pPr>
              <w:pStyle w:val="TableText"/>
              <w:keepNext/>
            </w:pPr>
            <w:r>
              <w:t>Enter the code of the IMDG.</w:t>
            </w:r>
          </w:p>
        </w:tc>
      </w:tr>
      <w:tr w:rsidR="008F514D" w:rsidRPr="0013748C" w14:paraId="16DC829B" w14:textId="77777777" w:rsidTr="008F514D">
        <w:trPr>
          <w:cantSplit/>
          <w:jc w:val="center"/>
        </w:trPr>
        <w:tc>
          <w:tcPr>
            <w:tcW w:w="2843" w:type="dxa"/>
          </w:tcPr>
          <w:p w14:paraId="208312B4" w14:textId="77777777" w:rsidR="008F514D" w:rsidRPr="0013748C" w:rsidRDefault="008F514D" w:rsidP="008F514D">
            <w:pPr>
              <w:pStyle w:val="Tablefieldindent2"/>
              <w:ind w:left="0"/>
            </w:pPr>
            <w:r>
              <w:rPr>
                <w:lang w:val="en-US"/>
              </w:rPr>
              <w:t>Description(English)</w:t>
            </w:r>
          </w:p>
        </w:tc>
        <w:tc>
          <w:tcPr>
            <w:tcW w:w="5137" w:type="dxa"/>
          </w:tcPr>
          <w:p w14:paraId="5F714121"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IMDG</w:t>
            </w:r>
            <w:r>
              <w:rPr>
                <w:lang w:val="en-US"/>
              </w:rPr>
              <w:t>.</w:t>
            </w:r>
          </w:p>
        </w:tc>
      </w:tr>
      <w:tr w:rsidR="008F514D" w:rsidRPr="0013748C" w14:paraId="3FA8AD7E" w14:textId="77777777" w:rsidTr="008F514D">
        <w:trPr>
          <w:cantSplit/>
          <w:jc w:val="center"/>
        </w:trPr>
        <w:tc>
          <w:tcPr>
            <w:tcW w:w="2843" w:type="dxa"/>
          </w:tcPr>
          <w:p w14:paraId="248B3234" w14:textId="77777777" w:rsidR="008F514D" w:rsidRPr="00610949" w:rsidRDefault="008F514D" w:rsidP="008F514D">
            <w:pPr>
              <w:pStyle w:val="Tablefieldindent2"/>
              <w:ind w:left="0"/>
              <w:rPr>
                <w:lang w:val="en-US"/>
              </w:rPr>
            </w:pPr>
            <w:r>
              <w:rPr>
                <w:lang w:val="en-US"/>
              </w:rPr>
              <w:t>Description(Other)</w:t>
            </w:r>
          </w:p>
        </w:tc>
        <w:tc>
          <w:tcPr>
            <w:tcW w:w="5137" w:type="dxa"/>
          </w:tcPr>
          <w:p w14:paraId="0B11A9B8" w14:textId="77777777" w:rsidR="008F514D" w:rsidRPr="00610949" w:rsidRDefault="008F514D" w:rsidP="008F514D">
            <w:pPr>
              <w:pStyle w:val="TableText"/>
              <w:keepNext/>
              <w:rPr>
                <w:lang w:val="en-US"/>
              </w:rPr>
            </w:pPr>
            <w:r>
              <w:rPr>
                <w:lang w:val="en-US"/>
              </w:rPr>
              <w:t xml:space="preserve">Enter other descriptions of the </w:t>
            </w:r>
            <w:r>
              <w:t>IMDG</w:t>
            </w:r>
            <w:r>
              <w:rPr>
                <w:lang w:val="en-US"/>
              </w:rPr>
              <w:t>.</w:t>
            </w:r>
          </w:p>
        </w:tc>
      </w:tr>
      <w:tr w:rsidR="008F514D" w:rsidRPr="0013748C" w14:paraId="468BBA15" w14:textId="77777777" w:rsidTr="008F514D">
        <w:trPr>
          <w:cantSplit/>
          <w:jc w:val="center"/>
        </w:trPr>
        <w:tc>
          <w:tcPr>
            <w:tcW w:w="2843" w:type="dxa"/>
          </w:tcPr>
          <w:p w14:paraId="451496B6" w14:textId="77777777" w:rsidR="008F514D" w:rsidRDefault="008F514D" w:rsidP="008F514D">
            <w:pPr>
              <w:pStyle w:val="Tablefieldindent2"/>
              <w:ind w:left="0"/>
              <w:rPr>
                <w:lang w:val="en-US"/>
              </w:rPr>
            </w:pPr>
            <w:r>
              <w:rPr>
                <w:lang w:val="en-US"/>
              </w:rPr>
              <w:t>Active</w:t>
            </w:r>
          </w:p>
        </w:tc>
        <w:tc>
          <w:tcPr>
            <w:tcW w:w="5137" w:type="dxa"/>
          </w:tcPr>
          <w:p w14:paraId="41E69916" w14:textId="77777777" w:rsidR="008F514D" w:rsidRDefault="008F514D" w:rsidP="008F514D">
            <w:pPr>
              <w:pStyle w:val="TableText"/>
              <w:keepNext/>
              <w:rPr>
                <w:lang w:val="en-US"/>
              </w:rPr>
            </w:pPr>
            <w:r>
              <w:rPr>
                <w:lang w:val="en-US"/>
              </w:rPr>
              <w:t xml:space="preserve">Check Active to activate the </w:t>
            </w:r>
            <w:r>
              <w:t xml:space="preserve">IMDG </w:t>
            </w:r>
            <w:r>
              <w:rPr>
                <w:lang w:val="en-US"/>
              </w:rPr>
              <w:t>code.</w:t>
            </w:r>
          </w:p>
        </w:tc>
      </w:tr>
    </w:tbl>
    <w:p w14:paraId="796E9057" w14:textId="77777777" w:rsidR="008F514D" w:rsidRPr="00EA5323" w:rsidRDefault="008F514D" w:rsidP="008F514D">
      <w:pPr>
        <w:pStyle w:val="Caption"/>
      </w:pPr>
    </w:p>
    <w:p w14:paraId="21A45C35" w14:textId="77777777" w:rsidR="008F514D" w:rsidRDefault="008F514D" w:rsidP="001F7791">
      <w:pPr>
        <w:pStyle w:val="NumberedListing"/>
        <w:numPr>
          <w:ilvl w:val="0"/>
          <w:numId w:val="54"/>
        </w:numPr>
        <w:rPr>
          <w:lang w:val="en-US"/>
        </w:rPr>
      </w:pPr>
      <w:r>
        <w:rPr>
          <w:noProof/>
          <w:lang w:val="en-US"/>
        </w:rPr>
        <w:t xml:space="preserve">Click </w:t>
      </w:r>
      <w:r w:rsidRPr="002F19B8">
        <w:rPr>
          <w:b/>
          <w:noProof/>
          <w:lang w:val="en-US"/>
        </w:rPr>
        <w:t>Save</w:t>
      </w:r>
      <w:r>
        <w:rPr>
          <w:noProof/>
          <w:lang w:val="en-US"/>
        </w:rPr>
        <w:t xml:space="preserve"> button to save the </w:t>
      </w:r>
      <w:r>
        <w:t xml:space="preserve">IMDG </w:t>
      </w:r>
      <w:r>
        <w:rPr>
          <w:noProof/>
          <w:lang w:val="en-US"/>
        </w:rPr>
        <w:t>details.</w:t>
      </w:r>
    </w:p>
    <w:p w14:paraId="397227CF" w14:textId="77777777" w:rsidR="008F514D" w:rsidRPr="00FC264F" w:rsidRDefault="008F514D" w:rsidP="008F514D">
      <w:pPr>
        <w:pStyle w:val="Screenshot"/>
        <w:rPr>
          <w:lang w:val="en-US"/>
        </w:rPr>
      </w:pPr>
      <w:r>
        <w:rPr>
          <w:lang w:val="en-SG" w:eastAsia="en-SG"/>
        </w:rPr>
        <w:drawing>
          <wp:inline distT="0" distB="0" distL="0" distR="0" wp14:anchorId="5E6A2F86" wp14:editId="2AAE1647">
            <wp:extent cx="3014133" cy="1154710"/>
            <wp:effectExtent l="19050" t="19050" r="15240" b="2667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6B6DFFC5" w14:textId="77777777" w:rsidR="008F514D" w:rsidRPr="00FC264F" w:rsidRDefault="008F514D" w:rsidP="008F514D">
      <w:pPr>
        <w:pStyle w:val="Figure"/>
        <w:rPr>
          <w:lang w:val="en-US"/>
        </w:rPr>
      </w:pPr>
      <w:r>
        <w:rPr>
          <w:lang w:val="en-US"/>
        </w:rPr>
        <w:t>Success Message</w:t>
      </w:r>
    </w:p>
    <w:p w14:paraId="186B25C8" w14:textId="77777777" w:rsidR="008F514D" w:rsidRPr="000C0EC9" w:rsidRDefault="008F514D" w:rsidP="001F7791">
      <w:pPr>
        <w:pStyle w:val="NumberedListing"/>
        <w:numPr>
          <w:ilvl w:val="0"/>
          <w:numId w:val="54"/>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19531F6" w14:textId="77777777" w:rsidR="008F514D" w:rsidRDefault="008F514D" w:rsidP="001F7791">
      <w:pPr>
        <w:pStyle w:val="NumberedListing"/>
        <w:numPr>
          <w:ilvl w:val="0"/>
          <w:numId w:val="54"/>
        </w:numPr>
        <w:rPr>
          <w:lang w:val="en-US"/>
        </w:rPr>
      </w:pPr>
      <w:r>
        <w:rPr>
          <w:lang w:val="en-US"/>
        </w:rPr>
        <w:t xml:space="preserve">Click </w:t>
      </w:r>
      <w:r>
        <w:rPr>
          <w:b/>
          <w:lang w:val="en-US"/>
        </w:rPr>
        <w:t>Reset</w:t>
      </w:r>
      <w:r>
        <w:rPr>
          <w:lang w:val="en-US"/>
        </w:rPr>
        <w:t xml:space="preserve"> button to clear the </w:t>
      </w:r>
      <w:r>
        <w:t xml:space="preserve">IMDG </w:t>
      </w:r>
      <w:r>
        <w:rPr>
          <w:lang w:val="en-US"/>
        </w:rPr>
        <w:t>details.</w:t>
      </w:r>
      <w:r w:rsidRPr="00287AB9">
        <w:rPr>
          <w:noProof/>
          <w:lang w:val="en-US"/>
        </w:rPr>
        <w:t xml:space="preserve"> </w:t>
      </w:r>
    </w:p>
    <w:p w14:paraId="33AA8F12" w14:textId="77777777" w:rsidR="008F514D" w:rsidRPr="000C0EC9" w:rsidRDefault="008F514D" w:rsidP="001F7791">
      <w:pPr>
        <w:pStyle w:val="NumberedListing"/>
        <w:numPr>
          <w:ilvl w:val="0"/>
          <w:numId w:val="54"/>
        </w:numPr>
        <w:rPr>
          <w:lang w:val="en-US"/>
        </w:rPr>
      </w:pPr>
      <w:r>
        <w:rPr>
          <w:lang w:val="en-US"/>
        </w:rPr>
        <w:t xml:space="preserve">Click </w:t>
      </w:r>
      <w:r>
        <w:rPr>
          <w:b/>
          <w:lang w:val="en-US"/>
        </w:rPr>
        <w:t>Close</w:t>
      </w:r>
      <w:r>
        <w:rPr>
          <w:lang w:val="en-US"/>
        </w:rPr>
        <w:t xml:space="preserve"> button to close the </w:t>
      </w:r>
      <w:r>
        <w:t xml:space="preserve">IMDG </w:t>
      </w:r>
      <w:r>
        <w:rPr>
          <w:lang w:val="en-US"/>
        </w:rPr>
        <w:t>details page.</w:t>
      </w:r>
      <w:r w:rsidRPr="00287AB9">
        <w:rPr>
          <w:noProof/>
          <w:lang w:val="en-US"/>
        </w:rPr>
        <w:t xml:space="preserve"> </w:t>
      </w:r>
    </w:p>
    <w:p w14:paraId="313F842D" w14:textId="77777777" w:rsidR="008F514D" w:rsidRDefault="008F514D" w:rsidP="008F514D">
      <w:pPr>
        <w:pStyle w:val="NumberedListing"/>
        <w:rPr>
          <w:lang w:val="en-US"/>
        </w:rPr>
      </w:pPr>
    </w:p>
    <w:p w14:paraId="6CBE75A2" w14:textId="77777777" w:rsidR="008F514D" w:rsidRDefault="008F514D" w:rsidP="008F514D">
      <w:pPr>
        <w:pStyle w:val="NumberedListing"/>
        <w:rPr>
          <w:lang w:val="en-US"/>
        </w:rPr>
      </w:pPr>
    </w:p>
    <w:p w14:paraId="61B3A609" w14:textId="77777777" w:rsidR="008F514D" w:rsidRDefault="008F514D" w:rsidP="008F514D">
      <w:pPr>
        <w:pStyle w:val="NumberedListing"/>
        <w:rPr>
          <w:lang w:val="en-US"/>
        </w:rPr>
      </w:pPr>
    </w:p>
    <w:p w14:paraId="43F58D8C" w14:textId="77777777" w:rsidR="008F514D" w:rsidRDefault="008F514D" w:rsidP="008F514D">
      <w:pPr>
        <w:pStyle w:val="NumberedListing"/>
        <w:rPr>
          <w:lang w:val="en-US"/>
        </w:rPr>
      </w:pPr>
    </w:p>
    <w:p w14:paraId="3E440B60" w14:textId="77777777" w:rsidR="008F514D" w:rsidRDefault="008F514D" w:rsidP="008F514D">
      <w:pPr>
        <w:pStyle w:val="NumberedListing"/>
        <w:rPr>
          <w:lang w:val="en-US"/>
        </w:rPr>
      </w:pPr>
    </w:p>
    <w:p w14:paraId="537541B5" w14:textId="77777777" w:rsidR="008F514D" w:rsidRDefault="008F514D" w:rsidP="008F514D">
      <w:pPr>
        <w:pStyle w:val="NumberedListing"/>
        <w:rPr>
          <w:lang w:val="en-US"/>
        </w:rPr>
      </w:pPr>
    </w:p>
    <w:p w14:paraId="5466A2CE" w14:textId="77777777" w:rsidR="008F514D" w:rsidRDefault="008F514D" w:rsidP="008F514D">
      <w:pPr>
        <w:pStyle w:val="NumberedListing"/>
        <w:rPr>
          <w:lang w:val="en-US"/>
        </w:rPr>
      </w:pPr>
    </w:p>
    <w:p w14:paraId="0080A1D1" w14:textId="77777777" w:rsidR="008F514D" w:rsidRDefault="008F514D" w:rsidP="008F514D">
      <w:pPr>
        <w:pStyle w:val="NumberedListing"/>
        <w:rPr>
          <w:lang w:val="en-US"/>
        </w:rPr>
      </w:pPr>
    </w:p>
    <w:p w14:paraId="61CC6E65" w14:textId="77777777" w:rsidR="008F514D" w:rsidRDefault="008F514D" w:rsidP="008F514D">
      <w:pPr>
        <w:pStyle w:val="NumberedListing"/>
        <w:rPr>
          <w:lang w:val="en-US"/>
        </w:rPr>
      </w:pPr>
    </w:p>
    <w:p w14:paraId="7AB3FD9E" w14:textId="77777777" w:rsidR="008F514D" w:rsidRPr="00EA5323" w:rsidRDefault="008F514D" w:rsidP="008F514D">
      <w:pPr>
        <w:rPr>
          <w:rFonts w:ascii="Century Gothic" w:hAnsi="Century Gothic"/>
          <w:color w:val="000000"/>
          <w:sz w:val="18"/>
          <w:szCs w:val="22"/>
          <w:lang w:val="en-US"/>
        </w:rPr>
      </w:pPr>
      <w:r>
        <w:rPr>
          <w:lang w:val="en-US"/>
        </w:rPr>
        <w:br w:type="page"/>
      </w:r>
    </w:p>
    <w:p w14:paraId="0A41E7EA" w14:textId="2975EF21" w:rsidR="00DF3267" w:rsidRDefault="00DF3267" w:rsidP="00DF3267">
      <w:pPr>
        <w:pStyle w:val="Heading3CL"/>
        <w:ind w:left="576"/>
        <w:rPr>
          <w:lang w:val="en-US"/>
        </w:rPr>
      </w:pPr>
      <w:bookmarkStart w:id="106" w:name="_Toc123813500"/>
      <w:r>
        <w:rPr>
          <w:lang w:val="en-US"/>
        </w:rPr>
        <w:lastRenderedPageBreak/>
        <w:t>Update IMDG</w:t>
      </w:r>
      <w:bookmarkEnd w:id="106"/>
    </w:p>
    <w:p w14:paraId="1D6AADB0" w14:textId="2ECD0874" w:rsidR="00DF3267" w:rsidRPr="006F6B43" w:rsidRDefault="00DF3267" w:rsidP="00DF3267">
      <w:pPr>
        <w:pStyle w:val="BodyText"/>
      </w:pPr>
      <w:r>
        <w:rPr>
          <w:lang w:val="en-US"/>
        </w:rPr>
        <w:t>This functionality allows you to update the IMDG details.</w:t>
      </w:r>
    </w:p>
    <w:p w14:paraId="66159566" w14:textId="77777777" w:rsidR="008F514D" w:rsidRPr="00B616E0" w:rsidRDefault="008F514D" w:rsidP="008F514D">
      <w:pPr>
        <w:pStyle w:val="ProcedureHeading"/>
        <w:rPr>
          <w:lang w:val="en-US"/>
        </w:rPr>
      </w:pPr>
      <w:r>
        <w:rPr>
          <w:lang w:val="en-US"/>
        </w:rPr>
        <w:t xml:space="preserve">To update an </w:t>
      </w:r>
      <w:r>
        <w:t>IMDG</w:t>
      </w:r>
      <w:r>
        <w:rPr>
          <w:lang w:val="en-US"/>
        </w:rPr>
        <w:t xml:space="preserve">: </w:t>
      </w:r>
    </w:p>
    <w:p w14:paraId="7F9E0F21" w14:textId="77777777" w:rsidR="0092432F" w:rsidRDefault="0092432F" w:rsidP="001F7791">
      <w:pPr>
        <w:pStyle w:val="NumberedListing"/>
        <w:numPr>
          <w:ilvl w:val="0"/>
          <w:numId w:val="55"/>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6779BF68" w14:textId="77777777" w:rsidR="008F514D" w:rsidRDefault="008F514D" w:rsidP="00AE2810">
      <w:pPr>
        <w:pStyle w:val="Screenshot"/>
        <w:rPr>
          <w:lang w:val="en-US"/>
        </w:rPr>
      </w:pPr>
      <w:r w:rsidRPr="00AE2810">
        <w:rPr>
          <w:lang w:val="en-SG" w:eastAsia="en-SG"/>
        </w:rPr>
        <w:drawing>
          <wp:inline distT="0" distB="0" distL="0" distR="0" wp14:anchorId="7399592A" wp14:editId="4571EDFF">
            <wp:extent cx="5328745" cy="2454510"/>
            <wp:effectExtent l="19050" t="19050" r="24765" b="22225"/>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342309" cy="2460758"/>
                    </a:xfrm>
                    <a:prstGeom prst="rect">
                      <a:avLst/>
                    </a:prstGeom>
                    <a:noFill/>
                    <a:ln>
                      <a:solidFill>
                        <a:schemeClr val="tx1"/>
                      </a:solidFill>
                    </a:ln>
                  </pic:spPr>
                </pic:pic>
              </a:graphicData>
            </a:graphic>
          </wp:inline>
        </w:drawing>
      </w:r>
    </w:p>
    <w:p w14:paraId="3C56CDF2" w14:textId="77777777" w:rsidR="0092432F" w:rsidRDefault="0092432F" w:rsidP="0092432F">
      <w:pPr>
        <w:pStyle w:val="Figure"/>
        <w:rPr>
          <w:lang w:val="en-US"/>
        </w:rPr>
      </w:pPr>
      <w:r>
        <w:rPr>
          <w:lang w:val="en-US"/>
        </w:rPr>
        <w:t>System Codes page</w:t>
      </w:r>
    </w:p>
    <w:p w14:paraId="06775582" w14:textId="77777777" w:rsidR="00DF3267" w:rsidRDefault="00DF3267" w:rsidP="001F7791">
      <w:pPr>
        <w:pStyle w:val="NumberedListing"/>
        <w:numPr>
          <w:ilvl w:val="0"/>
          <w:numId w:val="55"/>
        </w:numPr>
        <w:rPr>
          <w:lang w:val="en-US"/>
        </w:rPr>
      </w:pPr>
      <w:r>
        <w:rPr>
          <w:lang w:val="en-US"/>
        </w:rPr>
        <w:t>Select Code Type ‘</w:t>
      </w:r>
      <w:r>
        <w:t xml:space="preserve">IMDG </w:t>
      </w:r>
      <w:r>
        <w:rPr>
          <w:lang w:val="en-US"/>
        </w:rPr>
        <w:t>from the drop-down list</w:t>
      </w:r>
      <w:r w:rsidRPr="00C30D15">
        <w:rPr>
          <w:lang w:val="en-US"/>
        </w:rPr>
        <w:t>.</w:t>
      </w:r>
    </w:p>
    <w:p w14:paraId="510B12B9" w14:textId="77777777" w:rsidR="008F514D" w:rsidRDefault="008F514D" w:rsidP="00AE2810">
      <w:pPr>
        <w:pStyle w:val="Screenshot"/>
        <w:rPr>
          <w:lang w:val="en-US"/>
        </w:rPr>
      </w:pPr>
      <w:r>
        <w:rPr>
          <w:lang w:val="en-SG" w:eastAsia="en-SG"/>
        </w:rPr>
        <w:drawing>
          <wp:inline distT="0" distB="0" distL="0" distR="0" wp14:anchorId="2AF4F384" wp14:editId="03E6BC40">
            <wp:extent cx="5733415" cy="720090"/>
            <wp:effectExtent l="19050" t="19050" r="19685" b="22860"/>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3415" cy="720090"/>
                    </a:xfrm>
                    <a:prstGeom prst="rect">
                      <a:avLst/>
                    </a:prstGeom>
                    <a:ln>
                      <a:solidFill>
                        <a:schemeClr val="tx1"/>
                      </a:solidFill>
                    </a:ln>
                  </pic:spPr>
                </pic:pic>
              </a:graphicData>
            </a:graphic>
          </wp:inline>
        </w:drawing>
      </w:r>
    </w:p>
    <w:p w14:paraId="30DA2271" w14:textId="77777777" w:rsidR="008F514D" w:rsidRPr="00A1279D" w:rsidRDefault="008F514D" w:rsidP="008F514D">
      <w:pPr>
        <w:pStyle w:val="Figure"/>
        <w:rPr>
          <w:lang w:val="en-US"/>
        </w:rPr>
      </w:pPr>
      <w:r>
        <w:t xml:space="preserve">IMDG </w:t>
      </w:r>
      <w:r>
        <w:rPr>
          <w:lang w:val="en-US"/>
        </w:rPr>
        <w:t>List</w:t>
      </w:r>
    </w:p>
    <w:p w14:paraId="3B681DB8" w14:textId="77777777" w:rsidR="008F514D" w:rsidRDefault="008F514D" w:rsidP="001F7791">
      <w:pPr>
        <w:pStyle w:val="NumberedListing"/>
        <w:numPr>
          <w:ilvl w:val="0"/>
          <w:numId w:val="55"/>
        </w:numPr>
        <w:rPr>
          <w:lang w:val="en-US"/>
        </w:rPr>
      </w:pPr>
      <w:r>
        <w:rPr>
          <w:lang w:val="en-US"/>
        </w:rPr>
        <w:t xml:space="preserve">Click the </w:t>
      </w:r>
      <w:r>
        <w:rPr>
          <w:noProof/>
          <w:lang w:val="en-SG" w:eastAsia="en-SG"/>
        </w:rPr>
        <w:drawing>
          <wp:inline distT="0" distB="0" distL="0" distR="0" wp14:anchorId="2A2A4200" wp14:editId="3232C96D">
            <wp:extent cx="266667" cy="200000"/>
            <wp:effectExtent l="0" t="0" r="635"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IMDG </w:t>
      </w:r>
      <w:r>
        <w:rPr>
          <w:lang w:val="en-US"/>
        </w:rPr>
        <w:t>details. The following screen will be displayed</w:t>
      </w:r>
    </w:p>
    <w:p w14:paraId="2448FF6D" w14:textId="77777777" w:rsidR="008F514D" w:rsidRDefault="008F514D" w:rsidP="00AE2810">
      <w:pPr>
        <w:pStyle w:val="Screenshot"/>
        <w:rPr>
          <w:lang w:val="en-US"/>
        </w:rPr>
      </w:pPr>
      <w:r>
        <w:rPr>
          <w:lang w:val="en-SG" w:eastAsia="en-SG"/>
        </w:rPr>
        <w:drawing>
          <wp:inline distT="0" distB="0" distL="0" distR="0" wp14:anchorId="616622C0" wp14:editId="7058368A">
            <wp:extent cx="5733415" cy="529590"/>
            <wp:effectExtent l="19050" t="19050" r="19685" b="22860"/>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733415" cy="529590"/>
                    </a:xfrm>
                    <a:prstGeom prst="rect">
                      <a:avLst/>
                    </a:prstGeom>
                    <a:ln>
                      <a:solidFill>
                        <a:schemeClr val="tx1"/>
                      </a:solidFill>
                    </a:ln>
                  </pic:spPr>
                </pic:pic>
              </a:graphicData>
            </a:graphic>
          </wp:inline>
        </w:drawing>
      </w:r>
    </w:p>
    <w:p w14:paraId="1F7BBB70" w14:textId="77777777" w:rsidR="008F514D" w:rsidRDefault="008F514D" w:rsidP="008F514D">
      <w:pPr>
        <w:pStyle w:val="Figure"/>
        <w:rPr>
          <w:lang w:val="en-US"/>
        </w:rPr>
      </w:pPr>
      <w:r>
        <w:t xml:space="preserve">IMDG </w:t>
      </w:r>
      <w:r>
        <w:rPr>
          <w:lang w:val="en-US"/>
        </w:rPr>
        <w:t>Details Edit Page</w:t>
      </w:r>
    </w:p>
    <w:p w14:paraId="6B887A60" w14:textId="77777777" w:rsidR="008F514D" w:rsidRDefault="008F514D" w:rsidP="001F7791">
      <w:pPr>
        <w:pStyle w:val="NumberedListing"/>
        <w:numPr>
          <w:ilvl w:val="0"/>
          <w:numId w:val="55"/>
        </w:numPr>
        <w:rPr>
          <w:lang w:val="en-US"/>
        </w:rPr>
      </w:pPr>
      <w:r>
        <w:rPr>
          <w:lang w:val="en-US"/>
        </w:rPr>
        <w:t xml:space="preserve">Modify the field values and click </w:t>
      </w:r>
      <w:r>
        <w:rPr>
          <w:noProof/>
          <w:lang w:val="en-SG" w:eastAsia="en-SG"/>
        </w:rPr>
        <w:drawing>
          <wp:inline distT="0" distB="0" distL="0" distR="0" wp14:anchorId="6A70CA9D" wp14:editId="0419D1F0">
            <wp:extent cx="990476" cy="257143"/>
            <wp:effectExtent l="0" t="0" r="635" b="0"/>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6DCBA989" w14:textId="77777777" w:rsidR="008F514D" w:rsidRDefault="008F514D" w:rsidP="00AE2810">
      <w:pPr>
        <w:pStyle w:val="Screenshot"/>
        <w:rPr>
          <w:lang w:val="en-US"/>
        </w:rPr>
      </w:pPr>
      <w:r>
        <w:rPr>
          <w:lang w:val="en-SG" w:eastAsia="en-SG"/>
        </w:rPr>
        <w:drawing>
          <wp:inline distT="0" distB="0" distL="0" distR="0" wp14:anchorId="6D97A30D" wp14:editId="069B45C1">
            <wp:extent cx="3153104" cy="1187873"/>
            <wp:effectExtent l="19050" t="19050" r="9525" b="1270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166933" cy="1193083"/>
                    </a:xfrm>
                    <a:prstGeom prst="rect">
                      <a:avLst/>
                    </a:prstGeom>
                    <a:ln w="3175">
                      <a:solidFill>
                        <a:schemeClr val="tx1"/>
                      </a:solidFill>
                    </a:ln>
                  </pic:spPr>
                </pic:pic>
              </a:graphicData>
            </a:graphic>
          </wp:inline>
        </w:drawing>
      </w:r>
    </w:p>
    <w:p w14:paraId="3933E5EE" w14:textId="77777777" w:rsidR="008F514D" w:rsidRPr="000C0EC9" w:rsidRDefault="008F514D" w:rsidP="00DF3267">
      <w:pPr>
        <w:pStyle w:val="Figure"/>
        <w:rPr>
          <w:lang w:val="en-US"/>
        </w:rPr>
      </w:pPr>
      <w:r w:rsidRPr="00C05334">
        <w:rPr>
          <w:lang w:val="en-US"/>
        </w:rPr>
        <w:t>Success Message</w:t>
      </w:r>
    </w:p>
    <w:p w14:paraId="427C6F87" w14:textId="77777777" w:rsidR="008F514D" w:rsidRDefault="008F514D" w:rsidP="001F7791">
      <w:pPr>
        <w:pStyle w:val="NumberedListing"/>
        <w:numPr>
          <w:ilvl w:val="0"/>
          <w:numId w:val="55"/>
        </w:numPr>
        <w:rPr>
          <w:lang w:val="en-US"/>
        </w:rPr>
      </w:pPr>
      <w:r>
        <w:rPr>
          <w:lang w:val="en-US"/>
        </w:rPr>
        <w:t xml:space="preserve">Click </w:t>
      </w:r>
      <w:r>
        <w:rPr>
          <w:b/>
          <w:lang w:val="en-US"/>
        </w:rPr>
        <w:t>Close</w:t>
      </w:r>
      <w:r>
        <w:rPr>
          <w:lang w:val="en-US"/>
        </w:rPr>
        <w:t xml:space="preserve"> button to close the </w:t>
      </w:r>
      <w:r>
        <w:t xml:space="preserve">IMDG </w:t>
      </w:r>
      <w:r>
        <w:rPr>
          <w:lang w:val="en-US"/>
        </w:rPr>
        <w:t>details edit page.</w:t>
      </w:r>
      <w:r w:rsidRPr="00287AB9">
        <w:rPr>
          <w:noProof/>
          <w:lang w:val="en-US"/>
        </w:rPr>
        <w:t xml:space="preserve"> </w:t>
      </w:r>
    </w:p>
    <w:p w14:paraId="0DCFC0A1" w14:textId="77777777" w:rsidR="00DF3267" w:rsidRPr="00D35E30" w:rsidRDefault="00DF3267" w:rsidP="00DF3267">
      <w:pPr>
        <w:rPr>
          <w:lang w:val="en-US"/>
        </w:rPr>
      </w:pPr>
    </w:p>
    <w:p w14:paraId="3ACF5B4B" w14:textId="77777777" w:rsidR="008F514D" w:rsidRDefault="008F514D" w:rsidP="008F514D">
      <w:pPr>
        <w:pStyle w:val="Heading1CL"/>
      </w:pPr>
      <w:bookmarkStart w:id="107" w:name="_Toc467523010"/>
      <w:bookmarkStart w:id="108" w:name="_Toc123813501"/>
      <w:bookmarkStart w:id="109" w:name="_Toc129608414"/>
      <w:r>
        <w:t>Incoterm Code</w:t>
      </w:r>
      <w:bookmarkEnd w:id="107"/>
      <w:bookmarkEnd w:id="108"/>
      <w:bookmarkEnd w:id="109"/>
    </w:p>
    <w:p w14:paraId="3FEE3080" w14:textId="77777777" w:rsidR="008F514D" w:rsidRDefault="008F514D" w:rsidP="008F514D">
      <w:pPr>
        <w:pStyle w:val="BodyText"/>
        <w:rPr>
          <w:lang w:val="en-US"/>
        </w:rPr>
      </w:pPr>
      <w:r>
        <w:rPr>
          <w:lang w:val="en-US"/>
        </w:rPr>
        <w:t xml:space="preserve">The System Administrator creates and updates the </w:t>
      </w:r>
      <w:r>
        <w:t xml:space="preserve">Incoterm </w:t>
      </w:r>
      <w:r>
        <w:rPr>
          <w:lang w:val="en-US"/>
        </w:rPr>
        <w:t>code.</w:t>
      </w:r>
    </w:p>
    <w:p w14:paraId="2FC779B0" w14:textId="77777777" w:rsidR="008F514D" w:rsidRPr="00B616E0" w:rsidRDefault="008F514D" w:rsidP="008F514D">
      <w:pPr>
        <w:pStyle w:val="ProcedureHeading"/>
        <w:rPr>
          <w:lang w:val="en-US"/>
        </w:rPr>
      </w:pPr>
      <w:r>
        <w:rPr>
          <w:lang w:val="en-US"/>
        </w:rPr>
        <w:t xml:space="preserve">To create an </w:t>
      </w:r>
      <w:r>
        <w:t>Incoterm</w:t>
      </w:r>
      <w:r>
        <w:rPr>
          <w:lang w:val="en-US"/>
        </w:rPr>
        <w:t xml:space="preserve">: </w:t>
      </w:r>
    </w:p>
    <w:p w14:paraId="2F1C6146" w14:textId="77777777" w:rsidR="0092432F" w:rsidRDefault="0092432F" w:rsidP="001F7791">
      <w:pPr>
        <w:pStyle w:val="NumberedListing"/>
        <w:numPr>
          <w:ilvl w:val="0"/>
          <w:numId w:val="56"/>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5A26B637" w14:textId="77777777" w:rsidR="008F514D" w:rsidRDefault="008F514D" w:rsidP="00AE2810">
      <w:pPr>
        <w:pStyle w:val="Screenshot"/>
        <w:rPr>
          <w:lang w:val="en-US"/>
        </w:rPr>
      </w:pPr>
      <w:r w:rsidRPr="00AE2810">
        <w:rPr>
          <w:lang w:val="en-SG" w:eastAsia="en-SG"/>
        </w:rPr>
        <w:drawing>
          <wp:inline distT="0" distB="0" distL="0" distR="0" wp14:anchorId="407802E2" wp14:editId="2284E208">
            <wp:extent cx="5723890" cy="2636520"/>
            <wp:effectExtent l="19050" t="19050" r="10160" b="11430"/>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69279853" w14:textId="77777777" w:rsidR="0092432F" w:rsidRDefault="0092432F" w:rsidP="0092432F">
      <w:pPr>
        <w:pStyle w:val="Figure"/>
        <w:rPr>
          <w:lang w:val="en-US"/>
        </w:rPr>
      </w:pPr>
      <w:r>
        <w:rPr>
          <w:lang w:val="en-US"/>
        </w:rPr>
        <w:t>System Codes page</w:t>
      </w:r>
    </w:p>
    <w:p w14:paraId="1A2A60D9" w14:textId="77777777" w:rsidR="0016440B" w:rsidRDefault="0016440B" w:rsidP="001F7791">
      <w:pPr>
        <w:pStyle w:val="NumberedListing"/>
        <w:numPr>
          <w:ilvl w:val="0"/>
          <w:numId w:val="56"/>
        </w:numPr>
        <w:rPr>
          <w:lang w:val="en-US"/>
        </w:rPr>
      </w:pPr>
      <w:r>
        <w:rPr>
          <w:lang w:val="en-US"/>
        </w:rPr>
        <w:t>Select Code Type ‘</w:t>
      </w:r>
      <w:r>
        <w:t xml:space="preserve">Incoterm’ </w:t>
      </w:r>
      <w:r>
        <w:rPr>
          <w:lang w:val="en-US"/>
        </w:rPr>
        <w:t>from the drop-down list</w:t>
      </w:r>
      <w:r w:rsidRPr="00C30D15">
        <w:rPr>
          <w:lang w:val="en-US"/>
        </w:rPr>
        <w:t>.</w:t>
      </w:r>
    </w:p>
    <w:p w14:paraId="3947B35E" w14:textId="77777777" w:rsidR="008F514D" w:rsidRDefault="008F514D" w:rsidP="00AE2810">
      <w:pPr>
        <w:pStyle w:val="Screenshot"/>
        <w:rPr>
          <w:lang w:val="en-US"/>
        </w:rPr>
      </w:pPr>
      <w:r>
        <w:rPr>
          <w:lang w:val="en-SG" w:eastAsia="en-SG"/>
        </w:rPr>
        <w:drawing>
          <wp:inline distT="0" distB="0" distL="0" distR="0" wp14:anchorId="1D6C1A3B" wp14:editId="5638B635">
            <wp:extent cx="5733415" cy="1392555"/>
            <wp:effectExtent l="19050" t="19050" r="19685" b="17145"/>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3415" cy="1392555"/>
                    </a:xfrm>
                    <a:prstGeom prst="rect">
                      <a:avLst/>
                    </a:prstGeom>
                    <a:ln>
                      <a:solidFill>
                        <a:schemeClr val="tx1"/>
                      </a:solidFill>
                    </a:ln>
                  </pic:spPr>
                </pic:pic>
              </a:graphicData>
            </a:graphic>
          </wp:inline>
        </w:drawing>
      </w:r>
    </w:p>
    <w:p w14:paraId="0EB8F5DE" w14:textId="77777777" w:rsidR="008F514D" w:rsidRDefault="008F514D" w:rsidP="008F514D">
      <w:pPr>
        <w:pStyle w:val="Figure"/>
        <w:rPr>
          <w:lang w:val="en-US"/>
        </w:rPr>
      </w:pPr>
      <w:r>
        <w:t xml:space="preserve">Incoterm </w:t>
      </w:r>
      <w:r>
        <w:rPr>
          <w:lang w:val="en-US"/>
        </w:rPr>
        <w:t>List</w:t>
      </w:r>
    </w:p>
    <w:p w14:paraId="350A0E29" w14:textId="77777777" w:rsidR="008F514D" w:rsidRDefault="008F514D" w:rsidP="001F7791">
      <w:pPr>
        <w:pStyle w:val="NumberedListing"/>
        <w:numPr>
          <w:ilvl w:val="0"/>
          <w:numId w:val="56"/>
        </w:numPr>
        <w:rPr>
          <w:lang w:val="en-US"/>
        </w:rPr>
      </w:pPr>
      <w:r>
        <w:rPr>
          <w:lang w:val="en-US"/>
        </w:rPr>
        <w:t xml:space="preserve">Click </w:t>
      </w:r>
      <w:r>
        <w:rPr>
          <w:noProof/>
          <w:lang w:val="en-SG" w:eastAsia="en-SG"/>
        </w:rPr>
        <w:drawing>
          <wp:inline distT="0" distB="0" distL="0" distR="0" wp14:anchorId="730D0E43" wp14:editId="56E91DD8">
            <wp:extent cx="276190" cy="23809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Incoterm </w:t>
      </w:r>
      <w:r>
        <w:rPr>
          <w:lang w:val="en-US"/>
        </w:rPr>
        <w:t>Code.</w:t>
      </w:r>
      <w:r>
        <w:rPr>
          <w:lang w:val="en-US"/>
        </w:rPr>
        <w:tab/>
      </w:r>
    </w:p>
    <w:p w14:paraId="5DCE0380" w14:textId="77777777" w:rsidR="008F514D" w:rsidRDefault="008F514D" w:rsidP="00AE2810">
      <w:pPr>
        <w:pStyle w:val="Screenshot"/>
        <w:rPr>
          <w:lang w:val="en-US"/>
        </w:rPr>
      </w:pPr>
      <w:r>
        <w:rPr>
          <w:lang w:val="en-SG" w:eastAsia="en-SG"/>
        </w:rPr>
        <w:drawing>
          <wp:inline distT="0" distB="0" distL="0" distR="0" wp14:anchorId="482ACAE6" wp14:editId="63E42109">
            <wp:extent cx="5733415" cy="699770"/>
            <wp:effectExtent l="19050" t="19050" r="19685" b="24130"/>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733415" cy="699770"/>
                    </a:xfrm>
                    <a:prstGeom prst="rect">
                      <a:avLst/>
                    </a:prstGeom>
                    <a:ln>
                      <a:solidFill>
                        <a:schemeClr val="tx1"/>
                      </a:solidFill>
                    </a:ln>
                  </pic:spPr>
                </pic:pic>
              </a:graphicData>
            </a:graphic>
          </wp:inline>
        </w:drawing>
      </w:r>
    </w:p>
    <w:p w14:paraId="43691FB7" w14:textId="77777777" w:rsidR="008F514D" w:rsidRDefault="008F514D" w:rsidP="008F514D">
      <w:pPr>
        <w:pStyle w:val="Figure"/>
        <w:rPr>
          <w:lang w:val="en-US"/>
        </w:rPr>
      </w:pPr>
      <w:r>
        <w:t xml:space="preserve">Incoterm </w:t>
      </w:r>
      <w:r>
        <w:rPr>
          <w:lang w:val="en-US"/>
        </w:rPr>
        <w:t>Details Page</w:t>
      </w:r>
    </w:p>
    <w:p w14:paraId="32F27DA2" w14:textId="77777777" w:rsidR="008F514D" w:rsidRPr="006E6158" w:rsidRDefault="008F514D" w:rsidP="008F514D">
      <w:pPr>
        <w:pStyle w:val="BodyText"/>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8F514D" w:rsidRPr="0013748C" w14:paraId="54471A92" w14:textId="77777777" w:rsidTr="008F514D">
        <w:tc>
          <w:tcPr>
            <w:tcW w:w="630" w:type="dxa"/>
            <w:shd w:val="clear" w:color="auto" w:fill="C00000"/>
            <w:vAlign w:val="center"/>
          </w:tcPr>
          <w:p w14:paraId="1BCA74A3" w14:textId="77777777" w:rsidR="008F514D" w:rsidRPr="0013748C" w:rsidRDefault="008F514D" w:rsidP="008F514D">
            <w:pPr>
              <w:pStyle w:val="StyleCalloutSymbolScienceBold"/>
            </w:pPr>
            <w:r w:rsidRPr="0013748C">
              <w:t>@</w:t>
            </w:r>
          </w:p>
        </w:tc>
        <w:tc>
          <w:tcPr>
            <w:tcW w:w="7803" w:type="dxa"/>
            <w:shd w:val="clear" w:color="auto" w:fill="BFBFBF" w:themeFill="background1" w:themeFillShade="BF"/>
          </w:tcPr>
          <w:p w14:paraId="40E96150" w14:textId="77777777" w:rsidR="008F514D" w:rsidRPr="0013748C" w:rsidRDefault="008F514D" w:rsidP="008F514D">
            <w:pPr>
              <w:pStyle w:val="CalloutText"/>
            </w:pPr>
            <w:r>
              <w:t>The Transport Mode Codes should already be created.</w:t>
            </w:r>
          </w:p>
        </w:tc>
      </w:tr>
    </w:tbl>
    <w:p w14:paraId="2E288884" w14:textId="77777777" w:rsidR="008F514D" w:rsidRDefault="008F514D" w:rsidP="001F7791">
      <w:pPr>
        <w:pStyle w:val="NumberedListing"/>
        <w:numPr>
          <w:ilvl w:val="0"/>
          <w:numId w:val="56"/>
        </w:numPr>
        <w:rPr>
          <w:lang w:val="en-US"/>
        </w:rPr>
      </w:pPr>
      <w:r>
        <w:rPr>
          <w:lang w:val="en-US"/>
        </w:rPr>
        <w:lastRenderedPageBreak/>
        <w:t xml:space="preserve">Enter information in the </w:t>
      </w:r>
      <w:r>
        <w:t xml:space="preserve">Incoterm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6F564888" w14:textId="77777777" w:rsidTr="008F514D">
        <w:trPr>
          <w:cantSplit/>
          <w:tblHeader/>
          <w:jc w:val="center"/>
        </w:trPr>
        <w:tc>
          <w:tcPr>
            <w:tcW w:w="2843" w:type="dxa"/>
            <w:shd w:val="clear" w:color="auto" w:fill="BFBFBF" w:themeFill="background1" w:themeFillShade="BF"/>
          </w:tcPr>
          <w:p w14:paraId="6409F928"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6DA85F20" w14:textId="77777777" w:rsidR="008F514D" w:rsidRPr="0013748C" w:rsidRDefault="008F514D" w:rsidP="008F514D">
            <w:pPr>
              <w:pStyle w:val="TableHeading"/>
            </w:pPr>
            <w:r w:rsidRPr="0013748C">
              <w:t>Action/Input Required</w:t>
            </w:r>
          </w:p>
        </w:tc>
      </w:tr>
      <w:tr w:rsidR="008F514D" w:rsidRPr="0013748C" w14:paraId="326D5E79" w14:textId="77777777" w:rsidTr="008F514D">
        <w:trPr>
          <w:cantSplit/>
          <w:jc w:val="center"/>
        </w:trPr>
        <w:tc>
          <w:tcPr>
            <w:tcW w:w="2843" w:type="dxa"/>
          </w:tcPr>
          <w:p w14:paraId="5C2977A0" w14:textId="77777777" w:rsidR="008F514D" w:rsidRDefault="008F514D" w:rsidP="008F514D">
            <w:pPr>
              <w:pStyle w:val="Tablefieldindent2"/>
              <w:ind w:left="0"/>
            </w:pPr>
            <w:r>
              <w:rPr>
                <w:lang w:val="en-US"/>
              </w:rPr>
              <w:t>Code</w:t>
            </w:r>
          </w:p>
        </w:tc>
        <w:tc>
          <w:tcPr>
            <w:tcW w:w="5137" w:type="dxa"/>
          </w:tcPr>
          <w:p w14:paraId="3DDF1675" w14:textId="77777777" w:rsidR="008F514D" w:rsidRDefault="008F514D" w:rsidP="008F514D">
            <w:pPr>
              <w:pStyle w:val="TableText"/>
              <w:keepNext/>
            </w:pPr>
            <w:r>
              <w:t>Enter the code of the Incoterm.</w:t>
            </w:r>
          </w:p>
        </w:tc>
      </w:tr>
      <w:tr w:rsidR="008F514D" w:rsidRPr="0013748C" w14:paraId="7BA9083F" w14:textId="77777777" w:rsidTr="008F514D">
        <w:trPr>
          <w:cantSplit/>
          <w:jc w:val="center"/>
        </w:trPr>
        <w:tc>
          <w:tcPr>
            <w:tcW w:w="2843" w:type="dxa"/>
          </w:tcPr>
          <w:p w14:paraId="28CE04E0" w14:textId="77777777" w:rsidR="008F514D" w:rsidRPr="0013748C" w:rsidRDefault="008F514D" w:rsidP="008F514D">
            <w:pPr>
              <w:pStyle w:val="Tablefieldindent2"/>
              <w:ind w:left="0"/>
            </w:pPr>
            <w:r>
              <w:rPr>
                <w:lang w:val="en-US"/>
              </w:rPr>
              <w:t>Description(English)</w:t>
            </w:r>
          </w:p>
        </w:tc>
        <w:tc>
          <w:tcPr>
            <w:tcW w:w="5137" w:type="dxa"/>
          </w:tcPr>
          <w:p w14:paraId="029DD2B4"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Incoterm</w:t>
            </w:r>
            <w:r>
              <w:rPr>
                <w:lang w:val="en-US"/>
              </w:rPr>
              <w:t>.</w:t>
            </w:r>
          </w:p>
        </w:tc>
      </w:tr>
      <w:tr w:rsidR="008F514D" w:rsidRPr="0013748C" w14:paraId="22EF8526" w14:textId="77777777" w:rsidTr="008F514D">
        <w:trPr>
          <w:cantSplit/>
          <w:jc w:val="center"/>
        </w:trPr>
        <w:tc>
          <w:tcPr>
            <w:tcW w:w="2843" w:type="dxa"/>
          </w:tcPr>
          <w:p w14:paraId="1EAE5652" w14:textId="77777777" w:rsidR="008F514D" w:rsidRPr="00610949" w:rsidRDefault="008F514D" w:rsidP="008F514D">
            <w:pPr>
              <w:pStyle w:val="Tablefieldindent2"/>
              <w:ind w:left="0"/>
              <w:rPr>
                <w:lang w:val="en-US"/>
              </w:rPr>
            </w:pPr>
            <w:r>
              <w:rPr>
                <w:lang w:val="en-US"/>
              </w:rPr>
              <w:t>Description(Other)</w:t>
            </w:r>
          </w:p>
        </w:tc>
        <w:tc>
          <w:tcPr>
            <w:tcW w:w="5137" w:type="dxa"/>
          </w:tcPr>
          <w:p w14:paraId="213254E4" w14:textId="77777777" w:rsidR="008F514D" w:rsidRPr="00610949" w:rsidRDefault="008F514D" w:rsidP="008F514D">
            <w:pPr>
              <w:pStyle w:val="TableText"/>
              <w:keepNext/>
              <w:rPr>
                <w:lang w:val="en-US"/>
              </w:rPr>
            </w:pPr>
            <w:r>
              <w:rPr>
                <w:lang w:val="en-US"/>
              </w:rPr>
              <w:t xml:space="preserve">Enter other descriptions of the </w:t>
            </w:r>
            <w:r>
              <w:t>Incoterm</w:t>
            </w:r>
            <w:r>
              <w:rPr>
                <w:lang w:val="en-US"/>
              </w:rPr>
              <w:t>.</w:t>
            </w:r>
          </w:p>
        </w:tc>
      </w:tr>
      <w:tr w:rsidR="008F514D" w:rsidRPr="0013748C" w14:paraId="358EC569" w14:textId="77777777" w:rsidTr="008F514D">
        <w:trPr>
          <w:cantSplit/>
          <w:jc w:val="center"/>
        </w:trPr>
        <w:tc>
          <w:tcPr>
            <w:tcW w:w="2843" w:type="dxa"/>
          </w:tcPr>
          <w:p w14:paraId="59D3BFDF" w14:textId="77777777" w:rsidR="008F514D" w:rsidRDefault="008F514D" w:rsidP="008F514D">
            <w:pPr>
              <w:pStyle w:val="Tablefieldindent2"/>
              <w:ind w:left="0"/>
              <w:rPr>
                <w:lang w:val="en-US"/>
              </w:rPr>
            </w:pPr>
            <w:r>
              <w:rPr>
                <w:lang w:val="en-US"/>
              </w:rPr>
              <w:t>Freight</w:t>
            </w:r>
          </w:p>
        </w:tc>
        <w:tc>
          <w:tcPr>
            <w:tcW w:w="5137" w:type="dxa"/>
          </w:tcPr>
          <w:p w14:paraId="2B74A947" w14:textId="77777777" w:rsidR="008F514D" w:rsidRDefault="008F514D" w:rsidP="008F514D">
            <w:pPr>
              <w:pStyle w:val="TableText"/>
              <w:keepNext/>
              <w:rPr>
                <w:lang w:val="en-US"/>
              </w:rPr>
            </w:pPr>
            <w:r>
              <w:rPr>
                <w:lang w:val="en-US"/>
              </w:rPr>
              <w:t>Check Freight if the Incoterm allows Freight.</w:t>
            </w:r>
          </w:p>
        </w:tc>
      </w:tr>
      <w:tr w:rsidR="008F514D" w:rsidRPr="0013748C" w14:paraId="604A09AF" w14:textId="77777777" w:rsidTr="008F514D">
        <w:trPr>
          <w:cantSplit/>
          <w:jc w:val="center"/>
        </w:trPr>
        <w:tc>
          <w:tcPr>
            <w:tcW w:w="2843" w:type="dxa"/>
          </w:tcPr>
          <w:p w14:paraId="413824F6" w14:textId="77777777" w:rsidR="008F514D" w:rsidRDefault="008F514D" w:rsidP="008F514D">
            <w:pPr>
              <w:pStyle w:val="Tablefieldindent2"/>
              <w:ind w:left="0"/>
              <w:rPr>
                <w:lang w:val="en-US"/>
              </w:rPr>
            </w:pPr>
            <w:r>
              <w:rPr>
                <w:lang w:val="en-US"/>
              </w:rPr>
              <w:t>Transport Mode</w:t>
            </w:r>
          </w:p>
        </w:tc>
        <w:tc>
          <w:tcPr>
            <w:tcW w:w="5137" w:type="dxa"/>
          </w:tcPr>
          <w:p w14:paraId="21EEC6B6" w14:textId="77777777" w:rsidR="008F514D" w:rsidRDefault="008F514D" w:rsidP="008F514D">
            <w:pPr>
              <w:pStyle w:val="TableText"/>
              <w:keepNext/>
              <w:rPr>
                <w:lang w:val="en-US"/>
              </w:rPr>
            </w:pPr>
            <w:r>
              <w:rPr>
                <w:lang w:val="en-US"/>
              </w:rPr>
              <w:t>Select the Transport Mode of the Incoterm.</w:t>
            </w:r>
          </w:p>
        </w:tc>
      </w:tr>
      <w:tr w:rsidR="008F514D" w:rsidRPr="0013748C" w14:paraId="53780DD4" w14:textId="77777777" w:rsidTr="008F514D">
        <w:trPr>
          <w:cantSplit/>
          <w:jc w:val="center"/>
        </w:trPr>
        <w:tc>
          <w:tcPr>
            <w:tcW w:w="2843" w:type="dxa"/>
          </w:tcPr>
          <w:p w14:paraId="1362690D" w14:textId="77777777" w:rsidR="008F514D" w:rsidRDefault="008F514D" w:rsidP="008F514D">
            <w:pPr>
              <w:pStyle w:val="Tablefieldindent2"/>
              <w:ind w:left="0"/>
              <w:rPr>
                <w:lang w:val="en-US"/>
              </w:rPr>
            </w:pPr>
            <w:r>
              <w:rPr>
                <w:lang w:val="en-US"/>
              </w:rPr>
              <w:t>Insurance</w:t>
            </w:r>
          </w:p>
        </w:tc>
        <w:tc>
          <w:tcPr>
            <w:tcW w:w="5137" w:type="dxa"/>
          </w:tcPr>
          <w:p w14:paraId="4164CF78" w14:textId="77777777" w:rsidR="008F514D" w:rsidRDefault="008F514D" w:rsidP="008F514D">
            <w:pPr>
              <w:pStyle w:val="TableText"/>
              <w:keepNext/>
              <w:rPr>
                <w:lang w:val="en-US"/>
              </w:rPr>
            </w:pPr>
            <w:r>
              <w:rPr>
                <w:lang w:val="en-US"/>
              </w:rPr>
              <w:t>Check Insurance if the Incoterm allows Insurance.</w:t>
            </w:r>
          </w:p>
        </w:tc>
      </w:tr>
      <w:tr w:rsidR="008F514D" w:rsidRPr="0013748C" w14:paraId="530FAC5E" w14:textId="77777777" w:rsidTr="008F514D">
        <w:trPr>
          <w:cantSplit/>
          <w:jc w:val="center"/>
        </w:trPr>
        <w:tc>
          <w:tcPr>
            <w:tcW w:w="2843" w:type="dxa"/>
          </w:tcPr>
          <w:p w14:paraId="3FB752AF" w14:textId="77777777" w:rsidR="008F514D" w:rsidRDefault="008F514D" w:rsidP="008F514D">
            <w:pPr>
              <w:pStyle w:val="Tablefieldindent2"/>
              <w:ind w:left="0"/>
              <w:rPr>
                <w:lang w:val="en-US"/>
              </w:rPr>
            </w:pPr>
            <w:r>
              <w:rPr>
                <w:lang w:val="en-US"/>
              </w:rPr>
              <w:t>Active</w:t>
            </w:r>
          </w:p>
        </w:tc>
        <w:tc>
          <w:tcPr>
            <w:tcW w:w="5137" w:type="dxa"/>
          </w:tcPr>
          <w:p w14:paraId="76EBE727" w14:textId="77777777" w:rsidR="008F514D" w:rsidRDefault="008F514D" w:rsidP="008F514D">
            <w:pPr>
              <w:pStyle w:val="TableText"/>
              <w:keepNext/>
              <w:rPr>
                <w:lang w:val="en-US"/>
              </w:rPr>
            </w:pPr>
            <w:r>
              <w:rPr>
                <w:lang w:val="en-US"/>
              </w:rPr>
              <w:t xml:space="preserve">Check Active to activate the </w:t>
            </w:r>
            <w:r>
              <w:t xml:space="preserve">Incoterm </w:t>
            </w:r>
            <w:r>
              <w:rPr>
                <w:lang w:val="en-US"/>
              </w:rPr>
              <w:t>code.</w:t>
            </w:r>
          </w:p>
        </w:tc>
      </w:tr>
    </w:tbl>
    <w:p w14:paraId="1B546CE4" w14:textId="77777777" w:rsidR="008F514D" w:rsidRPr="00EA5323" w:rsidRDefault="008F514D" w:rsidP="008F514D">
      <w:pPr>
        <w:pStyle w:val="Caption"/>
      </w:pPr>
    </w:p>
    <w:p w14:paraId="10E21909" w14:textId="77777777" w:rsidR="008F514D" w:rsidRDefault="008F514D" w:rsidP="001F7791">
      <w:pPr>
        <w:pStyle w:val="NumberedListing"/>
        <w:numPr>
          <w:ilvl w:val="0"/>
          <w:numId w:val="56"/>
        </w:numPr>
        <w:rPr>
          <w:lang w:val="en-US"/>
        </w:rPr>
      </w:pPr>
      <w:r>
        <w:rPr>
          <w:noProof/>
          <w:lang w:val="en-US"/>
        </w:rPr>
        <w:t xml:space="preserve">Click </w:t>
      </w:r>
      <w:r w:rsidRPr="002F19B8">
        <w:rPr>
          <w:b/>
          <w:noProof/>
          <w:lang w:val="en-US"/>
        </w:rPr>
        <w:t>Save</w:t>
      </w:r>
      <w:r>
        <w:rPr>
          <w:noProof/>
          <w:lang w:val="en-US"/>
        </w:rPr>
        <w:t xml:space="preserve"> button to save the </w:t>
      </w:r>
      <w:r>
        <w:t xml:space="preserve">Incoterm </w:t>
      </w:r>
      <w:r>
        <w:rPr>
          <w:noProof/>
          <w:lang w:val="en-US"/>
        </w:rPr>
        <w:t>details.</w:t>
      </w:r>
    </w:p>
    <w:p w14:paraId="4CE71635" w14:textId="77777777" w:rsidR="008F514D" w:rsidRPr="00FC264F" w:rsidRDefault="008F514D" w:rsidP="00AE2810">
      <w:pPr>
        <w:pStyle w:val="Screenshot"/>
        <w:rPr>
          <w:lang w:val="en-US"/>
        </w:rPr>
      </w:pPr>
      <w:r w:rsidRPr="00AE2810">
        <w:rPr>
          <w:lang w:val="en-SG" w:eastAsia="en-SG"/>
        </w:rPr>
        <w:drawing>
          <wp:inline distT="0" distB="0" distL="0" distR="0" wp14:anchorId="784398E7" wp14:editId="544DD419">
            <wp:extent cx="3014133" cy="1154710"/>
            <wp:effectExtent l="19050" t="19050" r="15240" b="2667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584BC1F9" w14:textId="77777777" w:rsidR="008F514D" w:rsidRPr="00FC264F" w:rsidRDefault="008F514D" w:rsidP="008F514D">
      <w:pPr>
        <w:pStyle w:val="Figure"/>
        <w:rPr>
          <w:lang w:val="en-US"/>
        </w:rPr>
      </w:pPr>
      <w:r>
        <w:rPr>
          <w:lang w:val="en-US"/>
        </w:rPr>
        <w:t>Success Message</w:t>
      </w:r>
    </w:p>
    <w:p w14:paraId="3192DD1B" w14:textId="77777777" w:rsidR="008F514D" w:rsidRPr="000C0EC9" w:rsidRDefault="008F514D" w:rsidP="001F7791">
      <w:pPr>
        <w:pStyle w:val="NumberedListing"/>
        <w:numPr>
          <w:ilvl w:val="0"/>
          <w:numId w:val="56"/>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A3925F4" w14:textId="77777777" w:rsidR="008F514D" w:rsidRDefault="008F514D" w:rsidP="001F7791">
      <w:pPr>
        <w:pStyle w:val="NumberedListing"/>
        <w:numPr>
          <w:ilvl w:val="0"/>
          <w:numId w:val="56"/>
        </w:numPr>
        <w:rPr>
          <w:lang w:val="en-US"/>
        </w:rPr>
      </w:pPr>
      <w:r>
        <w:rPr>
          <w:lang w:val="en-US"/>
        </w:rPr>
        <w:t xml:space="preserve">Click </w:t>
      </w:r>
      <w:r>
        <w:rPr>
          <w:b/>
          <w:lang w:val="en-US"/>
        </w:rPr>
        <w:t>Reset</w:t>
      </w:r>
      <w:r>
        <w:rPr>
          <w:lang w:val="en-US"/>
        </w:rPr>
        <w:t xml:space="preserve"> button to clear the </w:t>
      </w:r>
      <w:r>
        <w:t xml:space="preserve">Incoterm </w:t>
      </w:r>
      <w:r>
        <w:rPr>
          <w:lang w:val="en-US"/>
        </w:rPr>
        <w:t>details.</w:t>
      </w:r>
      <w:r w:rsidRPr="00287AB9">
        <w:rPr>
          <w:noProof/>
          <w:lang w:val="en-US"/>
        </w:rPr>
        <w:t xml:space="preserve"> </w:t>
      </w:r>
    </w:p>
    <w:p w14:paraId="2D71F6FB" w14:textId="77777777" w:rsidR="008F514D" w:rsidRPr="000C0EC9" w:rsidRDefault="008F514D" w:rsidP="001F7791">
      <w:pPr>
        <w:pStyle w:val="NumberedListing"/>
        <w:numPr>
          <w:ilvl w:val="0"/>
          <w:numId w:val="56"/>
        </w:numPr>
        <w:rPr>
          <w:lang w:val="en-US"/>
        </w:rPr>
      </w:pPr>
      <w:r>
        <w:rPr>
          <w:lang w:val="en-US"/>
        </w:rPr>
        <w:t xml:space="preserve">Click </w:t>
      </w:r>
      <w:r>
        <w:rPr>
          <w:b/>
          <w:lang w:val="en-US"/>
        </w:rPr>
        <w:t>Close</w:t>
      </w:r>
      <w:r>
        <w:rPr>
          <w:lang w:val="en-US"/>
        </w:rPr>
        <w:t xml:space="preserve"> button to close the </w:t>
      </w:r>
      <w:r>
        <w:t xml:space="preserve">Incoterm </w:t>
      </w:r>
      <w:r>
        <w:rPr>
          <w:lang w:val="en-US"/>
        </w:rPr>
        <w:t>details page.</w:t>
      </w:r>
      <w:r w:rsidRPr="00287AB9">
        <w:rPr>
          <w:noProof/>
          <w:lang w:val="en-US"/>
        </w:rPr>
        <w:t xml:space="preserve"> </w:t>
      </w:r>
    </w:p>
    <w:p w14:paraId="081CBFE6" w14:textId="77777777" w:rsidR="008F514D" w:rsidRDefault="008F514D" w:rsidP="008F514D">
      <w:pPr>
        <w:pStyle w:val="NumberedListing"/>
        <w:rPr>
          <w:lang w:val="en-US"/>
        </w:rPr>
      </w:pPr>
    </w:p>
    <w:p w14:paraId="51FA7D52" w14:textId="36DC725D" w:rsidR="0016440B" w:rsidRDefault="0016440B">
      <w:pPr>
        <w:rPr>
          <w:rFonts w:ascii="Century Gothic" w:hAnsi="Century Gothic"/>
          <w:color w:val="000000"/>
          <w:sz w:val="18"/>
          <w:szCs w:val="22"/>
          <w:lang w:val="en-US"/>
        </w:rPr>
      </w:pPr>
      <w:r>
        <w:rPr>
          <w:lang w:val="en-US"/>
        </w:rPr>
        <w:br w:type="page"/>
      </w:r>
    </w:p>
    <w:p w14:paraId="4CC7ABE3" w14:textId="16EC74E9" w:rsidR="0016440B" w:rsidRDefault="0016440B" w:rsidP="0016440B">
      <w:pPr>
        <w:pStyle w:val="Heading3CL"/>
        <w:ind w:left="576"/>
        <w:rPr>
          <w:lang w:val="en-US"/>
        </w:rPr>
      </w:pPr>
      <w:bookmarkStart w:id="110" w:name="_Toc123813502"/>
      <w:r>
        <w:rPr>
          <w:lang w:val="en-US"/>
        </w:rPr>
        <w:lastRenderedPageBreak/>
        <w:t>Update Incoterm</w:t>
      </w:r>
      <w:bookmarkEnd w:id="110"/>
    </w:p>
    <w:p w14:paraId="2319F6B6" w14:textId="56BB05D3" w:rsidR="0016440B" w:rsidRPr="006F6B43" w:rsidRDefault="0016440B" w:rsidP="0016440B">
      <w:pPr>
        <w:pStyle w:val="BodyText"/>
      </w:pPr>
      <w:r>
        <w:rPr>
          <w:lang w:val="en-US"/>
        </w:rPr>
        <w:t>This functionality allows you to update the Incoterm details.</w:t>
      </w:r>
    </w:p>
    <w:p w14:paraId="25AB5091" w14:textId="77777777" w:rsidR="008F514D" w:rsidRPr="00B616E0" w:rsidRDefault="008F514D" w:rsidP="008F514D">
      <w:pPr>
        <w:pStyle w:val="ProcedureHeading"/>
        <w:rPr>
          <w:lang w:val="en-US"/>
        </w:rPr>
      </w:pPr>
      <w:r>
        <w:rPr>
          <w:lang w:val="en-US"/>
        </w:rPr>
        <w:t xml:space="preserve">To update an </w:t>
      </w:r>
      <w:r>
        <w:t>Incoterm</w:t>
      </w:r>
      <w:r>
        <w:rPr>
          <w:lang w:val="en-US"/>
        </w:rPr>
        <w:t xml:space="preserve">: </w:t>
      </w:r>
    </w:p>
    <w:p w14:paraId="37FC7CC7" w14:textId="77777777" w:rsidR="0092432F" w:rsidRDefault="0092432F" w:rsidP="001F7791">
      <w:pPr>
        <w:pStyle w:val="NumberedListing"/>
        <w:numPr>
          <w:ilvl w:val="0"/>
          <w:numId w:val="57"/>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54E9DCC1" w14:textId="77777777" w:rsidR="008F514D" w:rsidRDefault="008F514D" w:rsidP="00B27BAD">
      <w:pPr>
        <w:pStyle w:val="Screenshot"/>
        <w:rPr>
          <w:lang w:val="en-US"/>
        </w:rPr>
      </w:pPr>
      <w:r w:rsidRPr="00B27BAD">
        <w:rPr>
          <w:lang w:val="en-SG" w:eastAsia="en-SG"/>
        </w:rPr>
        <w:drawing>
          <wp:inline distT="0" distB="0" distL="0" distR="0" wp14:anchorId="48CE986D" wp14:editId="6BB984F5">
            <wp:extent cx="5723890" cy="2636520"/>
            <wp:effectExtent l="19050" t="19050" r="10160" b="11430"/>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2F0B9912" w14:textId="77777777" w:rsidR="0092432F" w:rsidRDefault="0092432F" w:rsidP="0092432F">
      <w:pPr>
        <w:pStyle w:val="Figure"/>
        <w:rPr>
          <w:lang w:val="en-US"/>
        </w:rPr>
      </w:pPr>
      <w:r>
        <w:rPr>
          <w:lang w:val="en-US"/>
        </w:rPr>
        <w:t>System Codes page</w:t>
      </w:r>
    </w:p>
    <w:p w14:paraId="7AAD3B4B" w14:textId="77777777" w:rsidR="0016440B" w:rsidRDefault="0016440B" w:rsidP="001F7791">
      <w:pPr>
        <w:pStyle w:val="NumberedListing"/>
        <w:numPr>
          <w:ilvl w:val="0"/>
          <w:numId w:val="57"/>
        </w:numPr>
        <w:rPr>
          <w:lang w:val="en-US"/>
        </w:rPr>
      </w:pPr>
      <w:r>
        <w:rPr>
          <w:lang w:val="en-US"/>
        </w:rPr>
        <w:t>Select Code Type ‘</w:t>
      </w:r>
      <w:r>
        <w:t xml:space="preserve">Incoterm’ </w:t>
      </w:r>
      <w:r>
        <w:rPr>
          <w:lang w:val="en-US"/>
        </w:rPr>
        <w:t>from the drop-down list</w:t>
      </w:r>
      <w:r w:rsidRPr="00C30D15">
        <w:rPr>
          <w:lang w:val="en-US"/>
        </w:rPr>
        <w:t>.</w:t>
      </w:r>
    </w:p>
    <w:p w14:paraId="26D8EA75" w14:textId="77777777" w:rsidR="008F514D" w:rsidRDefault="008F514D" w:rsidP="00B27BAD">
      <w:pPr>
        <w:pStyle w:val="Screenshot"/>
        <w:rPr>
          <w:lang w:val="en-US"/>
        </w:rPr>
      </w:pPr>
      <w:r>
        <w:rPr>
          <w:lang w:val="en-SG" w:eastAsia="en-SG"/>
        </w:rPr>
        <w:drawing>
          <wp:inline distT="0" distB="0" distL="0" distR="0" wp14:anchorId="617B2CBB" wp14:editId="6214FCE6">
            <wp:extent cx="5733415" cy="1392555"/>
            <wp:effectExtent l="19050" t="19050" r="19685" b="17145"/>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3415" cy="1392555"/>
                    </a:xfrm>
                    <a:prstGeom prst="rect">
                      <a:avLst/>
                    </a:prstGeom>
                    <a:ln>
                      <a:solidFill>
                        <a:schemeClr val="tx1"/>
                      </a:solidFill>
                    </a:ln>
                  </pic:spPr>
                </pic:pic>
              </a:graphicData>
            </a:graphic>
          </wp:inline>
        </w:drawing>
      </w:r>
    </w:p>
    <w:p w14:paraId="6AA74C4A" w14:textId="77777777" w:rsidR="008F514D" w:rsidRPr="00A1279D" w:rsidRDefault="008F514D" w:rsidP="008F514D">
      <w:pPr>
        <w:pStyle w:val="Figure"/>
        <w:rPr>
          <w:lang w:val="en-US"/>
        </w:rPr>
      </w:pPr>
      <w:r>
        <w:t xml:space="preserve">Incoterm </w:t>
      </w:r>
      <w:r>
        <w:rPr>
          <w:lang w:val="en-US"/>
        </w:rPr>
        <w:t>List</w:t>
      </w:r>
    </w:p>
    <w:p w14:paraId="2F269F28" w14:textId="77777777" w:rsidR="008F514D" w:rsidRDefault="008F514D" w:rsidP="001F7791">
      <w:pPr>
        <w:pStyle w:val="NumberedListing"/>
        <w:numPr>
          <w:ilvl w:val="0"/>
          <w:numId w:val="57"/>
        </w:numPr>
        <w:rPr>
          <w:lang w:val="en-US"/>
        </w:rPr>
      </w:pPr>
      <w:r>
        <w:rPr>
          <w:lang w:val="en-US"/>
        </w:rPr>
        <w:t xml:space="preserve">Click the </w:t>
      </w:r>
      <w:r>
        <w:rPr>
          <w:noProof/>
          <w:lang w:val="en-SG" w:eastAsia="en-SG"/>
        </w:rPr>
        <w:drawing>
          <wp:inline distT="0" distB="0" distL="0" distR="0" wp14:anchorId="57F2E53B" wp14:editId="1C50DD1B">
            <wp:extent cx="266667" cy="200000"/>
            <wp:effectExtent l="0" t="0" r="635"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Incoterm </w:t>
      </w:r>
      <w:r>
        <w:rPr>
          <w:lang w:val="en-US"/>
        </w:rPr>
        <w:t>details. The following screen will be displayed</w:t>
      </w:r>
    </w:p>
    <w:p w14:paraId="77B48710" w14:textId="77777777" w:rsidR="008F514D" w:rsidRDefault="008F514D" w:rsidP="00B27BAD">
      <w:pPr>
        <w:pStyle w:val="Screenshot"/>
        <w:rPr>
          <w:lang w:val="en-US"/>
        </w:rPr>
      </w:pPr>
      <w:r>
        <w:rPr>
          <w:lang w:val="en-SG" w:eastAsia="en-SG"/>
        </w:rPr>
        <w:drawing>
          <wp:inline distT="0" distB="0" distL="0" distR="0" wp14:anchorId="653F1206" wp14:editId="08CC3B5B">
            <wp:extent cx="5733415" cy="716915"/>
            <wp:effectExtent l="19050" t="19050" r="19685" b="26035"/>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3415" cy="716915"/>
                    </a:xfrm>
                    <a:prstGeom prst="rect">
                      <a:avLst/>
                    </a:prstGeom>
                    <a:ln>
                      <a:solidFill>
                        <a:schemeClr val="tx1"/>
                      </a:solidFill>
                    </a:ln>
                  </pic:spPr>
                </pic:pic>
              </a:graphicData>
            </a:graphic>
          </wp:inline>
        </w:drawing>
      </w:r>
    </w:p>
    <w:p w14:paraId="63AE603B" w14:textId="77777777" w:rsidR="008F514D" w:rsidRDefault="008F514D" w:rsidP="008F514D">
      <w:pPr>
        <w:pStyle w:val="Figure"/>
        <w:rPr>
          <w:lang w:val="en-US"/>
        </w:rPr>
      </w:pPr>
      <w:r>
        <w:t xml:space="preserve">Incoterm </w:t>
      </w:r>
      <w:r>
        <w:rPr>
          <w:lang w:val="en-US"/>
        </w:rPr>
        <w:t>Details Edit Page</w:t>
      </w:r>
    </w:p>
    <w:p w14:paraId="4B9D7560" w14:textId="77777777" w:rsidR="008F514D" w:rsidRDefault="008F514D" w:rsidP="001F7791">
      <w:pPr>
        <w:pStyle w:val="NumberedListing"/>
        <w:numPr>
          <w:ilvl w:val="0"/>
          <w:numId w:val="57"/>
        </w:numPr>
        <w:rPr>
          <w:lang w:val="en-US"/>
        </w:rPr>
      </w:pPr>
      <w:r>
        <w:rPr>
          <w:lang w:val="en-US"/>
        </w:rPr>
        <w:t xml:space="preserve">Modify the field values and click </w:t>
      </w:r>
      <w:r>
        <w:rPr>
          <w:noProof/>
          <w:lang w:val="en-SG" w:eastAsia="en-SG"/>
        </w:rPr>
        <w:drawing>
          <wp:inline distT="0" distB="0" distL="0" distR="0" wp14:anchorId="78A8B8F9" wp14:editId="7BCD2762">
            <wp:extent cx="990476" cy="257143"/>
            <wp:effectExtent l="0" t="0" r="635"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72ACCD25" w14:textId="77777777" w:rsidR="008F514D" w:rsidRDefault="008F514D" w:rsidP="00B27BAD">
      <w:pPr>
        <w:pStyle w:val="Screenshot"/>
        <w:rPr>
          <w:lang w:val="en-US"/>
        </w:rPr>
      </w:pPr>
      <w:r>
        <w:rPr>
          <w:lang w:val="en-SG" w:eastAsia="en-SG"/>
        </w:rPr>
        <w:lastRenderedPageBreak/>
        <w:drawing>
          <wp:inline distT="0" distB="0" distL="0" distR="0" wp14:anchorId="086CCF6B" wp14:editId="515DF63D">
            <wp:extent cx="3438095" cy="1295238"/>
            <wp:effectExtent l="19050" t="19050" r="10160" b="19685"/>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6A470C82" w14:textId="77777777" w:rsidR="008F514D" w:rsidRPr="000C0EC9" w:rsidRDefault="008F514D" w:rsidP="0016440B">
      <w:pPr>
        <w:pStyle w:val="Figure"/>
        <w:rPr>
          <w:lang w:val="en-US"/>
        </w:rPr>
      </w:pPr>
      <w:r w:rsidRPr="00C05334">
        <w:rPr>
          <w:lang w:val="en-US"/>
        </w:rPr>
        <w:t>Success Message</w:t>
      </w:r>
    </w:p>
    <w:p w14:paraId="210171F2" w14:textId="77777777" w:rsidR="008F514D" w:rsidRPr="000C0EC9" w:rsidRDefault="008F514D" w:rsidP="001F7791">
      <w:pPr>
        <w:pStyle w:val="NumberedListing"/>
        <w:numPr>
          <w:ilvl w:val="0"/>
          <w:numId w:val="57"/>
        </w:numPr>
        <w:rPr>
          <w:lang w:val="en-US"/>
        </w:rPr>
      </w:pPr>
      <w:r>
        <w:rPr>
          <w:lang w:val="en-US"/>
        </w:rPr>
        <w:t xml:space="preserve">Click </w:t>
      </w:r>
      <w:r>
        <w:rPr>
          <w:b/>
          <w:lang w:val="en-US"/>
        </w:rPr>
        <w:t>Close</w:t>
      </w:r>
      <w:r>
        <w:rPr>
          <w:lang w:val="en-US"/>
        </w:rPr>
        <w:t xml:space="preserve"> button to close the </w:t>
      </w:r>
      <w:r>
        <w:t xml:space="preserve">Incoterm </w:t>
      </w:r>
      <w:r>
        <w:rPr>
          <w:lang w:val="en-US"/>
        </w:rPr>
        <w:t>details edit page.</w:t>
      </w:r>
      <w:r w:rsidRPr="00287AB9">
        <w:rPr>
          <w:noProof/>
          <w:lang w:val="en-US"/>
        </w:rPr>
        <w:t xml:space="preserve"> </w:t>
      </w:r>
    </w:p>
    <w:p w14:paraId="4F7D201D" w14:textId="62C89957" w:rsidR="008F514D" w:rsidRDefault="008F514D" w:rsidP="0016440B">
      <w:pPr>
        <w:rPr>
          <w:lang w:val="en-US"/>
        </w:rPr>
      </w:pPr>
    </w:p>
    <w:p w14:paraId="0E45D227" w14:textId="77777777" w:rsidR="008F514D" w:rsidRDefault="008F514D" w:rsidP="008F514D">
      <w:pPr>
        <w:pStyle w:val="Heading1CL"/>
      </w:pPr>
      <w:bookmarkStart w:id="111" w:name="_Toc467523011"/>
      <w:bookmarkStart w:id="112" w:name="_Toc123813503"/>
      <w:bookmarkStart w:id="113" w:name="_Toc129608415"/>
      <w:r>
        <w:t>Offense Code</w:t>
      </w:r>
      <w:bookmarkEnd w:id="111"/>
      <w:bookmarkEnd w:id="112"/>
      <w:bookmarkEnd w:id="113"/>
    </w:p>
    <w:p w14:paraId="279BDEF0" w14:textId="77777777" w:rsidR="008F514D" w:rsidRDefault="008F514D" w:rsidP="008F514D">
      <w:pPr>
        <w:pStyle w:val="BodyText"/>
        <w:rPr>
          <w:lang w:val="en-US"/>
        </w:rPr>
      </w:pPr>
      <w:r>
        <w:rPr>
          <w:lang w:val="en-US"/>
        </w:rPr>
        <w:t xml:space="preserve">The System Administrator creates and updates the </w:t>
      </w:r>
      <w:r>
        <w:t xml:space="preserve">Offense </w:t>
      </w:r>
      <w:r>
        <w:rPr>
          <w:lang w:val="en-US"/>
        </w:rPr>
        <w:t>code.</w:t>
      </w:r>
    </w:p>
    <w:p w14:paraId="21C45C94" w14:textId="77777777" w:rsidR="008F514D" w:rsidRPr="00B616E0" w:rsidRDefault="008F514D" w:rsidP="008F514D">
      <w:pPr>
        <w:pStyle w:val="ProcedureHeading"/>
        <w:rPr>
          <w:lang w:val="en-US"/>
        </w:rPr>
      </w:pPr>
      <w:r>
        <w:rPr>
          <w:lang w:val="en-US"/>
        </w:rPr>
        <w:t xml:space="preserve">To create an </w:t>
      </w:r>
      <w:r>
        <w:t>Offense</w:t>
      </w:r>
      <w:r>
        <w:rPr>
          <w:lang w:val="en-US"/>
        </w:rPr>
        <w:t xml:space="preserve">: </w:t>
      </w:r>
    </w:p>
    <w:p w14:paraId="2BEFEF8C" w14:textId="77777777" w:rsidR="0092432F" w:rsidRDefault="0092432F" w:rsidP="001F7791">
      <w:pPr>
        <w:pStyle w:val="NumberedListing"/>
        <w:numPr>
          <w:ilvl w:val="0"/>
          <w:numId w:val="58"/>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471728F7" w14:textId="77777777" w:rsidR="008F514D" w:rsidRDefault="008F514D" w:rsidP="00B27BAD">
      <w:pPr>
        <w:pStyle w:val="Screenshot"/>
        <w:rPr>
          <w:lang w:val="en-US"/>
        </w:rPr>
      </w:pPr>
      <w:r w:rsidRPr="00B27BAD">
        <w:rPr>
          <w:lang w:val="en-SG" w:eastAsia="en-SG"/>
        </w:rPr>
        <w:drawing>
          <wp:inline distT="0" distB="0" distL="0" distR="0" wp14:anchorId="1CBC6F1C" wp14:editId="1F9A2819">
            <wp:extent cx="5360276" cy="2467429"/>
            <wp:effectExtent l="19050" t="19050" r="12065" b="28575"/>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365076" cy="2469638"/>
                    </a:xfrm>
                    <a:prstGeom prst="rect">
                      <a:avLst/>
                    </a:prstGeom>
                    <a:noFill/>
                    <a:ln>
                      <a:solidFill>
                        <a:schemeClr val="tx1"/>
                      </a:solidFill>
                    </a:ln>
                  </pic:spPr>
                </pic:pic>
              </a:graphicData>
            </a:graphic>
          </wp:inline>
        </w:drawing>
      </w:r>
    </w:p>
    <w:p w14:paraId="6AFC171C" w14:textId="77777777" w:rsidR="0092432F" w:rsidRDefault="0092432F" w:rsidP="0092432F">
      <w:pPr>
        <w:pStyle w:val="Figure"/>
        <w:rPr>
          <w:lang w:val="en-US"/>
        </w:rPr>
      </w:pPr>
      <w:r>
        <w:rPr>
          <w:lang w:val="en-US"/>
        </w:rPr>
        <w:t>System Codes page</w:t>
      </w:r>
    </w:p>
    <w:p w14:paraId="15A93D39" w14:textId="77777777" w:rsidR="004F7BF8" w:rsidRDefault="004F7BF8" w:rsidP="001F7791">
      <w:pPr>
        <w:pStyle w:val="NumberedListing"/>
        <w:numPr>
          <w:ilvl w:val="0"/>
          <w:numId w:val="58"/>
        </w:numPr>
        <w:rPr>
          <w:lang w:val="en-US"/>
        </w:rPr>
      </w:pPr>
      <w:r>
        <w:rPr>
          <w:lang w:val="en-US"/>
        </w:rPr>
        <w:t>Select Code Type ‘</w:t>
      </w:r>
      <w:r>
        <w:t xml:space="preserve">Offense’ </w:t>
      </w:r>
      <w:r>
        <w:rPr>
          <w:lang w:val="en-US"/>
        </w:rPr>
        <w:t>from the drop-down list</w:t>
      </w:r>
      <w:r w:rsidRPr="00C30D15">
        <w:rPr>
          <w:lang w:val="en-US"/>
        </w:rPr>
        <w:t>.</w:t>
      </w:r>
    </w:p>
    <w:p w14:paraId="26345329" w14:textId="77777777" w:rsidR="008F514D" w:rsidRDefault="008F514D" w:rsidP="00B27BAD">
      <w:pPr>
        <w:pStyle w:val="Screenshot"/>
        <w:rPr>
          <w:lang w:val="en-US"/>
        </w:rPr>
      </w:pPr>
      <w:r>
        <w:rPr>
          <w:lang w:val="en-SG" w:eastAsia="en-SG"/>
        </w:rPr>
        <w:drawing>
          <wp:inline distT="0" distB="0" distL="0" distR="0" wp14:anchorId="71C842FD" wp14:editId="2D71D3E7">
            <wp:extent cx="5733415" cy="1644015"/>
            <wp:effectExtent l="19050" t="19050" r="19685" b="13335"/>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3415" cy="1644015"/>
                    </a:xfrm>
                    <a:prstGeom prst="rect">
                      <a:avLst/>
                    </a:prstGeom>
                    <a:ln>
                      <a:solidFill>
                        <a:schemeClr val="tx1"/>
                      </a:solidFill>
                    </a:ln>
                  </pic:spPr>
                </pic:pic>
              </a:graphicData>
            </a:graphic>
          </wp:inline>
        </w:drawing>
      </w:r>
    </w:p>
    <w:p w14:paraId="40670883" w14:textId="77777777" w:rsidR="008F514D" w:rsidRDefault="008F514D" w:rsidP="008F514D">
      <w:pPr>
        <w:pStyle w:val="Figure"/>
        <w:rPr>
          <w:lang w:val="en-US"/>
        </w:rPr>
      </w:pPr>
      <w:r>
        <w:t xml:space="preserve">Offense </w:t>
      </w:r>
      <w:r>
        <w:rPr>
          <w:lang w:val="en-US"/>
        </w:rPr>
        <w:t>List</w:t>
      </w:r>
    </w:p>
    <w:p w14:paraId="61ABA81F" w14:textId="77777777" w:rsidR="008F514D" w:rsidRDefault="008F514D" w:rsidP="001F7791">
      <w:pPr>
        <w:pStyle w:val="NumberedListing"/>
        <w:numPr>
          <w:ilvl w:val="0"/>
          <w:numId w:val="58"/>
        </w:numPr>
        <w:rPr>
          <w:lang w:val="en-US"/>
        </w:rPr>
      </w:pPr>
      <w:r>
        <w:rPr>
          <w:lang w:val="en-US"/>
        </w:rPr>
        <w:t xml:space="preserve">Click </w:t>
      </w:r>
      <w:r>
        <w:rPr>
          <w:noProof/>
          <w:lang w:val="en-SG" w:eastAsia="en-SG"/>
        </w:rPr>
        <w:drawing>
          <wp:inline distT="0" distB="0" distL="0" distR="0" wp14:anchorId="7955F1DD" wp14:editId="712CA604">
            <wp:extent cx="276190" cy="238095"/>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Offense </w:t>
      </w:r>
      <w:r>
        <w:rPr>
          <w:lang w:val="en-US"/>
        </w:rPr>
        <w:t>Code.</w:t>
      </w:r>
      <w:r>
        <w:rPr>
          <w:lang w:val="en-US"/>
        </w:rPr>
        <w:tab/>
      </w:r>
    </w:p>
    <w:p w14:paraId="115DA932" w14:textId="77777777" w:rsidR="008F514D" w:rsidRDefault="008F514D" w:rsidP="00B27BAD">
      <w:pPr>
        <w:pStyle w:val="Screenshot"/>
        <w:rPr>
          <w:lang w:val="en-US"/>
        </w:rPr>
      </w:pPr>
      <w:r>
        <w:rPr>
          <w:lang w:val="en-SG" w:eastAsia="en-SG"/>
        </w:rPr>
        <w:lastRenderedPageBreak/>
        <w:drawing>
          <wp:inline distT="0" distB="0" distL="0" distR="0" wp14:anchorId="58E9D5AC" wp14:editId="2B5D33F8">
            <wp:extent cx="5733415" cy="502285"/>
            <wp:effectExtent l="19050" t="19050" r="19685" b="12065"/>
            <wp:docPr id="1306" name="Picture 1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3415" cy="502285"/>
                    </a:xfrm>
                    <a:prstGeom prst="rect">
                      <a:avLst/>
                    </a:prstGeom>
                    <a:ln>
                      <a:solidFill>
                        <a:schemeClr val="tx1"/>
                      </a:solidFill>
                    </a:ln>
                  </pic:spPr>
                </pic:pic>
              </a:graphicData>
            </a:graphic>
          </wp:inline>
        </w:drawing>
      </w:r>
    </w:p>
    <w:p w14:paraId="5130A746" w14:textId="77777777" w:rsidR="008F514D" w:rsidRDefault="008F514D" w:rsidP="008F514D">
      <w:pPr>
        <w:pStyle w:val="Figure"/>
        <w:rPr>
          <w:lang w:val="en-US"/>
        </w:rPr>
      </w:pPr>
      <w:r>
        <w:t xml:space="preserve">Offense </w:t>
      </w:r>
      <w:r>
        <w:rPr>
          <w:lang w:val="en-US"/>
        </w:rPr>
        <w:t>Details Page</w:t>
      </w:r>
    </w:p>
    <w:p w14:paraId="2D9DBB5E" w14:textId="77777777" w:rsidR="008F514D" w:rsidRDefault="008F514D" w:rsidP="001F7791">
      <w:pPr>
        <w:pStyle w:val="NumberedListing"/>
        <w:numPr>
          <w:ilvl w:val="0"/>
          <w:numId w:val="58"/>
        </w:numPr>
        <w:rPr>
          <w:lang w:val="en-US"/>
        </w:rPr>
      </w:pPr>
      <w:r>
        <w:rPr>
          <w:lang w:val="en-US"/>
        </w:rPr>
        <w:t xml:space="preserve">Enter information in the </w:t>
      </w:r>
      <w:r>
        <w:t xml:space="preserve">Offense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061DE011" w14:textId="77777777" w:rsidTr="008F514D">
        <w:trPr>
          <w:cantSplit/>
          <w:tblHeader/>
          <w:jc w:val="center"/>
        </w:trPr>
        <w:tc>
          <w:tcPr>
            <w:tcW w:w="2843" w:type="dxa"/>
            <w:shd w:val="clear" w:color="auto" w:fill="BFBFBF" w:themeFill="background1" w:themeFillShade="BF"/>
          </w:tcPr>
          <w:p w14:paraId="1729D9D2"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3B960A82" w14:textId="77777777" w:rsidR="008F514D" w:rsidRPr="0013748C" w:rsidRDefault="008F514D" w:rsidP="008F514D">
            <w:pPr>
              <w:pStyle w:val="TableHeading"/>
            </w:pPr>
            <w:r w:rsidRPr="0013748C">
              <w:t>Action/Input Required</w:t>
            </w:r>
          </w:p>
        </w:tc>
      </w:tr>
      <w:tr w:rsidR="008F514D" w:rsidRPr="0013748C" w14:paraId="584728AF" w14:textId="77777777" w:rsidTr="008F514D">
        <w:trPr>
          <w:cantSplit/>
          <w:jc w:val="center"/>
        </w:trPr>
        <w:tc>
          <w:tcPr>
            <w:tcW w:w="2843" w:type="dxa"/>
          </w:tcPr>
          <w:p w14:paraId="4329A08D" w14:textId="77777777" w:rsidR="008F514D" w:rsidRDefault="008F514D" w:rsidP="008F514D">
            <w:pPr>
              <w:pStyle w:val="Tablefieldindent2"/>
              <w:ind w:left="0"/>
            </w:pPr>
            <w:r>
              <w:rPr>
                <w:lang w:val="en-US"/>
              </w:rPr>
              <w:t>Code</w:t>
            </w:r>
          </w:p>
        </w:tc>
        <w:tc>
          <w:tcPr>
            <w:tcW w:w="5137" w:type="dxa"/>
          </w:tcPr>
          <w:p w14:paraId="2F0119CA" w14:textId="77777777" w:rsidR="008F514D" w:rsidRDefault="008F514D" w:rsidP="008F514D">
            <w:pPr>
              <w:pStyle w:val="TableText"/>
              <w:keepNext/>
            </w:pPr>
            <w:r>
              <w:t>Enter the code of the Offense.</w:t>
            </w:r>
          </w:p>
        </w:tc>
      </w:tr>
      <w:tr w:rsidR="008F514D" w:rsidRPr="0013748C" w14:paraId="6B70897C" w14:textId="77777777" w:rsidTr="008F514D">
        <w:trPr>
          <w:cantSplit/>
          <w:jc w:val="center"/>
        </w:trPr>
        <w:tc>
          <w:tcPr>
            <w:tcW w:w="2843" w:type="dxa"/>
          </w:tcPr>
          <w:p w14:paraId="3CF0944C" w14:textId="77777777" w:rsidR="008F514D" w:rsidRPr="0013748C" w:rsidRDefault="008F514D" w:rsidP="008F514D">
            <w:pPr>
              <w:pStyle w:val="Tablefieldindent2"/>
              <w:ind w:left="0"/>
            </w:pPr>
            <w:r>
              <w:rPr>
                <w:lang w:val="en-US"/>
              </w:rPr>
              <w:t>Description(English)</w:t>
            </w:r>
          </w:p>
        </w:tc>
        <w:tc>
          <w:tcPr>
            <w:tcW w:w="5137" w:type="dxa"/>
          </w:tcPr>
          <w:p w14:paraId="7475EF76"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Offense</w:t>
            </w:r>
            <w:r>
              <w:rPr>
                <w:lang w:val="en-US"/>
              </w:rPr>
              <w:t>.</w:t>
            </w:r>
          </w:p>
        </w:tc>
      </w:tr>
      <w:tr w:rsidR="008F514D" w:rsidRPr="0013748C" w14:paraId="04E68DAE" w14:textId="77777777" w:rsidTr="008F514D">
        <w:trPr>
          <w:cantSplit/>
          <w:jc w:val="center"/>
        </w:trPr>
        <w:tc>
          <w:tcPr>
            <w:tcW w:w="2843" w:type="dxa"/>
          </w:tcPr>
          <w:p w14:paraId="5757518E" w14:textId="77777777" w:rsidR="008F514D" w:rsidRPr="00610949" w:rsidRDefault="008F514D" w:rsidP="008F514D">
            <w:pPr>
              <w:pStyle w:val="Tablefieldindent2"/>
              <w:ind w:left="0"/>
              <w:rPr>
                <w:lang w:val="en-US"/>
              </w:rPr>
            </w:pPr>
            <w:r>
              <w:rPr>
                <w:lang w:val="en-US"/>
              </w:rPr>
              <w:t>Description(Other)</w:t>
            </w:r>
          </w:p>
        </w:tc>
        <w:tc>
          <w:tcPr>
            <w:tcW w:w="5137" w:type="dxa"/>
          </w:tcPr>
          <w:p w14:paraId="4BE0AA00" w14:textId="77777777" w:rsidR="008F514D" w:rsidRPr="00610949" w:rsidRDefault="008F514D" w:rsidP="008F514D">
            <w:pPr>
              <w:pStyle w:val="TableText"/>
              <w:keepNext/>
              <w:rPr>
                <w:lang w:val="en-US"/>
              </w:rPr>
            </w:pPr>
            <w:r>
              <w:rPr>
                <w:lang w:val="en-US"/>
              </w:rPr>
              <w:t xml:space="preserve">Enter other descriptions of the </w:t>
            </w:r>
            <w:r>
              <w:t>Offense</w:t>
            </w:r>
            <w:r>
              <w:rPr>
                <w:lang w:val="en-US"/>
              </w:rPr>
              <w:t>.</w:t>
            </w:r>
          </w:p>
        </w:tc>
      </w:tr>
      <w:tr w:rsidR="008F514D" w:rsidRPr="0013748C" w14:paraId="2F4C087A" w14:textId="77777777" w:rsidTr="008F514D">
        <w:trPr>
          <w:cantSplit/>
          <w:jc w:val="center"/>
        </w:trPr>
        <w:tc>
          <w:tcPr>
            <w:tcW w:w="2843" w:type="dxa"/>
          </w:tcPr>
          <w:p w14:paraId="1BD61139" w14:textId="77777777" w:rsidR="008F514D" w:rsidRDefault="008F514D" w:rsidP="008F514D">
            <w:pPr>
              <w:pStyle w:val="Tablefieldindent2"/>
              <w:ind w:left="0"/>
              <w:rPr>
                <w:lang w:val="en-US"/>
              </w:rPr>
            </w:pPr>
            <w:r>
              <w:rPr>
                <w:lang w:val="en-US"/>
              </w:rPr>
              <w:t>Active</w:t>
            </w:r>
          </w:p>
        </w:tc>
        <w:tc>
          <w:tcPr>
            <w:tcW w:w="5137" w:type="dxa"/>
          </w:tcPr>
          <w:p w14:paraId="7E5F7658" w14:textId="77777777" w:rsidR="008F514D" w:rsidRDefault="008F514D" w:rsidP="008F514D">
            <w:pPr>
              <w:pStyle w:val="TableText"/>
              <w:keepNext/>
              <w:rPr>
                <w:lang w:val="en-US"/>
              </w:rPr>
            </w:pPr>
            <w:r>
              <w:rPr>
                <w:lang w:val="en-US"/>
              </w:rPr>
              <w:t xml:space="preserve">Check Active to activate the </w:t>
            </w:r>
            <w:r>
              <w:t xml:space="preserve">Offense </w:t>
            </w:r>
            <w:r>
              <w:rPr>
                <w:lang w:val="en-US"/>
              </w:rPr>
              <w:t>code.</w:t>
            </w:r>
          </w:p>
        </w:tc>
      </w:tr>
    </w:tbl>
    <w:p w14:paraId="12EE0990" w14:textId="77777777" w:rsidR="008F514D" w:rsidRPr="00EA5323" w:rsidRDefault="008F514D" w:rsidP="008F514D">
      <w:pPr>
        <w:pStyle w:val="Caption"/>
      </w:pPr>
    </w:p>
    <w:p w14:paraId="50F1999A" w14:textId="77777777" w:rsidR="008F514D" w:rsidRDefault="008F514D" w:rsidP="001F7791">
      <w:pPr>
        <w:pStyle w:val="NumberedListing"/>
        <w:numPr>
          <w:ilvl w:val="0"/>
          <w:numId w:val="58"/>
        </w:numPr>
        <w:rPr>
          <w:lang w:val="en-US"/>
        </w:rPr>
      </w:pPr>
      <w:r>
        <w:rPr>
          <w:noProof/>
          <w:lang w:val="en-US"/>
        </w:rPr>
        <w:t xml:space="preserve">Click </w:t>
      </w:r>
      <w:r w:rsidRPr="002F19B8">
        <w:rPr>
          <w:b/>
          <w:noProof/>
          <w:lang w:val="en-US"/>
        </w:rPr>
        <w:t>Save</w:t>
      </w:r>
      <w:r>
        <w:rPr>
          <w:noProof/>
          <w:lang w:val="en-US"/>
        </w:rPr>
        <w:t xml:space="preserve"> button to save the </w:t>
      </w:r>
      <w:r>
        <w:t xml:space="preserve">Offense </w:t>
      </w:r>
      <w:r>
        <w:rPr>
          <w:noProof/>
          <w:lang w:val="en-US"/>
        </w:rPr>
        <w:t>details.</w:t>
      </w:r>
    </w:p>
    <w:p w14:paraId="5F9E7CF0" w14:textId="77777777" w:rsidR="008F514D" w:rsidRPr="00FC264F" w:rsidRDefault="008F514D" w:rsidP="008F514D">
      <w:pPr>
        <w:pStyle w:val="Screenshot"/>
        <w:rPr>
          <w:lang w:val="en-US"/>
        </w:rPr>
      </w:pPr>
      <w:r>
        <w:rPr>
          <w:lang w:val="en-SG" w:eastAsia="en-SG"/>
        </w:rPr>
        <w:drawing>
          <wp:inline distT="0" distB="0" distL="0" distR="0" wp14:anchorId="11DA11E5" wp14:editId="75ED3B1B">
            <wp:extent cx="3014133" cy="1154710"/>
            <wp:effectExtent l="19050" t="19050" r="15240" b="26670"/>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5E2BF4C7" w14:textId="77777777" w:rsidR="008F514D" w:rsidRPr="00FC264F" w:rsidRDefault="008F514D" w:rsidP="008F514D">
      <w:pPr>
        <w:pStyle w:val="Figure"/>
        <w:rPr>
          <w:lang w:val="en-US"/>
        </w:rPr>
      </w:pPr>
      <w:r>
        <w:rPr>
          <w:lang w:val="en-US"/>
        </w:rPr>
        <w:t>Success Message</w:t>
      </w:r>
    </w:p>
    <w:p w14:paraId="40DD61B6" w14:textId="77777777" w:rsidR="008F514D" w:rsidRPr="000C0EC9" w:rsidRDefault="008F514D" w:rsidP="001F7791">
      <w:pPr>
        <w:pStyle w:val="NumberedListing"/>
        <w:numPr>
          <w:ilvl w:val="0"/>
          <w:numId w:val="58"/>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07FA5504" w14:textId="77777777" w:rsidR="008F514D" w:rsidRDefault="008F514D" w:rsidP="001F7791">
      <w:pPr>
        <w:pStyle w:val="NumberedListing"/>
        <w:numPr>
          <w:ilvl w:val="0"/>
          <w:numId w:val="58"/>
        </w:numPr>
        <w:rPr>
          <w:lang w:val="en-US"/>
        </w:rPr>
      </w:pPr>
      <w:r>
        <w:rPr>
          <w:lang w:val="en-US"/>
        </w:rPr>
        <w:t xml:space="preserve">Click </w:t>
      </w:r>
      <w:r>
        <w:rPr>
          <w:b/>
          <w:lang w:val="en-US"/>
        </w:rPr>
        <w:t>Reset</w:t>
      </w:r>
      <w:r>
        <w:rPr>
          <w:lang w:val="en-US"/>
        </w:rPr>
        <w:t xml:space="preserve"> button to clear the </w:t>
      </w:r>
      <w:r>
        <w:t xml:space="preserve">Offense </w:t>
      </w:r>
      <w:r>
        <w:rPr>
          <w:lang w:val="en-US"/>
        </w:rPr>
        <w:t>details.</w:t>
      </w:r>
      <w:r w:rsidRPr="00287AB9">
        <w:rPr>
          <w:noProof/>
          <w:lang w:val="en-US"/>
        </w:rPr>
        <w:t xml:space="preserve"> </w:t>
      </w:r>
    </w:p>
    <w:p w14:paraId="299C4263" w14:textId="77777777" w:rsidR="008F514D" w:rsidRPr="000C0EC9" w:rsidRDefault="008F514D" w:rsidP="001F7791">
      <w:pPr>
        <w:pStyle w:val="NumberedListing"/>
        <w:numPr>
          <w:ilvl w:val="0"/>
          <w:numId w:val="58"/>
        </w:numPr>
        <w:rPr>
          <w:lang w:val="en-US"/>
        </w:rPr>
      </w:pPr>
      <w:r>
        <w:rPr>
          <w:lang w:val="en-US"/>
        </w:rPr>
        <w:t xml:space="preserve">Click </w:t>
      </w:r>
      <w:r>
        <w:rPr>
          <w:b/>
          <w:lang w:val="en-US"/>
        </w:rPr>
        <w:t>Close</w:t>
      </w:r>
      <w:r>
        <w:rPr>
          <w:lang w:val="en-US"/>
        </w:rPr>
        <w:t xml:space="preserve"> button to close the </w:t>
      </w:r>
      <w:r>
        <w:t xml:space="preserve">Offense </w:t>
      </w:r>
      <w:r>
        <w:rPr>
          <w:lang w:val="en-US"/>
        </w:rPr>
        <w:t>details page.</w:t>
      </w:r>
      <w:r w:rsidRPr="00287AB9">
        <w:rPr>
          <w:noProof/>
          <w:lang w:val="en-US"/>
        </w:rPr>
        <w:t xml:space="preserve"> </w:t>
      </w:r>
    </w:p>
    <w:p w14:paraId="6AAB91D3" w14:textId="77777777" w:rsidR="008F514D" w:rsidRDefault="008F514D" w:rsidP="008F514D">
      <w:pPr>
        <w:pStyle w:val="NumberedListing"/>
        <w:rPr>
          <w:lang w:val="en-US"/>
        </w:rPr>
      </w:pPr>
    </w:p>
    <w:p w14:paraId="53063EE4" w14:textId="77777777" w:rsidR="008F514D" w:rsidRDefault="008F514D" w:rsidP="008F514D">
      <w:pPr>
        <w:pStyle w:val="NumberedListing"/>
        <w:rPr>
          <w:lang w:val="en-US"/>
        </w:rPr>
      </w:pPr>
    </w:p>
    <w:p w14:paraId="31A7989B" w14:textId="77777777" w:rsidR="008F514D" w:rsidRDefault="008F514D" w:rsidP="008F514D">
      <w:pPr>
        <w:pStyle w:val="NumberedListing"/>
        <w:rPr>
          <w:lang w:val="en-US"/>
        </w:rPr>
      </w:pPr>
    </w:p>
    <w:p w14:paraId="05963BBE" w14:textId="77777777" w:rsidR="008F514D" w:rsidRDefault="008F514D" w:rsidP="008F514D">
      <w:pPr>
        <w:pStyle w:val="NumberedListing"/>
        <w:rPr>
          <w:lang w:val="en-US"/>
        </w:rPr>
      </w:pPr>
    </w:p>
    <w:p w14:paraId="6F7E9BCC" w14:textId="77777777" w:rsidR="008F514D" w:rsidRDefault="008F514D" w:rsidP="008F514D">
      <w:pPr>
        <w:pStyle w:val="NumberedListing"/>
        <w:rPr>
          <w:lang w:val="en-US"/>
        </w:rPr>
      </w:pPr>
    </w:p>
    <w:p w14:paraId="672BCEA7" w14:textId="77777777" w:rsidR="008F514D" w:rsidRDefault="008F514D" w:rsidP="008F514D">
      <w:pPr>
        <w:pStyle w:val="NumberedListing"/>
        <w:rPr>
          <w:lang w:val="en-US"/>
        </w:rPr>
      </w:pPr>
    </w:p>
    <w:p w14:paraId="16A3CC17" w14:textId="77777777" w:rsidR="008F514D" w:rsidRDefault="008F514D" w:rsidP="008F514D">
      <w:pPr>
        <w:pStyle w:val="NumberedListing"/>
        <w:rPr>
          <w:lang w:val="en-US"/>
        </w:rPr>
      </w:pPr>
    </w:p>
    <w:p w14:paraId="24D945A8" w14:textId="77777777" w:rsidR="008F514D" w:rsidRDefault="008F514D" w:rsidP="008F514D">
      <w:pPr>
        <w:pStyle w:val="NumberedListing"/>
        <w:rPr>
          <w:lang w:val="en-US"/>
        </w:rPr>
      </w:pPr>
    </w:p>
    <w:p w14:paraId="3E51F375" w14:textId="77777777" w:rsidR="008F514D" w:rsidRDefault="008F514D" w:rsidP="008F514D">
      <w:pPr>
        <w:pStyle w:val="NumberedListing"/>
        <w:rPr>
          <w:lang w:val="en-US"/>
        </w:rPr>
      </w:pPr>
    </w:p>
    <w:p w14:paraId="68F59689" w14:textId="77777777" w:rsidR="008F514D" w:rsidRPr="00EA5323" w:rsidRDefault="008F514D" w:rsidP="008F514D">
      <w:pPr>
        <w:rPr>
          <w:rFonts w:ascii="Century Gothic" w:hAnsi="Century Gothic"/>
          <w:color w:val="000000"/>
          <w:sz w:val="18"/>
          <w:szCs w:val="22"/>
          <w:lang w:val="en-US"/>
        </w:rPr>
      </w:pPr>
      <w:r>
        <w:rPr>
          <w:lang w:val="en-US"/>
        </w:rPr>
        <w:br w:type="page"/>
      </w:r>
    </w:p>
    <w:p w14:paraId="2FCA20C3" w14:textId="6CCF0A35" w:rsidR="004F7BF8" w:rsidRDefault="004F7BF8" w:rsidP="004F7BF8">
      <w:pPr>
        <w:pStyle w:val="Heading3CL"/>
        <w:ind w:left="576"/>
        <w:rPr>
          <w:lang w:val="en-US"/>
        </w:rPr>
      </w:pPr>
      <w:bookmarkStart w:id="114" w:name="_Toc123813504"/>
      <w:r>
        <w:rPr>
          <w:lang w:val="en-US"/>
        </w:rPr>
        <w:lastRenderedPageBreak/>
        <w:t>Update Offense</w:t>
      </w:r>
      <w:bookmarkEnd w:id="114"/>
    </w:p>
    <w:p w14:paraId="7857AFAE" w14:textId="758ED6CC" w:rsidR="004F7BF8" w:rsidRPr="006F6B43" w:rsidRDefault="004F7BF8" w:rsidP="004F7BF8">
      <w:pPr>
        <w:pStyle w:val="BodyText"/>
      </w:pPr>
      <w:r>
        <w:rPr>
          <w:lang w:val="en-US"/>
        </w:rPr>
        <w:t>This functionality allows you to update the offense details.</w:t>
      </w:r>
    </w:p>
    <w:p w14:paraId="309CE71A" w14:textId="77777777" w:rsidR="008F514D" w:rsidRPr="00B616E0" w:rsidRDefault="008F514D" w:rsidP="008F514D">
      <w:pPr>
        <w:pStyle w:val="ProcedureHeading"/>
        <w:rPr>
          <w:lang w:val="en-US"/>
        </w:rPr>
      </w:pPr>
      <w:r>
        <w:rPr>
          <w:lang w:val="en-US"/>
        </w:rPr>
        <w:t xml:space="preserve">To update an </w:t>
      </w:r>
      <w:r>
        <w:t>Offense</w:t>
      </w:r>
      <w:r>
        <w:rPr>
          <w:lang w:val="en-US"/>
        </w:rPr>
        <w:t xml:space="preserve">: </w:t>
      </w:r>
    </w:p>
    <w:p w14:paraId="6E9FDCA1" w14:textId="77777777" w:rsidR="0092432F" w:rsidRDefault="0092432F" w:rsidP="001F7791">
      <w:pPr>
        <w:pStyle w:val="NumberedListing"/>
        <w:numPr>
          <w:ilvl w:val="0"/>
          <w:numId w:val="59"/>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46FBA76D" w14:textId="77777777" w:rsidR="008F514D" w:rsidRDefault="008F514D" w:rsidP="00B27BAD">
      <w:pPr>
        <w:pStyle w:val="Screenshot"/>
        <w:rPr>
          <w:lang w:val="en-US"/>
        </w:rPr>
      </w:pPr>
      <w:r w:rsidRPr="00B27BAD">
        <w:rPr>
          <w:lang w:val="en-SG" w:eastAsia="en-SG"/>
        </w:rPr>
        <w:drawing>
          <wp:inline distT="0" distB="0" distL="0" distR="0" wp14:anchorId="29016E80" wp14:editId="507B0D3F">
            <wp:extent cx="5723890" cy="2636520"/>
            <wp:effectExtent l="19050" t="19050" r="10160" b="11430"/>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640F89A0" w14:textId="77777777" w:rsidR="0092432F" w:rsidRDefault="0092432F" w:rsidP="0092432F">
      <w:pPr>
        <w:pStyle w:val="Figure"/>
        <w:rPr>
          <w:lang w:val="en-US"/>
        </w:rPr>
      </w:pPr>
      <w:r>
        <w:rPr>
          <w:lang w:val="en-US"/>
        </w:rPr>
        <w:t>System Codes page</w:t>
      </w:r>
    </w:p>
    <w:p w14:paraId="588F8EEB" w14:textId="77777777" w:rsidR="004F7BF8" w:rsidRDefault="004F7BF8" w:rsidP="001F7791">
      <w:pPr>
        <w:pStyle w:val="NumberedListing"/>
        <w:numPr>
          <w:ilvl w:val="0"/>
          <w:numId w:val="59"/>
        </w:numPr>
        <w:rPr>
          <w:lang w:val="en-US"/>
        </w:rPr>
      </w:pPr>
      <w:r>
        <w:rPr>
          <w:lang w:val="en-US"/>
        </w:rPr>
        <w:t>Select Code Type ‘</w:t>
      </w:r>
      <w:r>
        <w:t xml:space="preserve">Offense’ </w:t>
      </w:r>
      <w:r>
        <w:rPr>
          <w:lang w:val="en-US"/>
        </w:rPr>
        <w:t>from the drop-down list</w:t>
      </w:r>
      <w:r w:rsidRPr="00C30D15">
        <w:rPr>
          <w:lang w:val="en-US"/>
        </w:rPr>
        <w:t>.</w:t>
      </w:r>
    </w:p>
    <w:p w14:paraId="66B2C1F4" w14:textId="77777777" w:rsidR="008F514D" w:rsidRDefault="008F514D" w:rsidP="00B27BAD">
      <w:pPr>
        <w:pStyle w:val="Screenshot"/>
        <w:rPr>
          <w:lang w:val="en-US"/>
        </w:rPr>
      </w:pPr>
      <w:r>
        <w:rPr>
          <w:lang w:val="en-SG" w:eastAsia="en-SG"/>
        </w:rPr>
        <w:drawing>
          <wp:inline distT="0" distB="0" distL="0" distR="0" wp14:anchorId="061D457E" wp14:editId="7BBD6C00">
            <wp:extent cx="5733415" cy="1644015"/>
            <wp:effectExtent l="19050" t="19050" r="19685" b="13335"/>
            <wp:docPr id="1305" name="Picture 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3415" cy="1644015"/>
                    </a:xfrm>
                    <a:prstGeom prst="rect">
                      <a:avLst/>
                    </a:prstGeom>
                    <a:ln>
                      <a:solidFill>
                        <a:schemeClr val="tx1"/>
                      </a:solidFill>
                    </a:ln>
                  </pic:spPr>
                </pic:pic>
              </a:graphicData>
            </a:graphic>
          </wp:inline>
        </w:drawing>
      </w:r>
    </w:p>
    <w:p w14:paraId="72C7AB11" w14:textId="77777777" w:rsidR="008F514D" w:rsidRPr="00A1279D" w:rsidRDefault="008F514D" w:rsidP="008F514D">
      <w:pPr>
        <w:pStyle w:val="Figure"/>
        <w:rPr>
          <w:lang w:val="en-US"/>
        </w:rPr>
      </w:pPr>
      <w:r>
        <w:t xml:space="preserve">Offense </w:t>
      </w:r>
      <w:r>
        <w:rPr>
          <w:lang w:val="en-US"/>
        </w:rPr>
        <w:t>List</w:t>
      </w:r>
    </w:p>
    <w:p w14:paraId="70FAADEC" w14:textId="77777777" w:rsidR="008F514D" w:rsidRDefault="008F514D" w:rsidP="001F7791">
      <w:pPr>
        <w:pStyle w:val="NumberedListing"/>
        <w:numPr>
          <w:ilvl w:val="0"/>
          <w:numId w:val="59"/>
        </w:numPr>
        <w:rPr>
          <w:lang w:val="en-US"/>
        </w:rPr>
      </w:pPr>
      <w:r>
        <w:rPr>
          <w:lang w:val="en-US"/>
        </w:rPr>
        <w:t xml:space="preserve">Click the </w:t>
      </w:r>
      <w:r>
        <w:rPr>
          <w:noProof/>
          <w:lang w:val="en-SG" w:eastAsia="en-SG"/>
        </w:rPr>
        <w:drawing>
          <wp:inline distT="0" distB="0" distL="0" distR="0" wp14:anchorId="09FB7287" wp14:editId="0E656569">
            <wp:extent cx="266667" cy="200000"/>
            <wp:effectExtent l="0" t="0" r="635" b="0"/>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Offense </w:t>
      </w:r>
      <w:r>
        <w:rPr>
          <w:lang w:val="en-US"/>
        </w:rPr>
        <w:t>details. The following screen will be displayed</w:t>
      </w:r>
    </w:p>
    <w:p w14:paraId="5BEF3596" w14:textId="77777777" w:rsidR="008F514D" w:rsidRDefault="008F514D" w:rsidP="00B27BAD">
      <w:pPr>
        <w:pStyle w:val="Screenshot"/>
        <w:rPr>
          <w:lang w:val="en-US"/>
        </w:rPr>
      </w:pPr>
      <w:r>
        <w:rPr>
          <w:lang w:val="en-SG" w:eastAsia="en-SG"/>
        </w:rPr>
        <w:drawing>
          <wp:inline distT="0" distB="0" distL="0" distR="0" wp14:anchorId="62F021BE" wp14:editId="6E2A0C54">
            <wp:extent cx="5733415" cy="528955"/>
            <wp:effectExtent l="19050" t="19050" r="19685" b="23495"/>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3415" cy="528955"/>
                    </a:xfrm>
                    <a:prstGeom prst="rect">
                      <a:avLst/>
                    </a:prstGeom>
                    <a:ln>
                      <a:solidFill>
                        <a:schemeClr val="tx1"/>
                      </a:solidFill>
                    </a:ln>
                  </pic:spPr>
                </pic:pic>
              </a:graphicData>
            </a:graphic>
          </wp:inline>
        </w:drawing>
      </w:r>
    </w:p>
    <w:p w14:paraId="02E7A944" w14:textId="77777777" w:rsidR="008F514D" w:rsidRDefault="008F514D" w:rsidP="008F514D">
      <w:pPr>
        <w:pStyle w:val="Figure"/>
        <w:rPr>
          <w:lang w:val="en-US"/>
        </w:rPr>
      </w:pPr>
      <w:r>
        <w:t xml:space="preserve">Offense </w:t>
      </w:r>
      <w:r>
        <w:rPr>
          <w:lang w:val="en-US"/>
        </w:rPr>
        <w:t>Details Edit Page</w:t>
      </w:r>
    </w:p>
    <w:p w14:paraId="3F7D9488" w14:textId="77777777" w:rsidR="008F514D" w:rsidRDefault="008F514D" w:rsidP="001F7791">
      <w:pPr>
        <w:pStyle w:val="NumberedListing"/>
        <w:numPr>
          <w:ilvl w:val="0"/>
          <w:numId w:val="59"/>
        </w:numPr>
        <w:rPr>
          <w:lang w:val="en-US"/>
        </w:rPr>
      </w:pPr>
      <w:r>
        <w:rPr>
          <w:lang w:val="en-US"/>
        </w:rPr>
        <w:t xml:space="preserve">Modify the field values and click </w:t>
      </w:r>
      <w:r>
        <w:rPr>
          <w:noProof/>
          <w:lang w:val="en-SG" w:eastAsia="en-SG"/>
        </w:rPr>
        <w:drawing>
          <wp:inline distT="0" distB="0" distL="0" distR="0" wp14:anchorId="3434C113" wp14:editId="66DFC9BF">
            <wp:extent cx="990476" cy="257143"/>
            <wp:effectExtent l="0" t="0" r="635" b="0"/>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4FB7FB30" w14:textId="77777777" w:rsidR="008F514D" w:rsidRDefault="008F514D" w:rsidP="00B27BAD">
      <w:pPr>
        <w:pStyle w:val="Screenshot"/>
        <w:rPr>
          <w:lang w:val="en-US"/>
        </w:rPr>
      </w:pPr>
      <w:r>
        <w:rPr>
          <w:lang w:val="en-SG" w:eastAsia="en-SG"/>
        </w:rPr>
        <w:lastRenderedPageBreak/>
        <w:drawing>
          <wp:inline distT="0" distB="0" distL="0" distR="0" wp14:anchorId="324B880B" wp14:editId="16AED7CE">
            <wp:extent cx="3438095" cy="1295238"/>
            <wp:effectExtent l="19050" t="19050" r="10160" b="19685"/>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602C5087" w14:textId="77777777" w:rsidR="008F514D" w:rsidRPr="000C0EC9" w:rsidRDefault="008F514D" w:rsidP="004F7BF8">
      <w:pPr>
        <w:pStyle w:val="Figure"/>
        <w:rPr>
          <w:lang w:val="en-US"/>
        </w:rPr>
      </w:pPr>
      <w:r w:rsidRPr="00C05334">
        <w:rPr>
          <w:lang w:val="en-US"/>
        </w:rPr>
        <w:t>Success Message</w:t>
      </w:r>
    </w:p>
    <w:p w14:paraId="4D3E9325" w14:textId="77777777" w:rsidR="008F514D" w:rsidRPr="000C0EC9" w:rsidRDefault="008F514D" w:rsidP="001F7791">
      <w:pPr>
        <w:pStyle w:val="NumberedListing"/>
        <w:numPr>
          <w:ilvl w:val="0"/>
          <w:numId w:val="59"/>
        </w:numPr>
        <w:rPr>
          <w:lang w:val="en-US"/>
        </w:rPr>
      </w:pPr>
      <w:r>
        <w:rPr>
          <w:lang w:val="en-US"/>
        </w:rPr>
        <w:t xml:space="preserve">Click </w:t>
      </w:r>
      <w:r>
        <w:rPr>
          <w:b/>
          <w:lang w:val="en-US"/>
        </w:rPr>
        <w:t>Close</w:t>
      </w:r>
      <w:r>
        <w:rPr>
          <w:lang w:val="en-US"/>
        </w:rPr>
        <w:t xml:space="preserve"> button to close the </w:t>
      </w:r>
      <w:r>
        <w:t xml:space="preserve">Offense </w:t>
      </w:r>
      <w:r>
        <w:rPr>
          <w:lang w:val="en-US"/>
        </w:rPr>
        <w:t>details edit page.</w:t>
      </w:r>
      <w:r w:rsidRPr="00287AB9">
        <w:rPr>
          <w:noProof/>
          <w:lang w:val="en-US"/>
        </w:rPr>
        <w:t xml:space="preserve"> </w:t>
      </w:r>
    </w:p>
    <w:p w14:paraId="749FE335" w14:textId="166AAC3C" w:rsidR="008F514D" w:rsidRDefault="008F514D" w:rsidP="004F7BF8">
      <w:pPr>
        <w:rPr>
          <w:lang w:val="en-US"/>
        </w:rPr>
      </w:pPr>
    </w:p>
    <w:p w14:paraId="34DC5041" w14:textId="77777777" w:rsidR="008F514D" w:rsidRDefault="008F514D" w:rsidP="008F514D">
      <w:pPr>
        <w:pStyle w:val="Heading1CL"/>
      </w:pPr>
      <w:bookmarkStart w:id="115" w:name="_Toc467523012"/>
      <w:bookmarkStart w:id="116" w:name="_Toc123813505"/>
      <w:bookmarkStart w:id="117" w:name="_Toc129608416"/>
      <w:r>
        <w:t>Payment Mode Code</w:t>
      </w:r>
      <w:bookmarkEnd w:id="115"/>
      <w:bookmarkEnd w:id="116"/>
      <w:bookmarkEnd w:id="117"/>
    </w:p>
    <w:p w14:paraId="02FFABF4" w14:textId="77777777" w:rsidR="008F514D" w:rsidRDefault="008F514D" w:rsidP="008F514D">
      <w:pPr>
        <w:pStyle w:val="BodyText"/>
        <w:rPr>
          <w:lang w:val="en-US"/>
        </w:rPr>
      </w:pPr>
      <w:r>
        <w:rPr>
          <w:lang w:val="en-US"/>
        </w:rPr>
        <w:t xml:space="preserve">The System Administrator creates and updates the </w:t>
      </w:r>
      <w:r>
        <w:t xml:space="preserve">Payment Mode </w:t>
      </w:r>
      <w:r>
        <w:rPr>
          <w:lang w:val="en-US"/>
        </w:rPr>
        <w:t>code.</w:t>
      </w:r>
    </w:p>
    <w:p w14:paraId="2574570E" w14:textId="77777777" w:rsidR="008F514D" w:rsidRPr="00B616E0" w:rsidRDefault="008F514D" w:rsidP="008F514D">
      <w:pPr>
        <w:pStyle w:val="ProcedureHeading"/>
        <w:rPr>
          <w:lang w:val="en-US"/>
        </w:rPr>
      </w:pPr>
      <w:r>
        <w:rPr>
          <w:lang w:val="en-US"/>
        </w:rPr>
        <w:t xml:space="preserve">To create a </w:t>
      </w:r>
      <w:r>
        <w:t>Payment Mode</w:t>
      </w:r>
      <w:r>
        <w:rPr>
          <w:lang w:val="en-US"/>
        </w:rPr>
        <w:t xml:space="preserve">: </w:t>
      </w:r>
    </w:p>
    <w:p w14:paraId="7DC705E4" w14:textId="77777777" w:rsidR="0092432F" w:rsidRDefault="0092432F" w:rsidP="001F7791">
      <w:pPr>
        <w:pStyle w:val="NumberedListing"/>
        <w:numPr>
          <w:ilvl w:val="0"/>
          <w:numId w:val="60"/>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5A7D0409" w14:textId="77777777" w:rsidR="008F514D" w:rsidRDefault="008F514D" w:rsidP="00B27BAD">
      <w:pPr>
        <w:pStyle w:val="Screenshot"/>
        <w:rPr>
          <w:lang w:val="en-US"/>
        </w:rPr>
      </w:pPr>
      <w:r w:rsidRPr="00B27BAD">
        <w:rPr>
          <w:lang w:val="en-SG" w:eastAsia="en-SG"/>
        </w:rPr>
        <w:drawing>
          <wp:inline distT="0" distB="0" distL="0" distR="0" wp14:anchorId="4C99AA17" wp14:editId="3C8BFAB1">
            <wp:extent cx="5760720" cy="2651760"/>
            <wp:effectExtent l="19050" t="19050" r="11430" b="15240"/>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solidFill>
                        <a:schemeClr val="tx1"/>
                      </a:solidFill>
                    </a:ln>
                  </pic:spPr>
                </pic:pic>
              </a:graphicData>
            </a:graphic>
          </wp:inline>
        </w:drawing>
      </w:r>
    </w:p>
    <w:p w14:paraId="431FB417" w14:textId="77777777" w:rsidR="0092432F" w:rsidRDefault="0092432F" w:rsidP="0092432F">
      <w:pPr>
        <w:pStyle w:val="Figure"/>
        <w:rPr>
          <w:lang w:val="en-US"/>
        </w:rPr>
      </w:pPr>
      <w:r>
        <w:rPr>
          <w:lang w:val="en-US"/>
        </w:rPr>
        <w:t>System Codes page</w:t>
      </w:r>
    </w:p>
    <w:p w14:paraId="58BC6AF2" w14:textId="77777777" w:rsidR="004F7BF8" w:rsidRDefault="004F7BF8" w:rsidP="001F7791">
      <w:pPr>
        <w:pStyle w:val="NumberedListing"/>
        <w:numPr>
          <w:ilvl w:val="0"/>
          <w:numId w:val="60"/>
        </w:numPr>
        <w:rPr>
          <w:lang w:val="en-US"/>
        </w:rPr>
      </w:pPr>
      <w:r>
        <w:rPr>
          <w:lang w:val="en-US"/>
        </w:rPr>
        <w:t>Select Code Type ‘</w:t>
      </w:r>
      <w:r>
        <w:t xml:space="preserve">Payment Mode’ </w:t>
      </w:r>
      <w:r>
        <w:rPr>
          <w:lang w:val="en-US"/>
        </w:rPr>
        <w:t>from the drop-down list</w:t>
      </w:r>
      <w:r w:rsidRPr="00C30D15">
        <w:rPr>
          <w:lang w:val="en-US"/>
        </w:rPr>
        <w:t>.</w:t>
      </w:r>
    </w:p>
    <w:p w14:paraId="5E46B616" w14:textId="77777777" w:rsidR="008F514D" w:rsidRDefault="008F514D" w:rsidP="00B27BAD">
      <w:pPr>
        <w:pStyle w:val="Screenshot"/>
        <w:rPr>
          <w:lang w:val="en-US"/>
        </w:rPr>
      </w:pPr>
      <w:r>
        <w:rPr>
          <w:lang w:val="en-SG" w:eastAsia="en-SG"/>
        </w:rPr>
        <w:drawing>
          <wp:inline distT="0" distB="0" distL="0" distR="0" wp14:anchorId="484DE763" wp14:editId="3A106A1E">
            <wp:extent cx="5733415" cy="782955"/>
            <wp:effectExtent l="19050" t="19050" r="19685" b="17145"/>
            <wp:docPr id="1308"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33415" cy="782955"/>
                    </a:xfrm>
                    <a:prstGeom prst="rect">
                      <a:avLst/>
                    </a:prstGeom>
                    <a:ln>
                      <a:solidFill>
                        <a:schemeClr val="tx1"/>
                      </a:solidFill>
                    </a:ln>
                  </pic:spPr>
                </pic:pic>
              </a:graphicData>
            </a:graphic>
          </wp:inline>
        </w:drawing>
      </w:r>
    </w:p>
    <w:p w14:paraId="59C443FB" w14:textId="77777777" w:rsidR="008F514D" w:rsidRDefault="008F514D" w:rsidP="004F7BF8">
      <w:pPr>
        <w:pStyle w:val="Figure"/>
        <w:rPr>
          <w:lang w:val="en-US"/>
        </w:rPr>
      </w:pPr>
      <w:r>
        <w:t xml:space="preserve">Payment Mode </w:t>
      </w:r>
      <w:r>
        <w:rPr>
          <w:lang w:val="en-US"/>
        </w:rPr>
        <w:t>List</w:t>
      </w:r>
    </w:p>
    <w:p w14:paraId="5879E3E4" w14:textId="77777777" w:rsidR="008F514D" w:rsidRDefault="008F514D" w:rsidP="001F7791">
      <w:pPr>
        <w:pStyle w:val="NumberedListing"/>
        <w:numPr>
          <w:ilvl w:val="0"/>
          <w:numId w:val="60"/>
        </w:numPr>
        <w:rPr>
          <w:lang w:val="en-US"/>
        </w:rPr>
      </w:pPr>
      <w:r>
        <w:rPr>
          <w:lang w:val="en-US"/>
        </w:rPr>
        <w:t xml:space="preserve">Click </w:t>
      </w:r>
      <w:r>
        <w:rPr>
          <w:noProof/>
          <w:lang w:val="en-SG" w:eastAsia="en-SG"/>
        </w:rPr>
        <w:drawing>
          <wp:inline distT="0" distB="0" distL="0" distR="0" wp14:anchorId="3381D025" wp14:editId="161AEB18">
            <wp:extent cx="276190" cy="238095"/>
            <wp:effectExtent l="0" t="0" r="0" b="0"/>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Payment Mode </w:t>
      </w:r>
      <w:r>
        <w:rPr>
          <w:lang w:val="en-US"/>
        </w:rPr>
        <w:t>Code.</w:t>
      </w:r>
      <w:r>
        <w:rPr>
          <w:lang w:val="en-US"/>
        </w:rPr>
        <w:tab/>
      </w:r>
    </w:p>
    <w:p w14:paraId="5728972A" w14:textId="77777777" w:rsidR="008F514D" w:rsidRDefault="008F514D" w:rsidP="00B27BAD">
      <w:pPr>
        <w:pStyle w:val="Screenshot"/>
        <w:rPr>
          <w:lang w:val="en-US"/>
        </w:rPr>
      </w:pPr>
      <w:r>
        <w:rPr>
          <w:lang w:val="en-SG" w:eastAsia="en-SG"/>
        </w:rPr>
        <w:lastRenderedPageBreak/>
        <w:drawing>
          <wp:inline distT="0" distB="0" distL="0" distR="0" wp14:anchorId="21B9AE6B" wp14:editId="4FC229C9">
            <wp:extent cx="5733415" cy="624205"/>
            <wp:effectExtent l="19050" t="19050" r="19685" b="23495"/>
            <wp:docPr id="1310"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33415" cy="624205"/>
                    </a:xfrm>
                    <a:prstGeom prst="rect">
                      <a:avLst/>
                    </a:prstGeom>
                    <a:ln>
                      <a:solidFill>
                        <a:schemeClr val="tx1"/>
                      </a:solidFill>
                    </a:ln>
                  </pic:spPr>
                </pic:pic>
              </a:graphicData>
            </a:graphic>
          </wp:inline>
        </w:drawing>
      </w:r>
    </w:p>
    <w:p w14:paraId="4B3C1154" w14:textId="77777777" w:rsidR="008F514D" w:rsidRDefault="008F514D" w:rsidP="008F514D">
      <w:pPr>
        <w:pStyle w:val="Figure"/>
        <w:rPr>
          <w:lang w:val="en-US"/>
        </w:rPr>
      </w:pPr>
      <w:r>
        <w:t xml:space="preserve">Payment Mode </w:t>
      </w:r>
      <w:r>
        <w:rPr>
          <w:lang w:val="en-US"/>
        </w:rPr>
        <w:t>Details Page</w:t>
      </w:r>
    </w:p>
    <w:p w14:paraId="56ED385B" w14:textId="77777777" w:rsidR="008F514D" w:rsidRDefault="008F514D" w:rsidP="001F7791">
      <w:pPr>
        <w:pStyle w:val="NumberedListing"/>
        <w:numPr>
          <w:ilvl w:val="0"/>
          <w:numId w:val="60"/>
        </w:numPr>
        <w:rPr>
          <w:lang w:val="en-US"/>
        </w:rPr>
      </w:pPr>
      <w:r>
        <w:rPr>
          <w:lang w:val="en-US"/>
        </w:rPr>
        <w:t xml:space="preserve">Enter information in the </w:t>
      </w:r>
      <w:r>
        <w:t xml:space="preserve">Payment Mode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09D884A2" w14:textId="77777777" w:rsidTr="008F514D">
        <w:trPr>
          <w:cantSplit/>
          <w:tblHeader/>
          <w:jc w:val="center"/>
        </w:trPr>
        <w:tc>
          <w:tcPr>
            <w:tcW w:w="2843" w:type="dxa"/>
            <w:shd w:val="clear" w:color="auto" w:fill="BFBFBF" w:themeFill="background1" w:themeFillShade="BF"/>
          </w:tcPr>
          <w:p w14:paraId="6597D2B9"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0C7BF0FB" w14:textId="77777777" w:rsidR="008F514D" w:rsidRPr="0013748C" w:rsidRDefault="008F514D" w:rsidP="008F514D">
            <w:pPr>
              <w:pStyle w:val="TableHeading"/>
            </w:pPr>
            <w:r w:rsidRPr="0013748C">
              <w:t>Action/Input Required</w:t>
            </w:r>
          </w:p>
        </w:tc>
      </w:tr>
      <w:tr w:rsidR="008F514D" w:rsidRPr="0013748C" w14:paraId="520361A6" w14:textId="77777777" w:rsidTr="008F514D">
        <w:trPr>
          <w:cantSplit/>
          <w:jc w:val="center"/>
        </w:trPr>
        <w:tc>
          <w:tcPr>
            <w:tcW w:w="2843" w:type="dxa"/>
          </w:tcPr>
          <w:p w14:paraId="5264FE36" w14:textId="77777777" w:rsidR="008F514D" w:rsidRDefault="008F514D" w:rsidP="008F514D">
            <w:pPr>
              <w:pStyle w:val="Tablefieldindent2"/>
              <w:ind w:left="0"/>
            </w:pPr>
            <w:r>
              <w:rPr>
                <w:lang w:val="en-US"/>
              </w:rPr>
              <w:t>Code</w:t>
            </w:r>
          </w:p>
        </w:tc>
        <w:tc>
          <w:tcPr>
            <w:tcW w:w="5137" w:type="dxa"/>
          </w:tcPr>
          <w:p w14:paraId="077942C6" w14:textId="77777777" w:rsidR="008F514D" w:rsidRDefault="008F514D" w:rsidP="008F514D">
            <w:pPr>
              <w:pStyle w:val="TableText"/>
              <w:keepNext/>
            </w:pPr>
            <w:r>
              <w:t>Enter the code of the Payment Mode.</w:t>
            </w:r>
          </w:p>
        </w:tc>
      </w:tr>
      <w:tr w:rsidR="008F514D" w:rsidRPr="0013748C" w14:paraId="0999B0F0" w14:textId="77777777" w:rsidTr="008F514D">
        <w:trPr>
          <w:cantSplit/>
          <w:jc w:val="center"/>
        </w:trPr>
        <w:tc>
          <w:tcPr>
            <w:tcW w:w="2843" w:type="dxa"/>
          </w:tcPr>
          <w:p w14:paraId="66C5EE3A" w14:textId="77777777" w:rsidR="008F514D" w:rsidRPr="0013748C" w:rsidRDefault="008F514D" w:rsidP="008F514D">
            <w:pPr>
              <w:pStyle w:val="Tablefieldindent2"/>
              <w:ind w:left="0"/>
            </w:pPr>
            <w:r>
              <w:rPr>
                <w:lang w:val="en-US"/>
              </w:rPr>
              <w:t>Description(English)</w:t>
            </w:r>
          </w:p>
        </w:tc>
        <w:tc>
          <w:tcPr>
            <w:tcW w:w="5137" w:type="dxa"/>
          </w:tcPr>
          <w:p w14:paraId="52510781"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Payment Mode</w:t>
            </w:r>
            <w:r>
              <w:rPr>
                <w:lang w:val="en-US"/>
              </w:rPr>
              <w:t>.</w:t>
            </w:r>
          </w:p>
        </w:tc>
      </w:tr>
      <w:tr w:rsidR="008F514D" w:rsidRPr="0013748C" w14:paraId="1CBDD465" w14:textId="77777777" w:rsidTr="008F514D">
        <w:trPr>
          <w:cantSplit/>
          <w:jc w:val="center"/>
        </w:trPr>
        <w:tc>
          <w:tcPr>
            <w:tcW w:w="2843" w:type="dxa"/>
          </w:tcPr>
          <w:p w14:paraId="6825AF31" w14:textId="77777777" w:rsidR="008F514D" w:rsidRPr="00610949" w:rsidRDefault="008F514D" w:rsidP="008F514D">
            <w:pPr>
              <w:pStyle w:val="Tablefieldindent2"/>
              <w:ind w:left="0"/>
              <w:rPr>
                <w:lang w:val="en-US"/>
              </w:rPr>
            </w:pPr>
            <w:r>
              <w:rPr>
                <w:lang w:val="en-US"/>
              </w:rPr>
              <w:t>Description(Other)</w:t>
            </w:r>
          </w:p>
        </w:tc>
        <w:tc>
          <w:tcPr>
            <w:tcW w:w="5137" w:type="dxa"/>
          </w:tcPr>
          <w:p w14:paraId="08BEDA00" w14:textId="77777777" w:rsidR="008F514D" w:rsidRPr="00610949" w:rsidRDefault="008F514D" w:rsidP="008F514D">
            <w:pPr>
              <w:pStyle w:val="TableText"/>
              <w:keepNext/>
              <w:rPr>
                <w:lang w:val="en-US"/>
              </w:rPr>
            </w:pPr>
            <w:r>
              <w:rPr>
                <w:lang w:val="en-US"/>
              </w:rPr>
              <w:t xml:space="preserve">Enter other descriptions of the </w:t>
            </w:r>
            <w:r>
              <w:t>Payment Mode</w:t>
            </w:r>
            <w:r>
              <w:rPr>
                <w:lang w:val="en-US"/>
              </w:rPr>
              <w:t>.</w:t>
            </w:r>
          </w:p>
        </w:tc>
      </w:tr>
      <w:tr w:rsidR="008F514D" w:rsidRPr="0013748C" w14:paraId="2CC098C1" w14:textId="77777777" w:rsidTr="008F514D">
        <w:trPr>
          <w:cantSplit/>
          <w:jc w:val="center"/>
        </w:trPr>
        <w:tc>
          <w:tcPr>
            <w:tcW w:w="2843" w:type="dxa"/>
          </w:tcPr>
          <w:p w14:paraId="3989E87B" w14:textId="77777777" w:rsidR="008F514D" w:rsidRDefault="008F514D" w:rsidP="008F514D">
            <w:pPr>
              <w:pStyle w:val="Tablefieldindent2"/>
              <w:ind w:left="0"/>
              <w:rPr>
                <w:lang w:val="en-US"/>
              </w:rPr>
            </w:pPr>
            <w:r>
              <w:rPr>
                <w:lang w:val="en-US"/>
              </w:rPr>
              <w:t>Max Amount Limit</w:t>
            </w:r>
          </w:p>
        </w:tc>
        <w:tc>
          <w:tcPr>
            <w:tcW w:w="5137" w:type="dxa"/>
          </w:tcPr>
          <w:p w14:paraId="7AA87C97" w14:textId="77777777" w:rsidR="008F514D" w:rsidRDefault="008F514D" w:rsidP="008F514D">
            <w:pPr>
              <w:pStyle w:val="TableText"/>
              <w:keepNext/>
              <w:rPr>
                <w:lang w:val="en-US"/>
              </w:rPr>
            </w:pPr>
            <w:r>
              <w:rPr>
                <w:lang w:val="en-US"/>
              </w:rPr>
              <w:t>Enter Maximum Amount Limit for the Payment Mode.</w:t>
            </w:r>
          </w:p>
        </w:tc>
      </w:tr>
      <w:tr w:rsidR="008F514D" w:rsidRPr="0013748C" w14:paraId="16B86E19" w14:textId="77777777" w:rsidTr="008F514D">
        <w:trPr>
          <w:cantSplit/>
          <w:jc w:val="center"/>
        </w:trPr>
        <w:tc>
          <w:tcPr>
            <w:tcW w:w="2843" w:type="dxa"/>
          </w:tcPr>
          <w:p w14:paraId="73B0ED2A" w14:textId="77777777" w:rsidR="008F514D" w:rsidRDefault="008F514D" w:rsidP="008F514D">
            <w:pPr>
              <w:pStyle w:val="Tablefieldindent2"/>
              <w:ind w:left="0"/>
              <w:rPr>
                <w:lang w:val="en-US"/>
              </w:rPr>
            </w:pPr>
            <w:r>
              <w:rPr>
                <w:lang w:val="en-US"/>
              </w:rPr>
              <w:t>Active</w:t>
            </w:r>
          </w:p>
        </w:tc>
        <w:tc>
          <w:tcPr>
            <w:tcW w:w="5137" w:type="dxa"/>
          </w:tcPr>
          <w:p w14:paraId="65876848" w14:textId="77777777" w:rsidR="008F514D" w:rsidRDefault="008F514D" w:rsidP="008F514D">
            <w:pPr>
              <w:pStyle w:val="TableText"/>
              <w:keepNext/>
              <w:rPr>
                <w:lang w:val="en-US"/>
              </w:rPr>
            </w:pPr>
            <w:r>
              <w:rPr>
                <w:lang w:val="en-US"/>
              </w:rPr>
              <w:t xml:space="preserve">Check Active to activate the </w:t>
            </w:r>
            <w:r>
              <w:t xml:space="preserve">Payment Mode </w:t>
            </w:r>
            <w:r>
              <w:rPr>
                <w:lang w:val="en-US"/>
              </w:rPr>
              <w:t>code.</w:t>
            </w:r>
          </w:p>
        </w:tc>
      </w:tr>
    </w:tbl>
    <w:p w14:paraId="3C6463B0" w14:textId="77777777" w:rsidR="008F514D" w:rsidRPr="00EA5323" w:rsidRDefault="008F514D" w:rsidP="008F514D">
      <w:pPr>
        <w:pStyle w:val="Caption"/>
      </w:pPr>
    </w:p>
    <w:p w14:paraId="72513006" w14:textId="77777777" w:rsidR="008F514D" w:rsidRDefault="008F514D" w:rsidP="001F7791">
      <w:pPr>
        <w:pStyle w:val="NumberedListing"/>
        <w:numPr>
          <w:ilvl w:val="0"/>
          <w:numId w:val="60"/>
        </w:numPr>
        <w:rPr>
          <w:lang w:val="en-US"/>
        </w:rPr>
      </w:pPr>
      <w:r>
        <w:rPr>
          <w:noProof/>
          <w:lang w:val="en-US"/>
        </w:rPr>
        <w:t xml:space="preserve">Click </w:t>
      </w:r>
      <w:r w:rsidRPr="002F19B8">
        <w:rPr>
          <w:b/>
          <w:noProof/>
          <w:lang w:val="en-US"/>
        </w:rPr>
        <w:t>Save</w:t>
      </w:r>
      <w:r>
        <w:rPr>
          <w:noProof/>
          <w:lang w:val="en-US"/>
        </w:rPr>
        <w:t xml:space="preserve"> button to save the </w:t>
      </w:r>
      <w:r>
        <w:t xml:space="preserve">Payment Mode </w:t>
      </w:r>
      <w:r>
        <w:rPr>
          <w:noProof/>
          <w:lang w:val="en-US"/>
        </w:rPr>
        <w:t>details.</w:t>
      </w:r>
    </w:p>
    <w:p w14:paraId="2FAC5542" w14:textId="77777777" w:rsidR="008F514D" w:rsidRPr="00FC264F" w:rsidRDefault="008F514D" w:rsidP="008F514D">
      <w:pPr>
        <w:pStyle w:val="Screenshot"/>
        <w:rPr>
          <w:lang w:val="en-US"/>
        </w:rPr>
      </w:pPr>
      <w:r>
        <w:rPr>
          <w:lang w:val="en-SG" w:eastAsia="en-SG"/>
        </w:rPr>
        <w:drawing>
          <wp:inline distT="0" distB="0" distL="0" distR="0" wp14:anchorId="1E21AA6F" wp14:editId="0C941C4D">
            <wp:extent cx="3014133" cy="1154710"/>
            <wp:effectExtent l="19050" t="19050" r="15240" b="26670"/>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014FA138" w14:textId="77777777" w:rsidR="008F514D" w:rsidRPr="00FC264F" w:rsidRDefault="008F514D" w:rsidP="008F514D">
      <w:pPr>
        <w:pStyle w:val="Figure"/>
        <w:rPr>
          <w:lang w:val="en-US"/>
        </w:rPr>
      </w:pPr>
      <w:r>
        <w:rPr>
          <w:lang w:val="en-US"/>
        </w:rPr>
        <w:t>Success Message</w:t>
      </w:r>
    </w:p>
    <w:p w14:paraId="0154C87A" w14:textId="77777777" w:rsidR="008F514D" w:rsidRPr="000C0EC9" w:rsidRDefault="008F514D" w:rsidP="001F7791">
      <w:pPr>
        <w:pStyle w:val="NumberedListing"/>
        <w:numPr>
          <w:ilvl w:val="0"/>
          <w:numId w:val="60"/>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2C9BAFA3" w14:textId="77777777" w:rsidR="008F514D" w:rsidRDefault="008F514D" w:rsidP="001F7791">
      <w:pPr>
        <w:pStyle w:val="NumberedListing"/>
        <w:numPr>
          <w:ilvl w:val="0"/>
          <w:numId w:val="60"/>
        </w:numPr>
        <w:rPr>
          <w:lang w:val="en-US"/>
        </w:rPr>
      </w:pPr>
      <w:r>
        <w:rPr>
          <w:lang w:val="en-US"/>
        </w:rPr>
        <w:t xml:space="preserve">Click </w:t>
      </w:r>
      <w:r>
        <w:rPr>
          <w:b/>
          <w:lang w:val="en-US"/>
        </w:rPr>
        <w:t>Reset</w:t>
      </w:r>
      <w:r>
        <w:rPr>
          <w:lang w:val="en-US"/>
        </w:rPr>
        <w:t xml:space="preserve"> button to clear the </w:t>
      </w:r>
      <w:r>
        <w:t xml:space="preserve">Payment Mode </w:t>
      </w:r>
      <w:r>
        <w:rPr>
          <w:lang w:val="en-US"/>
        </w:rPr>
        <w:t>details.</w:t>
      </w:r>
      <w:r w:rsidRPr="00287AB9">
        <w:rPr>
          <w:noProof/>
          <w:lang w:val="en-US"/>
        </w:rPr>
        <w:t xml:space="preserve"> </w:t>
      </w:r>
    </w:p>
    <w:p w14:paraId="6BADC659" w14:textId="77777777" w:rsidR="008F514D" w:rsidRPr="000C0EC9" w:rsidRDefault="008F514D" w:rsidP="001F7791">
      <w:pPr>
        <w:pStyle w:val="NumberedListing"/>
        <w:numPr>
          <w:ilvl w:val="0"/>
          <w:numId w:val="60"/>
        </w:numPr>
        <w:rPr>
          <w:lang w:val="en-US"/>
        </w:rPr>
      </w:pPr>
      <w:r>
        <w:rPr>
          <w:lang w:val="en-US"/>
        </w:rPr>
        <w:t xml:space="preserve">Click </w:t>
      </w:r>
      <w:r>
        <w:rPr>
          <w:b/>
          <w:lang w:val="en-US"/>
        </w:rPr>
        <w:t>Close</w:t>
      </w:r>
      <w:r>
        <w:rPr>
          <w:lang w:val="en-US"/>
        </w:rPr>
        <w:t xml:space="preserve"> button to close the </w:t>
      </w:r>
      <w:r>
        <w:t xml:space="preserve">Payment Mode </w:t>
      </w:r>
      <w:r>
        <w:rPr>
          <w:lang w:val="en-US"/>
        </w:rPr>
        <w:t>details page.</w:t>
      </w:r>
      <w:r w:rsidRPr="00287AB9">
        <w:rPr>
          <w:noProof/>
          <w:lang w:val="en-US"/>
        </w:rPr>
        <w:t xml:space="preserve"> </w:t>
      </w:r>
    </w:p>
    <w:p w14:paraId="049F2A47" w14:textId="77777777" w:rsidR="008F514D" w:rsidRDefault="008F514D" w:rsidP="008F514D">
      <w:pPr>
        <w:pStyle w:val="NumberedListing"/>
        <w:rPr>
          <w:lang w:val="en-US"/>
        </w:rPr>
      </w:pPr>
    </w:p>
    <w:p w14:paraId="69258AE1" w14:textId="77777777" w:rsidR="008F514D" w:rsidRDefault="008F514D" w:rsidP="008F514D">
      <w:pPr>
        <w:pStyle w:val="NumberedListing"/>
        <w:rPr>
          <w:lang w:val="en-US"/>
        </w:rPr>
      </w:pPr>
    </w:p>
    <w:p w14:paraId="604DD691" w14:textId="77777777" w:rsidR="008F514D" w:rsidRDefault="008F514D" w:rsidP="008F514D">
      <w:pPr>
        <w:pStyle w:val="NumberedListing"/>
        <w:rPr>
          <w:lang w:val="en-US"/>
        </w:rPr>
      </w:pPr>
    </w:p>
    <w:p w14:paraId="252D6A0B" w14:textId="77777777" w:rsidR="008F514D" w:rsidRDefault="008F514D" w:rsidP="008F514D">
      <w:pPr>
        <w:pStyle w:val="NumberedListing"/>
        <w:rPr>
          <w:lang w:val="en-US"/>
        </w:rPr>
      </w:pPr>
    </w:p>
    <w:p w14:paraId="5A49FB04" w14:textId="77777777" w:rsidR="008F514D" w:rsidRDefault="008F514D" w:rsidP="008F514D">
      <w:pPr>
        <w:pStyle w:val="NumberedListing"/>
        <w:rPr>
          <w:lang w:val="en-US"/>
        </w:rPr>
      </w:pPr>
    </w:p>
    <w:p w14:paraId="632FAC2E" w14:textId="77777777" w:rsidR="008F514D" w:rsidRDefault="008F514D" w:rsidP="008F514D">
      <w:pPr>
        <w:pStyle w:val="NumberedListing"/>
        <w:rPr>
          <w:lang w:val="en-US"/>
        </w:rPr>
      </w:pPr>
    </w:p>
    <w:p w14:paraId="36ED57D9" w14:textId="77777777" w:rsidR="008F514D" w:rsidRDefault="008F514D" w:rsidP="008F514D">
      <w:pPr>
        <w:pStyle w:val="NumberedListing"/>
        <w:rPr>
          <w:lang w:val="en-US"/>
        </w:rPr>
      </w:pPr>
    </w:p>
    <w:p w14:paraId="4A4FF254" w14:textId="77777777" w:rsidR="008F514D" w:rsidRDefault="008F514D" w:rsidP="008F514D">
      <w:pPr>
        <w:pStyle w:val="NumberedListing"/>
        <w:rPr>
          <w:lang w:val="en-US"/>
        </w:rPr>
      </w:pPr>
    </w:p>
    <w:p w14:paraId="781059D4" w14:textId="77777777" w:rsidR="008F514D" w:rsidRDefault="008F514D" w:rsidP="008F514D">
      <w:pPr>
        <w:pStyle w:val="NumberedListing"/>
        <w:rPr>
          <w:lang w:val="en-US"/>
        </w:rPr>
      </w:pPr>
    </w:p>
    <w:p w14:paraId="265307A3" w14:textId="77777777" w:rsidR="008F514D" w:rsidRPr="00EA5323" w:rsidRDefault="008F514D" w:rsidP="008F514D">
      <w:pPr>
        <w:rPr>
          <w:rFonts w:ascii="Century Gothic" w:hAnsi="Century Gothic"/>
          <w:color w:val="000000"/>
          <w:sz w:val="18"/>
          <w:szCs w:val="22"/>
          <w:lang w:val="en-US"/>
        </w:rPr>
      </w:pPr>
      <w:r>
        <w:rPr>
          <w:lang w:val="en-US"/>
        </w:rPr>
        <w:br w:type="page"/>
      </w:r>
    </w:p>
    <w:p w14:paraId="219586DF" w14:textId="42A4AC72" w:rsidR="004F7BF8" w:rsidRDefault="004F7BF8" w:rsidP="004F7BF8">
      <w:pPr>
        <w:pStyle w:val="Heading3CL"/>
        <w:ind w:left="576"/>
        <w:rPr>
          <w:lang w:val="en-US"/>
        </w:rPr>
      </w:pPr>
      <w:bookmarkStart w:id="118" w:name="_Toc123813506"/>
      <w:r>
        <w:rPr>
          <w:lang w:val="en-US"/>
        </w:rPr>
        <w:lastRenderedPageBreak/>
        <w:t xml:space="preserve">Update </w:t>
      </w:r>
      <w:r>
        <w:t>Payment Mode</w:t>
      </w:r>
      <w:bookmarkEnd w:id="118"/>
      <w:r>
        <w:rPr>
          <w:lang w:val="en-US"/>
        </w:rPr>
        <w:t xml:space="preserve"> </w:t>
      </w:r>
    </w:p>
    <w:p w14:paraId="0063D0B0" w14:textId="1572599C" w:rsidR="004F7BF8" w:rsidRPr="006F6B43" w:rsidRDefault="004F7BF8" w:rsidP="004F7BF8">
      <w:pPr>
        <w:pStyle w:val="BodyText"/>
      </w:pPr>
      <w:r>
        <w:rPr>
          <w:lang w:val="en-US"/>
        </w:rPr>
        <w:t xml:space="preserve">This functionality allows you to update the </w:t>
      </w:r>
      <w:r>
        <w:t>payment mode</w:t>
      </w:r>
      <w:r>
        <w:rPr>
          <w:lang w:val="en-US"/>
        </w:rPr>
        <w:t xml:space="preserve"> details.</w:t>
      </w:r>
    </w:p>
    <w:p w14:paraId="5A58C829" w14:textId="77777777" w:rsidR="008F514D" w:rsidRPr="00B616E0" w:rsidRDefault="008F514D" w:rsidP="008F514D">
      <w:pPr>
        <w:pStyle w:val="ProcedureHeading"/>
        <w:rPr>
          <w:lang w:val="en-US"/>
        </w:rPr>
      </w:pPr>
      <w:r>
        <w:rPr>
          <w:lang w:val="en-US"/>
        </w:rPr>
        <w:t xml:space="preserve">To update a </w:t>
      </w:r>
      <w:r>
        <w:t>Payment Mode</w:t>
      </w:r>
      <w:r>
        <w:rPr>
          <w:lang w:val="en-US"/>
        </w:rPr>
        <w:t xml:space="preserve">: </w:t>
      </w:r>
    </w:p>
    <w:p w14:paraId="667DF0F7" w14:textId="77777777" w:rsidR="0092432F" w:rsidRDefault="0092432F" w:rsidP="001F7791">
      <w:pPr>
        <w:pStyle w:val="NumberedListing"/>
        <w:numPr>
          <w:ilvl w:val="0"/>
          <w:numId w:val="61"/>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AC9364C" w14:textId="77777777" w:rsidR="008F514D" w:rsidRDefault="008F514D" w:rsidP="00B27BAD">
      <w:pPr>
        <w:pStyle w:val="Screenshot"/>
        <w:rPr>
          <w:lang w:val="en-US"/>
        </w:rPr>
      </w:pPr>
      <w:r w:rsidRPr="00B27BAD">
        <w:rPr>
          <w:lang w:val="en-SG" w:eastAsia="en-SG"/>
        </w:rPr>
        <w:drawing>
          <wp:inline distT="0" distB="0" distL="0" distR="0" wp14:anchorId="290E5D63" wp14:editId="6C958CF5">
            <wp:extent cx="5723890" cy="2636520"/>
            <wp:effectExtent l="19050" t="19050" r="10160" b="11430"/>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324C9E96" w14:textId="77777777" w:rsidR="0092432F" w:rsidRDefault="0092432F" w:rsidP="0092432F">
      <w:pPr>
        <w:pStyle w:val="Figure"/>
        <w:rPr>
          <w:lang w:val="en-US"/>
        </w:rPr>
      </w:pPr>
      <w:r>
        <w:rPr>
          <w:lang w:val="en-US"/>
        </w:rPr>
        <w:t>System Codes page</w:t>
      </w:r>
    </w:p>
    <w:p w14:paraId="45A06E5A" w14:textId="77777777" w:rsidR="004F7BF8" w:rsidRDefault="004F7BF8" w:rsidP="001F7791">
      <w:pPr>
        <w:pStyle w:val="NumberedListing"/>
        <w:numPr>
          <w:ilvl w:val="0"/>
          <w:numId w:val="61"/>
        </w:numPr>
        <w:rPr>
          <w:lang w:val="en-US"/>
        </w:rPr>
      </w:pPr>
      <w:r>
        <w:rPr>
          <w:lang w:val="en-US"/>
        </w:rPr>
        <w:t>Select Code Type ‘</w:t>
      </w:r>
      <w:r>
        <w:t xml:space="preserve">Payment Mode’ </w:t>
      </w:r>
      <w:r>
        <w:rPr>
          <w:lang w:val="en-US"/>
        </w:rPr>
        <w:t>from the drop-down list</w:t>
      </w:r>
      <w:r w:rsidRPr="00C30D15">
        <w:rPr>
          <w:lang w:val="en-US"/>
        </w:rPr>
        <w:t>.</w:t>
      </w:r>
    </w:p>
    <w:p w14:paraId="4D2C616B" w14:textId="77777777" w:rsidR="008F514D" w:rsidRDefault="008F514D" w:rsidP="00B27BAD">
      <w:pPr>
        <w:pStyle w:val="Screenshot"/>
        <w:rPr>
          <w:lang w:val="en-US"/>
        </w:rPr>
      </w:pPr>
      <w:r>
        <w:rPr>
          <w:lang w:val="en-SG" w:eastAsia="en-SG"/>
        </w:rPr>
        <w:drawing>
          <wp:inline distT="0" distB="0" distL="0" distR="0" wp14:anchorId="4783A6C5" wp14:editId="79859BE6">
            <wp:extent cx="5733415" cy="782955"/>
            <wp:effectExtent l="19050" t="19050" r="19685" b="17145"/>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733415" cy="782955"/>
                    </a:xfrm>
                    <a:prstGeom prst="rect">
                      <a:avLst/>
                    </a:prstGeom>
                    <a:ln>
                      <a:solidFill>
                        <a:schemeClr val="tx1"/>
                      </a:solidFill>
                    </a:ln>
                  </pic:spPr>
                </pic:pic>
              </a:graphicData>
            </a:graphic>
          </wp:inline>
        </w:drawing>
      </w:r>
    </w:p>
    <w:p w14:paraId="3AA23451" w14:textId="77777777" w:rsidR="008F514D" w:rsidRPr="00A1279D" w:rsidRDefault="008F514D" w:rsidP="008F514D">
      <w:pPr>
        <w:pStyle w:val="Figure"/>
        <w:rPr>
          <w:lang w:val="en-US"/>
        </w:rPr>
      </w:pPr>
      <w:r>
        <w:t xml:space="preserve">Payment Mode </w:t>
      </w:r>
      <w:r>
        <w:rPr>
          <w:lang w:val="en-US"/>
        </w:rPr>
        <w:t>List</w:t>
      </w:r>
    </w:p>
    <w:p w14:paraId="7BBDD739" w14:textId="77777777" w:rsidR="008F514D" w:rsidRDefault="008F514D" w:rsidP="001F7791">
      <w:pPr>
        <w:pStyle w:val="NumberedListing"/>
        <w:numPr>
          <w:ilvl w:val="0"/>
          <w:numId w:val="61"/>
        </w:numPr>
        <w:rPr>
          <w:lang w:val="en-US"/>
        </w:rPr>
      </w:pPr>
      <w:r>
        <w:rPr>
          <w:lang w:val="en-US"/>
        </w:rPr>
        <w:t xml:space="preserve">Click the </w:t>
      </w:r>
      <w:r>
        <w:rPr>
          <w:noProof/>
          <w:lang w:val="en-SG" w:eastAsia="en-SG"/>
        </w:rPr>
        <w:drawing>
          <wp:inline distT="0" distB="0" distL="0" distR="0" wp14:anchorId="763E382C" wp14:editId="4BFDF488">
            <wp:extent cx="266667" cy="200000"/>
            <wp:effectExtent l="0" t="0" r="635"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Payment Mode </w:t>
      </w:r>
      <w:r>
        <w:rPr>
          <w:lang w:val="en-US"/>
        </w:rPr>
        <w:t>details. The following screen will be displayed</w:t>
      </w:r>
    </w:p>
    <w:p w14:paraId="3CF690B5" w14:textId="77777777" w:rsidR="008F514D" w:rsidRDefault="008F514D" w:rsidP="00B27BAD">
      <w:pPr>
        <w:pStyle w:val="Screenshot"/>
        <w:rPr>
          <w:lang w:val="en-US"/>
        </w:rPr>
      </w:pPr>
      <w:r>
        <w:rPr>
          <w:lang w:val="en-SG" w:eastAsia="en-SG"/>
        </w:rPr>
        <w:drawing>
          <wp:inline distT="0" distB="0" distL="0" distR="0" wp14:anchorId="689AEBAE" wp14:editId="38F1F79A">
            <wp:extent cx="5733415" cy="610235"/>
            <wp:effectExtent l="19050" t="19050" r="19685" b="18415"/>
            <wp:docPr id="1311" name="Picture 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3415" cy="610235"/>
                    </a:xfrm>
                    <a:prstGeom prst="rect">
                      <a:avLst/>
                    </a:prstGeom>
                    <a:ln>
                      <a:solidFill>
                        <a:schemeClr val="tx1"/>
                      </a:solidFill>
                    </a:ln>
                  </pic:spPr>
                </pic:pic>
              </a:graphicData>
            </a:graphic>
          </wp:inline>
        </w:drawing>
      </w:r>
    </w:p>
    <w:p w14:paraId="5A1A31EA" w14:textId="77777777" w:rsidR="008F514D" w:rsidRDefault="008F514D" w:rsidP="008F514D">
      <w:pPr>
        <w:pStyle w:val="Figure"/>
        <w:rPr>
          <w:lang w:val="en-US"/>
        </w:rPr>
      </w:pPr>
      <w:r>
        <w:t xml:space="preserve">Payment Mode </w:t>
      </w:r>
      <w:r>
        <w:rPr>
          <w:lang w:val="en-US"/>
        </w:rPr>
        <w:t>Details Edit Page</w:t>
      </w:r>
    </w:p>
    <w:p w14:paraId="3E4AD7C5" w14:textId="77777777" w:rsidR="008F514D" w:rsidRDefault="008F514D" w:rsidP="001F7791">
      <w:pPr>
        <w:pStyle w:val="NumberedListing"/>
        <w:numPr>
          <w:ilvl w:val="0"/>
          <w:numId w:val="61"/>
        </w:numPr>
        <w:rPr>
          <w:lang w:val="en-US"/>
        </w:rPr>
      </w:pPr>
      <w:r>
        <w:rPr>
          <w:lang w:val="en-US"/>
        </w:rPr>
        <w:t xml:space="preserve">Modify the field values and click </w:t>
      </w:r>
      <w:r>
        <w:rPr>
          <w:noProof/>
          <w:lang w:val="en-SG" w:eastAsia="en-SG"/>
        </w:rPr>
        <w:drawing>
          <wp:inline distT="0" distB="0" distL="0" distR="0" wp14:anchorId="1AE90231" wp14:editId="7805D17D">
            <wp:extent cx="990476" cy="257143"/>
            <wp:effectExtent l="0" t="0" r="635"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58446B7E" w14:textId="77777777" w:rsidR="008F514D" w:rsidRDefault="008F514D" w:rsidP="00B27BAD">
      <w:pPr>
        <w:pStyle w:val="Screenshot"/>
        <w:rPr>
          <w:lang w:val="en-US"/>
        </w:rPr>
      </w:pPr>
      <w:r>
        <w:rPr>
          <w:lang w:val="en-SG" w:eastAsia="en-SG"/>
        </w:rPr>
        <w:drawing>
          <wp:inline distT="0" distB="0" distL="0" distR="0" wp14:anchorId="12429163" wp14:editId="1ED048E0">
            <wp:extent cx="3438095" cy="1295238"/>
            <wp:effectExtent l="19050" t="19050" r="10160" b="19685"/>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53DCB330" w14:textId="77777777" w:rsidR="008F514D" w:rsidRPr="000C0EC9" w:rsidRDefault="008F514D" w:rsidP="004F7BF8">
      <w:pPr>
        <w:pStyle w:val="Figure"/>
        <w:rPr>
          <w:lang w:val="en-US"/>
        </w:rPr>
      </w:pPr>
      <w:r w:rsidRPr="00C05334">
        <w:rPr>
          <w:lang w:val="en-US"/>
        </w:rPr>
        <w:lastRenderedPageBreak/>
        <w:t>Success Message</w:t>
      </w:r>
    </w:p>
    <w:p w14:paraId="428A8748" w14:textId="77777777" w:rsidR="008F514D" w:rsidRPr="000C0EC9" w:rsidRDefault="008F514D" w:rsidP="001F7791">
      <w:pPr>
        <w:pStyle w:val="NumberedListing"/>
        <w:numPr>
          <w:ilvl w:val="0"/>
          <w:numId w:val="61"/>
        </w:numPr>
        <w:rPr>
          <w:lang w:val="en-US"/>
        </w:rPr>
      </w:pPr>
      <w:r>
        <w:rPr>
          <w:lang w:val="en-US"/>
        </w:rPr>
        <w:t xml:space="preserve">Click </w:t>
      </w:r>
      <w:r>
        <w:rPr>
          <w:b/>
          <w:lang w:val="en-US"/>
        </w:rPr>
        <w:t>Close</w:t>
      </w:r>
      <w:r>
        <w:rPr>
          <w:lang w:val="en-US"/>
        </w:rPr>
        <w:t xml:space="preserve"> button to close the </w:t>
      </w:r>
      <w:r>
        <w:t xml:space="preserve">Payment Mode </w:t>
      </w:r>
      <w:r>
        <w:rPr>
          <w:lang w:val="en-US"/>
        </w:rPr>
        <w:t>details edit page.</w:t>
      </w:r>
      <w:r w:rsidRPr="00287AB9">
        <w:rPr>
          <w:noProof/>
          <w:lang w:val="en-US"/>
        </w:rPr>
        <w:t xml:space="preserve"> </w:t>
      </w:r>
    </w:p>
    <w:p w14:paraId="3733874F" w14:textId="77777777" w:rsidR="004F7BF8" w:rsidRDefault="004F7BF8" w:rsidP="004F7BF8">
      <w:pPr>
        <w:rPr>
          <w:lang w:val="en-US"/>
        </w:rPr>
      </w:pPr>
      <w:bookmarkStart w:id="119" w:name="_Toc467523013"/>
    </w:p>
    <w:p w14:paraId="31D7A4E8" w14:textId="1B4813FD" w:rsidR="008F514D" w:rsidRDefault="008F514D" w:rsidP="004F7BF8">
      <w:pPr>
        <w:pStyle w:val="Heading1CL"/>
      </w:pPr>
      <w:bookmarkStart w:id="120" w:name="_Toc123813507"/>
      <w:bookmarkStart w:id="121" w:name="_Toc129608417"/>
      <w:r>
        <w:t>Port Code</w:t>
      </w:r>
      <w:bookmarkEnd w:id="119"/>
      <w:bookmarkEnd w:id="120"/>
      <w:bookmarkEnd w:id="121"/>
    </w:p>
    <w:p w14:paraId="38DE1DAA" w14:textId="77777777" w:rsidR="008F514D" w:rsidRDefault="008F514D" w:rsidP="008F514D">
      <w:pPr>
        <w:pStyle w:val="BodyText"/>
        <w:rPr>
          <w:lang w:val="en-US"/>
        </w:rPr>
      </w:pPr>
      <w:r>
        <w:rPr>
          <w:lang w:val="en-US"/>
        </w:rPr>
        <w:t xml:space="preserve">The System Administrator creates and updates the </w:t>
      </w:r>
      <w:r>
        <w:t xml:space="preserve">Port </w:t>
      </w:r>
      <w:r>
        <w:rPr>
          <w:lang w:val="en-US"/>
        </w:rPr>
        <w:t>code.</w:t>
      </w:r>
    </w:p>
    <w:p w14:paraId="3C24E43D" w14:textId="77777777" w:rsidR="008F514D" w:rsidRPr="00B616E0" w:rsidRDefault="008F514D" w:rsidP="008F514D">
      <w:pPr>
        <w:pStyle w:val="ProcedureHeading"/>
        <w:rPr>
          <w:lang w:val="en-US"/>
        </w:rPr>
      </w:pPr>
      <w:r>
        <w:rPr>
          <w:lang w:val="en-US"/>
        </w:rPr>
        <w:t xml:space="preserve">To create a </w:t>
      </w:r>
      <w:r>
        <w:t>Port</w:t>
      </w:r>
      <w:r>
        <w:rPr>
          <w:lang w:val="en-US"/>
        </w:rPr>
        <w:t xml:space="preserve">: </w:t>
      </w:r>
    </w:p>
    <w:p w14:paraId="67E87725" w14:textId="77777777" w:rsidR="0092432F" w:rsidRDefault="0092432F" w:rsidP="001F7791">
      <w:pPr>
        <w:pStyle w:val="NumberedListing"/>
        <w:numPr>
          <w:ilvl w:val="0"/>
          <w:numId w:val="62"/>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48D7E6DA" w14:textId="77777777" w:rsidR="008F514D" w:rsidRDefault="008F514D" w:rsidP="00B27BAD">
      <w:pPr>
        <w:pStyle w:val="Screenshot"/>
        <w:rPr>
          <w:lang w:val="en-US"/>
        </w:rPr>
      </w:pPr>
      <w:r w:rsidRPr="00B27BAD">
        <w:rPr>
          <w:lang w:val="en-SG" w:eastAsia="en-SG"/>
        </w:rPr>
        <w:drawing>
          <wp:inline distT="0" distB="0" distL="0" distR="0" wp14:anchorId="37887EE9" wp14:editId="6D54A8DB">
            <wp:extent cx="5723890" cy="2636520"/>
            <wp:effectExtent l="19050" t="19050" r="10160" b="11430"/>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406CBE3A" w14:textId="77777777" w:rsidR="0092432F" w:rsidRDefault="0092432F" w:rsidP="0092432F">
      <w:pPr>
        <w:pStyle w:val="Figure"/>
        <w:rPr>
          <w:lang w:val="en-US"/>
        </w:rPr>
      </w:pPr>
      <w:r>
        <w:rPr>
          <w:lang w:val="en-US"/>
        </w:rPr>
        <w:t>System Codes page</w:t>
      </w:r>
    </w:p>
    <w:p w14:paraId="58942CB8" w14:textId="77777777" w:rsidR="00A63D32" w:rsidRDefault="00A63D32" w:rsidP="001F7791">
      <w:pPr>
        <w:pStyle w:val="NumberedListing"/>
        <w:numPr>
          <w:ilvl w:val="0"/>
          <w:numId w:val="62"/>
        </w:numPr>
        <w:rPr>
          <w:lang w:val="en-US"/>
        </w:rPr>
      </w:pPr>
      <w:r>
        <w:rPr>
          <w:lang w:val="en-US"/>
        </w:rPr>
        <w:t>Select Code Type ‘</w:t>
      </w:r>
      <w:r>
        <w:t xml:space="preserve">Port’ </w:t>
      </w:r>
      <w:r>
        <w:rPr>
          <w:lang w:val="en-US"/>
        </w:rPr>
        <w:t>from the drop-down list</w:t>
      </w:r>
      <w:r w:rsidRPr="00C30D15">
        <w:rPr>
          <w:lang w:val="en-US"/>
        </w:rPr>
        <w:t>.</w:t>
      </w:r>
    </w:p>
    <w:p w14:paraId="6AE6A61D" w14:textId="77777777" w:rsidR="008F514D" w:rsidRDefault="008F514D" w:rsidP="00B27BAD">
      <w:pPr>
        <w:pStyle w:val="Screenshot"/>
        <w:rPr>
          <w:lang w:val="en-US"/>
        </w:rPr>
      </w:pPr>
      <w:r>
        <w:rPr>
          <w:lang w:val="en-SG" w:eastAsia="en-SG"/>
        </w:rPr>
        <w:drawing>
          <wp:inline distT="0" distB="0" distL="0" distR="0" wp14:anchorId="713EA5AF" wp14:editId="73F9662D">
            <wp:extent cx="5733415" cy="1373505"/>
            <wp:effectExtent l="19050" t="19050" r="19685" b="17145"/>
            <wp:docPr id="1312" name="Picture 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3415" cy="1373505"/>
                    </a:xfrm>
                    <a:prstGeom prst="rect">
                      <a:avLst/>
                    </a:prstGeom>
                    <a:ln>
                      <a:solidFill>
                        <a:schemeClr val="tx1"/>
                      </a:solidFill>
                    </a:ln>
                  </pic:spPr>
                </pic:pic>
              </a:graphicData>
            </a:graphic>
          </wp:inline>
        </w:drawing>
      </w:r>
    </w:p>
    <w:p w14:paraId="2D7F9D00" w14:textId="77777777" w:rsidR="008F514D" w:rsidRDefault="008F514D" w:rsidP="008F514D">
      <w:pPr>
        <w:pStyle w:val="Figure"/>
        <w:rPr>
          <w:lang w:val="en-US"/>
        </w:rPr>
      </w:pPr>
      <w:r>
        <w:t xml:space="preserve">Port </w:t>
      </w:r>
      <w:r>
        <w:rPr>
          <w:lang w:val="en-US"/>
        </w:rPr>
        <w:t>List</w:t>
      </w:r>
    </w:p>
    <w:p w14:paraId="656C1A5A" w14:textId="77777777" w:rsidR="008F514D" w:rsidRDefault="008F514D" w:rsidP="001F7791">
      <w:pPr>
        <w:pStyle w:val="NumberedListing"/>
        <w:numPr>
          <w:ilvl w:val="0"/>
          <w:numId w:val="62"/>
        </w:numPr>
        <w:rPr>
          <w:lang w:val="en-US"/>
        </w:rPr>
      </w:pPr>
      <w:r>
        <w:rPr>
          <w:lang w:val="en-US"/>
        </w:rPr>
        <w:t xml:space="preserve">Click </w:t>
      </w:r>
      <w:r>
        <w:rPr>
          <w:noProof/>
          <w:lang w:val="en-SG" w:eastAsia="en-SG"/>
        </w:rPr>
        <w:drawing>
          <wp:inline distT="0" distB="0" distL="0" distR="0" wp14:anchorId="102BA2AE" wp14:editId="750CAF25">
            <wp:extent cx="276190" cy="238095"/>
            <wp:effectExtent l="0" t="0" r="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Port </w:t>
      </w:r>
      <w:r>
        <w:rPr>
          <w:lang w:val="en-US"/>
        </w:rPr>
        <w:t>Code.</w:t>
      </w:r>
      <w:r>
        <w:rPr>
          <w:lang w:val="en-US"/>
        </w:rPr>
        <w:tab/>
      </w:r>
    </w:p>
    <w:p w14:paraId="7F3BD4D2" w14:textId="77777777" w:rsidR="008F514D" w:rsidRDefault="008F514D" w:rsidP="00B27BAD">
      <w:pPr>
        <w:pStyle w:val="Screenshot"/>
        <w:rPr>
          <w:lang w:val="en-US"/>
        </w:rPr>
      </w:pPr>
      <w:r>
        <w:rPr>
          <w:lang w:val="en-SG" w:eastAsia="en-SG"/>
        </w:rPr>
        <w:drawing>
          <wp:inline distT="0" distB="0" distL="0" distR="0" wp14:anchorId="02A818A7" wp14:editId="293F27EF">
            <wp:extent cx="5733415" cy="633095"/>
            <wp:effectExtent l="19050" t="19050" r="19685" b="14605"/>
            <wp:docPr id="1314" name="Picture 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3415" cy="633095"/>
                    </a:xfrm>
                    <a:prstGeom prst="rect">
                      <a:avLst/>
                    </a:prstGeom>
                    <a:ln>
                      <a:solidFill>
                        <a:schemeClr val="tx1"/>
                      </a:solidFill>
                    </a:ln>
                  </pic:spPr>
                </pic:pic>
              </a:graphicData>
            </a:graphic>
          </wp:inline>
        </w:drawing>
      </w:r>
    </w:p>
    <w:p w14:paraId="35606C3C" w14:textId="77777777" w:rsidR="008F514D" w:rsidRDefault="008F514D" w:rsidP="008F514D">
      <w:pPr>
        <w:pStyle w:val="Figure"/>
        <w:rPr>
          <w:lang w:val="en-US"/>
        </w:rPr>
      </w:pPr>
      <w:r>
        <w:t xml:space="preserve">Port </w:t>
      </w:r>
      <w:r>
        <w:rPr>
          <w:lang w:val="en-US"/>
        </w:rPr>
        <w:t>Details Page</w:t>
      </w:r>
    </w:p>
    <w:p w14:paraId="47846443" w14:textId="77777777" w:rsidR="00A63D32" w:rsidRPr="00A63D32" w:rsidRDefault="00A63D32" w:rsidP="00A63D32">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661"/>
      </w:tblGrid>
      <w:tr w:rsidR="008F514D" w:rsidRPr="0013748C" w14:paraId="0D32B4E7" w14:textId="77777777" w:rsidTr="00A63D32">
        <w:tc>
          <w:tcPr>
            <w:tcW w:w="630" w:type="dxa"/>
            <w:shd w:val="clear" w:color="auto" w:fill="C00000"/>
            <w:vAlign w:val="center"/>
          </w:tcPr>
          <w:p w14:paraId="58D74F45" w14:textId="77777777" w:rsidR="008F514D" w:rsidRPr="0013748C" w:rsidRDefault="008F514D" w:rsidP="008F514D">
            <w:pPr>
              <w:pStyle w:val="StyleCalloutSymbolScienceBold"/>
            </w:pPr>
            <w:r w:rsidRPr="0013748C">
              <w:lastRenderedPageBreak/>
              <w:t>@</w:t>
            </w:r>
          </w:p>
        </w:tc>
        <w:tc>
          <w:tcPr>
            <w:tcW w:w="7661" w:type="dxa"/>
            <w:shd w:val="clear" w:color="auto" w:fill="BFBFBF" w:themeFill="background1" w:themeFillShade="BF"/>
          </w:tcPr>
          <w:p w14:paraId="5708F1D7" w14:textId="77777777" w:rsidR="008F514D" w:rsidRPr="0013748C" w:rsidRDefault="008F514D" w:rsidP="008F514D">
            <w:pPr>
              <w:pStyle w:val="CalloutText"/>
            </w:pPr>
            <w:r>
              <w:t>The Country Codes should already be created.</w:t>
            </w:r>
          </w:p>
        </w:tc>
      </w:tr>
    </w:tbl>
    <w:p w14:paraId="191134D9" w14:textId="77777777" w:rsidR="008F514D" w:rsidRDefault="008F514D" w:rsidP="001F7791">
      <w:pPr>
        <w:pStyle w:val="NumberedListing"/>
        <w:numPr>
          <w:ilvl w:val="0"/>
          <w:numId w:val="62"/>
        </w:numPr>
        <w:rPr>
          <w:lang w:val="en-US"/>
        </w:rPr>
      </w:pPr>
      <w:r>
        <w:rPr>
          <w:lang w:val="en-US"/>
        </w:rPr>
        <w:t xml:space="preserve">Enter information in the </w:t>
      </w:r>
      <w:r>
        <w:t xml:space="preserve">Port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76063A69" w14:textId="77777777" w:rsidTr="008F514D">
        <w:trPr>
          <w:cantSplit/>
          <w:tblHeader/>
          <w:jc w:val="center"/>
        </w:trPr>
        <w:tc>
          <w:tcPr>
            <w:tcW w:w="2843" w:type="dxa"/>
            <w:shd w:val="clear" w:color="auto" w:fill="BFBFBF" w:themeFill="background1" w:themeFillShade="BF"/>
          </w:tcPr>
          <w:p w14:paraId="442531E3"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61F7AF20" w14:textId="77777777" w:rsidR="008F514D" w:rsidRPr="0013748C" w:rsidRDefault="008F514D" w:rsidP="008F514D">
            <w:pPr>
              <w:pStyle w:val="TableHeading"/>
            </w:pPr>
            <w:r w:rsidRPr="0013748C">
              <w:t>Action/Input Required</w:t>
            </w:r>
          </w:p>
        </w:tc>
      </w:tr>
      <w:tr w:rsidR="008F514D" w:rsidRPr="0013748C" w14:paraId="743E7332" w14:textId="77777777" w:rsidTr="008F514D">
        <w:trPr>
          <w:cantSplit/>
          <w:jc w:val="center"/>
        </w:trPr>
        <w:tc>
          <w:tcPr>
            <w:tcW w:w="2843" w:type="dxa"/>
          </w:tcPr>
          <w:p w14:paraId="67FBBB8A" w14:textId="77777777" w:rsidR="008F514D" w:rsidRDefault="008F514D" w:rsidP="008F514D">
            <w:pPr>
              <w:pStyle w:val="Tablefieldindent2"/>
              <w:ind w:left="0"/>
            </w:pPr>
            <w:r>
              <w:rPr>
                <w:lang w:val="en-US"/>
              </w:rPr>
              <w:t>Code</w:t>
            </w:r>
          </w:p>
        </w:tc>
        <w:tc>
          <w:tcPr>
            <w:tcW w:w="5137" w:type="dxa"/>
          </w:tcPr>
          <w:p w14:paraId="3F567E77" w14:textId="77777777" w:rsidR="008F514D" w:rsidRDefault="008F514D" w:rsidP="008F514D">
            <w:pPr>
              <w:pStyle w:val="TableText"/>
              <w:keepNext/>
            </w:pPr>
            <w:r>
              <w:t>Enter the code of the Port.</w:t>
            </w:r>
          </w:p>
        </w:tc>
      </w:tr>
      <w:tr w:rsidR="008F514D" w:rsidRPr="0013748C" w14:paraId="6A409FC0" w14:textId="77777777" w:rsidTr="008F514D">
        <w:trPr>
          <w:cantSplit/>
          <w:jc w:val="center"/>
        </w:trPr>
        <w:tc>
          <w:tcPr>
            <w:tcW w:w="2843" w:type="dxa"/>
          </w:tcPr>
          <w:p w14:paraId="1AD62872" w14:textId="77777777" w:rsidR="008F514D" w:rsidRPr="0013748C" w:rsidRDefault="008F514D" w:rsidP="008F514D">
            <w:pPr>
              <w:pStyle w:val="Tablefieldindent2"/>
              <w:ind w:left="0"/>
            </w:pPr>
            <w:r>
              <w:rPr>
                <w:lang w:val="en-US"/>
              </w:rPr>
              <w:t>Description(English)</w:t>
            </w:r>
          </w:p>
        </w:tc>
        <w:tc>
          <w:tcPr>
            <w:tcW w:w="5137" w:type="dxa"/>
          </w:tcPr>
          <w:p w14:paraId="24DA6AD1"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Port</w:t>
            </w:r>
            <w:r>
              <w:rPr>
                <w:lang w:val="en-US"/>
              </w:rPr>
              <w:t>.</w:t>
            </w:r>
          </w:p>
        </w:tc>
      </w:tr>
      <w:tr w:rsidR="008F514D" w:rsidRPr="0013748C" w14:paraId="70FF2A82" w14:textId="77777777" w:rsidTr="008F514D">
        <w:trPr>
          <w:cantSplit/>
          <w:jc w:val="center"/>
        </w:trPr>
        <w:tc>
          <w:tcPr>
            <w:tcW w:w="2843" w:type="dxa"/>
          </w:tcPr>
          <w:p w14:paraId="4C3D820F" w14:textId="77777777" w:rsidR="008F514D" w:rsidRPr="00610949" w:rsidRDefault="008F514D" w:rsidP="008F514D">
            <w:pPr>
              <w:pStyle w:val="Tablefieldindent2"/>
              <w:ind w:left="0"/>
              <w:rPr>
                <w:lang w:val="en-US"/>
              </w:rPr>
            </w:pPr>
            <w:r>
              <w:rPr>
                <w:lang w:val="en-US"/>
              </w:rPr>
              <w:t>Description(Other)</w:t>
            </w:r>
          </w:p>
        </w:tc>
        <w:tc>
          <w:tcPr>
            <w:tcW w:w="5137" w:type="dxa"/>
          </w:tcPr>
          <w:p w14:paraId="6EB35635" w14:textId="77777777" w:rsidR="008F514D" w:rsidRPr="00610949" w:rsidRDefault="008F514D" w:rsidP="008F514D">
            <w:pPr>
              <w:pStyle w:val="TableText"/>
              <w:keepNext/>
              <w:rPr>
                <w:lang w:val="en-US"/>
              </w:rPr>
            </w:pPr>
            <w:r>
              <w:rPr>
                <w:lang w:val="en-US"/>
              </w:rPr>
              <w:t xml:space="preserve">Enter other descriptions of the </w:t>
            </w:r>
            <w:r>
              <w:t>Port</w:t>
            </w:r>
            <w:r>
              <w:rPr>
                <w:lang w:val="en-US"/>
              </w:rPr>
              <w:t>.</w:t>
            </w:r>
          </w:p>
        </w:tc>
      </w:tr>
      <w:tr w:rsidR="008F514D" w:rsidRPr="0013748C" w14:paraId="16482D44" w14:textId="77777777" w:rsidTr="008F514D">
        <w:trPr>
          <w:cantSplit/>
          <w:jc w:val="center"/>
        </w:trPr>
        <w:tc>
          <w:tcPr>
            <w:tcW w:w="2843" w:type="dxa"/>
          </w:tcPr>
          <w:p w14:paraId="080EB5CA" w14:textId="77777777" w:rsidR="008F514D" w:rsidRDefault="008F514D" w:rsidP="008F514D">
            <w:pPr>
              <w:pStyle w:val="Tablefieldindent2"/>
              <w:ind w:left="0"/>
              <w:rPr>
                <w:lang w:val="en-US"/>
              </w:rPr>
            </w:pPr>
            <w:r>
              <w:rPr>
                <w:lang w:val="en-US"/>
              </w:rPr>
              <w:t>Country</w:t>
            </w:r>
          </w:p>
        </w:tc>
        <w:tc>
          <w:tcPr>
            <w:tcW w:w="5137" w:type="dxa"/>
          </w:tcPr>
          <w:p w14:paraId="3760C3E6" w14:textId="77777777" w:rsidR="008F514D" w:rsidRDefault="008F514D" w:rsidP="008F514D">
            <w:pPr>
              <w:pStyle w:val="TableText"/>
              <w:keepNext/>
              <w:rPr>
                <w:lang w:val="en-US"/>
              </w:rPr>
            </w:pPr>
            <w:r>
              <w:rPr>
                <w:lang w:val="en-US"/>
              </w:rPr>
              <w:t>Select the Country that the Port belongs to.</w:t>
            </w:r>
          </w:p>
        </w:tc>
      </w:tr>
      <w:tr w:rsidR="008F514D" w:rsidRPr="0013748C" w14:paraId="02C44AC2" w14:textId="77777777" w:rsidTr="008F514D">
        <w:trPr>
          <w:cantSplit/>
          <w:jc w:val="center"/>
        </w:trPr>
        <w:tc>
          <w:tcPr>
            <w:tcW w:w="2843" w:type="dxa"/>
          </w:tcPr>
          <w:p w14:paraId="69FD53F4" w14:textId="77777777" w:rsidR="008F514D" w:rsidRDefault="008F514D" w:rsidP="008F514D">
            <w:pPr>
              <w:pStyle w:val="Tablefieldindent2"/>
              <w:ind w:left="0"/>
              <w:rPr>
                <w:lang w:val="en-US"/>
              </w:rPr>
            </w:pPr>
            <w:r>
              <w:rPr>
                <w:lang w:val="en-US"/>
              </w:rPr>
              <w:t>Active</w:t>
            </w:r>
          </w:p>
        </w:tc>
        <w:tc>
          <w:tcPr>
            <w:tcW w:w="5137" w:type="dxa"/>
          </w:tcPr>
          <w:p w14:paraId="368AB812" w14:textId="77777777" w:rsidR="008F514D" w:rsidRDefault="008F514D" w:rsidP="008F514D">
            <w:pPr>
              <w:pStyle w:val="TableText"/>
              <w:keepNext/>
              <w:rPr>
                <w:lang w:val="en-US"/>
              </w:rPr>
            </w:pPr>
            <w:r>
              <w:rPr>
                <w:lang w:val="en-US"/>
              </w:rPr>
              <w:t xml:space="preserve">Check Active to activate the </w:t>
            </w:r>
            <w:r>
              <w:t xml:space="preserve">Port </w:t>
            </w:r>
            <w:r>
              <w:rPr>
                <w:lang w:val="en-US"/>
              </w:rPr>
              <w:t>code.</w:t>
            </w:r>
          </w:p>
        </w:tc>
      </w:tr>
    </w:tbl>
    <w:p w14:paraId="3F749B24" w14:textId="77777777" w:rsidR="008F514D" w:rsidRPr="00EA5323" w:rsidRDefault="008F514D" w:rsidP="008F514D">
      <w:pPr>
        <w:pStyle w:val="Caption"/>
      </w:pPr>
    </w:p>
    <w:p w14:paraId="7770836D" w14:textId="77777777" w:rsidR="008F514D" w:rsidRDefault="008F514D" w:rsidP="001F7791">
      <w:pPr>
        <w:pStyle w:val="NumberedListing"/>
        <w:numPr>
          <w:ilvl w:val="0"/>
          <w:numId w:val="62"/>
        </w:numPr>
        <w:rPr>
          <w:lang w:val="en-US"/>
        </w:rPr>
      </w:pPr>
      <w:r>
        <w:rPr>
          <w:noProof/>
          <w:lang w:val="en-US"/>
        </w:rPr>
        <w:t xml:space="preserve">Click </w:t>
      </w:r>
      <w:r w:rsidRPr="002F19B8">
        <w:rPr>
          <w:b/>
          <w:noProof/>
          <w:lang w:val="en-US"/>
        </w:rPr>
        <w:t>Save</w:t>
      </w:r>
      <w:r>
        <w:rPr>
          <w:noProof/>
          <w:lang w:val="en-US"/>
        </w:rPr>
        <w:t xml:space="preserve"> button to save the </w:t>
      </w:r>
      <w:r>
        <w:t xml:space="preserve">Port </w:t>
      </w:r>
      <w:r>
        <w:rPr>
          <w:noProof/>
          <w:lang w:val="en-US"/>
        </w:rPr>
        <w:t>details.</w:t>
      </w:r>
    </w:p>
    <w:p w14:paraId="326EEB27" w14:textId="77777777" w:rsidR="008F514D" w:rsidRPr="00FC264F" w:rsidRDefault="008F514D" w:rsidP="008F514D">
      <w:pPr>
        <w:pStyle w:val="Screenshot"/>
        <w:rPr>
          <w:lang w:val="en-US"/>
        </w:rPr>
      </w:pPr>
      <w:r>
        <w:rPr>
          <w:lang w:val="en-SG" w:eastAsia="en-SG"/>
        </w:rPr>
        <w:drawing>
          <wp:inline distT="0" distB="0" distL="0" distR="0" wp14:anchorId="2A91360C" wp14:editId="1FD32D7D">
            <wp:extent cx="3014133" cy="1154710"/>
            <wp:effectExtent l="19050" t="19050" r="15240" b="2667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64400910" w14:textId="77777777" w:rsidR="008F514D" w:rsidRPr="00FC264F" w:rsidRDefault="008F514D" w:rsidP="008F514D">
      <w:pPr>
        <w:pStyle w:val="Figure"/>
        <w:rPr>
          <w:lang w:val="en-US"/>
        </w:rPr>
      </w:pPr>
      <w:r>
        <w:rPr>
          <w:lang w:val="en-US"/>
        </w:rPr>
        <w:t>Success Message</w:t>
      </w:r>
    </w:p>
    <w:p w14:paraId="6A068908" w14:textId="77777777" w:rsidR="008F514D" w:rsidRPr="000C0EC9" w:rsidRDefault="008F514D" w:rsidP="001F7791">
      <w:pPr>
        <w:pStyle w:val="NumberedListing"/>
        <w:numPr>
          <w:ilvl w:val="0"/>
          <w:numId w:val="62"/>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17C3EB26" w14:textId="77777777" w:rsidR="008F514D" w:rsidRDefault="008F514D" w:rsidP="001F7791">
      <w:pPr>
        <w:pStyle w:val="NumberedListing"/>
        <w:numPr>
          <w:ilvl w:val="0"/>
          <w:numId w:val="62"/>
        </w:numPr>
        <w:rPr>
          <w:lang w:val="en-US"/>
        </w:rPr>
      </w:pPr>
      <w:r>
        <w:rPr>
          <w:lang w:val="en-US"/>
        </w:rPr>
        <w:t xml:space="preserve">Click </w:t>
      </w:r>
      <w:r>
        <w:rPr>
          <w:b/>
          <w:lang w:val="en-US"/>
        </w:rPr>
        <w:t>Reset</w:t>
      </w:r>
      <w:r>
        <w:rPr>
          <w:lang w:val="en-US"/>
        </w:rPr>
        <w:t xml:space="preserve"> button to clear the </w:t>
      </w:r>
      <w:r>
        <w:t xml:space="preserve">Port </w:t>
      </w:r>
      <w:r>
        <w:rPr>
          <w:lang w:val="en-US"/>
        </w:rPr>
        <w:t>details.</w:t>
      </w:r>
      <w:r w:rsidRPr="00287AB9">
        <w:rPr>
          <w:noProof/>
          <w:lang w:val="en-US"/>
        </w:rPr>
        <w:t xml:space="preserve"> </w:t>
      </w:r>
    </w:p>
    <w:p w14:paraId="5220D237" w14:textId="77777777" w:rsidR="008F514D" w:rsidRPr="000C0EC9" w:rsidRDefault="008F514D" w:rsidP="001F7791">
      <w:pPr>
        <w:pStyle w:val="NumberedListing"/>
        <w:numPr>
          <w:ilvl w:val="0"/>
          <w:numId w:val="62"/>
        </w:numPr>
        <w:rPr>
          <w:lang w:val="en-US"/>
        </w:rPr>
      </w:pPr>
      <w:r>
        <w:rPr>
          <w:lang w:val="en-US"/>
        </w:rPr>
        <w:t xml:space="preserve">Click </w:t>
      </w:r>
      <w:r>
        <w:rPr>
          <w:b/>
          <w:lang w:val="en-US"/>
        </w:rPr>
        <w:t>Close</w:t>
      </w:r>
      <w:r>
        <w:rPr>
          <w:lang w:val="en-US"/>
        </w:rPr>
        <w:t xml:space="preserve"> button to close the </w:t>
      </w:r>
      <w:r>
        <w:t xml:space="preserve">Port </w:t>
      </w:r>
      <w:r>
        <w:rPr>
          <w:lang w:val="en-US"/>
        </w:rPr>
        <w:t>details page.</w:t>
      </w:r>
      <w:r w:rsidRPr="00287AB9">
        <w:rPr>
          <w:noProof/>
          <w:lang w:val="en-US"/>
        </w:rPr>
        <w:t xml:space="preserve"> </w:t>
      </w:r>
    </w:p>
    <w:p w14:paraId="502D77C6" w14:textId="77777777" w:rsidR="008F514D" w:rsidRDefault="008F514D" w:rsidP="008F514D">
      <w:pPr>
        <w:pStyle w:val="NumberedListing"/>
        <w:rPr>
          <w:lang w:val="en-US"/>
        </w:rPr>
      </w:pPr>
    </w:p>
    <w:p w14:paraId="7B58C111" w14:textId="77777777" w:rsidR="008F514D" w:rsidRDefault="008F514D" w:rsidP="008F514D">
      <w:pPr>
        <w:pStyle w:val="NumberedListing"/>
        <w:rPr>
          <w:lang w:val="en-US"/>
        </w:rPr>
      </w:pPr>
    </w:p>
    <w:p w14:paraId="16F396B9" w14:textId="77777777" w:rsidR="008F514D" w:rsidRDefault="008F514D" w:rsidP="008F514D">
      <w:pPr>
        <w:pStyle w:val="NumberedListing"/>
        <w:rPr>
          <w:lang w:val="en-US"/>
        </w:rPr>
      </w:pPr>
    </w:p>
    <w:p w14:paraId="19EA0044" w14:textId="77777777" w:rsidR="008F514D" w:rsidRDefault="008F514D" w:rsidP="008F514D">
      <w:pPr>
        <w:pStyle w:val="NumberedListing"/>
        <w:rPr>
          <w:lang w:val="en-US"/>
        </w:rPr>
      </w:pPr>
    </w:p>
    <w:p w14:paraId="4118E800" w14:textId="77777777" w:rsidR="008F514D" w:rsidRDefault="008F514D" w:rsidP="008F514D">
      <w:pPr>
        <w:pStyle w:val="NumberedListing"/>
        <w:rPr>
          <w:lang w:val="en-US"/>
        </w:rPr>
      </w:pPr>
    </w:p>
    <w:p w14:paraId="738923C9" w14:textId="77777777" w:rsidR="008F514D" w:rsidRDefault="008F514D" w:rsidP="008F514D">
      <w:pPr>
        <w:pStyle w:val="NumberedListing"/>
        <w:rPr>
          <w:lang w:val="en-US"/>
        </w:rPr>
      </w:pPr>
    </w:p>
    <w:p w14:paraId="6F2EC36A" w14:textId="77777777" w:rsidR="008F514D" w:rsidRDefault="008F514D" w:rsidP="008F514D">
      <w:pPr>
        <w:pStyle w:val="NumberedListing"/>
        <w:rPr>
          <w:lang w:val="en-US"/>
        </w:rPr>
      </w:pPr>
    </w:p>
    <w:p w14:paraId="6732830E" w14:textId="7D407FB9" w:rsidR="00A63D32" w:rsidRDefault="00A63D32" w:rsidP="00A63D32">
      <w:pPr>
        <w:pStyle w:val="Heading3CL"/>
        <w:ind w:left="576"/>
        <w:rPr>
          <w:lang w:val="en-US"/>
        </w:rPr>
      </w:pPr>
      <w:bookmarkStart w:id="122" w:name="_Toc123813508"/>
      <w:r>
        <w:rPr>
          <w:lang w:val="en-US"/>
        </w:rPr>
        <w:t xml:space="preserve">Update </w:t>
      </w:r>
      <w:r>
        <w:t>Port Code</w:t>
      </w:r>
      <w:bookmarkEnd w:id="122"/>
      <w:r>
        <w:rPr>
          <w:lang w:val="en-US"/>
        </w:rPr>
        <w:t xml:space="preserve"> </w:t>
      </w:r>
    </w:p>
    <w:p w14:paraId="17DA8BCD" w14:textId="4CDC42F2" w:rsidR="00A63D32" w:rsidRPr="006F6B43" w:rsidRDefault="00A63D32" w:rsidP="00A63D32">
      <w:pPr>
        <w:pStyle w:val="BodyText"/>
      </w:pPr>
      <w:r>
        <w:rPr>
          <w:lang w:val="en-US"/>
        </w:rPr>
        <w:t xml:space="preserve">This functionality allows you to update the </w:t>
      </w:r>
      <w:r>
        <w:t>port code</w:t>
      </w:r>
      <w:r>
        <w:rPr>
          <w:lang w:val="en-US"/>
        </w:rPr>
        <w:t xml:space="preserve"> details.</w:t>
      </w:r>
    </w:p>
    <w:p w14:paraId="67F84260" w14:textId="77777777" w:rsidR="008F514D" w:rsidRPr="00B616E0" w:rsidRDefault="008F514D" w:rsidP="008F514D">
      <w:pPr>
        <w:pStyle w:val="ProcedureHeading"/>
        <w:rPr>
          <w:lang w:val="en-US"/>
        </w:rPr>
      </w:pPr>
      <w:r>
        <w:rPr>
          <w:lang w:val="en-US"/>
        </w:rPr>
        <w:t xml:space="preserve">To update a </w:t>
      </w:r>
      <w:r>
        <w:t>Port</w:t>
      </w:r>
      <w:r>
        <w:rPr>
          <w:lang w:val="en-US"/>
        </w:rPr>
        <w:t xml:space="preserve">: </w:t>
      </w:r>
    </w:p>
    <w:p w14:paraId="2F5D5FB1" w14:textId="77777777" w:rsidR="0092432F" w:rsidRDefault="0092432F" w:rsidP="001F7791">
      <w:pPr>
        <w:pStyle w:val="NumberedListing"/>
        <w:numPr>
          <w:ilvl w:val="0"/>
          <w:numId w:val="63"/>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29A6049E" w14:textId="77777777" w:rsidR="008F514D" w:rsidRDefault="008F514D" w:rsidP="00B27BAD">
      <w:pPr>
        <w:pStyle w:val="Screenshot"/>
        <w:rPr>
          <w:lang w:val="en-US"/>
        </w:rPr>
      </w:pPr>
      <w:r w:rsidRPr="00B27BAD">
        <w:rPr>
          <w:lang w:val="en-SG" w:eastAsia="en-SG"/>
        </w:rPr>
        <w:lastRenderedPageBreak/>
        <w:drawing>
          <wp:inline distT="0" distB="0" distL="0" distR="0" wp14:anchorId="0384D56A" wp14:editId="4D3D7149">
            <wp:extent cx="5723890" cy="2636520"/>
            <wp:effectExtent l="19050" t="19050" r="10160" b="11430"/>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26CA99D4" w14:textId="77777777" w:rsidR="0092432F" w:rsidRDefault="0092432F" w:rsidP="0092432F">
      <w:pPr>
        <w:pStyle w:val="Figure"/>
        <w:rPr>
          <w:lang w:val="en-US"/>
        </w:rPr>
      </w:pPr>
      <w:r>
        <w:rPr>
          <w:lang w:val="en-US"/>
        </w:rPr>
        <w:t>System Codes page</w:t>
      </w:r>
    </w:p>
    <w:p w14:paraId="7C409E87" w14:textId="77777777" w:rsidR="00A63D32" w:rsidRDefault="00A63D32" w:rsidP="001F7791">
      <w:pPr>
        <w:pStyle w:val="NumberedListing"/>
        <w:numPr>
          <w:ilvl w:val="0"/>
          <w:numId w:val="63"/>
        </w:numPr>
        <w:rPr>
          <w:lang w:val="en-US"/>
        </w:rPr>
      </w:pPr>
      <w:r>
        <w:rPr>
          <w:lang w:val="en-US"/>
        </w:rPr>
        <w:t>Select Code Type ‘</w:t>
      </w:r>
      <w:r>
        <w:t xml:space="preserve">Port’ </w:t>
      </w:r>
      <w:r>
        <w:rPr>
          <w:lang w:val="en-US"/>
        </w:rPr>
        <w:t>from the drop-down list</w:t>
      </w:r>
      <w:r w:rsidRPr="00C30D15">
        <w:rPr>
          <w:lang w:val="en-US"/>
        </w:rPr>
        <w:t>.</w:t>
      </w:r>
    </w:p>
    <w:p w14:paraId="20764A15" w14:textId="77777777" w:rsidR="008F514D" w:rsidRDefault="008F514D" w:rsidP="00B27BAD">
      <w:pPr>
        <w:pStyle w:val="Screenshot"/>
        <w:rPr>
          <w:lang w:val="en-US"/>
        </w:rPr>
      </w:pPr>
      <w:r>
        <w:rPr>
          <w:lang w:val="en-SG" w:eastAsia="en-SG"/>
        </w:rPr>
        <w:drawing>
          <wp:inline distT="0" distB="0" distL="0" distR="0" wp14:anchorId="72AABE5E" wp14:editId="4EE0CE01">
            <wp:extent cx="5733415" cy="1373505"/>
            <wp:effectExtent l="19050" t="19050" r="19685" b="17145"/>
            <wp:docPr id="1313" name="Picture 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3415" cy="1373505"/>
                    </a:xfrm>
                    <a:prstGeom prst="rect">
                      <a:avLst/>
                    </a:prstGeom>
                    <a:ln>
                      <a:solidFill>
                        <a:schemeClr val="tx1"/>
                      </a:solidFill>
                    </a:ln>
                  </pic:spPr>
                </pic:pic>
              </a:graphicData>
            </a:graphic>
          </wp:inline>
        </w:drawing>
      </w:r>
    </w:p>
    <w:p w14:paraId="7504B841" w14:textId="77777777" w:rsidR="008F514D" w:rsidRPr="00A1279D" w:rsidRDefault="008F514D" w:rsidP="008F514D">
      <w:pPr>
        <w:pStyle w:val="Figure"/>
        <w:rPr>
          <w:lang w:val="en-US"/>
        </w:rPr>
      </w:pPr>
      <w:r>
        <w:t xml:space="preserve">Port </w:t>
      </w:r>
      <w:r>
        <w:rPr>
          <w:lang w:val="en-US"/>
        </w:rPr>
        <w:t>List</w:t>
      </w:r>
    </w:p>
    <w:p w14:paraId="511D9165" w14:textId="463CA4CA" w:rsidR="008F514D" w:rsidRDefault="008F514D" w:rsidP="001F7791">
      <w:pPr>
        <w:pStyle w:val="NumberedListing"/>
        <w:numPr>
          <w:ilvl w:val="0"/>
          <w:numId w:val="63"/>
        </w:numPr>
        <w:rPr>
          <w:lang w:val="en-US"/>
        </w:rPr>
      </w:pPr>
      <w:r>
        <w:rPr>
          <w:lang w:val="en-US"/>
        </w:rPr>
        <w:t xml:space="preserve">Click the </w:t>
      </w:r>
      <w:r>
        <w:rPr>
          <w:noProof/>
          <w:lang w:val="en-SG" w:eastAsia="en-SG"/>
        </w:rPr>
        <w:drawing>
          <wp:inline distT="0" distB="0" distL="0" distR="0" wp14:anchorId="4E6FAE3D" wp14:editId="2D7C3294">
            <wp:extent cx="266667" cy="200000"/>
            <wp:effectExtent l="0" t="0" r="635"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Port </w:t>
      </w:r>
      <w:r>
        <w:rPr>
          <w:lang w:val="en-US"/>
        </w:rPr>
        <w:t>details. The following screen will be displayed</w:t>
      </w:r>
      <w:r w:rsidR="00560982">
        <w:rPr>
          <w:lang w:val="en-US"/>
        </w:rPr>
        <w:t>.</w:t>
      </w:r>
    </w:p>
    <w:p w14:paraId="4F5F136C" w14:textId="134D16DA" w:rsidR="008F514D" w:rsidRDefault="00560982" w:rsidP="00560982">
      <w:pPr>
        <w:pStyle w:val="Figure"/>
        <w:rPr>
          <w:lang w:val="en-US"/>
        </w:rPr>
      </w:pPr>
      <w:r w:rsidRPr="00560982">
        <w:rPr>
          <w:noProof/>
          <w:lang w:val="en-SG" w:eastAsia="en-SG"/>
        </w:rPr>
        <w:drawing>
          <wp:inline distT="0" distB="0" distL="0" distR="0" wp14:anchorId="1E21A890" wp14:editId="11AB0CED">
            <wp:extent cx="5733415" cy="654685"/>
            <wp:effectExtent l="19050" t="19050" r="19685" b="1206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3415" cy="654685"/>
                    </a:xfrm>
                    <a:prstGeom prst="rect">
                      <a:avLst/>
                    </a:prstGeom>
                    <a:noFill/>
                    <a:ln>
                      <a:solidFill>
                        <a:schemeClr val="tx1"/>
                      </a:solidFill>
                    </a:ln>
                  </pic:spPr>
                </pic:pic>
              </a:graphicData>
            </a:graphic>
          </wp:inline>
        </w:drawing>
      </w:r>
    </w:p>
    <w:p w14:paraId="0F7256FB" w14:textId="307F8DFC" w:rsidR="00560982" w:rsidRPr="00560982" w:rsidRDefault="00560982" w:rsidP="00560982">
      <w:pPr>
        <w:pStyle w:val="Figure"/>
        <w:rPr>
          <w:lang w:val="en-US"/>
        </w:rPr>
      </w:pPr>
      <w:r>
        <w:t xml:space="preserve">Port </w:t>
      </w:r>
      <w:r>
        <w:rPr>
          <w:lang w:val="en-US"/>
        </w:rPr>
        <w:t>Details Edit Page</w:t>
      </w:r>
    </w:p>
    <w:p w14:paraId="7456D24B" w14:textId="77777777" w:rsidR="008F514D" w:rsidRDefault="008F514D" w:rsidP="001F7791">
      <w:pPr>
        <w:pStyle w:val="NumberedListing"/>
        <w:numPr>
          <w:ilvl w:val="0"/>
          <w:numId w:val="63"/>
        </w:numPr>
        <w:rPr>
          <w:lang w:val="en-US"/>
        </w:rPr>
      </w:pPr>
      <w:r>
        <w:rPr>
          <w:lang w:val="en-US"/>
        </w:rPr>
        <w:t xml:space="preserve">Modify the field values and click </w:t>
      </w:r>
      <w:r>
        <w:rPr>
          <w:noProof/>
          <w:lang w:val="en-SG" w:eastAsia="en-SG"/>
        </w:rPr>
        <w:drawing>
          <wp:inline distT="0" distB="0" distL="0" distR="0" wp14:anchorId="5F904BBF" wp14:editId="3DB6C6B0">
            <wp:extent cx="990476" cy="257143"/>
            <wp:effectExtent l="0" t="0" r="635"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41CE8BCB" w14:textId="77777777" w:rsidR="008F514D" w:rsidRDefault="008F514D" w:rsidP="00B27BAD">
      <w:pPr>
        <w:pStyle w:val="Screenshot"/>
        <w:rPr>
          <w:lang w:val="en-US"/>
        </w:rPr>
      </w:pPr>
      <w:r>
        <w:rPr>
          <w:lang w:val="en-SG" w:eastAsia="en-SG"/>
        </w:rPr>
        <w:drawing>
          <wp:inline distT="0" distB="0" distL="0" distR="0" wp14:anchorId="27F121C9" wp14:editId="68A9D94F">
            <wp:extent cx="3438095" cy="1295238"/>
            <wp:effectExtent l="19050" t="19050" r="10160" b="19685"/>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2BD5D106" w14:textId="77777777" w:rsidR="008F514D" w:rsidRPr="000C0EC9" w:rsidRDefault="008F514D" w:rsidP="00A63D32">
      <w:pPr>
        <w:pStyle w:val="Figure"/>
        <w:rPr>
          <w:lang w:val="en-US"/>
        </w:rPr>
      </w:pPr>
      <w:r w:rsidRPr="00C05334">
        <w:rPr>
          <w:lang w:val="en-US"/>
        </w:rPr>
        <w:t>Success Message</w:t>
      </w:r>
    </w:p>
    <w:p w14:paraId="2E614E80" w14:textId="77777777" w:rsidR="008F514D" w:rsidRPr="000C0EC9" w:rsidRDefault="008F514D" w:rsidP="001F7791">
      <w:pPr>
        <w:pStyle w:val="NumberedListing"/>
        <w:numPr>
          <w:ilvl w:val="0"/>
          <w:numId w:val="63"/>
        </w:numPr>
        <w:rPr>
          <w:lang w:val="en-US"/>
        </w:rPr>
      </w:pPr>
      <w:r>
        <w:rPr>
          <w:lang w:val="en-US"/>
        </w:rPr>
        <w:t xml:space="preserve">Click </w:t>
      </w:r>
      <w:r>
        <w:rPr>
          <w:b/>
          <w:lang w:val="en-US"/>
        </w:rPr>
        <w:t>Close</w:t>
      </w:r>
      <w:r>
        <w:rPr>
          <w:lang w:val="en-US"/>
        </w:rPr>
        <w:t xml:space="preserve"> button to close the </w:t>
      </w:r>
      <w:r>
        <w:t xml:space="preserve">Port </w:t>
      </w:r>
      <w:r>
        <w:rPr>
          <w:lang w:val="en-US"/>
        </w:rPr>
        <w:t>details edit page.</w:t>
      </w:r>
      <w:r w:rsidRPr="00287AB9">
        <w:rPr>
          <w:noProof/>
          <w:lang w:val="en-US"/>
        </w:rPr>
        <w:t xml:space="preserve"> </w:t>
      </w:r>
    </w:p>
    <w:p w14:paraId="660D4430" w14:textId="7EBEDCF3" w:rsidR="008F514D" w:rsidRDefault="008F514D" w:rsidP="008F514D">
      <w:pPr>
        <w:rPr>
          <w:rFonts w:ascii="Century Gothic" w:hAnsi="Century Gothic"/>
          <w:color w:val="000000"/>
          <w:sz w:val="18"/>
          <w:szCs w:val="22"/>
          <w:lang w:val="en-US"/>
        </w:rPr>
      </w:pPr>
    </w:p>
    <w:p w14:paraId="25FDCE6A" w14:textId="77777777" w:rsidR="008F514D" w:rsidRDefault="008F514D" w:rsidP="008F514D">
      <w:pPr>
        <w:pStyle w:val="Heading1CL"/>
      </w:pPr>
      <w:bookmarkStart w:id="123" w:name="_Toc467523014"/>
      <w:bookmarkStart w:id="124" w:name="_Toc123813509"/>
      <w:bookmarkStart w:id="125" w:name="_Toc129608418"/>
      <w:r>
        <w:lastRenderedPageBreak/>
        <w:t>Public Holiday Code</w:t>
      </w:r>
      <w:bookmarkEnd w:id="123"/>
      <w:bookmarkEnd w:id="124"/>
      <w:bookmarkEnd w:id="125"/>
    </w:p>
    <w:p w14:paraId="14E47E58" w14:textId="77777777" w:rsidR="008F514D" w:rsidRDefault="008F514D" w:rsidP="008F514D">
      <w:pPr>
        <w:pStyle w:val="BodyText"/>
        <w:rPr>
          <w:lang w:val="en-US"/>
        </w:rPr>
      </w:pPr>
      <w:r>
        <w:rPr>
          <w:lang w:val="en-US"/>
        </w:rPr>
        <w:t xml:space="preserve">The System Administrator creates and updates the </w:t>
      </w:r>
      <w:r>
        <w:t xml:space="preserve">Public Holiday </w:t>
      </w:r>
      <w:r>
        <w:rPr>
          <w:lang w:val="en-US"/>
        </w:rPr>
        <w:t>code.</w:t>
      </w:r>
    </w:p>
    <w:p w14:paraId="1CCFB489" w14:textId="77777777" w:rsidR="008F514D" w:rsidRPr="00B616E0" w:rsidRDefault="008F514D" w:rsidP="008F514D">
      <w:pPr>
        <w:pStyle w:val="ProcedureHeading"/>
        <w:rPr>
          <w:lang w:val="en-US"/>
        </w:rPr>
      </w:pPr>
      <w:r>
        <w:rPr>
          <w:lang w:val="en-US"/>
        </w:rPr>
        <w:t xml:space="preserve">To create a </w:t>
      </w:r>
      <w:r>
        <w:t>Public Holiday</w:t>
      </w:r>
      <w:r>
        <w:rPr>
          <w:lang w:val="en-US"/>
        </w:rPr>
        <w:t xml:space="preserve">: </w:t>
      </w:r>
    </w:p>
    <w:p w14:paraId="51494B4B" w14:textId="77777777" w:rsidR="0092432F" w:rsidRDefault="0092432F" w:rsidP="001F7791">
      <w:pPr>
        <w:pStyle w:val="NumberedListing"/>
        <w:numPr>
          <w:ilvl w:val="0"/>
          <w:numId w:val="64"/>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2BBCF934" w14:textId="77777777" w:rsidR="008F514D" w:rsidRDefault="008F514D" w:rsidP="00B27BAD">
      <w:pPr>
        <w:pStyle w:val="Screenshot"/>
        <w:rPr>
          <w:lang w:val="en-US"/>
        </w:rPr>
      </w:pPr>
      <w:r w:rsidRPr="00B27BAD">
        <w:rPr>
          <w:lang w:val="en-SG" w:eastAsia="en-SG"/>
        </w:rPr>
        <w:drawing>
          <wp:inline distT="0" distB="0" distL="0" distR="0" wp14:anchorId="57029BDE" wp14:editId="292AEA40">
            <wp:extent cx="5723890" cy="2636520"/>
            <wp:effectExtent l="19050" t="19050" r="10160" b="11430"/>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457C1CED" w14:textId="77777777" w:rsidR="0092432F" w:rsidRDefault="0092432F" w:rsidP="0092432F">
      <w:pPr>
        <w:pStyle w:val="Figure"/>
        <w:rPr>
          <w:lang w:val="en-US"/>
        </w:rPr>
      </w:pPr>
      <w:r>
        <w:rPr>
          <w:lang w:val="en-US"/>
        </w:rPr>
        <w:t>System Codes page</w:t>
      </w:r>
    </w:p>
    <w:p w14:paraId="73F33FFD" w14:textId="77777777" w:rsidR="005363D7" w:rsidRDefault="005363D7" w:rsidP="001F7791">
      <w:pPr>
        <w:pStyle w:val="NumberedListing"/>
        <w:numPr>
          <w:ilvl w:val="0"/>
          <w:numId w:val="64"/>
        </w:numPr>
        <w:rPr>
          <w:lang w:val="en-US"/>
        </w:rPr>
      </w:pPr>
      <w:r>
        <w:rPr>
          <w:lang w:val="en-US"/>
        </w:rPr>
        <w:t>Select Code Type ‘</w:t>
      </w:r>
      <w:r>
        <w:t xml:space="preserve">Public Holiday’ </w:t>
      </w:r>
      <w:r>
        <w:rPr>
          <w:lang w:val="en-US"/>
        </w:rPr>
        <w:t>from the drop-down list</w:t>
      </w:r>
      <w:r w:rsidRPr="00C30D15">
        <w:rPr>
          <w:lang w:val="en-US"/>
        </w:rPr>
        <w:t>.</w:t>
      </w:r>
    </w:p>
    <w:p w14:paraId="1F470562" w14:textId="77777777" w:rsidR="008F514D" w:rsidRDefault="008F514D" w:rsidP="00B27BAD">
      <w:pPr>
        <w:pStyle w:val="Screenshot"/>
        <w:rPr>
          <w:lang w:val="en-US"/>
        </w:rPr>
      </w:pPr>
      <w:r>
        <w:rPr>
          <w:lang w:val="en-SG" w:eastAsia="en-SG"/>
        </w:rPr>
        <w:drawing>
          <wp:inline distT="0" distB="0" distL="0" distR="0" wp14:anchorId="35538BA5" wp14:editId="5B940C01">
            <wp:extent cx="5733415" cy="1133475"/>
            <wp:effectExtent l="19050" t="19050" r="19685" b="2857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3415" cy="1133475"/>
                    </a:xfrm>
                    <a:prstGeom prst="rect">
                      <a:avLst/>
                    </a:prstGeom>
                    <a:ln>
                      <a:solidFill>
                        <a:schemeClr val="tx1"/>
                      </a:solidFill>
                    </a:ln>
                  </pic:spPr>
                </pic:pic>
              </a:graphicData>
            </a:graphic>
          </wp:inline>
        </w:drawing>
      </w:r>
    </w:p>
    <w:p w14:paraId="02A639B3" w14:textId="77777777" w:rsidR="008F514D" w:rsidRDefault="008F514D" w:rsidP="008F514D">
      <w:pPr>
        <w:pStyle w:val="Figure"/>
        <w:rPr>
          <w:lang w:val="en-US"/>
        </w:rPr>
      </w:pPr>
      <w:r>
        <w:t xml:space="preserve">Public Holiday </w:t>
      </w:r>
      <w:r>
        <w:rPr>
          <w:lang w:val="en-US"/>
        </w:rPr>
        <w:t>List</w:t>
      </w:r>
    </w:p>
    <w:p w14:paraId="2C533A61" w14:textId="77777777" w:rsidR="008F514D" w:rsidRDefault="008F514D" w:rsidP="001F7791">
      <w:pPr>
        <w:pStyle w:val="NumberedListing"/>
        <w:numPr>
          <w:ilvl w:val="0"/>
          <w:numId w:val="64"/>
        </w:numPr>
        <w:rPr>
          <w:lang w:val="en-US"/>
        </w:rPr>
      </w:pPr>
      <w:r>
        <w:rPr>
          <w:lang w:val="en-US"/>
        </w:rPr>
        <w:t xml:space="preserve">Click </w:t>
      </w:r>
      <w:r>
        <w:rPr>
          <w:noProof/>
          <w:lang w:val="en-SG" w:eastAsia="en-SG"/>
        </w:rPr>
        <w:drawing>
          <wp:inline distT="0" distB="0" distL="0" distR="0" wp14:anchorId="4A988E53" wp14:editId="5998CFE1">
            <wp:extent cx="276190" cy="238095"/>
            <wp:effectExtent l="0" t="0" r="0"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Public Holiday </w:t>
      </w:r>
      <w:r>
        <w:rPr>
          <w:lang w:val="en-US"/>
        </w:rPr>
        <w:t>Code.</w:t>
      </w:r>
      <w:r>
        <w:rPr>
          <w:lang w:val="en-US"/>
        </w:rPr>
        <w:tab/>
      </w:r>
    </w:p>
    <w:p w14:paraId="0FF37634" w14:textId="77777777" w:rsidR="008F514D" w:rsidRDefault="008F514D" w:rsidP="00B27BAD">
      <w:pPr>
        <w:pStyle w:val="Screenshot"/>
        <w:rPr>
          <w:lang w:val="en-US"/>
        </w:rPr>
      </w:pPr>
      <w:r>
        <w:rPr>
          <w:lang w:val="en-SG" w:eastAsia="en-SG"/>
        </w:rPr>
        <w:drawing>
          <wp:inline distT="0" distB="0" distL="0" distR="0" wp14:anchorId="566BE0C0" wp14:editId="3708B8A5">
            <wp:extent cx="5733415" cy="664845"/>
            <wp:effectExtent l="19050" t="19050" r="19685" b="20955"/>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33415" cy="664845"/>
                    </a:xfrm>
                    <a:prstGeom prst="rect">
                      <a:avLst/>
                    </a:prstGeom>
                    <a:ln>
                      <a:solidFill>
                        <a:schemeClr val="tx1"/>
                      </a:solidFill>
                    </a:ln>
                  </pic:spPr>
                </pic:pic>
              </a:graphicData>
            </a:graphic>
          </wp:inline>
        </w:drawing>
      </w:r>
    </w:p>
    <w:p w14:paraId="0A0A7000" w14:textId="77777777" w:rsidR="008F514D" w:rsidRDefault="008F514D" w:rsidP="008F514D">
      <w:pPr>
        <w:pStyle w:val="Figure"/>
        <w:rPr>
          <w:lang w:val="en-US"/>
        </w:rPr>
      </w:pPr>
      <w:r>
        <w:t xml:space="preserve">Public Holiday </w:t>
      </w:r>
      <w:r>
        <w:rPr>
          <w:lang w:val="en-US"/>
        </w:rPr>
        <w:t>Details Page</w:t>
      </w:r>
    </w:p>
    <w:p w14:paraId="7A5AD807" w14:textId="77777777" w:rsidR="008F514D" w:rsidRDefault="008F514D" w:rsidP="001F7791">
      <w:pPr>
        <w:pStyle w:val="NumberedListing"/>
        <w:numPr>
          <w:ilvl w:val="0"/>
          <w:numId w:val="64"/>
        </w:numPr>
        <w:rPr>
          <w:lang w:val="en-US"/>
        </w:rPr>
      </w:pPr>
      <w:r>
        <w:rPr>
          <w:lang w:val="en-US"/>
        </w:rPr>
        <w:t xml:space="preserve">Enter information in the </w:t>
      </w:r>
      <w:r>
        <w:t xml:space="preserve">Public Holiday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035AB943" w14:textId="77777777" w:rsidTr="008F514D">
        <w:trPr>
          <w:cantSplit/>
          <w:tblHeader/>
          <w:jc w:val="center"/>
        </w:trPr>
        <w:tc>
          <w:tcPr>
            <w:tcW w:w="2843" w:type="dxa"/>
            <w:shd w:val="clear" w:color="auto" w:fill="BFBFBF" w:themeFill="background1" w:themeFillShade="BF"/>
          </w:tcPr>
          <w:p w14:paraId="0A1E8E91"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514FF444" w14:textId="77777777" w:rsidR="008F514D" w:rsidRPr="0013748C" w:rsidRDefault="008F514D" w:rsidP="008F514D">
            <w:pPr>
              <w:pStyle w:val="TableHeading"/>
            </w:pPr>
            <w:r w:rsidRPr="0013748C">
              <w:t>Action/Input Required</w:t>
            </w:r>
          </w:p>
        </w:tc>
      </w:tr>
      <w:tr w:rsidR="008F514D" w:rsidRPr="0013748C" w14:paraId="7781094F" w14:textId="77777777" w:rsidTr="008F514D">
        <w:trPr>
          <w:cantSplit/>
          <w:jc w:val="center"/>
        </w:trPr>
        <w:tc>
          <w:tcPr>
            <w:tcW w:w="2843" w:type="dxa"/>
          </w:tcPr>
          <w:p w14:paraId="4A81E9AD" w14:textId="77777777" w:rsidR="008F514D" w:rsidRDefault="008F514D" w:rsidP="008F514D">
            <w:pPr>
              <w:pStyle w:val="Tablefieldindent2"/>
              <w:ind w:left="0"/>
            </w:pPr>
            <w:r>
              <w:rPr>
                <w:lang w:val="en-US"/>
              </w:rPr>
              <w:t>Code</w:t>
            </w:r>
          </w:p>
        </w:tc>
        <w:tc>
          <w:tcPr>
            <w:tcW w:w="5137" w:type="dxa"/>
          </w:tcPr>
          <w:p w14:paraId="74EE5D5F" w14:textId="77777777" w:rsidR="008F514D" w:rsidRDefault="008F514D" w:rsidP="008F514D">
            <w:pPr>
              <w:pStyle w:val="TableText"/>
              <w:keepNext/>
            </w:pPr>
            <w:r>
              <w:t>Enter the code of the Public Holiday.</w:t>
            </w:r>
          </w:p>
        </w:tc>
      </w:tr>
      <w:tr w:rsidR="008F514D" w:rsidRPr="0013748C" w14:paraId="4E96A3AB" w14:textId="77777777" w:rsidTr="008F514D">
        <w:trPr>
          <w:cantSplit/>
          <w:jc w:val="center"/>
        </w:trPr>
        <w:tc>
          <w:tcPr>
            <w:tcW w:w="2843" w:type="dxa"/>
          </w:tcPr>
          <w:p w14:paraId="2C4F0905" w14:textId="77777777" w:rsidR="008F514D" w:rsidRPr="0013748C" w:rsidRDefault="008F514D" w:rsidP="008F514D">
            <w:pPr>
              <w:pStyle w:val="Tablefieldindent2"/>
              <w:ind w:left="0"/>
            </w:pPr>
            <w:r>
              <w:rPr>
                <w:lang w:val="en-US"/>
              </w:rPr>
              <w:t>Description(English)</w:t>
            </w:r>
          </w:p>
        </w:tc>
        <w:tc>
          <w:tcPr>
            <w:tcW w:w="5137" w:type="dxa"/>
          </w:tcPr>
          <w:p w14:paraId="6F19DF41"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Public Holiday</w:t>
            </w:r>
            <w:r>
              <w:rPr>
                <w:lang w:val="en-US"/>
              </w:rPr>
              <w:t>.</w:t>
            </w:r>
          </w:p>
        </w:tc>
      </w:tr>
      <w:tr w:rsidR="008F514D" w:rsidRPr="0013748C" w14:paraId="379C3C97" w14:textId="77777777" w:rsidTr="008F514D">
        <w:trPr>
          <w:cantSplit/>
          <w:jc w:val="center"/>
        </w:trPr>
        <w:tc>
          <w:tcPr>
            <w:tcW w:w="2843" w:type="dxa"/>
          </w:tcPr>
          <w:p w14:paraId="0411B60F" w14:textId="77777777" w:rsidR="008F514D" w:rsidRPr="00610949" w:rsidRDefault="008F514D" w:rsidP="008F514D">
            <w:pPr>
              <w:pStyle w:val="Tablefieldindent2"/>
              <w:ind w:left="0"/>
              <w:rPr>
                <w:lang w:val="en-US"/>
              </w:rPr>
            </w:pPr>
            <w:r>
              <w:rPr>
                <w:lang w:val="en-US"/>
              </w:rPr>
              <w:lastRenderedPageBreak/>
              <w:t>Description(Other)</w:t>
            </w:r>
          </w:p>
        </w:tc>
        <w:tc>
          <w:tcPr>
            <w:tcW w:w="5137" w:type="dxa"/>
          </w:tcPr>
          <w:p w14:paraId="3682163F" w14:textId="77777777" w:rsidR="008F514D" w:rsidRPr="00610949" w:rsidRDefault="008F514D" w:rsidP="008F514D">
            <w:pPr>
              <w:pStyle w:val="TableText"/>
              <w:keepNext/>
              <w:rPr>
                <w:lang w:val="en-US"/>
              </w:rPr>
            </w:pPr>
            <w:r>
              <w:rPr>
                <w:lang w:val="en-US"/>
              </w:rPr>
              <w:t xml:space="preserve">Enter other descriptions of the </w:t>
            </w:r>
            <w:r>
              <w:t>Public Holiday</w:t>
            </w:r>
            <w:r>
              <w:rPr>
                <w:lang w:val="en-US"/>
              </w:rPr>
              <w:t>.</w:t>
            </w:r>
          </w:p>
        </w:tc>
      </w:tr>
      <w:tr w:rsidR="008F514D" w:rsidRPr="0013748C" w14:paraId="180F3676" w14:textId="77777777" w:rsidTr="008F514D">
        <w:trPr>
          <w:cantSplit/>
          <w:jc w:val="center"/>
        </w:trPr>
        <w:tc>
          <w:tcPr>
            <w:tcW w:w="2843" w:type="dxa"/>
          </w:tcPr>
          <w:p w14:paraId="7FCD2E30" w14:textId="77777777" w:rsidR="008F514D" w:rsidRDefault="008F514D" w:rsidP="008F514D">
            <w:pPr>
              <w:pStyle w:val="Tablefieldindent2"/>
              <w:ind w:left="0"/>
              <w:rPr>
                <w:lang w:val="en-US"/>
              </w:rPr>
            </w:pPr>
            <w:r>
              <w:rPr>
                <w:lang w:val="en-US"/>
              </w:rPr>
              <w:t>From Date</w:t>
            </w:r>
          </w:p>
        </w:tc>
        <w:tc>
          <w:tcPr>
            <w:tcW w:w="5137" w:type="dxa"/>
          </w:tcPr>
          <w:p w14:paraId="7D71F69F" w14:textId="77777777" w:rsidR="008F514D" w:rsidRDefault="008F514D" w:rsidP="008F514D">
            <w:pPr>
              <w:pStyle w:val="TableText"/>
              <w:keepNext/>
              <w:rPr>
                <w:lang w:val="en-US"/>
              </w:rPr>
            </w:pPr>
            <w:r>
              <w:rPr>
                <w:lang w:val="en-US"/>
              </w:rPr>
              <w:t xml:space="preserve">Select the Date the </w:t>
            </w:r>
            <w:r>
              <w:t>Public Holiday starts.</w:t>
            </w:r>
          </w:p>
        </w:tc>
      </w:tr>
      <w:tr w:rsidR="008F514D" w:rsidRPr="0013748C" w14:paraId="2440637C" w14:textId="77777777" w:rsidTr="008F514D">
        <w:trPr>
          <w:cantSplit/>
          <w:jc w:val="center"/>
        </w:trPr>
        <w:tc>
          <w:tcPr>
            <w:tcW w:w="2843" w:type="dxa"/>
          </w:tcPr>
          <w:p w14:paraId="1AA91AB8" w14:textId="77777777" w:rsidR="008F514D" w:rsidRDefault="008F514D" w:rsidP="008F514D">
            <w:pPr>
              <w:pStyle w:val="Tablefieldindent2"/>
              <w:ind w:left="0"/>
              <w:rPr>
                <w:lang w:val="en-US"/>
              </w:rPr>
            </w:pPr>
            <w:r>
              <w:rPr>
                <w:lang w:val="en-US"/>
              </w:rPr>
              <w:t>To Date</w:t>
            </w:r>
          </w:p>
        </w:tc>
        <w:tc>
          <w:tcPr>
            <w:tcW w:w="5137" w:type="dxa"/>
          </w:tcPr>
          <w:p w14:paraId="6472D41E" w14:textId="77777777" w:rsidR="008F514D" w:rsidRDefault="008F514D" w:rsidP="008F514D">
            <w:pPr>
              <w:pStyle w:val="TableText"/>
              <w:keepNext/>
              <w:rPr>
                <w:lang w:val="en-US"/>
              </w:rPr>
            </w:pPr>
            <w:r>
              <w:rPr>
                <w:lang w:val="en-US"/>
              </w:rPr>
              <w:t xml:space="preserve">Select the Date the </w:t>
            </w:r>
            <w:r>
              <w:t>Public Holiday ends.</w:t>
            </w:r>
          </w:p>
        </w:tc>
      </w:tr>
      <w:tr w:rsidR="008F514D" w:rsidRPr="0013748C" w14:paraId="487DE58A" w14:textId="77777777" w:rsidTr="008F514D">
        <w:trPr>
          <w:cantSplit/>
          <w:jc w:val="center"/>
        </w:trPr>
        <w:tc>
          <w:tcPr>
            <w:tcW w:w="2843" w:type="dxa"/>
          </w:tcPr>
          <w:p w14:paraId="553544B1" w14:textId="77777777" w:rsidR="008F514D" w:rsidRDefault="008F514D" w:rsidP="008F514D">
            <w:pPr>
              <w:pStyle w:val="Tablefieldindent2"/>
              <w:ind w:left="0"/>
              <w:rPr>
                <w:lang w:val="en-US"/>
              </w:rPr>
            </w:pPr>
            <w:r>
              <w:rPr>
                <w:lang w:val="en-US"/>
              </w:rPr>
              <w:t>Active</w:t>
            </w:r>
          </w:p>
        </w:tc>
        <w:tc>
          <w:tcPr>
            <w:tcW w:w="5137" w:type="dxa"/>
          </w:tcPr>
          <w:p w14:paraId="7799206D" w14:textId="77777777" w:rsidR="008F514D" w:rsidRDefault="008F514D" w:rsidP="008F514D">
            <w:pPr>
              <w:pStyle w:val="TableText"/>
              <w:keepNext/>
              <w:rPr>
                <w:lang w:val="en-US"/>
              </w:rPr>
            </w:pPr>
            <w:r>
              <w:rPr>
                <w:lang w:val="en-US"/>
              </w:rPr>
              <w:t xml:space="preserve">Check Active to activate the </w:t>
            </w:r>
            <w:r>
              <w:t xml:space="preserve">Public Holiday </w:t>
            </w:r>
            <w:r>
              <w:rPr>
                <w:lang w:val="en-US"/>
              </w:rPr>
              <w:t>code.</w:t>
            </w:r>
          </w:p>
        </w:tc>
      </w:tr>
    </w:tbl>
    <w:p w14:paraId="20DBC75C" w14:textId="77777777" w:rsidR="008F514D" w:rsidRPr="00EA5323" w:rsidRDefault="008F514D" w:rsidP="008F514D">
      <w:pPr>
        <w:pStyle w:val="Caption"/>
      </w:pPr>
    </w:p>
    <w:p w14:paraId="2A7BE14D" w14:textId="77777777" w:rsidR="008F514D" w:rsidRDefault="008F514D" w:rsidP="001F7791">
      <w:pPr>
        <w:pStyle w:val="NumberedListing"/>
        <w:numPr>
          <w:ilvl w:val="0"/>
          <w:numId w:val="64"/>
        </w:numPr>
        <w:rPr>
          <w:lang w:val="en-US"/>
        </w:rPr>
      </w:pPr>
      <w:r>
        <w:rPr>
          <w:noProof/>
          <w:lang w:val="en-US"/>
        </w:rPr>
        <w:t xml:space="preserve">Click </w:t>
      </w:r>
      <w:r w:rsidRPr="002F19B8">
        <w:rPr>
          <w:b/>
          <w:noProof/>
          <w:lang w:val="en-US"/>
        </w:rPr>
        <w:t>Save</w:t>
      </w:r>
      <w:r>
        <w:rPr>
          <w:noProof/>
          <w:lang w:val="en-US"/>
        </w:rPr>
        <w:t xml:space="preserve"> button to save the </w:t>
      </w:r>
      <w:r>
        <w:t xml:space="preserve">Public Holiday </w:t>
      </w:r>
      <w:r>
        <w:rPr>
          <w:noProof/>
          <w:lang w:val="en-US"/>
        </w:rPr>
        <w:t>details.</w:t>
      </w:r>
    </w:p>
    <w:p w14:paraId="6D7F0862" w14:textId="77777777" w:rsidR="008F514D" w:rsidRPr="00FC264F" w:rsidRDefault="008F514D" w:rsidP="008F514D">
      <w:pPr>
        <w:pStyle w:val="Screenshot"/>
        <w:rPr>
          <w:lang w:val="en-US"/>
        </w:rPr>
      </w:pPr>
      <w:r>
        <w:rPr>
          <w:lang w:val="en-SG" w:eastAsia="en-SG"/>
        </w:rPr>
        <w:drawing>
          <wp:inline distT="0" distB="0" distL="0" distR="0" wp14:anchorId="466AAFF7" wp14:editId="05ED7EBC">
            <wp:extent cx="3014133" cy="1154710"/>
            <wp:effectExtent l="19050" t="19050" r="15240" b="2667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3D718765" w14:textId="77777777" w:rsidR="008F514D" w:rsidRPr="00FC264F" w:rsidRDefault="008F514D" w:rsidP="008F514D">
      <w:pPr>
        <w:pStyle w:val="Figure"/>
        <w:rPr>
          <w:lang w:val="en-US"/>
        </w:rPr>
      </w:pPr>
      <w:r>
        <w:rPr>
          <w:lang w:val="en-US"/>
        </w:rPr>
        <w:t>Success Message</w:t>
      </w:r>
    </w:p>
    <w:p w14:paraId="638D3D8F" w14:textId="77777777" w:rsidR="008F514D" w:rsidRPr="000C0EC9" w:rsidRDefault="008F514D" w:rsidP="001F7791">
      <w:pPr>
        <w:pStyle w:val="NumberedListing"/>
        <w:numPr>
          <w:ilvl w:val="0"/>
          <w:numId w:val="64"/>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3C7F8638" w14:textId="77777777" w:rsidR="008F514D" w:rsidRDefault="008F514D" w:rsidP="001F7791">
      <w:pPr>
        <w:pStyle w:val="NumberedListing"/>
        <w:numPr>
          <w:ilvl w:val="0"/>
          <w:numId w:val="64"/>
        </w:numPr>
        <w:rPr>
          <w:lang w:val="en-US"/>
        </w:rPr>
      </w:pPr>
      <w:r>
        <w:rPr>
          <w:lang w:val="en-US"/>
        </w:rPr>
        <w:t xml:space="preserve">Click </w:t>
      </w:r>
      <w:r>
        <w:rPr>
          <w:b/>
          <w:lang w:val="en-US"/>
        </w:rPr>
        <w:t>Reset</w:t>
      </w:r>
      <w:r>
        <w:rPr>
          <w:lang w:val="en-US"/>
        </w:rPr>
        <w:t xml:space="preserve"> button to clear the </w:t>
      </w:r>
      <w:r>
        <w:t xml:space="preserve">Public Holiday </w:t>
      </w:r>
      <w:r>
        <w:rPr>
          <w:lang w:val="en-US"/>
        </w:rPr>
        <w:t>details.</w:t>
      </w:r>
      <w:r w:rsidRPr="00287AB9">
        <w:rPr>
          <w:noProof/>
          <w:lang w:val="en-US"/>
        </w:rPr>
        <w:t xml:space="preserve"> </w:t>
      </w:r>
    </w:p>
    <w:p w14:paraId="034CE212" w14:textId="77777777" w:rsidR="008F514D" w:rsidRPr="000C0EC9" w:rsidRDefault="008F514D" w:rsidP="001F7791">
      <w:pPr>
        <w:pStyle w:val="NumberedListing"/>
        <w:numPr>
          <w:ilvl w:val="0"/>
          <w:numId w:val="64"/>
        </w:numPr>
        <w:rPr>
          <w:lang w:val="en-US"/>
        </w:rPr>
      </w:pPr>
      <w:r>
        <w:rPr>
          <w:lang w:val="en-US"/>
        </w:rPr>
        <w:t xml:space="preserve">Click </w:t>
      </w:r>
      <w:r>
        <w:rPr>
          <w:b/>
          <w:lang w:val="en-US"/>
        </w:rPr>
        <w:t>Close</w:t>
      </w:r>
      <w:r>
        <w:rPr>
          <w:lang w:val="en-US"/>
        </w:rPr>
        <w:t xml:space="preserve"> button to close the </w:t>
      </w:r>
      <w:r>
        <w:t xml:space="preserve">Public Holiday </w:t>
      </w:r>
      <w:r>
        <w:rPr>
          <w:lang w:val="en-US"/>
        </w:rPr>
        <w:t>details page.</w:t>
      </w:r>
      <w:r w:rsidRPr="00287AB9">
        <w:rPr>
          <w:noProof/>
          <w:lang w:val="en-US"/>
        </w:rPr>
        <w:t xml:space="preserve"> </w:t>
      </w:r>
    </w:p>
    <w:p w14:paraId="37898A35" w14:textId="77777777" w:rsidR="008F514D" w:rsidRDefault="008F514D" w:rsidP="008F514D">
      <w:pPr>
        <w:pStyle w:val="NumberedListing"/>
        <w:rPr>
          <w:lang w:val="en-US"/>
        </w:rPr>
      </w:pPr>
    </w:p>
    <w:p w14:paraId="3287D98A" w14:textId="77777777" w:rsidR="008F514D" w:rsidRDefault="008F514D" w:rsidP="008F514D">
      <w:pPr>
        <w:pStyle w:val="NumberedListing"/>
        <w:rPr>
          <w:lang w:val="en-US"/>
        </w:rPr>
      </w:pPr>
    </w:p>
    <w:p w14:paraId="20B15C26" w14:textId="77777777" w:rsidR="008F514D" w:rsidRDefault="008F514D" w:rsidP="008F514D">
      <w:pPr>
        <w:pStyle w:val="NumberedListing"/>
        <w:rPr>
          <w:lang w:val="en-US"/>
        </w:rPr>
      </w:pPr>
    </w:p>
    <w:p w14:paraId="4F28EF8D" w14:textId="77777777" w:rsidR="008F514D" w:rsidRDefault="008F514D" w:rsidP="008F514D">
      <w:pPr>
        <w:pStyle w:val="NumberedListing"/>
        <w:rPr>
          <w:lang w:val="en-US"/>
        </w:rPr>
      </w:pPr>
    </w:p>
    <w:p w14:paraId="707AD494" w14:textId="77777777" w:rsidR="008F514D" w:rsidRDefault="008F514D" w:rsidP="008F514D">
      <w:pPr>
        <w:pStyle w:val="NumberedListing"/>
        <w:rPr>
          <w:lang w:val="en-US"/>
        </w:rPr>
      </w:pPr>
    </w:p>
    <w:p w14:paraId="333A223C" w14:textId="77777777" w:rsidR="008F514D" w:rsidRDefault="008F514D" w:rsidP="008F514D">
      <w:pPr>
        <w:pStyle w:val="NumberedListing"/>
        <w:rPr>
          <w:lang w:val="en-US"/>
        </w:rPr>
      </w:pPr>
    </w:p>
    <w:p w14:paraId="584023FF" w14:textId="77777777" w:rsidR="008F514D" w:rsidRDefault="008F514D" w:rsidP="008F514D">
      <w:pPr>
        <w:pStyle w:val="NumberedListing"/>
        <w:rPr>
          <w:lang w:val="en-US"/>
        </w:rPr>
      </w:pPr>
    </w:p>
    <w:p w14:paraId="2FB1E36D" w14:textId="77777777" w:rsidR="008F514D" w:rsidRDefault="008F514D" w:rsidP="008F514D">
      <w:pPr>
        <w:pStyle w:val="NumberedListing"/>
        <w:rPr>
          <w:lang w:val="en-US"/>
        </w:rPr>
      </w:pPr>
    </w:p>
    <w:p w14:paraId="566E94C1" w14:textId="77777777" w:rsidR="008F514D" w:rsidRDefault="008F514D" w:rsidP="008F514D">
      <w:pPr>
        <w:pStyle w:val="NumberedListing"/>
        <w:rPr>
          <w:lang w:val="en-US"/>
        </w:rPr>
      </w:pPr>
    </w:p>
    <w:p w14:paraId="603060DC" w14:textId="17B7B7A2" w:rsidR="005363D7" w:rsidRDefault="005363D7" w:rsidP="005363D7">
      <w:pPr>
        <w:pStyle w:val="Heading3CL"/>
        <w:ind w:left="576"/>
        <w:rPr>
          <w:lang w:val="en-US"/>
        </w:rPr>
      </w:pPr>
      <w:bookmarkStart w:id="126" w:name="_Toc123813510"/>
      <w:r>
        <w:rPr>
          <w:lang w:val="en-US"/>
        </w:rPr>
        <w:t xml:space="preserve">Update </w:t>
      </w:r>
      <w:r>
        <w:t>Public Holiday</w:t>
      </w:r>
      <w:bookmarkEnd w:id="126"/>
      <w:r>
        <w:t xml:space="preserve"> </w:t>
      </w:r>
      <w:r>
        <w:rPr>
          <w:lang w:val="en-US"/>
        </w:rPr>
        <w:t xml:space="preserve"> </w:t>
      </w:r>
    </w:p>
    <w:p w14:paraId="3B00B9B4" w14:textId="7E8A671D" w:rsidR="005363D7" w:rsidRPr="006F6B43" w:rsidRDefault="005363D7" w:rsidP="005363D7">
      <w:pPr>
        <w:pStyle w:val="BodyText"/>
      </w:pPr>
      <w:r>
        <w:rPr>
          <w:lang w:val="en-US"/>
        </w:rPr>
        <w:t xml:space="preserve">This functionality allows you to update the </w:t>
      </w:r>
      <w:r>
        <w:t xml:space="preserve">public holiday </w:t>
      </w:r>
      <w:r>
        <w:rPr>
          <w:lang w:val="en-US"/>
        </w:rPr>
        <w:t>details.</w:t>
      </w:r>
    </w:p>
    <w:p w14:paraId="183C4C9E" w14:textId="77777777" w:rsidR="008F514D" w:rsidRPr="00B616E0" w:rsidRDefault="008F514D" w:rsidP="008F514D">
      <w:pPr>
        <w:pStyle w:val="ProcedureHeading"/>
        <w:rPr>
          <w:lang w:val="en-US"/>
        </w:rPr>
      </w:pPr>
      <w:r>
        <w:rPr>
          <w:lang w:val="en-US"/>
        </w:rPr>
        <w:t xml:space="preserve">To update a </w:t>
      </w:r>
      <w:r>
        <w:t>Public Holiday</w:t>
      </w:r>
      <w:r>
        <w:rPr>
          <w:lang w:val="en-US"/>
        </w:rPr>
        <w:t xml:space="preserve">: </w:t>
      </w:r>
    </w:p>
    <w:p w14:paraId="69D7BF27" w14:textId="77777777" w:rsidR="0092432F" w:rsidRDefault="0092432F" w:rsidP="001F7791">
      <w:pPr>
        <w:pStyle w:val="NumberedListing"/>
        <w:numPr>
          <w:ilvl w:val="0"/>
          <w:numId w:val="65"/>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1F5D94ED" w14:textId="77777777" w:rsidR="008F514D" w:rsidRDefault="008F514D" w:rsidP="00B27BAD">
      <w:pPr>
        <w:pStyle w:val="Screenshot"/>
        <w:rPr>
          <w:lang w:val="en-US"/>
        </w:rPr>
      </w:pPr>
      <w:r w:rsidRPr="00B27BAD">
        <w:rPr>
          <w:lang w:val="en-SG" w:eastAsia="en-SG"/>
        </w:rPr>
        <w:lastRenderedPageBreak/>
        <w:drawing>
          <wp:inline distT="0" distB="0" distL="0" distR="0" wp14:anchorId="0323AA46" wp14:editId="78A73116">
            <wp:extent cx="5723890" cy="2636520"/>
            <wp:effectExtent l="19050" t="19050" r="10160" b="11430"/>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456E91CE" w14:textId="77777777" w:rsidR="0092432F" w:rsidRDefault="0092432F" w:rsidP="0092432F">
      <w:pPr>
        <w:pStyle w:val="Figure"/>
        <w:rPr>
          <w:lang w:val="en-US"/>
        </w:rPr>
      </w:pPr>
      <w:r>
        <w:rPr>
          <w:lang w:val="en-US"/>
        </w:rPr>
        <w:t>System Codes page</w:t>
      </w:r>
    </w:p>
    <w:p w14:paraId="50D77166" w14:textId="77777777" w:rsidR="0034556F" w:rsidRDefault="0034556F" w:rsidP="001F7791">
      <w:pPr>
        <w:pStyle w:val="NumberedListing"/>
        <w:numPr>
          <w:ilvl w:val="0"/>
          <w:numId w:val="65"/>
        </w:numPr>
        <w:rPr>
          <w:lang w:val="en-US"/>
        </w:rPr>
      </w:pPr>
      <w:r>
        <w:rPr>
          <w:lang w:val="en-US"/>
        </w:rPr>
        <w:t>Select Code Type ‘</w:t>
      </w:r>
      <w:r>
        <w:t xml:space="preserve">Public Holiday’ </w:t>
      </w:r>
      <w:r>
        <w:rPr>
          <w:lang w:val="en-US"/>
        </w:rPr>
        <w:t>from the drop-down list</w:t>
      </w:r>
      <w:r w:rsidRPr="00C30D15">
        <w:rPr>
          <w:lang w:val="en-US"/>
        </w:rPr>
        <w:t>.</w:t>
      </w:r>
    </w:p>
    <w:p w14:paraId="483774EF" w14:textId="77777777" w:rsidR="008F514D" w:rsidRDefault="008F514D" w:rsidP="00B27BAD">
      <w:pPr>
        <w:pStyle w:val="Screenshot"/>
        <w:rPr>
          <w:lang w:val="en-US"/>
        </w:rPr>
      </w:pPr>
      <w:r>
        <w:rPr>
          <w:lang w:val="en-SG" w:eastAsia="en-SG"/>
        </w:rPr>
        <w:drawing>
          <wp:inline distT="0" distB="0" distL="0" distR="0" wp14:anchorId="036FB4C8" wp14:editId="1178CA6B">
            <wp:extent cx="5733415" cy="1133475"/>
            <wp:effectExtent l="19050" t="19050" r="19685" b="28575"/>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3415" cy="1133475"/>
                    </a:xfrm>
                    <a:prstGeom prst="rect">
                      <a:avLst/>
                    </a:prstGeom>
                    <a:ln>
                      <a:solidFill>
                        <a:schemeClr val="tx1"/>
                      </a:solidFill>
                    </a:ln>
                  </pic:spPr>
                </pic:pic>
              </a:graphicData>
            </a:graphic>
          </wp:inline>
        </w:drawing>
      </w:r>
    </w:p>
    <w:p w14:paraId="128DD21D" w14:textId="77777777" w:rsidR="008F514D" w:rsidRPr="00A1279D" w:rsidRDefault="008F514D" w:rsidP="008F514D">
      <w:pPr>
        <w:pStyle w:val="Figure"/>
        <w:rPr>
          <w:lang w:val="en-US"/>
        </w:rPr>
      </w:pPr>
      <w:r>
        <w:t xml:space="preserve">Public Holiday </w:t>
      </w:r>
      <w:r>
        <w:rPr>
          <w:lang w:val="en-US"/>
        </w:rPr>
        <w:t>List</w:t>
      </w:r>
    </w:p>
    <w:p w14:paraId="65C25B7B" w14:textId="77777777" w:rsidR="008F514D" w:rsidRDefault="008F514D" w:rsidP="001F7791">
      <w:pPr>
        <w:pStyle w:val="NumberedListing"/>
        <w:numPr>
          <w:ilvl w:val="0"/>
          <w:numId w:val="65"/>
        </w:numPr>
        <w:rPr>
          <w:lang w:val="en-US"/>
        </w:rPr>
      </w:pPr>
      <w:r>
        <w:rPr>
          <w:lang w:val="en-US"/>
        </w:rPr>
        <w:t xml:space="preserve">Click the </w:t>
      </w:r>
      <w:r>
        <w:rPr>
          <w:noProof/>
          <w:lang w:val="en-SG" w:eastAsia="en-SG"/>
        </w:rPr>
        <w:drawing>
          <wp:inline distT="0" distB="0" distL="0" distR="0" wp14:anchorId="4505E5CD" wp14:editId="0E4DB2FB">
            <wp:extent cx="266667" cy="200000"/>
            <wp:effectExtent l="0" t="0" r="635"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Public Holiday </w:t>
      </w:r>
      <w:r>
        <w:rPr>
          <w:lang w:val="en-US"/>
        </w:rPr>
        <w:t>details. The following screen will be displayed</w:t>
      </w:r>
    </w:p>
    <w:p w14:paraId="6C3C5952" w14:textId="77777777" w:rsidR="008F514D" w:rsidRDefault="008F514D" w:rsidP="00B27BAD">
      <w:pPr>
        <w:pStyle w:val="Screenshot"/>
        <w:rPr>
          <w:lang w:val="en-US"/>
        </w:rPr>
      </w:pPr>
      <w:r>
        <w:rPr>
          <w:lang w:val="en-SG" w:eastAsia="en-SG"/>
        </w:rPr>
        <w:drawing>
          <wp:inline distT="0" distB="0" distL="0" distR="0" wp14:anchorId="55D801ED" wp14:editId="554558AA">
            <wp:extent cx="5733415" cy="586740"/>
            <wp:effectExtent l="19050" t="19050" r="19685" b="22860"/>
            <wp:docPr id="1319" name="Picture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33415" cy="586740"/>
                    </a:xfrm>
                    <a:prstGeom prst="rect">
                      <a:avLst/>
                    </a:prstGeom>
                    <a:ln>
                      <a:solidFill>
                        <a:schemeClr val="tx1"/>
                      </a:solidFill>
                    </a:ln>
                  </pic:spPr>
                </pic:pic>
              </a:graphicData>
            </a:graphic>
          </wp:inline>
        </w:drawing>
      </w:r>
    </w:p>
    <w:p w14:paraId="623B7E3F" w14:textId="77777777" w:rsidR="008F514D" w:rsidRDefault="008F514D" w:rsidP="008F514D">
      <w:pPr>
        <w:pStyle w:val="Figure"/>
        <w:rPr>
          <w:lang w:val="en-US"/>
        </w:rPr>
      </w:pPr>
      <w:r>
        <w:t xml:space="preserve">Public Holiday </w:t>
      </w:r>
      <w:r>
        <w:rPr>
          <w:lang w:val="en-US"/>
        </w:rPr>
        <w:t>Details Edit Page</w:t>
      </w:r>
    </w:p>
    <w:p w14:paraId="525AE5D3" w14:textId="77777777" w:rsidR="008F514D" w:rsidRDefault="008F514D" w:rsidP="001F7791">
      <w:pPr>
        <w:pStyle w:val="NumberedListing"/>
        <w:numPr>
          <w:ilvl w:val="0"/>
          <w:numId w:val="65"/>
        </w:numPr>
        <w:rPr>
          <w:lang w:val="en-US"/>
        </w:rPr>
      </w:pPr>
      <w:r>
        <w:rPr>
          <w:lang w:val="en-US"/>
        </w:rPr>
        <w:t xml:space="preserve">Modify the field values and click </w:t>
      </w:r>
      <w:r>
        <w:rPr>
          <w:noProof/>
          <w:lang w:val="en-SG" w:eastAsia="en-SG"/>
        </w:rPr>
        <w:drawing>
          <wp:inline distT="0" distB="0" distL="0" distR="0" wp14:anchorId="4A3C3FF6" wp14:editId="046E8C93">
            <wp:extent cx="990476" cy="257143"/>
            <wp:effectExtent l="0" t="0" r="635"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042FB1BD" w14:textId="77777777" w:rsidR="008F514D" w:rsidRDefault="008F514D" w:rsidP="00B27BAD">
      <w:pPr>
        <w:pStyle w:val="Screenshot"/>
        <w:rPr>
          <w:lang w:val="en-US"/>
        </w:rPr>
      </w:pPr>
      <w:r>
        <w:rPr>
          <w:lang w:val="en-SG" w:eastAsia="en-SG"/>
        </w:rPr>
        <w:drawing>
          <wp:inline distT="0" distB="0" distL="0" distR="0" wp14:anchorId="20138C77" wp14:editId="29007963">
            <wp:extent cx="3438095" cy="1295238"/>
            <wp:effectExtent l="19050" t="19050" r="10160" b="19685"/>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34C24A38" w14:textId="77777777" w:rsidR="008F514D" w:rsidRPr="000C0EC9" w:rsidRDefault="008F514D" w:rsidP="0034556F">
      <w:pPr>
        <w:pStyle w:val="Figure"/>
        <w:rPr>
          <w:lang w:val="en-US"/>
        </w:rPr>
      </w:pPr>
      <w:r w:rsidRPr="00C05334">
        <w:rPr>
          <w:lang w:val="en-US"/>
        </w:rPr>
        <w:t>Success Message</w:t>
      </w:r>
    </w:p>
    <w:p w14:paraId="2D2A715E" w14:textId="77777777" w:rsidR="008F514D" w:rsidRPr="000C0EC9" w:rsidRDefault="008F514D" w:rsidP="001F7791">
      <w:pPr>
        <w:pStyle w:val="NumberedListing"/>
        <w:numPr>
          <w:ilvl w:val="0"/>
          <w:numId w:val="65"/>
        </w:numPr>
        <w:rPr>
          <w:lang w:val="en-US"/>
        </w:rPr>
      </w:pPr>
      <w:r>
        <w:rPr>
          <w:lang w:val="en-US"/>
        </w:rPr>
        <w:t xml:space="preserve">Click </w:t>
      </w:r>
      <w:r>
        <w:rPr>
          <w:b/>
          <w:lang w:val="en-US"/>
        </w:rPr>
        <w:t>Close</w:t>
      </w:r>
      <w:r>
        <w:rPr>
          <w:lang w:val="en-US"/>
        </w:rPr>
        <w:t xml:space="preserve"> button to close the </w:t>
      </w:r>
      <w:r>
        <w:t xml:space="preserve">Public Holiday </w:t>
      </w:r>
      <w:r>
        <w:rPr>
          <w:lang w:val="en-US"/>
        </w:rPr>
        <w:t>details edit page.</w:t>
      </w:r>
      <w:r w:rsidRPr="00287AB9">
        <w:rPr>
          <w:noProof/>
          <w:lang w:val="en-US"/>
        </w:rPr>
        <w:t xml:space="preserve"> </w:t>
      </w:r>
    </w:p>
    <w:p w14:paraId="504BEB27" w14:textId="74263609" w:rsidR="008F514D" w:rsidRDefault="008F514D" w:rsidP="008F514D">
      <w:pPr>
        <w:rPr>
          <w:rFonts w:ascii="Century Gothic" w:hAnsi="Century Gothic"/>
          <w:color w:val="000000"/>
          <w:sz w:val="18"/>
          <w:szCs w:val="22"/>
          <w:lang w:val="en-US"/>
        </w:rPr>
      </w:pPr>
    </w:p>
    <w:p w14:paraId="0B89265D" w14:textId="77777777" w:rsidR="008F514D" w:rsidRDefault="008F514D" w:rsidP="008F514D">
      <w:pPr>
        <w:pStyle w:val="Heading1CL"/>
      </w:pPr>
      <w:bookmarkStart w:id="127" w:name="_Toc467523015"/>
      <w:bookmarkStart w:id="128" w:name="_Toc123813511"/>
      <w:bookmarkStart w:id="129" w:name="_Toc129608419"/>
      <w:r>
        <w:lastRenderedPageBreak/>
        <w:t>Regime Code</w:t>
      </w:r>
      <w:bookmarkEnd w:id="127"/>
      <w:bookmarkEnd w:id="128"/>
      <w:bookmarkEnd w:id="129"/>
    </w:p>
    <w:p w14:paraId="2791868B" w14:textId="77777777" w:rsidR="008F514D" w:rsidRDefault="008F514D" w:rsidP="008F514D">
      <w:pPr>
        <w:pStyle w:val="BodyText"/>
        <w:rPr>
          <w:lang w:val="en-US"/>
        </w:rPr>
      </w:pPr>
      <w:r>
        <w:rPr>
          <w:lang w:val="en-US"/>
        </w:rPr>
        <w:t xml:space="preserve">The System Administrator creates and updates the </w:t>
      </w:r>
      <w:r>
        <w:t xml:space="preserve">Regime </w:t>
      </w:r>
      <w:r>
        <w:rPr>
          <w:lang w:val="en-US"/>
        </w:rPr>
        <w:t>code.</w:t>
      </w:r>
    </w:p>
    <w:p w14:paraId="14E34449" w14:textId="77777777" w:rsidR="008F514D" w:rsidRPr="00B616E0" w:rsidRDefault="008F514D" w:rsidP="008F514D">
      <w:pPr>
        <w:pStyle w:val="ProcedureHeading"/>
        <w:rPr>
          <w:lang w:val="en-US"/>
        </w:rPr>
      </w:pPr>
      <w:r>
        <w:rPr>
          <w:lang w:val="en-US"/>
        </w:rPr>
        <w:t xml:space="preserve">To create a </w:t>
      </w:r>
      <w:r>
        <w:t>Regime</w:t>
      </w:r>
      <w:r>
        <w:rPr>
          <w:lang w:val="en-US"/>
        </w:rPr>
        <w:t xml:space="preserve">: </w:t>
      </w:r>
    </w:p>
    <w:p w14:paraId="1FC7A48F" w14:textId="77777777" w:rsidR="0092432F" w:rsidRDefault="0092432F" w:rsidP="001F7791">
      <w:pPr>
        <w:pStyle w:val="NumberedListing"/>
        <w:numPr>
          <w:ilvl w:val="0"/>
          <w:numId w:val="66"/>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6362C37E" w14:textId="77777777" w:rsidR="008F514D" w:rsidRDefault="008F514D" w:rsidP="00B27BAD">
      <w:pPr>
        <w:pStyle w:val="Screenshot"/>
        <w:rPr>
          <w:lang w:val="en-US"/>
        </w:rPr>
      </w:pPr>
      <w:r w:rsidRPr="00B27BAD">
        <w:rPr>
          <w:lang w:val="en-SG" w:eastAsia="en-SG"/>
        </w:rPr>
        <w:drawing>
          <wp:inline distT="0" distB="0" distL="0" distR="0" wp14:anchorId="123DA1BC" wp14:editId="77500CCB">
            <wp:extent cx="5760720" cy="2651760"/>
            <wp:effectExtent l="19050" t="19050" r="11430" b="15240"/>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solidFill>
                        <a:schemeClr val="tx1"/>
                      </a:solidFill>
                    </a:ln>
                  </pic:spPr>
                </pic:pic>
              </a:graphicData>
            </a:graphic>
          </wp:inline>
        </w:drawing>
      </w:r>
    </w:p>
    <w:p w14:paraId="3DDC6048" w14:textId="77777777" w:rsidR="0092432F" w:rsidRDefault="0092432F" w:rsidP="0092432F">
      <w:pPr>
        <w:pStyle w:val="Figure"/>
        <w:rPr>
          <w:lang w:val="en-US"/>
        </w:rPr>
      </w:pPr>
      <w:r>
        <w:rPr>
          <w:lang w:val="en-US"/>
        </w:rPr>
        <w:t>System Codes page</w:t>
      </w:r>
    </w:p>
    <w:p w14:paraId="69AA751B" w14:textId="77777777" w:rsidR="003938F4" w:rsidRDefault="003938F4" w:rsidP="001F7791">
      <w:pPr>
        <w:pStyle w:val="NumberedListing"/>
        <w:numPr>
          <w:ilvl w:val="0"/>
          <w:numId w:val="66"/>
        </w:numPr>
        <w:rPr>
          <w:lang w:val="en-US"/>
        </w:rPr>
      </w:pPr>
      <w:r>
        <w:rPr>
          <w:lang w:val="en-US"/>
        </w:rPr>
        <w:t>Select Code Type ‘</w:t>
      </w:r>
      <w:r>
        <w:t xml:space="preserve">Regime’ </w:t>
      </w:r>
      <w:r>
        <w:rPr>
          <w:lang w:val="en-US"/>
        </w:rPr>
        <w:t>from the drop-down list</w:t>
      </w:r>
      <w:r w:rsidRPr="00C30D15">
        <w:rPr>
          <w:lang w:val="en-US"/>
        </w:rPr>
        <w:t>.</w:t>
      </w:r>
    </w:p>
    <w:p w14:paraId="1E2B3D77" w14:textId="77777777" w:rsidR="008F514D" w:rsidRDefault="008F514D" w:rsidP="00B27BAD">
      <w:pPr>
        <w:pStyle w:val="Screenshot"/>
        <w:rPr>
          <w:lang w:val="en-US"/>
        </w:rPr>
      </w:pPr>
      <w:r>
        <w:rPr>
          <w:lang w:val="en-SG" w:eastAsia="en-SG"/>
        </w:rPr>
        <w:drawing>
          <wp:inline distT="0" distB="0" distL="0" distR="0" wp14:anchorId="7D521318" wp14:editId="239A88F7">
            <wp:extent cx="5733415" cy="1120140"/>
            <wp:effectExtent l="19050" t="19050" r="19685" b="22860"/>
            <wp:docPr id="1320" name="Picture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33415" cy="1120140"/>
                    </a:xfrm>
                    <a:prstGeom prst="rect">
                      <a:avLst/>
                    </a:prstGeom>
                    <a:ln>
                      <a:solidFill>
                        <a:schemeClr val="tx1"/>
                      </a:solidFill>
                    </a:ln>
                  </pic:spPr>
                </pic:pic>
              </a:graphicData>
            </a:graphic>
          </wp:inline>
        </w:drawing>
      </w:r>
    </w:p>
    <w:p w14:paraId="7BE1B3A7" w14:textId="77777777" w:rsidR="008F514D" w:rsidRDefault="008F514D" w:rsidP="008F514D">
      <w:pPr>
        <w:pStyle w:val="Figure"/>
        <w:rPr>
          <w:lang w:val="en-US"/>
        </w:rPr>
      </w:pPr>
      <w:r>
        <w:t xml:space="preserve">Regime </w:t>
      </w:r>
      <w:r>
        <w:rPr>
          <w:lang w:val="en-US"/>
        </w:rPr>
        <w:t>List</w:t>
      </w:r>
    </w:p>
    <w:p w14:paraId="0C6D7626" w14:textId="77777777" w:rsidR="008F514D" w:rsidRDefault="008F514D" w:rsidP="001F7791">
      <w:pPr>
        <w:pStyle w:val="NumberedListing"/>
        <w:numPr>
          <w:ilvl w:val="0"/>
          <w:numId w:val="66"/>
        </w:numPr>
        <w:rPr>
          <w:lang w:val="en-US"/>
        </w:rPr>
      </w:pPr>
      <w:r>
        <w:rPr>
          <w:lang w:val="en-US"/>
        </w:rPr>
        <w:t xml:space="preserve">Click </w:t>
      </w:r>
      <w:r>
        <w:rPr>
          <w:noProof/>
          <w:lang w:val="en-SG" w:eastAsia="en-SG"/>
        </w:rPr>
        <w:drawing>
          <wp:inline distT="0" distB="0" distL="0" distR="0" wp14:anchorId="12F43ED4" wp14:editId="3F1AF86C">
            <wp:extent cx="276190" cy="238095"/>
            <wp:effectExtent l="0" t="0" r="0" b="0"/>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Regime </w:t>
      </w:r>
      <w:r>
        <w:rPr>
          <w:lang w:val="en-US"/>
        </w:rPr>
        <w:t>Code.</w:t>
      </w:r>
      <w:r>
        <w:rPr>
          <w:lang w:val="en-US"/>
        </w:rPr>
        <w:tab/>
      </w:r>
    </w:p>
    <w:p w14:paraId="5E5A4168" w14:textId="77777777" w:rsidR="008F514D" w:rsidRDefault="008F514D" w:rsidP="00B27BAD">
      <w:pPr>
        <w:pStyle w:val="Screenshot"/>
        <w:rPr>
          <w:lang w:val="en-US"/>
        </w:rPr>
      </w:pPr>
      <w:r>
        <w:rPr>
          <w:lang w:val="en-SG" w:eastAsia="en-SG"/>
        </w:rPr>
        <w:drawing>
          <wp:inline distT="0" distB="0" distL="0" distR="0" wp14:anchorId="08B923ED" wp14:editId="616C9604">
            <wp:extent cx="5733415" cy="674370"/>
            <wp:effectExtent l="19050" t="19050" r="19685" b="11430"/>
            <wp:docPr id="1322" name="Picture 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33415" cy="674370"/>
                    </a:xfrm>
                    <a:prstGeom prst="rect">
                      <a:avLst/>
                    </a:prstGeom>
                    <a:ln>
                      <a:solidFill>
                        <a:schemeClr val="tx1"/>
                      </a:solidFill>
                    </a:ln>
                  </pic:spPr>
                </pic:pic>
              </a:graphicData>
            </a:graphic>
          </wp:inline>
        </w:drawing>
      </w:r>
    </w:p>
    <w:p w14:paraId="478C1610" w14:textId="77777777" w:rsidR="008F514D" w:rsidRDefault="008F514D" w:rsidP="008F514D">
      <w:pPr>
        <w:pStyle w:val="Figure"/>
        <w:rPr>
          <w:lang w:val="en-US"/>
        </w:rPr>
      </w:pPr>
      <w:r>
        <w:t xml:space="preserve">Regime </w:t>
      </w:r>
      <w:r>
        <w:rPr>
          <w:lang w:val="en-US"/>
        </w:rPr>
        <w:t>Details Page</w:t>
      </w:r>
    </w:p>
    <w:p w14:paraId="3464F6F0" w14:textId="77777777" w:rsidR="008F514D" w:rsidRDefault="008F514D" w:rsidP="001F7791">
      <w:pPr>
        <w:pStyle w:val="NumberedListing"/>
        <w:numPr>
          <w:ilvl w:val="0"/>
          <w:numId w:val="66"/>
        </w:numPr>
        <w:rPr>
          <w:lang w:val="en-US"/>
        </w:rPr>
      </w:pPr>
      <w:r>
        <w:rPr>
          <w:lang w:val="en-US"/>
        </w:rPr>
        <w:t xml:space="preserve">Enter information in the </w:t>
      </w:r>
      <w:r>
        <w:t xml:space="preserve">Regime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08AF566B" w14:textId="77777777" w:rsidTr="008F514D">
        <w:trPr>
          <w:cantSplit/>
          <w:tblHeader/>
          <w:jc w:val="center"/>
        </w:trPr>
        <w:tc>
          <w:tcPr>
            <w:tcW w:w="2843" w:type="dxa"/>
            <w:shd w:val="clear" w:color="auto" w:fill="BFBFBF" w:themeFill="background1" w:themeFillShade="BF"/>
          </w:tcPr>
          <w:p w14:paraId="20622C42"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714895FF" w14:textId="77777777" w:rsidR="008F514D" w:rsidRPr="0013748C" w:rsidRDefault="008F514D" w:rsidP="008F514D">
            <w:pPr>
              <w:pStyle w:val="TableHeading"/>
            </w:pPr>
            <w:r w:rsidRPr="0013748C">
              <w:t>Action/Input Required</w:t>
            </w:r>
          </w:p>
        </w:tc>
      </w:tr>
      <w:tr w:rsidR="008F514D" w:rsidRPr="0013748C" w14:paraId="39C4F6F3" w14:textId="77777777" w:rsidTr="008F514D">
        <w:trPr>
          <w:cantSplit/>
          <w:jc w:val="center"/>
        </w:trPr>
        <w:tc>
          <w:tcPr>
            <w:tcW w:w="2843" w:type="dxa"/>
          </w:tcPr>
          <w:p w14:paraId="4993073C" w14:textId="77777777" w:rsidR="008F514D" w:rsidRDefault="008F514D" w:rsidP="008F514D">
            <w:pPr>
              <w:pStyle w:val="Tablefieldindent2"/>
              <w:ind w:left="0"/>
            </w:pPr>
            <w:r>
              <w:rPr>
                <w:lang w:val="en-US"/>
              </w:rPr>
              <w:t>Code</w:t>
            </w:r>
          </w:p>
        </w:tc>
        <w:tc>
          <w:tcPr>
            <w:tcW w:w="5137" w:type="dxa"/>
          </w:tcPr>
          <w:p w14:paraId="288963C3" w14:textId="77777777" w:rsidR="008F514D" w:rsidRDefault="008F514D" w:rsidP="008F514D">
            <w:pPr>
              <w:pStyle w:val="TableText"/>
              <w:keepNext/>
            </w:pPr>
            <w:r>
              <w:t>Enter the code of the Regime.</w:t>
            </w:r>
          </w:p>
        </w:tc>
      </w:tr>
      <w:tr w:rsidR="008F514D" w:rsidRPr="0013748C" w14:paraId="507A094E" w14:textId="77777777" w:rsidTr="008F514D">
        <w:trPr>
          <w:cantSplit/>
          <w:jc w:val="center"/>
        </w:trPr>
        <w:tc>
          <w:tcPr>
            <w:tcW w:w="2843" w:type="dxa"/>
          </w:tcPr>
          <w:p w14:paraId="54428A37" w14:textId="77777777" w:rsidR="008F514D" w:rsidRPr="0013748C" w:rsidRDefault="008F514D" w:rsidP="008F514D">
            <w:pPr>
              <w:pStyle w:val="Tablefieldindent2"/>
              <w:ind w:left="0"/>
            </w:pPr>
            <w:r>
              <w:rPr>
                <w:lang w:val="en-US"/>
              </w:rPr>
              <w:t>Description(English)</w:t>
            </w:r>
          </w:p>
        </w:tc>
        <w:tc>
          <w:tcPr>
            <w:tcW w:w="5137" w:type="dxa"/>
          </w:tcPr>
          <w:p w14:paraId="17BD33D4"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Regime</w:t>
            </w:r>
            <w:r>
              <w:rPr>
                <w:lang w:val="en-US"/>
              </w:rPr>
              <w:t>.</w:t>
            </w:r>
          </w:p>
        </w:tc>
      </w:tr>
      <w:tr w:rsidR="008F514D" w:rsidRPr="0013748C" w14:paraId="6510B39F" w14:textId="77777777" w:rsidTr="008F514D">
        <w:trPr>
          <w:cantSplit/>
          <w:jc w:val="center"/>
        </w:trPr>
        <w:tc>
          <w:tcPr>
            <w:tcW w:w="2843" w:type="dxa"/>
          </w:tcPr>
          <w:p w14:paraId="74C3E580" w14:textId="77777777" w:rsidR="008F514D" w:rsidRPr="00610949" w:rsidRDefault="008F514D" w:rsidP="008F514D">
            <w:pPr>
              <w:pStyle w:val="Tablefieldindent2"/>
              <w:ind w:left="0"/>
              <w:rPr>
                <w:lang w:val="en-US"/>
              </w:rPr>
            </w:pPr>
            <w:r>
              <w:rPr>
                <w:lang w:val="en-US"/>
              </w:rPr>
              <w:lastRenderedPageBreak/>
              <w:t>Description(Other)</w:t>
            </w:r>
          </w:p>
        </w:tc>
        <w:tc>
          <w:tcPr>
            <w:tcW w:w="5137" w:type="dxa"/>
          </w:tcPr>
          <w:p w14:paraId="1A485C7C" w14:textId="77777777" w:rsidR="008F514D" w:rsidRPr="00610949" w:rsidRDefault="008F514D" w:rsidP="008F514D">
            <w:pPr>
              <w:pStyle w:val="TableText"/>
              <w:keepNext/>
              <w:rPr>
                <w:lang w:val="en-US"/>
              </w:rPr>
            </w:pPr>
            <w:r>
              <w:rPr>
                <w:lang w:val="en-US"/>
              </w:rPr>
              <w:t xml:space="preserve">Enter other descriptions of the </w:t>
            </w:r>
            <w:r>
              <w:t>Regime</w:t>
            </w:r>
            <w:r>
              <w:rPr>
                <w:lang w:val="en-US"/>
              </w:rPr>
              <w:t>.</w:t>
            </w:r>
          </w:p>
        </w:tc>
      </w:tr>
      <w:tr w:rsidR="008F514D" w:rsidRPr="0013748C" w14:paraId="4767AFC9" w14:textId="77777777" w:rsidTr="008F514D">
        <w:trPr>
          <w:cantSplit/>
          <w:jc w:val="center"/>
        </w:trPr>
        <w:tc>
          <w:tcPr>
            <w:tcW w:w="2843" w:type="dxa"/>
          </w:tcPr>
          <w:p w14:paraId="4CC7CBE7" w14:textId="77777777" w:rsidR="008F514D" w:rsidRDefault="008F514D" w:rsidP="008F514D">
            <w:pPr>
              <w:pStyle w:val="Tablefieldindent2"/>
              <w:ind w:left="0"/>
              <w:rPr>
                <w:lang w:val="en-US"/>
              </w:rPr>
            </w:pPr>
            <w:r>
              <w:rPr>
                <w:lang w:val="en-US"/>
              </w:rPr>
              <w:t>Bound Type</w:t>
            </w:r>
          </w:p>
        </w:tc>
        <w:tc>
          <w:tcPr>
            <w:tcW w:w="5137" w:type="dxa"/>
          </w:tcPr>
          <w:p w14:paraId="27E64166" w14:textId="77777777" w:rsidR="008F514D" w:rsidRDefault="008F514D" w:rsidP="008F514D">
            <w:pPr>
              <w:pStyle w:val="TableText"/>
              <w:keepNext/>
              <w:rPr>
                <w:lang w:val="en-US"/>
              </w:rPr>
            </w:pPr>
            <w:r>
              <w:rPr>
                <w:lang w:val="en-US"/>
              </w:rPr>
              <w:t>Select the Bound Type of the Regime.</w:t>
            </w:r>
          </w:p>
        </w:tc>
      </w:tr>
      <w:tr w:rsidR="008F514D" w:rsidRPr="0013748C" w14:paraId="69C687A0" w14:textId="77777777" w:rsidTr="008F514D">
        <w:trPr>
          <w:cantSplit/>
          <w:jc w:val="center"/>
        </w:trPr>
        <w:tc>
          <w:tcPr>
            <w:tcW w:w="2843" w:type="dxa"/>
          </w:tcPr>
          <w:p w14:paraId="6FCF81AA" w14:textId="77777777" w:rsidR="008F514D" w:rsidRDefault="008F514D" w:rsidP="008F514D">
            <w:pPr>
              <w:pStyle w:val="Tablefieldindent2"/>
              <w:ind w:left="0"/>
              <w:rPr>
                <w:lang w:val="en-US"/>
              </w:rPr>
            </w:pPr>
            <w:r>
              <w:rPr>
                <w:lang w:val="en-US"/>
              </w:rPr>
              <w:t>Active</w:t>
            </w:r>
          </w:p>
        </w:tc>
        <w:tc>
          <w:tcPr>
            <w:tcW w:w="5137" w:type="dxa"/>
          </w:tcPr>
          <w:p w14:paraId="06AE5A30" w14:textId="77777777" w:rsidR="008F514D" w:rsidRDefault="008F514D" w:rsidP="008F514D">
            <w:pPr>
              <w:pStyle w:val="TableText"/>
              <w:keepNext/>
              <w:rPr>
                <w:lang w:val="en-US"/>
              </w:rPr>
            </w:pPr>
            <w:r>
              <w:rPr>
                <w:lang w:val="en-US"/>
              </w:rPr>
              <w:t xml:space="preserve">Check Active to activate the </w:t>
            </w:r>
            <w:r>
              <w:t xml:space="preserve">Regime </w:t>
            </w:r>
            <w:r>
              <w:rPr>
                <w:lang w:val="en-US"/>
              </w:rPr>
              <w:t>code.</w:t>
            </w:r>
          </w:p>
        </w:tc>
      </w:tr>
    </w:tbl>
    <w:p w14:paraId="004DFB11" w14:textId="77777777" w:rsidR="008F514D" w:rsidRPr="00EA5323" w:rsidRDefault="008F514D" w:rsidP="008F514D">
      <w:pPr>
        <w:pStyle w:val="Caption"/>
      </w:pPr>
    </w:p>
    <w:p w14:paraId="4AA56AE8" w14:textId="77777777" w:rsidR="008F514D" w:rsidRDefault="008F514D" w:rsidP="001F7791">
      <w:pPr>
        <w:pStyle w:val="NumberedListing"/>
        <w:numPr>
          <w:ilvl w:val="0"/>
          <w:numId w:val="66"/>
        </w:numPr>
        <w:rPr>
          <w:lang w:val="en-US"/>
        </w:rPr>
      </w:pPr>
      <w:r>
        <w:rPr>
          <w:noProof/>
          <w:lang w:val="en-US"/>
        </w:rPr>
        <w:t xml:space="preserve">Click </w:t>
      </w:r>
      <w:r w:rsidRPr="002F19B8">
        <w:rPr>
          <w:b/>
          <w:noProof/>
          <w:lang w:val="en-US"/>
        </w:rPr>
        <w:t>Save</w:t>
      </w:r>
      <w:r>
        <w:rPr>
          <w:noProof/>
          <w:lang w:val="en-US"/>
        </w:rPr>
        <w:t xml:space="preserve"> button to save the </w:t>
      </w:r>
      <w:r>
        <w:t xml:space="preserve">Regime </w:t>
      </w:r>
      <w:r>
        <w:rPr>
          <w:noProof/>
          <w:lang w:val="en-US"/>
        </w:rPr>
        <w:t>details.</w:t>
      </w:r>
    </w:p>
    <w:p w14:paraId="470314CF" w14:textId="77777777" w:rsidR="008F514D" w:rsidRPr="00FC264F" w:rsidRDefault="008F514D" w:rsidP="008F514D">
      <w:pPr>
        <w:pStyle w:val="Screenshot"/>
        <w:rPr>
          <w:lang w:val="en-US"/>
        </w:rPr>
      </w:pPr>
      <w:r>
        <w:rPr>
          <w:lang w:val="en-SG" w:eastAsia="en-SG"/>
        </w:rPr>
        <w:drawing>
          <wp:inline distT="0" distB="0" distL="0" distR="0" wp14:anchorId="473B43A3" wp14:editId="479EA0AD">
            <wp:extent cx="3014133" cy="1154710"/>
            <wp:effectExtent l="19050" t="19050" r="15240" b="2667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5C4218D9" w14:textId="77777777" w:rsidR="008F514D" w:rsidRPr="00FC264F" w:rsidRDefault="008F514D" w:rsidP="008F514D">
      <w:pPr>
        <w:pStyle w:val="Figure"/>
        <w:rPr>
          <w:lang w:val="en-US"/>
        </w:rPr>
      </w:pPr>
      <w:r>
        <w:rPr>
          <w:lang w:val="en-US"/>
        </w:rPr>
        <w:t>Success Message</w:t>
      </w:r>
    </w:p>
    <w:p w14:paraId="5AAE3098" w14:textId="77777777" w:rsidR="008F514D" w:rsidRPr="000C0EC9" w:rsidRDefault="008F514D" w:rsidP="001F7791">
      <w:pPr>
        <w:pStyle w:val="NumberedListing"/>
        <w:numPr>
          <w:ilvl w:val="0"/>
          <w:numId w:val="66"/>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78B1F4B" w14:textId="77777777" w:rsidR="008F514D" w:rsidRDefault="008F514D" w:rsidP="001F7791">
      <w:pPr>
        <w:pStyle w:val="NumberedListing"/>
        <w:numPr>
          <w:ilvl w:val="0"/>
          <w:numId w:val="66"/>
        </w:numPr>
        <w:rPr>
          <w:lang w:val="en-US"/>
        </w:rPr>
      </w:pPr>
      <w:r>
        <w:rPr>
          <w:lang w:val="en-US"/>
        </w:rPr>
        <w:t xml:space="preserve">Click </w:t>
      </w:r>
      <w:r>
        <w:rPr>
          <w:b/>
          <w:lang w:val="en-US"/>
        </w:rPr>
        <w:t>Reset</w:t>
      </w:r>
      <w:r>
        <w:rPr>
          <w:lang w:val="en-US"/>
        </w:rPr>
        <w:t xml:space="preserve"> button to clear the </w:t>
      </w:r>
      <w:r>
        <w:t xml:space="preserve">Regime </w:t>
      </w:r>
      <w:r>
        <w:rPr>
          <w:lang w:val="en-US"/>
        </w:rPr>
        <w:t>details.</w:t>
      </w:r>
      <w:r w:rsidRPr="00287AB9">
        <w:rPr>
          <w:noProof/>
          <w:lang w:val="en-US"/>
        </w:rPr>
        <w:t xml:space="preserve"> </w:t>
      </w:r>
    </w:p>
    <w:p w14:paraId="5F3C658C" w14:textId="77777777" w:rsidR="008F514D" w:rsidRPr="000C0EC9" w:rsidRDefault="008F514D" w:rsidP="001F7791">
      <w:pPr>
        <w:pStyle w:val="NumberedListing"/>
        <w:numPr>
          <w:ilvl w:val="0"/>
          <w:numId w:val="66"/>
        </w:numPr>
        <w:rPr>
          <w:lang w:val="en-US"/>
        </w:rPr>
      </w:pPr>
      <w:r>
        <w:rPr>
          <w:lang w:val="en-US"/>
        </w:rPr>
        <w:t xml:space="preserve">Click </w:t>
      </w:r>
      <w:r>
        <w:rPr>
          <w:b/>
          <w:lang w:val="en-US"/>
        </w:rPr>
        <w:t>Close</w:t>
      </w:r>
      <w:r>
        <w:rPr>
          <w:lang w:val="en-US"/>
        </w:rPr>
        <w:t xml:space="preserve"> button to close the </w:t>
      </w:r>
      <w:r>
        <w:t xml:space="preserve">Regime </w:t>
      </w:r>
      <w:r>
        <w:rPr>
          <w:lang w:val="en-US"/>
        </w:rPr>
        <w:t>details page.</w:t>
      </w:r>
      <w:r w:rsidRPr="00287AB9">
        <w:rPr>
          <w:noProof/>
          <w:lang w:val="en-US"/>
        </w:rPr>
        <w:t xml:space="preserve"> </w:t>
      </w:r>
    </w:p>
    <w:p w14:paraId="2B109BE1" w14:textId="77777777" w:rsidR="008F514D" w:rsidRDefault="008F514D" w:rsidP="008F514D">
      <w:pPr>
        <w:pStyle w:val="NumberedListing"/>
        <w:rPr>
          <w:lang w:val="en-US"/>
        </w:rPr>
      </w:pPr>
    </w:p>
    <w:p w14:paraId="3738CF6B" w14:textId="77777777" w:rsidR="008F514D" w:rsidRDefault="008F514D" w:rsidP="008F514D">
      <w:pPr>
        <w:pStyle w:val="NumberedListing"/>
        <w:rPr>
          <w:lang w:val="en-US"/>
        </w:rPr>
      </w:pPr>
    </w:p>
    <w:p w14:paraId="197A1D0E" w14:textId="77777777" w:rsidR="008F514D" w:rsidRDefault="008F514D" w:rsidP="008F514D">
      <w:pPr>
        <w:pStyle w:val="NumberedListing"/>
        <w:rPr>
          <w:lang w:val="en-US"/>
        </w:rPr>
      </w:pPr>
    </w:p>
    <w:p w14:paraId="7CB96C1D" w14:textId="77777777" w:rsidR="008F514D" w:rsidRDefault="008F514D" w:rsidP="008F514D">
      <w:pPr>
        <w:pStyle w:val="NumberedListing"/>
        <w:rPr>
          <w:lang w:val="en-US"/>
        </w:rPr>
      </w:pPr>
    </w:p>
    <w:p w14:paraId="7075800E" w14:textId="77777777" w:rsidR="008F514D" w:rsidRDefault="008F514D" w:rsidP="008F514D">
      <w:pPr>
        <w:pStyle w:val="NumberedListing"/>
        <w:rPr>
          <w:lang w:val="en-US"/>
        </w:rPr>
      </w:pPr>
    </w:p>
    <w:p w14:paraId="66BE8C19" w14:textId="77777777" w:rsidR="008F514D" w:rsidRDefault="008F514D" w:rsidP="008F514D">
      <w:pPr>
        <w:pStyle w:val="NumberedListing"/>
        <w:rPr>
          <w:lang w:val="en-US"/>
        </w:rPr>
      </w:pPr>
    </w:p>
    <w:p w14:paraId="37119464" w14:textId="77777777" w:rsidR="008F514D" w:rsidRDefault="008F514D" w:rsidP="008F514D">
      <w:pPr>
        <w:pStyle w:val="NumberedListing"/>
        <w:rPr>
          <w:lang w:val="en-US"/>
        </w:rPr>
      </w:pPr>
    </w:p>
    <w:p w14:paraId="38769D17" w14:textId="77777777" w:rsidR="008F514D" w:rsidRDefault="008F514D" w:rsidP="008F514D">
      <w:pPr>
        <w:pStyle w:val="NumberedListing"/>
        <w:rPr>
          <w:lang w:val="en-US"/>
        </w:rPr>
      </w:pPr>
    </w:p>
    <w:p w14:paraId="39755040" w14:textId="77777777" w:rsidR="008F514D" w:rsidRDefault="008F514D" w:rsidP="008F514D">
      <w:pPr>
        <w:pStyle w:val="NumberedListing"/>
        <w:rPr>
          <w:lang w:val="en-US"/>
        </w:rPr>
      </w:pPr>
    </w:p>
    <w:p w14:paraId="6494795F" w14:textId="77777777" w:rsidR="008F514D" w:rsidRPr="00EA5323" w:rsidRDefault="008F514D" w:rsidP="008F514D">
      <w:pPr>
        <w:rPr>
          <w:rFonts w:ascii="Century Gothic" w:hAnsi="Century Gothic"/>
          <w:color w:val="000000"/>
          <w:sz w:val="18"/>
          <w:szCs w:val="22"/>
          <w:lang w:val="en-US"/>
        </w:rPr>
      </w:pPr>
      <w:r>
        <w:rPr>
          <w:lang w:val="en-US"/>
        </w:rPr>
        <w:br w:type="page"/>
      </w:r>
    </w:p>
    <w:p w14:paraId="26BBA884" w14:textId="2DAEDE34" w:rsidR="00A913E1" w:rsidRDefault="00A913E1" w:rsidP="00A913E1">
      <w:pPr>
        <w:pStyle w:val="Heading3CL"/>
        <w:ind w:left="576"/>
        <w:rPr>
          <w:lang w:val="en-US"/>
        </w:rPr>
      </w:pPr>
      <w:bookmarkStart w:id="130" w:name="_Toc123813512"/>
      <w:r>
        <w:rPr>
          <w:lang w:val="en-US"/>
        </w:rPr>
        <w:lastRenderedPageBreak/>
        <w:t>Update Regime</w:t>
      </w:r>
      <w:bookmarkEnd w:id="130"/>
      <w:r>
        <w:t xml:space="preserve"> </w:t>
      </w:r>
      <w:r>
        <w:rPr>
          <w:lang w:val="en-US"/>
        </w:rPr>
        <w:t xml:space="preserve"> </w:t>
      </w:r>
    </w:p>
    <w:p w14:paraId="083C91D2" w14:textId="610EC0C8" w:rsidR="00A913E1" w:rsidRPr="006F6B43" w:rsidRDefault="00A913E1" w:rsidP="00A913E1">
      <w:pPr>
        <w:pStyle w:val="BodyText"/>
      </w:pPr>
      <w:r>
        <w:rPr>
          <w:lang w:val="en-US"/>
        </w:rPr>
        <w:t>This functionality allows you to update the</w:t>
      </w:r>
      <w:r w:rsidRPr="00A913E1">
        <w:rPr>
          <w:lang w:val="en-US"/>
        </w:rPr>
        <w:t xml:space="preserve"> </w:t>
      </w:r>
      <w:r>
        <w:rPr>
          <w:lang w:val="en-US"/>
        </w:rPr>
        <w:t>regime</w:t>
      </w:r>
      <w:r>
        <w:t xml:space="preserve"> </w:t>
      </w:r>
      <w:r>
        <w:rPr>
          <w:lang w:val="en-US"/>
        </w:rPr>
        <w:t>details.</w:t>
      </w:r>
    </w:p>
    <w:p w14:paraId="2F010E59" w14:textId="77777777" w:rsidR="008F514D" w:rsidRPr="00B616E0" w:rsidRDefault="008F514D" w:rsidP="008F514D">
      <w:pPr>
        <w:pStyle w:val="ProcedureHeading"/>
        <w:rPr>
          <w:lang w:val="en-US"/>
        </w:rPr>
      </w:pPr>
      <w:r>
        <w:rPr>
          <w:lang w:val="en-US"/>
        </w:rPr>
        <w:t xml:space="preserve">To update a </w:t>
      </w:r>
      <w:r>
        <w:t>Regime</w:t>
      </w:r>
      <w:r>
        <w:rPr>
          <w:lang w:val="en-US"/>
        </w:rPr>
        <w:t xml:space="preserve">: </w:t>
      </w:r>
    </w:p>
    <w:p w14:paraId="3BE0C0E6" w14:textId="77777777" w:rsidR="0092432F" w:rsidRDefault="0092432F" w:rsidP="001F7791">
      <w:pPr>
        <w:pStyle w:val="NumberedListing"/>
        <w:numPr>
          <w:ilvl w:val="0"/>
          <w:numId w:val="67"/>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82E7429" w14:textId="77777777" w:rsidR="008F514D" w:rsidRDefault="008F514D" w:rsidP="00B27BAD">
      <w:pPr>
        <w:pStyle w:val="Screenshot"/>
        <w:rPr>
          <w:lang w:val="en-US"/>
        </w:rPr>
      </w:pPr>
      <w:r w:rsidRPr="00B27BAD">
        <w:rPr>
          <w:lang w:val="en-SG" w:eastAsia="en-SG"/>
        </w:rPr>
        <w:drawing>
          <wp:inline distT="0" distB="0" distL="0" distR="0" wp14:anchorId="2B86EC3C" wp14:editId="0584A873">
            <wp:extent cx="5723890" cy="2636520"/>
            <wp:effectExtent l="19050" t="19050" r="10160" b="11430"/>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4A6678D5" w14:textId="77777777" w:rsidR="0092432F" w:rsidRDefault="0092432F" w:rsidP="0092432F">
      <w:pPr>
        <w:pStyle w:val="Figure"/>
        <w:rPr>
          <w:lang w:val="en-US"/>
        </w:rPr>
      </w:pPr>
      <w:r>
        <w:rPr>
          <w:lang w:val="en-US"/>
        </w:rPr>
        <w:t>System Codes page</w:t>
      </w:r>
    </w:p>
    <w:p w14:paraId="3D443742" w14:textId="77777777" w:rsidR="00A913E1" w:rsidRDefault="00A913E1" w:rsidP="001F7791">
      <w:pPr>
        <w:pStyle w:val="NumberedListing"/>
        <w:numPr>
          <w:ilvl w:val="0"/>
          <w:numId w:val="67"/>
        </w:numPr>
        <w:rPr>
          <w:lang w:val="en-US"/>
        </w:rPr>
      </w:pPr>
      <w:r>
        <w:rPr>
          <w:lang w:val="en-US"/>
        </w:rPr>
        <w:t>Select Code Type ‘</w:t>
      </w:r>
      <w:r>
        <w:t xml:space="preserve">Regime’ </w:t>
      </w:r>
      <w:r>
        <w:rPr>
          <w:lang w:val="en-US"/>
        </w:rPr>
        <w:t>from the drop-down list</w:t>
      </w:r>
      <w:r w:rsidRPr="00C30D15">
        <w:rPr>
          <w:lang w:val="en-US"/>
        </w:rPr>
        <w:t>.</w:t>
      </w:r>
    </w:p>
    <w:p w14:paraId="7D216FEE" w14:textId="77777777" w:rsidR="008F514D" w:rsidRDefault="008F514D" w:rsidP="00B27BAD">
      <w:pPr>
        <w:pStyle w:val="Screenshot"/>
        <w:rPr>
          <w:lang w:val="en-US"/>
        </w:rPr>
      </w:pPr>
      <w:r>
        <w:rPr>
          <w:lang w:val="en-SG" w:eastAsia="en-SG"/>
        </w:rPr>
        <w:drawing>
          <wp:inline distT="0" distB="0" distL="0" distR="0" wp14:anchorId="08BA38F9" wp14:editId="04F93AC5">
            <wp:extent cx="5733415" cy="1120140"/>
            <wp:effectExtent l="19050" t="19050" r="19685" b="22860"/>
            <wp:docPr id="1321" name="Picture 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33415" cy="1120140"/>
                    </a:xfrm>
                    <a:prstGeom prst="rect">
                      <a:avLst/>
                    </a:prstGeom>
                    <a:ln>
                      <a:solidFill>
                        <a:schemeClr val="tx1"/>
                      </a:solidFill>
                    </a:ln>
                  </pic:spPr>
                </pic:pic>
              </a:graphicData>
            </a:graphic>
          </wp:inline>
        </w:drawing>
      </w:r>
    </w:p>
    <w:p w14:paraId="06D00396" w14:textId="77777777" w:rsidR="008F514D" w:rsidRPr="00A1279D" w:rsidRDefault="008F514D" w:rsidP="008F514D">
      <w:pPr>
        <w:pStyle w:val="Figure"/>
        <w:rPr>
          <w:lang w:val="en-US"/>
        </w:rPr>
      </w:pPr>
      <w:r>
        <w:t xml:space="preserve">Regime </w:t>
      </w:r>
      <w:r>
        <w:rPr>
          <w:lang w:val="en-US"/>
        </w:rPr>
        <w:t>List</w:t>
      </w:r>
    </w:p>
    <w:p w14:paraId="75264A5C" w14:textId="77777777" w:rsidR="008F514D" w:rsidRDefault="008F514D" w:rsidP="001F7791">
      <w:pPr>
        <w:pStyle w:val="NumberedListing"/>
        <w:numPr>
          <w:ilvl w:val="0"/>
          <w:numId w:val="67"/>
        </w:numPr>
        <w:rPr>
          <w:lang w:val="en-US"/>
        </w:rPr>
      </w:pPr>
      <w:r>
        <w:rPr>
          <w:lang w:val="en-US"/>
        </w:rPr>
        <w:t xml:space="preserve">Click the </w:t>
      </w:r>
      <w:r>
        <w:rPr>
          <w:noProof/>
          <w:lang w:val="en-SG" w:eastAsia="en-SG"/>
        </w:rPr>
        <w:drawing>
          <wp:inline distT="0" distB="0" distL="0" distR="0" wp14:anchorId="08C89591" wp14:editId="121E8710">
            <wp:extent cx="266667" cy="200000"/>
            <wp:effectExtent l="0" t="0" r="635" b="0"/>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Regime </w:t>
      </w:r>
      <w:r>
        <w:rPr>
          <w:lang w:val="en-US"/>
        </w:rPr>
        <w:t>details. The following screen will be displayed</w:t>
      </w:r>
    </w:p>
    <w:p w14:paraId="58FFA674" w14:textId="77777777" w:rsidR="008F514D" w:rsidRDefault="008F514D" w:rsidP="00B27BAD">
      <w:pPr>
        <w:pStyle w:val="Screenshot"/>
        <w:rPr>
          <w:lang w:val="en-US"/>
        </w:rPr>
      </w:pPr>
      <w:r>
        <w:rPr>
          <w:lang w:val="en-SG" w:eastAsia="en-SG"/>
        </w:rPr>
        <w:drawing>
          <wp:inline distT="0" distB="0" distL="0" distR="0" wp14:anchorId="38302ACF" wp14:editId="6BEB7033">
            <wp:extent cx="5733415" cy="632460"/>
            <wp:effectExtent l="19050" t="19050" r="19685" b="15240"/>
            <wp:docPr id="1323" name="Picture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33415" cy="632460"/>
                    </a:xfrm>
                    <a:prstGeom prst="rect">
                      <a:avLst/>
                    </a:prstGeom>
                    <a:ln>
                      <a:solidFill>
                        <a:schemeClr val="tx1"/>
                      </a:solidFill>
                    </a:ln>
                  </pic:spPr>
                </pic:pic>
              </a:graphicData>
            </a:graphic>
          </wp:inline>
        </w:drawing>
      </w:r>
    </w:p>
    <w:p w14:paraId="62A193DE" w14:textId="77777777" w:rsidR="008F514D" w:rsidRDefault="008F514D" w:rsidP="008F514D">
      <w:pPr>
        <w:pStyle w:val="Figure"/>
        <w:rPr>
          <w:lang w:val="en-US"/>
        </w:rPr>
      </w:pPr>
      <w:r>
        <w:t xml:space="preserve">Regime </w:t>
      </w:r>
      <w:r>
        <w:rPr>
          <w:lang w:val="en-US"/>
        </w:rPr>
        <w:t>Details Edit Page</w:t>
      </w:r>
    </w:p>
    <w:p w14:paraId="3F1BCB84" w14:textId="77777777" w:rsidR="008F514D" w:rsidRDefault="008F514D" w:rsidP="001F7791">
      <w:pPr>
        <w:pStyle w:val="NumberedListing"/>
        <w:numPr>
          <w:ilvl w:val="0"/>
          <w:numId w:val="67"/>
        </w:numPr>
        <w:rPr>
          <w:lang w:val="en-US"/>
        </w:rPr>
      </w:pPr>
      <w:r>
        <w:rPr>
          <w:lang w:val="en-US"/>
        </w:rPr>
        <w:t xml:space="preserve">Modify the field values and click </w:t>
      </w:r>
      <w:r>
        <w:rPr>
          <w:noProof/>
          <w:lang w:val="en-SG" w:eastAsia="en-SG"/>
        </w:rPr>
        <w:drawing>
          <wp:inline distT="0" distB="0" distL="0" distR="0" wp14:anchorId="7D8FA976" wp14:editId="0B6502B1">
            <wp:extent cx="990476" cy="257143"/>
            <wp:effectExtent l="0" t="0" r="635"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285B6058" w14:textId="77777777" w:rsidR="008F514D" w:rsidRDefault="008F514D" w:rsidP="00B27BAD">
      <w:pPr>
        <w:pStyle w:val="Screenshot"/>
        <w:rPr>
          <w:lang w:val="en-US"/>
        </w:rPr>
      </w:pPr>
      <w:r>
        <w:rPr>
          <w:lang w:val="en-SG" w:eastAsia="en-SG"/>
        </w:rPr>
        <w:lastRenderedPageBreak/>
        <w:drawing>
          <wp:inline distT="0" distB="0" distL="0" distR="0" wp14:anchorId="3D24E64A" wp14:editId="4BA3823E">
            <wp:extent cx="3438095" cy="1295238"/>
            <wp:effectExtent l="19050" t="19050" r="10160" b="19685"/>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548BDE31" w14:textId="77777777" w:rsidR="008F514D" w:rsidRPr="000C0EC9" w:rsidRDefault="008F514D" w:rsidP="00A913E1">
      <w:pPr>
        <w:pStyle w:val="Figure"/>
        <w:rPr>
          <w:lang w:val="en-US"/>
        </w:rPr>
      </w:pPr>
      <w:r w:rsidRPr="00C05334">
        <w:rPr>
          <w:lang w:val="en-US"/>
        </w:rPr>
        <w:t>Success Message</w:t>
      </w:r>
    </w:p>
    <w:p w14:paraId="3B1BD659" w14:textId="77777777" w:rsidR="008F514D" w:rsidRPr="000C0EC9" w:rsidRDefault="008F514D" w:rsidP="001F7791">
      <w:pPr>
        <w:pStyle w:val="NumberedListing"/>
        <w:numPr>
          <w:ilvl w:val="0"/>
          <w:numId w:val="67"/>
        </w:numPr>
        <w:rPr>
          <w:lang w:val="en-US"/>
        </w:rPr>
      </w:pPr>
      <w:r>
        <w:rPr>
          <w:lang w:val="en-US"/>
        </w:rPr>
        <w:t xml:space="preserve">Click </w:t>
      </w:r>
      <w:r>
        <w:rPr>
          <w:b/>
          <w:lang w:val="en-US"/>
        </w:rPr>
        <w:t>Close</w:t>
      </w:r>
      <w:r>
        <w:rPr>
          <w:lang w:val="en-US"/>
        </w:rPr>
        <w:t xml:space="preserve"> button to close the </w:t>
      </w:r>
      <w:r>
        <w:t xml:space="preserve">Regime </w:t>
      </w:r>
      <w:r>
        <w:rPr>
          <w:lang w:val="en-US"/>
        </w:rPr>
        <w:t>details edit page.</w:t>
      </w:r>
      <w:r w:rsidRPr="00287AB9">
        <w:rPr>
          <w:noProof/>
          <w:lang w:val="en-US"/>
        </w:rPr>
        <w:t xml:space="preserve"> </w:t>
      </w:r>
    </w:p>
    <w:p w14:paraId="35FAF537" w14:textId="7D08AFBF" w:rsidR="008F514D" w:rsidRDefault="008F514D" w:rsidP="00A913E1">
      <w:pPr>
        <w:rPr>
          <w:lang w:val="en-US"/>
        </w:rPr>
      </w:pPr>
    </w:p>
    <w:p w14:paraId="779E137F" w14:textId="77777777" w:rsidR="008F514D" w:rsidRDefault="008F514D" w:rsidP="008F514D">
      <w:pPr>
        <w:pStyle w:val="Heading1CL"/>
      </w:pPr>
      <w:bookmarkStart w:id="131" w:name="_Toc467523016"/>
      <w:bookmarkStart w:id="132" w:name="_Toc123813513"/>
      <w:bookmarkStart w:id="133" w:name="_Toc129608420"/>
      <w:r>
        <w:t>Shipment Type Code</w:t>
      </w:r>
      <w:bookmarkEnd w:id="131"/>
      <w:bookmarkEnd w:id="132"/>
      <w:bookmarkEnd w:id="133"/>
    </w:p>
    <w:p w14:paraId="065EEB26" w14:textId="77777777" w:rsidR="008F514D" w:rsidRDefault="008F514D" w:rsidP="008F514D">
      <w:pPr>
        <w:pStyle w:val="BodyText"/>
        <w:rPr>
          <w:lang w:val="en-US"/>
        </w:rPr>
      </w:pPr>
      <w:r>
        <w:rPr>
          <w:lang w:val="en-US"/>
        </w:rPr>
        <w:t xml:space="preserve">The System Administrator creates and updates the </w:t>
      </w:r>
      <w:r>
        <w:t xml:space="preserve">Shipment Type </w:t>
      </w:r>
      <w:r>
        <w:rPr>
          <w:lang w:val="en-US"/>
        </w:rPr>
        <w:t>code.</w:t>
      </w:r>
    </w:p>
    <w:p w14:paraId="026FB599" w14:textId="77777777" w:rsidR="008F514D" w:rsidRPr="00B616E0" w:rsidRDefault="008F514D" w:rsidP="008F514D">
      <w:pPr>
        <w:pStyle w:val="ProcedureHeading"/>
        <w:rPr>
          <w:lang w:val="en-US"/>
        </w:rPr>
      </w:pPr>
      <w:r>
        <w:rPr>
          <w:lang w:val="en-US"/>
        </w:rPr>
        <w:t xml:space="preserve">To create a </w:t>
      </w:r>
      <w:r>
        <w:t>Shipment Type</w:t>
      </w:r>
      <w:r>
        <w:rPr>
          <w:lang w:val="en-US"/>
        </w:rPr>
        <w:t xml:space="preserve">: </w:t>
      </w:r>
    </w:p>
    <w:p w14:paraId="31C2CA4A" w14:textId="77777777" w:rsidR="0092432F" w:rsidRDefault="0092432F" w:rsidP="001F7791">
      <w:pPr>
        <w:pStyle w:val="NumberedListing"/>
        <w:numPr>
          <w:ilvl w:val="0"/>
          <w:numId w:val="68"/>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2F4DBED7" w14:textId="77777777" w:rsidR="008F514D" w:rsidRDefault="008F514D" w:rsidP="00B27BAD">
      <w:pPr>
        <w:pStyle w:val="Screenshot"/>
        <w:rPr>
          <w:lang w:val="en-US"/>
        </w:rPr>
      </w:pPr>
      <w:r w:rsidRPr="00B27BAD">
        <w:rPr>
          <w:lang w:val="en-SG" w:eastAsia="en-SG"/>
        </w:rPr>
        <w:drawing>
          <wp:inline distT="0" distB="0" distL="0" distR="0" wp14:anchorId="5AC86ACD" wp14:editId="1D57F508">
            <wp:extent cx="5723890" cy="2636520"/>
            <wp:effectExtent l="19050" t="19050" r="10160" b="11430"/>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58365294" w14:textId="77777777" w:rsidR="0092432F" w:rsidRDefault="0092432F" w:rsidP="0092432F">
      <w:pPr>
        <w:pStyle w:val="Figure"/>
        <w:rPr>
          <w:lang w:val="en-US"/>
        </w:rPr>
      </w:pPr>
      <w:r>
        <w:rPr>
          <w:lang w:val="en-US"/>
        </w:rPr>
        <w:t>System Codes page</w:t>
      </w:r>
    </w:p>
    <w:p w14:paraId="4BC6E947" w14:textId="77777777" w:rsidR="00A913E1" w:rsidRDefault="00A913E1" w:rsidP="001F7791">
      <w:pPr>
        <w:pStyle w:val="NumberedListing"/>
        <w:numPr>
          <w:ilvl w:val="0"/>
          <w:numId w:val="68"/>
        </w:numPr>
        <w:rPr>
          <w:lang w:val="en-US"/>
        </w:rPr>
      </w:pPr>
      <w:r>
        <w:rPr>
          <w:lang w:val="en-US"/>
        </w:rPr>
        <w:t>Select Code Type ‘</w:t>
      </w:r>
      <w:r>
        <w:t xml:space="preserve">Shipment Type’ </w:t>
      </w:r>
      <w:r>
        <w:rPr>
          <w:lang w:val="en-US"/>
        </w:rPr>
        <w:t>from the drop-down list</w:t>
      </w:r>
      <w:r w:rsidRPr="00C30D15">
        <w:rPr>
          <w:lang w:val="en-US"/>
        </w:rPr>
        <w:t>.</w:t>
      </w:r>
    </w:p>
    <w:p w14:paraId="72DA1973" w14:textId="77777777" w:rsidR="008F514D" w:rsidRDefault="008F514D" w:rsidP="00B27BAD">
      <w:pPr>
        <w:pStyle w:val="Screenshot"/>
        <w:rPr>
          <w:lang w:val="en-US"/>
        </w:rPr>
      </w:pPr>
      <w:r>
        <w:rPr>
          <w:lang w:val="en-SG" w:eastAsia="en-SG"/>
        </w:rPr>
        <w:drawing>
          <wp:inline distT="0" distB="0" distL="0" distR="0" wp14:anchorId="44DCF6BE" wp14:editId="4586FD67">
            <wp:extent cx="5733415" cy="922655"/>
            <wp:effectExtent l="19050" t="19050" r="19685" b="10795"/>
            <wp:docPr id="1324" name="Picture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733415" cy="922655"/>
                    </a:xfrm>
                    <a:prstGeom prst="rect">
                      <a:avLst/>
                    </a:prstGeom>
                    <a:ln>
                      <a:solidFill>
                        <a:schemeClr val="tx1"/>
                      </a:solidFill>
                    </a:ln>
                  </pic:spPr>
                </pic:pic>
              </a:graphicData>
            </a:graphic>
          </wp:inline>
        </w:drawing>
      </w:r>
    </w:p>
    <w:p w14:paraId="340F4E6F" w14:textId="77777777" w:rsidR="008F514D" w:rsidRDefault="008F514D" w:rsidP="008F514D">
      <w:pPr>
        <w:pStyle w:val="Figure"/>
        <w:rPr>
          <w:lang w:val="en-US"/>
        </w:rPr>
      </w:pPr>
      <w:r>
        <w:t xml:space="preserve">Shipment Type </w:t>
      </w:r>
      <w:r>
        <w:rPr>
          <w:lang w:val="en-US"/>
        </w:rPr>
        <w:t>List</w:t>
      </w:r>
    </w:p>
    <w:p w14:paraId="3192408A" w14:textId="77777777" w:rsidR="008F514D" w:rsidRDefault="008F514D" w:rsidP="001F7791">
      <w:pPr>
        <w:pStyle w:val="NumberedListing"/>
        <w:numPr>
          <w:ilvl w:val="0"/>
          <w:numId w:val="68"/>
        </w:numPr>
        <w:rPr>
          <w:lang w:val="en-US"/>
        </w:rPr>
      </w:pPr>
      <w:r>
        <w:rPr>
          <w:lang w:val="en-US"/>
        </w:rPr>
        <w:t xml:space="preserve">Click </w:t>
      </w:r>
      <w:r>
        <w:rPr>
          <w:noProof/>
          <w:lang w:val="en-SG" w:eastAsia="en-SG"/>
        </w:rPr>
        <w:drawing>
          <wp:inline distT="0" distB="0" distL="0" distR="0" wp14:anchorId="5A4C6AE0" wp14:editId="40ACFFA6">
            <wp:extent cx="276190" cy="238095"/>
            <wp:effectExtent l="0" t="0" r="0"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Shipment Type </w:t>
      </w:r>
      <w:r>
        <w:rPr>
          <w:lang w:val="en-US"/>
        </w:rPr>
        <w:t>Code.</w:t>
      </w:r>
      <w:r>
        <w:rPr>
          <w:lang w:val="en-US"/>
        </w:rPr>
        <w:tab/>
      </w:r>
    </w:p>
    <w:p w14:paraId="52C2AB80" w14:textId="77777777" w:rsidR="008F514D" w:rsidRDefault="008F514D" w:rsidP="00B27BAD">
      <w:pPr>
        <w:pStyle w:val="Screenshot"/>
        <w:rPr>
          <w:lang w:val="en-US"/>
        </w:rPr>
      </w:pPr>
      <w:r>
        <w:rPr>
          <w:lang w:val="en-SG" w:eastAsia="en-SG"/>
        </w:rPr>
        <w:lastRenderedPageBreak/>
        <w:drawing>
          <wp:inline distT="0" distB="0" distL="0" distR="0" wp14:anchorId="47D848D7" wp14:editId="27DF57D6">
            <wp:extent cx="5733415" cy="535940"/>
            <wp:effectExtent l="19050" t="19050" r="19685" b="16510"/>
            <wp:docPr id="1326" name="Picture 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33415" cy="535940"/>
                    </a:xfrm>
                    <a:prstGeom prst="rect">
                      <a:avLst/>
                    </a:prstGeom>
                    <a:ln>
                      <a:solidFill>
                        <a:schemeClr val="tx1"/>
                      </a:solidFill>
                    </a:ln>
                  </pic:spPr>
                </pic:pic>
              </a:graphicData>
            </a:graphic>
          </wp:inline>
        </w:drawing>
      </w:r>
    </w:p>
    <w:p w14:paraId="113A1E47" w14:textId="77777777" w:rsidR="008F514D" w:rsidRDefault="008F514D" w:rsidP="008F514D">
      <w:pPr>
        <w:pStyle w:val="Figure"/>
        <w:rPr>
          <w:lang w:val="en-US"/>
        </w:rPr>
      </w:pPr>
      <w:r>
        <w:t xml:space="preserve">Shipment Type </w:t>
      </w:r>
      <w:r>
        <w:rPr>
          <w:lang w:val="en-US"/>
        </w:rPr>
        <w:t>Details Page</w:t>
      </w:r>
    </w:p>
    <w:p w14:paraId="39299E6A" w14:textId="77777777" w:rsidR="008F514D" w:rsidRDefault="008F514D" w:rsidP="001F7791">
      <w:pPr>
        <w:pStyle w:val="NumberedListing"/>
        <w:numPr>
          <w:ilvl w:val="0"/>
          <w:numId w:val="68"/>
        </w:numPr>
        <w:rPr>
          <w:lang w:val="en-US"/>
        </w:rPr>
      </w:pPr>
      <w:r>
        <w:rPr>
          <w:lang w:val="en-US"/>
        </w:rPr>
        <w:t xml:space="preserve">Enter information in the </w:t>
      </w:r>
      <w:r>
        <w:t xml:space="preserve">Shipment Type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20E2A4DF" w14:textId="77777777" w:rsidTr="008F514D">
        <w:trPr>
          <w:cantSplit/>
          <w:tblHeader/>
          <w:jc w:val="center"/>
        </w:trPr>
        <w:tc>
          <w:tcPr>
            <w:tcW w:w="2843" w:type="dxa"/>
            <w:shd w:val="clear" w:color="auto" w:fill="BFBFBF" w:themeFill="background1" w:themeFillShade="BF"/>
          </w:tcPr>
          <w:p w14:paraId="0CAF0FC5"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32FCA214" w14:textId="77777777" w:rsidR="008F514D" w:rsidRPr="0013748C" w:rsidRDefault="008F514D" w:rsidP="008F514D">
            <w:pPr>
              <w:pStyle w:val="TableHeading"/>
            </w:pPr>
            <w:r w:rsidRPr="0013748C">
              <w:t>Action/Input Required</w:t>
            </w:r>
          </w:p>
        </w:tc>
      </w:tr>
      <w:tr w:rsidR="008F514D" w:rsidRPr="0013748C" w14:paraId="07254C9B" w14:textId="77777777" w:rsidTr="008F514D">
        <w:trPr>
          <w:cantSplit/>
          <w:jc w:val="center"/>
        </w:trPr>
        <w:tc>
          <w:tcPr>
            <w:tcW w:w="2843" w:type="dxa"/>
          </w:tcPr>
          <w:p w14:paraId="31DBBD0E" w14:textId="77777777" w:rsidR="008F514D" w:rsidRDefault="008F514D" w:rsidP="008F514D">
            <w:pPr>
              <w:pStyle w:val="Tablefieldindent2"/>
              <w:ind w:left="0"/>
            </w:pPr>
            <w:r>
              <w:rPr>
                <w:lang w:val="en-US"/>
              </w:rPr>
              <w:t>Code</w:t>
            </w:r>
          </w:p>
        </w:tc>
        <w:tc>
          <w:tcPr>
            <w:tcW w:w="5137" w:type="dxa"/>
          </w:tcPr>
          <w:p w14:paraId="55F084D9" w14:textId="77777777" w:rsidR="008F514D" w:rsidRDefault="008F514D" w:rsidP="008F514D">
            <w:pPr>
              <w:pStyle w:val="TableText"/>
              <w:keepNext/>
            </w:pPr>
            <w:r>
              <w:t>Enter the code of the Shipment Type.</w:t>
            </w:r>
          </w:p>
        </w:tc>
      </w:tr>
      <w:tr w:rsidR="008F514D" w:rsidRPr="0013748C" w14:paraId="4B1CD889" w14:textId="77777777" w:rsidTr="008F514D">
        <w:trPr>
          <w:cantSplit/>
          <w:jc w:val="center"/>
        </w:trPr>
        <w:tc>
          <w:tcPr>
            <w:tcW w:w="2843" w:type="dxa"/>
          </w:tcPr>
          <w:p w14:paraId="3CF88CA2" w14:textId="77777777" w:rsidR="008F514D" w:rsidRPr="0013748C" w:rsidRDefault="008F514D" w:rsidP="008F514D">
            <w:pPr>
              <w:pStyle w:val="Tablefieldindent2"/>
              <w:ind w:left="0"/>
            </w:pPr>
            <w:r>
              <w:rPr>
                <w:lang w:val="en-US"/>
              </w:rPr>
              <w:t>Description(English)</w:t>
            </w:r>
          </w:p>
        </w:tc>
        <w:tc>
          <w:tcPr>
            <w:tcW w:w="5137" w:type="dxa"/>
          </w:tcPr>
          <w:p w14:paraId="2637F0C7"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Shipment Type</w:t>
            </w:r>
            <w:r>
              <w:rPr>
                <w:lang w:val="en-US"/>
              </w:rPr>
              <w:t>.</w:t>
            </w:r>
          </w:p>
        </w:tc>
      </w:tr>
      <w:tr w:rsidR="008F514D" w:rsidRPr="0013748C" w14:paraId="436F0E88" w14:textId="77777777" w:rsidTr="008F514D">
        <w:trPr>
          <w:cantSplit/>
          <w:jc w:val="center"/>
        </w:trPr>
        <w:tc>
          <w:tcPr>
            <w:tcW w:w="2843" w:type="dxa"/>
          </w:tcPr>
          <w:p w14:paraId="2CABDC3C" w14:textId="77777777" w:rsidR="008F514D" w:rsidRPr="00610949" w:rsidRDefault="008F514D" w:rsidP="008F514D">
            <w:pPr>
              <w:pStyle w:val="Tablefieldindent2"/>
              <w:ind w:left="0"/>
              <w:rPr>
                <w:lang w:val="en-US"/>
              </w:rPr>
            </w:pPr>
            <w:r>
              <w:rPr>
                <w:lang w:val="en-US"/>
              </w:rPr>
              <w:t>Description(Other)</w:t>
            </w:r>
          </w:p>
        </w:tc>
        <w:tc>
          <w:tcPr>
            <w:tcW w:w="5137" w:type="dxa"/>
          </w:tcPr>
          <w:p w14:paraId="582CA2D1" w14:textId="77777777" w:rsidR="008F514D" w:rsidRPr="00610949" w:rsidRDefault="008F514D" w:rsidP="008F514D">
            <w:pPr>
              <w:pStyle w:val="TableText"/>
              <w:keepNext/>
              <w:rPr>
                <w:lang w:val="en-US"/>
              </w:rPr>
            </w:pPr>
            <w:r>
              <w:rPr>
                <w:lang w:val="en-US"/>
              </w:rPr>
              <w:t xml:space="preserve">Enter other descriptions of the </w:t>
            </w:r>
            <w:r>
              <w:t>Shipment Type</w:t>
            </w:r>
            <w:r>
              <w:rPr>
                <w:lang w:val="en-US"/>
              </w:rPr>
              <w:t>.</w:t>
            </w:r>
          </w:p>
        </w:tc>
      </w:tr>
      <w:tr w:rsidR="008F514D" w:rsidRPr="0013748C" w14:paraId="56462027" w14:textId="77777777" w:rsidTr="008F514D">
        <w:trPr>
          <w:cantSplit/>
          <w:jc w:val="center"/>
        </w:trPr>
        <w:tc>
          <w:tcPr>
            <w:tcW w:w="2843" w:type="dxa"/>
          </w:tcPr>
          <w:p w14:paraId="168D52BF" w14:textId="77777777" w:rsidR="008F514D" w:rsidRDefault="008F514D" w:rsidP="008F514D">
            <w:pPr>
              <w:pStyle w:val="Tablefieldindent2"/>
              <w:ind w:left="0"/>
              <w:rPr>
                <w:lang w:val="en-US"/>
              </w:rPr>
            </w:pPr>
            <w:r>
              <w:rPr>
                <w:lang w:val="en-US"/>
              </w:rPr>
              <w:t>Active</w:t>
            </w:r>
          </w:p>
        </w:tc>
        <w:tc>
          <w:tcPr>
            <w:tcW w:w="5137" w:type="dxa"/>
          </w:tcPr>
          <w:p w14:paraId="46AC2CF9" w14:textId="77777777" w:rsidR="008F514D" w:rsidRDefault="008F514D" w:rsidP="008F514D">
            <w:pPr>
              <w:pStyle w:val="TableText"/>
              <w:keepNext/>
              <w:rPr>
                <w:lang w:val="en-US"/>
              </w:rPr>
            </w:pPr>
            <w:r>
              <w:rPr>
                <w:lang w:val="en-US"/>
              </w:rPr>
              <w:t xml:space="preserve">Check Active to activate the </w:t>
            </w:r>
            <w:r>
              <w:t xml:space="preserve">Shipment Type </w:t>
            </w:r>
            <w:r>
              <w:rPr>
                <w:lang w:val="en-US"/>
              </w:rPr>
              <w:t>code.</w:t>
            </w:r>
          </w:p>
        </w:tc>
      </w:tr>
    </w:tbl>
    <w:p w14:paraId="5B4C4DE2" w14:textId="77777777" w:rsidR="008F514D" w:rsidRPr="00EA5323" w:rsidRDefault="008F514D" w:rsidP="008F514D">
      <w:pPr>
        <w:pStyle w:val="Caption"/>
      </w:pPr>
    </w:p>
    <w:p w14:paraId="1954CF84" w14:textId="77777777" w:rsidR="008F514D" w:rsidRDefault="008F514D" w:rsidP="001F7791">
      <w:pPr>
        <w:pStyle w:val="NumberedListing"/>
        <w:numPr>
          <w:ilvl w:val="0"/>
          <w:numId w:val="68"/>
        </w:numPr>
        <w:rPr>
          <w:lang w:val="en-US"/>
        </w:rPr>
      </w:pPr>
      <w:r>
        <w:rPr>
          <w:noProof/>
          <w:lang w:val="en-US"/>
        </w:rPr>
        <w:t xml:space="preserve">Click </w:t>
      </w:r>
      <w:r w:rsidRPr="002F19B8">
        <w:rPr>
          <w:b/>
          <w:noProof/>
          <w:lang w:val="en-US"/>
        </w:rPr>
        <w:t>Save</w:t>
      </w:r>
      <w:r>
        <w:rPr>
          <w:noProof/>
          <w:lang w:val="en-US"/>
        </w:rPr>
        <w:t xml:space="preserve"> button to save the </w:t>
      </w:r>
      <w:r>
        <w:t xml:space="preserve">Shipment Type </w:t>
      </w:r>
      <w:r>
        <w:rPr>
          <w:noProof/>
          <w:lang w:val="en-US"/>
        </w:rPr>
        <w:t>details.</w:t>
      </w:r>
    </w:p>
    <w:p w14:paraId="65A9AA75" w14:textId="77777777" w:rsidR="008F514D" w:rsidRPr="00FC264F" w:rsidRDefault="008F514D" w:rsidP="008F514D">
      <w:pPr>
        <w:pStyle w:val="Screenshot"/>
        <w:rPr>
          <w:lang w:val="en-US"/>
        </w:rPr>
      </w:pPr>
      <w:r>
        <w:rPr>
          <w:lang w:val="en-SG" w:eastAsia="en-SG"/>
        </w:rPr>
        <w:drawing>
          <wp:inline distT="0" distB="0" distL="0" distR="0" wp14:anchorId="768AE78D" wp14:editId="49E20E5F">
            <wp:extent cx="3014133" cy="1154710"/>
            <wp:effectExtent l="19050" t="19050" r="15240" b="26670"/>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38FD2A7D" w14:textId="77777777" w:rsidR="008F514D" w:rsidRPr="00FC264F" w:rsidRDefault="008F514D" w:rsidP="008F514D">
      <w:pPr>
        <w:pStyle w:val="Figure"/>
        <w:rPr>
          <w:lang w:val="en-US"/>
        </w:rPr>
      </w:pPr>
      <w:r>
        <w:rPr>
          <w:lang w:val="en-US"/>
        </w:rPr>
        <w:t>Success Message</w:t>
      </w:r>
    </w:p>
    <w:p w14:paraId="20A0F901" w14:textId="77777777" w:rsidR="008F514D" w:rsidRPr="000C0EC9" w:rsidRDefault="008F514D" w:rsidP="001F7791">
      <w:pPr>
        <w:pStyle w:val="NumberedListing"/>
        <w:numPr>
          <w:ilvl w:val="0"/>
          <w:numId w:val="68"/>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5A7D61F2" w14:textId="77777777" w:rsidR="008F514D" w:rsidRDefault="008F514D" w:rsidP="001F7791">
      <w:pPr>
        <w:pStyle w:val="NumberedListing"/>
        <w:numPr>
          <w:ilvl w:val="0"/>
          <w:numId w:val="68"/>
        </w:numPr>
        <w:rPr>
          <w:lang w:val="en-US"/>
        </w:rPr>
      </w:pPr>
      <w:r>
        <w:rPr>
          <w:lang w:val="en-US"/>
        </w:rPr>
        <w:t xml:space="preserve">Click </w:t>
      </w:r>
      <w:r>
        <w:rPr>
          <w:b/>
          <w:lang w:val="en-US"/>
        </w:rPr>
        <w:t>Reset</w:t>
      </w:r>
      <w:r>
        <w:rPr>
          <w:lang w:val="en-US"/>
        </w:rPr>
        <w:t xml:space="preserve"> button to clear the </w:t>
      </w:r>
      <w:r>
        <w:t xml:space="preserve">Shipment Type </w:t>
      </w:r>
      <w:r>
        <w:rPr>
          <w:lang w:val="en-US"/>
        </w:rPr>
        <w:t>details.</w:t>
      </w:r>
      <w:r w:rsidRPr="00287AB9">
        <w:rPr>
          <w:noProof/>
          <w:lang w:val="en-US"/>
        </w:rPr>
        <w:t xml:space="preserve"> </w:t>
      </w:r>
    </w:p>
    <w:p w14:paraId="17235ECD" w14:textId="77777777" w:rsidR="008F514D" w:rsidRPr="000C0EC9" w:rsidRDefault="008F514D" w:rsidP="001F7791">
      <w:pPr>
        <w:pStyle w:val="NumberedListing"/>
        <w:numPr>
          <w:ilvl w:val="0"/>
          <w:numId w:val="68"/>
        </w:numPr>
        <w:rPr>
          <w:lang w:val="en-US"/>
        </w:rPr>
      </w:pPr>
      <w:r>
        <w:rPr>
          <w:lang w:val="en-US"/>
        </w:rPr>
        <w:t xml:space="preserve">Click </w:t>
      </w:r>
      <w:r>
        <w:rPr>
          <w:b/>
          <w:lang w:val="en-US"/>
        </w:rPr>
        <w:t>Close</w:t>
      </w:r>
      <w:r>
        <w:rPr>
          <w:lang w:val="en-US"/>
        </w:rPr>
        <w:t xml:space="preserve"> button to close the </w:t>
      </w:r>
      <w:r>
        <w:t xml:space="preserve">Shipment Type </w:t>
      </w:r>
      <w:r>
        <w:rPr>
          <w:lang w:val="en-US"/>
        </w:rPr>
        <w:t>details page.</w:t>
      </w:r>
      <w:r w:rsidRPr="00287AB9">
        <w:rPr>
          <w:noProof/>
          <w:lang w:val="en-US"/>
        </w:rPr>
        <w:t xml:space="preserve"> </w:t>
      </w:r>
    </w:p>
    <w:p w14:paraId="42F8A8CD" w14:textId="77777777" w:rsidR="008F514D" w:rsidRDefault="008F514D" w:rsidP="008F514D">
      <w:pPr>
        <w:pStyle w:val="NumberedListing"/>
        <w:rPr>
          <w:lang w:val="en-US"/>
        </w:rPr>
      </w:pPr>
    </w:p>
    <w:p w14:paraId="5870A181" w14:textId="77777777" w:rsidR="008F514D" w:rsidRDefault="008F514D" w:rsidP="008F514D">
      <w:pPr>
        <w:pStyle w:val="NumberedListing"/>
        <w:rPr>
          <w:lang w:val="en-US"/>
        </w:rPr>
      </w:pPr>
    </w:p>
    <w:p w14:paraId="73F0B451" w14:textId="77777777" w:rsidR="008F514D" w:rsidRDefault="008F514D" w:rsidP="008F514D">
      <w:pPr>
        <w:pStyle w:val="NumberedListing"/>
        <w:rPr>
          <w:lang w:val="en-US"/>
        </w:rPr>
      </w:pPr>
    </w:p>
    <w:p w14:paraId="74427B30" w14:textId="77777777" w:rsidR="008F514D" w:rsidRDefault="008F514D" w:rsidP="008F514D">
      <w:pPr>
        <w:pStyle w:val="NumberedListing"/>
        <w:rPr>
          <w:lang w:val="en-US"/>
        </w:rPr>
      </w:pPr>
    </w:p>
    <w:p w14:paraId="357CD2B4" w14:textId="77777777" w:rsidR="008F514D" w:rsidRDefault="008F514D" w:rsidP="008F514D">
      <w:pPr>
        <w:pStyle w:val="NumberedListing"/>
        <w:rPr>
          <w:lang w:val="en-US"/>
        </w:rPr>
      </w:pPr>
    </w:p>
    <w:p w14:paraId="10AC1D62" w14:textId="77777777" w:rsidR="008F514D" w:rsidRDefault="008F514D" w:rsidP="008F514D">
      <w:pPr>
        <w:pStyle w:val="NumberedListing"/>
        <w:rPr>
          <w:lang w:val="en-US"/>
        </w:rPr>
      </w:pPr>
    </w:p>
    <w:p w14:paraId="35EFF1D9" w14:textId="77777777" w:rsidR="008F514D" w:rsidRDefault="008F514D" w:rsidP="008F514D">
      <w:pPr>
        <w:pStyle w:val="NumberedListing"/>
        <w:rPr>
          <w:lang w:val="en-US"/>
        </w:rPr>
      </w:pPr>
    </w:p>
    <w:p w14:paraId="511DE2FB" w14:textId="77777777" w:rsidR="008F514D" w:rsidRDefault="008F514D" w:rsidP="008F514D">
      <w:pPr>
        <w:pStyle w:val="NumberedListing"/>
        <w:rPr>
          <w:lang w:val="en-US"/>
        </w:rPr>
      </w:pPr>
    </w:p>
    <w:p w14:paraId="02998629" w14:textId="77777777" w:rsidR="008F514D" w:rsidRDefault="008F514D" w:rsidP="008F514D">
      <w:pPr>
        <w:pStyle w:val="NumberedListing"/>
        <w:rPr>
          <w:lang w:val="en-US"/>
        </w:rPr>
      </w:pPr>
    </w:p>
    <w:p w14:paraId="56BC979A" w14:textId="77777777" w:rsidR="008F514D" w:rsidRPr="00EA5323" w:rsidRDefault="008F514D" w:rsidP="008F514D">
      <w:pPr>
        <w:rPr>
          <w:rFonts w:ascii="Century Gothic" w:hAnsi="Century Gothic"/>
          <w:color w:val="000000"/>
          <w:sz w:val="18"/>
          <w:szCs w:val="22"/>
          <w:lang w:val="en-US"/>
        </w:rPr>
      </w:pPr>
      <w:r>
        <w:rPr>
          <w:lang w:val="en-US"/>
        </w:rPr>
        <w:br w:type="page"/>
      </w:r>
    </w:p>
    <w:p w14:paraId="623DE955" w14:textId="3FABF685" w:rsidR="00A913E1" w:rsidRDefault="00A913E1" w:rsidP="00A913E1">
      <w:pPr>
        <w:pStyle w:val="Heading3CL"/>
        <w:ind w:left="576"/>
        <w:rPr>
          <w:lang w:val="en-US"/>
        </w:rPr>
      </w:pPr>
      <w:bookmarkStart w:id="134" w:name="_Toc123813514"/>
      <w:r>
        <w:rPr>
          <w:lang w:val="en-US"/>
        </w:rPr>
        <w:lastRenderedPageBreak/>
        <w:t>Update Shipment Type</w:t>
      </w:r>
      <w:bookmarkEnd w:id="134"/>
      <w:r>
        <w:t xml:space="preserve"> </w:t>
      </w:r>
      <w:r>
        <w:rPr>
          <w:lang w:val="en-US"/>
        </w:rPr>
        <w:t xml:space="preserve"> </w:t>
      </w:r>
    </w:p>
    <w:p w14:paraId="7C2D5CC2" w14:textId="7870E200" w:rsidR="00A913E1" w:rsidRPr="006F6B43" w:rsidRDefault="00A913E1" w:rsidP="00A913E1">
      <w:pPr>
        <w:pStyle w:val="BodyText"/>
      </w:pPr>
      <w:r>
        <w:rPr>
          <w:lang w:val="en-US"/>
        </w:rPr>
        <w:t>This functionality allows you to update the</w:t>
      </w:r>
      <w:r w:rsidRPr="00A913E1">
        <w:rPr>
          <w:lang w:val="en-US"/>
        </w:rPr>
        <w:t xml:space="preserve"> </w:t>
      </w:r>
      <w:r>
        <w:rPr>
          <w:lang w:val="en-US"/>
        </w:rPr>
        <w:t>shipment type</w:t>
      </w:r>
      <w:r>
        <w:t xml:space="preserve"> </w:t>
      </w:r>
      <w:r>
        <w:rPr>
          <w:lang w:val="en-US"/>
        </w:rPr>
        <w:t>details.</w:t>
      </w:r>
    </w:p>
    <w:p w14:paraId="1C10DE72" w14:textId="77777777" w:rsidR="008F514D" w:rsidRPr="00B616E0" w:rsidRDefault="008F514D" w:rsidP="008F514D">
      <w:pPr>
        <w:pStyle w:val="ProcedureHeading"/>
        <w:rPr>
          <w:lang w:val="en-US"/>
        </w:rPr>
      </w:pPr>
      <w:r>
        <w:rPr>
          <w:lang w:val="en-US"/>
        </w:rPr>
        <w:t xml:space="preserve">To update a </w:t>
      </w:r>
      <w:r>
        <w:t>Shipment Type</w:t>
      </w:r>
      <w:r>
        <w:rPr>
          <w:lang w:val="en-US"/>
        </w:rPr>
        <w:t xml:space="preserve">: </w:t>
      </w:r>
    </w:p>
    <w:p w14:paraId="141ADC96" w14:textId="77777777" w:rsidR="0092432F" w:rsidRDefault="0092432F" w:rsidP="001F7791">
      <w:pPr>
        <w:pStyle w:val="NumberedListing"/>
        <w:numPr>
          <w:ilvl w:val="0"/>
          <w:numId w:val="69"/>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F259A63" w14:textId="77777777" w:rsidR="008F514D" w:rsidRDefault="008F514D" w:rsidP="00FA3CF7">
      <w:pPr>
        <w:pStyle w:val="Screenshot"/>
        <w:rPr>
          <w:lang w:val="en-US"/>
        </w:rPr>
      </w:pPr>
      <w:r w:rsidRPr="00FA3CF7">
        <w:rPr>
          <w:lang w:val="en-SG" w:eastAsia="en-SG"/>
        </w:rPr>
        <w:drawing>
          <wp:inline distT="0" distB="0" distL="0" distR="0" wp14:anchorId="004E3FFC" wp14:editId="2854949B">
            <wp:extent cx="5723890" cy="2636520"/>
            <wp:effectExtent l="19050" t="19050" r="10160" b="11430"/>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23890" cy="2636520"/>
                    </a:xfrm>
                    <a:prstGeom prst="rect">
                      <a:avLst/>
                    </a:prstGeom>
                    <a:noFill/>
                    <a:ln>
                      <a:solidFill>
                        <a:schemeClr val="tx1"/>
                      </a:solidFill>
                    </a:ln>
                  </pic:spPr>
                </pic:pic>
              </a:graphicData>
            </a:graphic>
          </wp:inline>
        </w:drawing>
      </w:r>
    </w:p>
    <w:p w14:paraId="370AD161" w14:textId="77777777" w:rsidR="0092432F" w:rsidRDefault="0092432F" w:rsidP="0092432F">
      <w:pPr>
        <w:pStyle w:val="Figure"/>
        <w:rPr>
          <w:lang w:val="en-US"/>
        </w:rPr>
      </w:pPr>
      <w:r>
        <w:rPr>
          <w:lang w:val="en-US"/>
        </w:rPr>
        <w:t>System Codes page</w:t>
      </w:r>
    </w:p>
    <w:p w14:paraId="37073646" w14:textId="77777777" w:rsidR="00A913E1" w:rsidRDefault="00A913E1" w:rsidP="001F7791">
      <w:pPr>
        <w:pStyle w:val="NumberedListing"/>
        <w:numPr>
          <w:ilvl w:val="0"/>
          <w:numId w:val="69"/>
        </w:numPr>
        <w:rPr>
          <w:lang w:val="en-US"/>
        </w:rPr>
      </w:pPr>
      <w:r>
        <w:rPr>
          <w:lang w:val="en-US"/>
        </w:rPr>
        <w:t>Select Code Type ‘</w:t>
      </w:r>
      <w:r>
        <w:t xml:space="preserve">Shipment Type’ </w:t>
      </w:r>
      <w:r>
        <w:rPr>
          <w:lang w:val="en-US"/>
        </w:rPr>
        <w:t>from the drop-down list</w:t>
      </w:r>
      <w:r w:rsidRPr="00C30D15">
        <w:rPr>
          <w:lang w:val="en-US"/>
        </w:rPr>
        <w:t>.</w:t>
      </w:r>
    </w:p>
    <w:p w14:paraId="108869B0" w14:textId="77777777" w:rsidR="008F514D" w:rsidRDefault="008F514D" w:rsidP="00FA3CF7">
      <w:pPr>
        <w:pStyle w:val="Screenshot"/>
        <w:rPr>
          <w:lang w:val="en-US"/>
        </w:rPr>
      </w:pPr>
      <w:r>
        <w:rPr>
          <w:lang w:val="en-SG" w:eastAsia="en-SG"/>
        </w:rPr>
        <w:drawing>
          <wp:inline distT="0" distB="0" distL="0" distR="0" wp14:anchorId="7F2A30E4" wp14:editId="56BB7F0A">
            <wp:extent cx="5733415" cy="922655"/>
            <wp:effectExtent l="19050" t="19050" r="19685" b="10795"/>
            <wp:docPr id="1325" name="Picture 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733415" cy="922655"/>
                    </a:xfrm>
                    <a:prstGeom prst="rect">
                      <a:avLst/>
                    </a:prstGeom>
                    <a:ln>
                      <a:solidFill>
                        <a:schemeClr val="tx1"/>
                      </a:solidFill>
                    </a:ln>
                  </pic:spPr>
                </pic:pic>
              </a:graphicData>
            </a:graphic>
          </wp:inline>
        </w:drawing>
      </w:r>
    </w:p>
    <w:p w14:paraId="5C4B4154" w14:textId="77777777" w:rsidR="008F514D" w:rsidRPr="00A1279D" w:rsidRDefault="008F514D" w:rsidP="008F514D">
      <w:pPr>
        <w:pStyle w:val="Figure"/>
        <w:rPr>
          <w:lang w:val="en-US"/>
        </w:rPr>
      </w:pPr>
      <w:r>
        <w:t xml:space="preserve">Shipment Type </w:t>
      </w:r>
      <w:r>
        <w:rPr>
          <w:lang w:val="en-US"/>
        </w:rPr>
        <w:t>List</w:t>
      </w:r>
    </w:p>
    <w:p w14:paraId="4E161CCA" w14:textId="77777777" w:rsidR="008F514D" w:rsidRDefault="008F514D" w:rsidP="001F7791">
      <w:pPr>
        <w:pStyle w:val="NumberedListing"/>
        <w:numPr>
          <w:ilvl w:val="0"/>
          <w:numId w:val="69"/>
        </w:numPr>
        <w:rPr>
          <w:lang w:val="en-US"/>
        </w:rPr>
      </w:pPr>
      <w:r>
        <w:rPr>
          <w:lang w:val="en-US"/>
        </w:rPr>
        <w:t xml:space="preserve">Click the </w:t>
      </w:r>
      <w:r>
        <w:rPr>
          <w:noProof/>
          <w:lang w:val="en-SG" w:eastAsia="en-SG"/>
        </w:rPr>
        <w:drawing>
          <wp:inline distT="0" distB="0" distL="0" distR="0" wp14:anchorId="47030C2C" wp14:editId="5AF6C08F">
            <wp:extent cx="266667" cy="200000"/>
            <wp:effectExtent l="0" t="0" r="635"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Shipment Type </w:t>
      </w:r>
      <w:r>
        <w:rPr>
          <w:lang w:val="en-US"/>
        </w:rPr>
        <w:t>details. The following screen will be displayed</w:t>
      </w:r>
    </w:p>
    <w:p w14:paraId="415B5317" w14:textId="77777777" w:rsidR="008F514D" w:rsidRDefault="008F514D" w:rsidP="00FA3CF7">
      <w:pPr>
        <w:pStyle w:val="Screenshot"/>
        <w:rPr>
          <w:lang w:val="en-US"/>
        </w:rPr>
      </w:pPr>
      <w:r>
        <w:rPr>
          <w:lang w:val="en-SG" w:eastAsia="en-SG"/>
        </w:rPr>
        <w:drawing>
          <wp:inline distT="0" distB="0" distL="0" distR="0" wp14:anchorId="47462037" wp14:editId="5A8FFC95">
            <wp:extent cx="5733415" cy="505460"/>
            <wp:effectExtent l="19050" t="19050" r="19685" b="27940"/>
            <wp:docPr id="1327" name="Picture 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33415" cy="505460"/>
                    </a:xfrm>
                    <a:prstGeom prst="rect">
                      <a:avLst/>
                    </a:prstGeom>
                    <a:ln>
                      <a:solidFill>
                        <a:schemeClr val="tx1"/>
                      </a:solidFill>
                    </a:ln>
                  </pic:spPr>
                </pic:pic>
              </a:graphicData>
            </a:graphic>
          </wp:inline>
        </w:drawing>
      </w:r>
    </w:p>
    <w:p w14:paraId="678F6DCC" w14:textId="77777777" w:rsidR="008F514D" w:rsidRDefault="008F514D" w:rsidP="008F514D">
      <w:pPr>
        <w:pStyle w:val="Figure"/>
        <w:rPr>
          <w:lang w:val="en-US"/>
        </w:rPr>
      </w:pPr>
      <w:r>
        <w:t xml:space="preserve">Shipment Type </w:t>
      </w:r>
      <w:r>
        <w:rPr>
          <w:lang w:val="en-US"/>
        </w:rPr>
        <w:t>Details Edit Page</w:t>
      </w:r>
    </w:p>
    <w:p w14:paraId="76022100" w14:textId="77777777" w:rsidR="008F514D" w:rsidRDefault="008F514D" w:rsidP="001F7791">
      <w:pPr>
        <w:pStyle w:val="NumberedListing"/>
        <w:numPr>
          <w:ilvl w:val="0"/>
          <w:numId w:val="69"/>
        </w:numPr>
        <w:rPr>
          <w:lang w:val="en-US"/>
        </w:rPr>
      </w:pPr>
      <w:r>
        <w:rPr>
          <w:lang w:val="en-US"/>
        </w:rPr>
        <w:t xml:space="preserve">Modify the field values and click </w:t>
      </w:r>
      <w:r>
        <w:rPr>
          <w:noProof/>
          <w:lang w:val="en-SG" w:eastAsia="en-SG"/>
        </w:rPr>
        <w:drawing>
          <wp:inline distT="0" distB="0" distL="0" distR="0" wp14:anchorId="2EF1A4D5" wp14:editId="074D54A7">
            <wp:extent cx="990476" cy="257143"/>
            <wp:effectExtent l="0" t="0" r="635"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4AB8FCFA" w14:textId="77777777" w:rsidR="008F514D" w:rsidRDefault="008F514D" w:rsidP="00FA3CF7">
      <w:pPr>
        <w:pStyle w:val="Screenshot"/>
        <w:rPr>
          <w:lang w:val="en-US"/>
        </w:rPr>
      </w:pPr>
      <w:r>
        <w:rPr>
          <w:lang w:val="en-SG" w:eastAsia="en-SG"/>
        </w:rPr>
        <w:lastRenderedPageBreak/>
        <w:drawing>
          <wp:inline distT="0" distB="0" distL="0" distR="0" wp14:anchorId="3CB532E8" wp14:editId="0E6EB684">
            <wp:extent cx="3438095" cy="1295238"/>
            <wp:effectExtent l="19050" t="19050" r="10160" b="19685"/>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35CDE5F4" w14:textId="77777777" w:rsidR="008F514D" w:rsidRPr="000C0EC9" w:rsidRDefault="008F514D" w:rsidP="00A913E1">
      <w:pPr>
        <w:pStyle w:val="Figure"/>
        <w:rPr>
          <w:lang w:val="en-US"/>
        </w:rPr>
      </w:pPr>
      <w:r w:rsidRPr="00C05334">
        <w:rPr>
          <w:lang w:val="en-US"/>
        </w:rPr>
        <w:t>Success Message</w:t>
      </w:r>
    </w:p>
    <w:p w14:paraId="6991DD01" w14:textId="77777777" w:rsidR="008F514D" w:rsidRPr="000C0EC9" w:rsidRDefault="008F514D" w:rsidP="001F7791">
      <w:pPr>
        <w:pStyle w:val="NumberedListing"/>
        <w:numPr>
          <w:ilvl w:val="0"/>
          <w:numId w:val="69"/>
        </w:numPr>
        <w:rPr>
          <w:lang w:val="en-US"/>
        </w:rPr>
      </w:pPr>
      <w:r>
        <w:rPr>
          <w:lang w:val="en-US"/>
        </w:rPr>
        <w:t xml:space="preserve">Click </w:t>
      </w:r>
      <w:r>
        <w:rPr>
          <w:b/>
          <w:lang w:val="en-US"/>
        </w:rPr>
        <w:t>Close</w:t>
      </w:r>
      <w:r>
        <w:rPr>
          <w:lang w:val="en-US"/>
        </w:rPr>
        <w:t xml:space="preserve"> button to close the </w:t>
      </w:r>
      <w:r>
        <w:t xml:space="preserve">Shipment Type </w:t>
      </w:r>
      <w:r>
        <w:rPr>
          <w:lang w:val="en-US"/>
        </w:rPr>
        <w:t>details edit page.</w:t>
      </w:r>
      <w:r w:rsidRPr="00287AB9">
        <w:rPr>
          <w:noProof/>
          <w:lang w:val="en-US"/>
        </w:rPr>
        <w:t xml:space="preserve"> </w:t>
      </w:r>
    </w:p>
    <w:p w14:paraId="1BD86C0C" w14:textId="2AB9FC9D" w:rsidR="008F514D" w:rsidRDefault="008F514D" w:rsidP="008F514D">
      <w:pPr>
        <w:rPr>
          <w:rFonts w:ascii="Century Gothic" w:hAnsi="Century Gothic"/>
          <w:color w:val="000000"/>
          <w:sz w:val="18"/>
          <w:szCs w:val="22"/>
          <w:lang w:val="en-US"/>
        </w:rPr>
      </w:pPr>
    </w:p>
    <w:p w14:paraId="58B5C56D" w14:textId="77777777" w:rsidR="008F514D" w:rsidRDefault="008F514D" w:rsidP="008F514D">
      <w:pPr>
        <w:pStyle w:val="Heading1CL"/>
      </w:pPr>
      <w:bookmarkStart w:id="135" w:name="_Toc467523017"/>
      <w:bookmarkStart w:id="136" w:name="_Toc123813515"/>
      <w:bookmarkStart w:id="137" w:name="_Toc129608421"/>
      <w:r>
        <w:t>Transit Route Code</w:t>
      </w:r>
      <w:bookmarkEnd w:id="135"/>
      <w:bookmarkEnd w:id="136"/>
      <w:bookmarkEnd w:id="137"/>
    </w:p>
    <w:p w14:paraId="5063C1DC" w14:textId="77777777" w:rsidR="008F514D" w:rsidRDefault="008F514D" w:rsidP="008F514D">
      <w:pPr>
        <w:pStyle w:val="BodyText"/>
        <w:rPr>
          <w:lang w:val="en-US"/>
        </w:rPr>
      </w:pPr>
      <w:r>
        <w:rPr>
          <w:lang w:val="en-US"/>
        </w:rPr>
        <w:t xml:space="preserve">The System Administrator creates and updates the </w:t>
      </w:r>
      <w:r>
        <w:t xml:space="preserve">Transit Route </w:t>
      </w:r>
      <w:r>
        <w:rPr>
          <w:lang w:val="en-US"/>
        </w:rPr>
        <w:t>code.</w:t>
      </w:r>
    </w:p>
    <w:p w14:paraId="1E10F7E8" w14:textId="77777777" w:rsidR="008F514D" w:rsidRPr="00B616E0" w:rsidRDefault="008F514D" w:rsidP="008F514D">
      <w:pPr>
        <w:pStyle w:val="ProcedureHeading"/>
        <w:rPr>
          <w:lang w:val="en-US"/>
        </w:rPr>
      </w:pPr>
      <w:r>
        <w:rPr>
          <w:lang w:val="en-US"/>
        </w:rPr>
        <w:t xml:space="preserve">To create a </w:t>
      </w:r>
      <w:r>
        <w:t>Transit Route</w:t>
      </w:r>
      <w:r>
        <w:rPr>
          <w:lang w:val="en-US"/>
        </w:rPr>
        <w:t xml:space="preserve">: </w:t>
      </w:r>
    </w:p>
    <w:p w14:paraId="70F932F6" w14:textId="77777777" w:rsidR="0092432F" w:rsidRDefault="0092432F" w:rsidP="001F7791">
      <w:pPr>
        <w:pStyle w:val="NumberedListing"/>
        <w:numPr>
          <w:ilvl w:val="0"/>
          <w:numId w:val="70"/>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17171A3" w14:textId="77777777" w:rsidR="008F514D" w:rsidRDefault="008F514D" w:rsidP="00FA3CF7">
      <w:pPr>
        <w:pStyle w:val="Screenshot"/>
        <w:rPr>
          <w:lang w:val="en-US"/>
        </w:rPr>
      </w:pPr>
      <w:r w:rsidRPr="00FA3CF7">
        <w:rPr>
          <w:lang w:val="en-SG" w:eastAsia="en-SG"/>
        </w:rPr>
        <w:drawing>
          <wp:inline distT="0" distB="0" distL="0" distR="0" wp14:anchorId="485C9D53" wp14:editId="1B0DF8C9">
            <wp:extent cx="5729605" cy="2647950"/>
            <wp:effectExtent l="19050" t="19050" r="23495" b="19050"/>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350F595F" w14:textId="77777777" w:rsidR="0092432F" w:rsidRDefault="0092432F" w:rsidP="0092432F">
      <w:pPr>
        <w:pStyle w:val="Figure"/>
        <w:rPr>
          <w:lang w:val="en-US"/>
        </w:rPr>
      </w:pPr>
      <w:r>
        <w:rPr>
          <w:lang w:val="en-US"/>
        </w:rPr>
        <w:t>System Codes page</w:t>
      </w:r>
    </w:p>
    <w:p w14:paraId="10BB31C4" w14:textId="77777777" w:rsidR="00446367" w:rsidRDefault="00446367" w:rsidP="001F7791">
      <w:pPr>
        <w:pStyle w:val="NumberedListing"/>
        <w:numPr>
          <w:ilvl w:val="0"/>
          <w:numId w:val="70"/>
        </w:numPr>
        <w:rPr>
          <w:lang w:val="en-US"/>
        </w:rPr>
      </w:pPr>
      <w:r>
        <w:rPr>
          <w:lang w:val="en-US"/>
        </w:rPr>
        <w:t>Select Code Type ‘</w:t>
      </w:r>
      <w:r>
        <w:t xml:space="preserve">Transit Route’ </w:t>
      </w:r>
      <w:r>
        <w:rPr>
          <w:lang w:val="en-US"/>
        </w:rPr>
        <w:t>from the drop-down list</w:t>
      </w:r>
      <w:r w:rsidRPr="00C30D15">
        <w:rPr>
          <w:lang w:val="en-US"/>
        </w:rPr>
        <w:t>.</w:t>
      </w:r>
    </w:p>
    <w:p w14:paraId="26BE5411" w14:textId="77777777" w:rsidR="008F514D" w:rsidRDefault="008F514D" w:rsidP="00FA3CF7">
      <w:pPr>
        <w:pStyle w:val="Screenshot"/>
        <w:rPr>
          <w:lang w:val="en-US"/>
        </w:rPr>
      </w:pPr>
      <w:r>
        <w:rPr>
          <w:lang w:val="en-SG" w:eastAsia="en-SG"/>
        </w:rPr>
        <w:drawing>
          <wp:inline distT="0" distB="0" distL="0" distR="0" wp14:anchorId="092EBC8F" wp14:editId="6EA430DF">
            <wp:extent cx="5733415" cy="1494155"/>
            <wp:effectExtent l="19050" t="19050" r="19685" b="10795"/>
            <wp:docPr id="1328" name="Picture 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33415" cy="1494155"/>
                    </a:xfrm>
                    <a:prstGeom prst="rect">
                      <a:avLst/>
                    </a:prstGeom>
                    <a:ln>
                      <a:solidFill>
                        <a:schemeClr val="tx1"/>
                      </a:solidFill>
                    </a:ln>
                  </pic:spPr>
                </pic:pic>
              </a:graphicData>
            </a:graphic>
          </wp:inline>
        </w:drawing>
      </w:r>
    </w:p>
    <w:p w14:paraId="6EABD5DB" w14:textId="77777777" w:rsidR="008F514D" w:rsidRDefault="008F514D" w:rsidP="008F514D">
      <w:pPr>
        <w:pStyle w:val="Figure"/>
        <w:rPr>
          <w:lang w:val="en-US"/>
        </w:rPr>
      </w:pPr>
      <w:r>
        <w:t xml:space="preserve">Transit Route </w:t>
      </w:r>
      <w:r>
        <w:rPr>
          <w:lang w:val="en-US"/>
        </w:rPr>
        <w:t>List</w:t>
      </w:r>
    </w:p>
    <w:p w14:paraId="7392F980" w14:textId="77777777" w:rsidR="008F514D" w:rsidRDefault="008F514D" w:rsidP="001F7791">
      <w:pPr>
        <w:pStyle w:val="NumberedListing"/>
        <w:numPr>
          <w:ilvl w:val="0"/>
          <w:numId w:val="70"/>
        </w:numPr>
        <w:rPr>
          <w:lang w:val="en-US"/>
        </w:rPr>
      </w:pPr>
      <w:r>
        <w:rPr>
          <w:lang w:val="en-US"/>
        </w:rPr>
        <w:t xml:space="preserve">Click </w:t>
      </w:r>
      <w:r>
        <w:rPr>
          <w:noProof/>
          <w:lang w:val="en-SG" w:eastAsia="en-SG"/>
        </w:rPr>
        <w:drawing>
          <wp:inline distT="0" distB="0" distL="0" distR="0" wp14:anchorId="031492B2" wp14:editId="474C5EFA">
            <wp:extent cx="276190" cy="238095"/>
            <wp:effectExtent l="0" t="0" r="0" b="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Transit Route </w:t>
      </w:r>
      <w:r>
        <w:rPr>
          <w:lang w:val="en-US"/>
        </w:rPr>
        <w:t>Code.</w:t>
      </w:r>
      <w:r>
        <w:rPr>
          <w:lang w:val="en-US"/>
        </w:rPr>
        <w:tab/>
      </w:r>
    </w:p>
    <w:p w14:paraId="687A8701" w14:textId="77777777" w:rsidR="008F514D" w:rsidRDefault="008F514D" w:rsidP="00FA3CF7">
      <w:pPr>
        <w:pStyle w:val="Screenshot"/>
        <w:rPr>
          <w:lang w:val="en-US"/>
        </w:rPr>
      </w:pPr>
      <w:r>
        <w:rPr>
          <w:lang w:val="en-SG" w:eastAsia="en-SG"/>
        </w:rPr>
        <w:lastRenderedPageBreak/>
        <w:drawing>
          <wp:inline distT="0" distB="0" distL="0" distR="0" wp14:anchorId="57E46C05" wp14:editId="414B2267">
            <wp:extent cx="5733415" cy="810260"/>
            <wp:effectExtent l="19050" t="19050" r="19685" b="27940"/>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733415" cy="810260"/>
                    </a:xfrm>
                    <a:prstGeom prst="rect">
                      <a:avLst/>
                    </a:prstGeom>
                    <a:ln>
                      <a:solidFill>
                        <a:schemeClr val="tx1"/>
                      </a:solidFill>
                    </a:ln>
                  </pic:spPr>
                </pic:pic>
              </a:graphicData>
            </a:graphic>
          </wp:inline>
        </w:drawing>
      </w:r>
    </w:p>
    <w:p w14:paraId="3F9A1398" w14:textId="77777777" w:rsidR="008F514D" w:rsidRDefault="008F514D" w:rsidP="008F514D">
      <w:pPr>
        <w:pStyle w:val="Figure"/>
        <w:rPr>
          <w:lang w:val="en-US"/>
        </w:rPr>
      </w:pPr>
      <w:r>
        <w:t xml:space="preserve">Transit Route </w:t>
      </w:r>
      <w:r>
        <w:rPr>
          <w:lang w:val="en-US"/>
        </w:rPr>
        <w:t>Details Page</w:t>
      </w:r>
    </w:p>
    <w:p w14:paraId="1EA71075" w14:textId="77777777" w:rsidR="008F514D" w:rsidRDefault="008F514D" w:rsidP="001F7791">
      <w:pPr>
        <w:pStyle w:val="NumberedListing"/>
        <w:numPr>
          <w:ilvl w:val="0"/>
          <w:numId w:val="70"/>
        </w:numPr>
        <w:rPr>
          <w:lang w:val="en-US"/>
        </w:rPr>
      </w:pPr>
      <w:r>
        <w:rPr>
          <w:lang w:val="en-US"/>
        </w:rPr>
        <w:t xml:space="preserve">Enter information in the </w:t>
      </w:r>
      <w:r>
        <w:t xml:space="preserve">Transit Route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5D47C9AA" w14:textId="77777777" w:rsidTr="008F514D">
        <w:trPr>
          <w:cantSplit/>
          <w:tblHeader/>
          <w:jc w:val="center"/>
        </w:trPr>
        <w:tc>
          <w:tcPr>
            <w:tcW w:w="2843" w:type="dxa"/>
            <w:shd w:val="clear" w:color="auto" w:fill="BFBFBF" w:themeFill="background1" w:themeFillShade="BF"/>
          </w:tcPr>
          <w:p w14:paraId="0A2F2A54"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4E77997A" w14:textId="77777777" w:rsidR="008F514D" w:rsidRPr="0013748C" w:rsidRDefault="008F514D" w:rsidP="008F514D">
            <w:pPr>
              <w:pStyle w:val="TableHeading"/>
            </w:pPr>
            <w:r w:rsidRPr="0013748C">
              <w:t>Action/Input Required</w:t>
            </w:r>
          </w:p>
        </w:tc>
      </w:tr>
      <w:tr w:rsidR="008F514D" w:rsidRPr="0013748C" w14:paraId="4118397C" w14:textId="77777777" w:rsidTr="008F514D">
        <w:trPr>
          <w:cantSplit/>
          <w:jc w:val="center"/>
        </w:trPr>
        <w:tc>
          <w:tcPr>
            <w:tcW w:w="2843" w:type="dxa"/>
          </w:tcPr>
          <w:p w14:paraId="261071A0" w14:textId="77777777" w:rsidR="008F514D" w:rsidRDefault="008F514D" w:rsidP="008F514D">
            <w:pPr>
              <w:pStyle w:val="Tablefieldindent2"/>
              <w:ind w:left="0"/>
            </w:pPr>
            <w:r>
              <w:rPr>
                <w:lang w:val="en-US"/>
              </w:rPr>
              <w:t>Code</w:t>
            </w:r>
          </w:p>
        </w:tc>
        <w:tc>
          <w:tcPr>
            <w:tcW w:w="5137" w:type="dxa"/>
          </w:tcPr>
          <w:p w14:paraId="5FE3CC0F" w14:textId="77777777" w:rsidR="008F514D" w:rsidRDefault="008F514D" w:rsidP="008F514D">
            <w:pPr>
              <w:pStyle w:val="TableText"/>
              <w:keepNext/>
            </w:pPr>
            <w:r>
              <w:t>Enter the code of the Transit Route.</w:t>
            </w:r>
          </w:p>
        </w:tc>
      </w:tr>
      <w:tr w:rsidR="008F514D" w:rsidRPr="0013748C" w14:paraId="21F7A167" w14:textId="77777777" w:rsidTr="008F514D">
        <w:trPr>
          <w:cantSplit/>
          <w:jc w:val="center"/>
        </w:trPr>
        <w:tc>
          <w:tcPr>
            <w:tcW w:w="2843" w:type="dxa"/>
          </w:tcPr>
          <w:p w14:paraId="59622250" w14:textId="77777777" w:rsidR="008F514D" w:rsidRPr="0013748C" w:rsidRDefault="008F514D" w:rsidP="008F514D">
            <w:pPr>
              <w:pStyle w:val="Tablefieldindent2"/>
              <w:ind w:left="0"/>
            </w:pPr>
            <w:r>
              <w:rPr>
                <w:lang w:val="en-US"/>
              </w:rPr>
              <w:t>Description(English)</w:t>
            </w:r>
          </w:p>
        </w:tc>
        <w:tc>
          <w:tcPr>
            <w:tcW w:w="5137" w:type="dxa"/>
          </w:tcPr>
          <w:p w14:paraId="24CB2FDB"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Transit Route</w:t>
            </w:r>
            <w:r>
              <w:rPr>
                <w:lang w:val="en-US"/>
              </w:rPr>
              <w:t>.</w:t>
            </w:r>
          </w:p>
        </w:tc>
      </w:tr>
      <w:tr w:rsidR="008F514D" w:rsidRPr="0013748C" w14:paraId="4678651F" w14:textId="77777777" w:rsidTr="008F514D">
        <w:trPr>
          <w:cantSplit/>
          <w:jc w:val="center"/>
        </w:trPr>
        <w:tc>
          <w:tcPr>
            <w:tcW w:w="2843" w:type="dxa"/>
          </w:tcPr>
          <w:p w14:paraId="33F7B2C7" w14:textId="77777777" w:rsidR="008F514D" w:rsidRPr="00610949" w:rsidRDefault="008F514D" w:rsidP="008F514D">
            <w:pPr>
              <w:pStyle w:val="Tablefieldindent2"/>
              <w:ind w:left="0"/>
              <w:rPr>
                <w:lang w:val="en-US"/>
              </w:rPr>
            </w:pPr>
            <w:r>
              <w:rPr>
                <w:lang w:val="en-US"/>
              </w:rPr>
              <w:t>Description(Other)</w:t>
            </w:r>
          </w:p>
        </w:tc>
        <w:tc>
          <w:tcPr>
            <w:tcW w:w="5137" w:type="dxa"/>
          </w:tcPr>
          <w:p w14:paraId="40924546" w14:textId="77777777" w:rsidR="008F514D" w:rsidRPr="00610949" w:rsidRDefault="008F514D" w:rsidP="008F514D">
            <w:pPr>
              <w:pStyle w:val="TableText"/>
              <w:keepNext/>
              <w:rPr>
                <w:lang w:val="en-US"/>
              </w:rPr>
            </w:pPr>
            <w:r>
              <w:rPr>
                <w:lang w:val="en-US"/>
              </w:rPr>
              <w:t xml:space="preserve">Enter other descriptions of the </w:t>
            </w:r>
            <w:r>
              <w:t>Transit Route</w:t>
            </w:r>
            <w:r>
              <w:rPr>
                <w:lang w:val="en-US"/>
              </w:rPr>
              <w:t>.</w:t>
            </w:r>
          </w:p>
        </w:tc>
      </w:tr>
      <w:tr w:rsidR="008F514D" w:rsidRPr="0013748C" w14:paraId="6A57046E" w14:textId="77777777" w:rsidTr="008F514D">
        <w:trPr>
          <w:cantSplit/>
          <w:jc w:val="center"/>
        </w:trPr>
        <w:tc>
          <w:tcPr>
            <w:tcW w:w="2843" w:type="dxa"/>
          </w:tcPr>
          <w:p w14:paraId="13CC362C" w14:textId="77777777" w:rsidR="008F514D" w:rsidRDefault="008F514D" w:rsidP="008F514D">
            <w:pPr>
              <w:pStyle w:val="Tablefieldindent2"/>
              <w:ind w:left="0"/>
              <w:rPr>
                <w:lang w:val="en-US"/>
              </w:rPr>
            </w:pPr>
            <w:r>
              <w:rPr>
                <w:lang w:val="en-US"/>
              </w:rPr>
              <w:t>Office of Entry</w:t>
            </w:r>
          </w:p>
        </w:tc>
        <w:tc>
          <w:tcPr>
            <w:tcW w:w="5137" w:type="dxa"/>
          </w:tcPr>
          <w:p w14:paraId="1C46FCA5" w14:textId="77777777" w:rsidR="008F514D" w:rsidRDefault="008F514D" w:rsidP="008F514D">
            <w:pPr>
              <w:pStyle w:val="TableText"/>
              <w:keepNext/>
              <w:rPr>
                <w:lang w:val="en-US"/>
              </w:rPr>
            </w:pPr>
            <w:r>
              <w:rPr>
                <w:lang w:val="en-US"/>
              </w:rPr>
              <w:t xml:space="preserve">Select the Office of Entry of the </w:t>
            </w:r>
            <w:r>
              <w:t>Transit Route.</w:t>
            </w:r>
          </w:p>
        </w:tc>
      </w:tr>
      <w:tr w:rsidR="008F514D" w:rsidRPr="0013748C" w14:paraId="58BEC07F" w14:textId="77777777" w:rsidTr="008F514D">
        <w:trPr>
          <w:cantSplit/>
          <w:jc w:val="center"/>
        </w:trPr>
        <w:tc>
          <w:tcPr>
            <w:tcW w:w="2843" w:type="dxa"/>
          </w:tcPr>
          <w:p w14:paraId="2751DC89" w14:textId="77777777" w:rsidR="008F514D" w:rsidRDefault="008F514D" w:rsidP="008F514D">
            <w:pPr>
              <w:pStyle w:val="Tablefieldindent2"/>
              <w:ind w:left="0"/>
              <w:rPr>
                <w:lang w:val="en-US"/>
              </w:rPr>
            </w:pPr>
            <w:r>
              <w:rPr>
                <w:lang w:val="en-US"/>
              </w:rPr>
              <w:t>Office of Exit</w:t>
            </w:r>
          </w:p>
        </w:tc>
        <w:tc>
          <w:tcPr>
            <w:tcW w:w="5137" w:type="dxa"/>
          </w:tcPr>
          <w:p w14:paraId="0A862ED1" w14:textId="77777777" w:rsidR="008F514D" w:rsidRDefault="008F514D" w:rsidP="008F514D">
            <w:pPr>
              <w:pStyle w:val="TableText"/>
              <w:keepNext/>
              <w:rPr>
                <w:lang w:val="en-US"/>
              </w:rPr>
            </w:pPr>
            <w:r>
              <w:rPr>
                <w:lang w:val="en-US"/>
              </w:rPr>
              <w:t xml:space="preserve">Select the Office of Exit of the </w:t>
            </w:r>
            <w:r>
              <w:t>Transit Route.</w:t>
            </w:r>
          </w:p>
        </w:tc>
      </w:tr>
      <w:tr w:rsidR="008F514D" w:rsidRPr="0013748C" w14:paraId="3E79AA67" w14:textId="77777777" w:rsidTr="008F514D">
        <w:trPr>
          <w:cantSplit/>
          <w:jc w:val="center"/>
        </w:trPr>
        <w:tc>
          <w:tcPr>
            <w:tcW w:w="2843" w:type="dxa"/>
          </w:tcPr>
          <w:p w14:paraId="28EBA74C" w14:textId="77777777" w:rsidR="008F514D" w:rsidRDefault="008F514D" w:rsidP="008F514D">
            <w:pPr>
              <w:pStyle w:val="Tablefieldindent2"/>
              <w:ind w:left="0"/>
              <w:rPr>
                <w:lang w:val="en-US"/>
              </w:rPr>
            </w:pPr>
            <w:r>
              <w:rPr>
                <w:lang w:val="en-US"/>
              </w:rPr>
              <w:t>Route Period</w:t>
            </w:r>
          </w:p>
        </w:tc>
        <w:tc>
          <w:tcPr>
            <w:tcW w:w="5137" w:type="dxa"/>
          </w:tcPr>
          <w:p w14:paraId="737DDC4F" w14:textId="77777777" w:rsidR="008F514D" w:rsidRDefault="008F514D" w:rsidP="008F514D">
            <w:pPr>
              <w:pStyle w:val="TableText"/>
              <w:keepNext/>
              <w:rPr>
                <w:lang w:val="en-US"/>
              </w:rPr>
            </w:pPr>
            <w:r>
              <w:rPr>
                <w:lang w:val="en-US"/>
              </w:rPr>
              <w:t xml:space="preserve">Enter the route period of the </w:t>
            </w:r>
            <w:r>
              <w:t>Transit Route.</w:t>
            </w:r>
          </w:p>
        </w:tc>
      </w:tr>
      <w:tr w:rsidR="008F514D" w:rsidRPr="0013748C" w14:paraId="70BD0FCE" w14:textId="77777777" w:rsidTr="008F514D">
        <w:trPr>
          <w:cantSplit/>
          <w:jc w:val="center"/>
        </w:trPr>
        <w:tc>
          <w:tcPr>
            <w:tcW w:w="2843" w:type="dxa"/>
          </w:tcPr>
          <w:p w14:paraId="5C8AF3E1" w14:textId="77777777" w:rsidR="008F514D" w:rsidRDefault="008F514D" w:rsidP="008F514D">
            <w:pPr>
              <w:pStyle w:val="Tablefieldindent2"/>
              <w:ind w:left="0"/>
              <w:rPr>
                <w:lang w:val="en-US"/>
              </w:rPr>
            </w:pPr>
            <w:r>
              <w:rPr>
                <w:lang w:val="en-US"/>
              </w:rPr>
              <w:t>Route Period UOM</w:t>
            </w:r>
          </w:p>
        </w:tc>
        <w:tc>
          <w:tcPr>
            <w:tcW w:w="5137" w:type="dxa"/>
          </w:tcPr>
          <w:p w14:paraId="59BADCFF" w14:textId="77777777" w:rsidR="008F514D" w:rsidRDefault="008F514D" w:rsidP="008F514D">
            <w:pPr>
              <w:pStyle w:val="TableText"/>
              <w:keepNext/>
              <w:rPr>
                <w:lang w:val="en-US"/>
              </w:rPr>
            </w:pPr>
            <w:r>
              <w:rPr>
                <w:lang w:val="en-US"/>
              </w:rPr>
              <w:t>Select the UOM of the route period.</w:t>
            </w:r>
          </w:p>
        </w:tc>
      </w:tr>
      <w:tr w:rsidR="008F514D" w:rsidRPr="0013748C" w14:paraId="52944E4C" w14:textId="77777777" w:rsidTr="008F514D">
        <w:trPr>
          <w:cantSplit/>
          <w:jc w:val="center"/>
        </w:trPr>
        <w:tc>
          <w:tcPr>
            <w:tcW w:w="2843" w:type="dxa"/>
          </w:tcPr>
          <w:p w14:paraId="201444A1" w14:textId="77777777" w:rsidR="008F514D" w:rsidRDefault="008F514D" w:rsidP="008F514D">
            <w:pPr>
              <w:pStyle w:val="Tablefieldindent2"/>
              <w:ind w:left="0"/>
              <w:rPr>
                <w:lang w:val="en-US"/>
              </w:rPr>
            </w:pPr>
            <w:r>
              <w:rPr>
                <w:lang w:val="en-US"/>
              </w:rPr>
              <w:t>Active</w:t>
            </w:r>
          </w:p>
        </w:tc>
        <w:tc>
          <w:tcPr>
            <w:tcW w:w="5137" w:type="dxa"/>
          </w:tcPr>
          <w:p w14:paraId="44999274" w14:textId="77777777" w:rsidR="008F514D" w:rsidRDefault="008F514D" w:rsidP="008F514D">
            <w:pPr>
              <w:pStyle w:val="TableText"/>
              <w:keepNext/>
              <w:rPr>
                <w:lang w:val="en-US"/>
              </w:rPr>
            </w:pPr>
            <w:r>
              <w:rPr>
                <w:lang w:val="en-US"/>
              </w:rPr>
              <w:t xml:space="preserve">Check Active to activate the </w:t>
            </w:r>
            <w:r>
              <w:t xml:space="preserve">Transit Route </w:t>
            </w:r>
            <w:r>
              <w:rPr>
                <w:lang w:val="en-US"/>
              </w:rPr>
              <w:t>code.</w:t>
            </w:r>
          </w:p>
        </w:tc>
      </w:tr>
    </w:tbl>
    <w:p w14:paraId="1E8C9181" w14:textId="77777777" w:rsidR="008F514D" w:rsidRPr="00EA5323" w:rsidRDefault="008F514D" w:rsidP="008F514D">
      <w:pPr>
        <w:pStyle w:val="Caption"/>
      </w:pPr>
    </w:p>
    <w:p w14:paraId="11B6B7D1" w14:textId="77777777" w:rsidR="008F514D" w:rsidRDefault="008F514D" w:rsidP="001F7791">
      <w:pPr>
        <w:pStyle w:val="NumberedListing"/>
        <w:numPr>
          <w:ilvl w:val="0"/>
          <w:numId w:val="70"/>
        </w:numPr>
        <w:rPr>
          <w:lang w:val="en-US"/>
        </w:rPr>
      </w:pPr>
      <w:r>
        <w:rPr>
          <w:noProof/>
          <w:lang w:val="en-US"/>
        </w:rPr>
        <w:t xml:space="preserve">Click </w:t>
      </w:r>
      <w:r w:rsidRPr="002F19B8">
        <w:rPr>
          <w:b/>
          <w:noProof/>
          <w:lang w:val="en-US"/>
        </w:rPr>
        <w:t>Save</w:t>
      </w:r>
      <w:r>
        <w:rPr>
          <w:noProof/>
          <w:lang w:val="en-US"/>
        </w:rPr>
        <w:t xml:space="preserve"> button to save the </w:t>
      </w:r>
      <w:r>
        <w:t xml:space="preserve">Transit Route </w:t>
      </w:r>
      <w:r>
        <w:rPr>
          <w:noProof/>
          <w:lang w:val="en-US"/>
        </w:rPr>
        <w:t>details.</w:t>
      </w:r>
    </w:p>
    <w:p w14:paraId="29B67803" w14:textId="77777777" w:rsidR="008F514D" w:rsidRPr="00FC264F" w:rsidRDefault="008F514D" w:rsidP="008F514D">
      <w:pPr>
        <w:pStyle w:val="Screenshot"/>
        <w:rPr>
          <w:lang w:val="en-US"/>
        </w:rPr>
      </w:pPr>
      <w:r>
        <w:rPr>
          <w:lang w:val="en-SG" w:eastAsia="en-SG"/>
        </w:rPr>
        <w:drawing>
          <wp:inline distT="0" distB="0" distL="0" distR="0" wp14:anchorId="314B3864" wp14:editId="2DBF14B1">
            <wp:extent cx="3014133" cy="1154710"/>
            <wp:effectExtent l="19050" t="19050" r="15240" b="2667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5826CF93" w14:textId="77777777" w:rsidR="008F514D" w:rsidRPr="00FC264F" w:rsidRDefault="008F514D" w:rsidP="008F514D">
      <w:pPr>
        <w:pStyle w:val="Figure"/>
        <w:rPr>
          <w:lang w:val="en-US"/>
        </w:rPr>
      </w:pPr>
      <w:r>
        <w:rPr>
          <w:lang w:val="en-US"/>
        </w:rPr>
        <w:t>Success Message</w:t>
      </w:r>
    </w:p>
    <w:p w14:paraId="72901EE6" w14:textId="77777777" w:rsidR="008F514D" w:rsidRPr="000C0EC9" w:rsidRDefault="008F514D" w:rsidP="001F7791">
      <w:pPr>
        <w:pStyle w:val="NumberedListing"/>
        <w:numPr>
          <w:ilvl w:val="0"/>
          <w:numId w:val="70"/>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1DFE5A76" w14:textId="77777777" w:rsidR="008F514D" w:rsidRDefault="008F514D" w:rsidP="001F7791">
      <w:pPr>
        <w:pStyle w:val="NumberedListing"/>
        <w:numPr>
          <w:ilvl w:val="0"/>
          <w:numId w:val="70"/>
        </w:numPr>
        <w:rPr>
          <w:lang w:val="en-US"/>
        </w:rPr>
      </w:pPr>
      <w:r>
        <w:rPr>
          <w:lang w:val="en-US"/>
        </w:rPr>
        <w:t xml:space="preserve">Click </w:t>
      </w:r>
      <w:r>
        <w:rPr>
          <w:b/>
          <w:lang w:val="en-US"/>
        </w:rPr>
        <w:t>Reset</w:t>
      </w:r>
      <w:r>
        <w:rPr>
          <w:lang w:val="en-US"/>
        </w:rPr>
        <w:t xml:space="preserve"> button to clear the </w:t>
      </w:r>
      <w:r>
        <w:t xml:space="preserve">Transit Route </w:t>
      </w:r>
      <w:r>
        <w:rPr>
          <w:lang w:val="en-US"/>
        </w:rPr>
        <w:t>details.</w:t>
      </w:r>
      <w:r w:rsidRPr="00287AB9">
        <w:rPr>
          <w:noProof/>
          <w:lang w:val="en-US"/>
        </w:rPr>
        <w:t xml:space="preserve"> </w:t>
      </w:r>
    </w:p>
    <w:p w14:paraId="41E132EA" w14:textId="77777777" w:rsidR="008F514D" w:rsidRPr="000C0EC9" w:rsidRDefault="008F514D" w:rsidP="001F7791">
      <w:pPr>
        <w:pStyle w:val="NumberedListing"/>
        <w:numPr>
          <w:ilvl w:val="0"/>
          <w:numId w:val="70"/>
        </w:numPr>
        <w:rPr>
          <w:lang w:val="en-US"/>
        </w:rPr>
      </w:pPr>
      <w:r>
        <w:rPr>
          <w:lang w:val="en-US"/>
        </w:rPr>
        <w:t xml:space="preserve">Click </w:t>
      </w:r>
      <w:r>
        <w:rPr>
          <w:b/>
          <w:lang w:val="en-US"/>
        </w:rPr>
        <w:t>Close</w:t>
      </w:r>
      <w:r>
        <w:rPr>
          <w:lang w:val="en-US"/>
        </w:rPr>
        <w:t xml:space="preserve"> button to close the </w:t>
      </w:r>
      <w:r>
        <w:t xml:space="preserve">Transit Route </w:t>
      </w:r>
      <w:r>
        <w:rPr>
          <w:lang w:val="en-US"/>
        </w:rPr>
        <w:t>details page.</w:t>
      </w:r>
      <w:r w:rsidRPr="00287AB9">
        <w:rPr>
          <w:noProof/>
          <w:lang w:val="en-US"/>
        </w:rPr>
        <w:t xml:space="preserve"> </w:t>
      </w:r>
    </w:p>
    <w:p w14:paraId="776B10DF" w14:textId="77777777" w:rsidR="008F514D" w:rsidRDefault="008F514D" w:rsidP="008F514D">
      <w:pPr>
        <w:pStyle w:val="NumberedListing"/>
        <w:rPr>
          <w:lang w:val="en-US"/>
        </w:rPr>
      </w:pPr>
    </w:p>
    <w:p w14:paraId="6173415B" w14:textId="77777777" w:rsidR="008F514D" w:rsidRDefault="008F514D" w:rsidP="008F514D">
      <w:pPr>
        <w:pStyle w:val="NumberedListing"/>
        <w:rPr>
          <w:lang w:val="en-US"/>
        </w:rPr>
      </w:pPr>
    </w:p>
    <w:p w14:paraId="1D9F3420" w14:textId="77777777" w:rsidR="008F514D" w:rsidRDefault="008F514D" w:rsidP="008F514D">
      <w:pPr>
        <w:pStyle w:val="NumberedListing"/>
        <w:rPr>
          <w:lang w:val="en-US"/>
        </w:rPr>
      </w:pPr>
    </w:p>
    <w:p w14:paraId="7F9F70F5" w14:textId="77777777" w:rsidR="008F514D" w:rsidRDefault="008F514D" w:rsidP="008F514D">
      <w:pPr>
        <w:pStyle w:val="NumberedListing"/>
        <w:rPr>
          <w:lang w:val="en-US"/>
        </w:rPr>
      </w:pPr>
    </w:p>
    <w:p w14:paraId="49CC2028" w14:textId="311DD93B" w:rsidR="00446367" w:rsidRDefault="00446367" w:rsidP="00446367">
      <w:pPr>
        <w:pStyle w:val="Heading3CL"/>
        <w:ind w:left="576"/>
        <w:rPr>
          <w:lang w:val="en-US"/>
        </w:rPr>
      </w:pPr>
      <w:bookmarkStart w:id="138" w:name="_Toc123813516"/>
      <w:r>
        <w:rPr>
          <w:lang w:val="en-US"/>
        </w:rPr>
        <w:t xml:space="preserve">Update </w:t>
      </w:r>
      <w:r>
        <w:t>Transit Route</w:t>
      </w:r>
      <w:bookmarkEnd w:id="138"/>
      <w:r>
        <w:rPr>
          <w:lang w:val="en-US"/>
        </w:rPr>
        <w:t xml:space="preserve"> </w:t>
      </w:r>
      <w:r>
        <w:t xml:space="preserve"> </w:t>
      </w:r>
      <w:r>
        <w:rPr>
          <w:lang w:val="en-US"/>
        </w:rPr>
        <w:t xml:space="preserve"> </w:t>
      </w:r>
    </w:p>
    <w:p w14:paraId="36FA6C15" w14:textId="512F9D03" w:rsidR="00446367" w:rsidRPr="006F6B43" w:rsidRDefault="00446367" w:rsidP="00446367">
      <w:pPr>
        <w:pStyle w:val="BodyText"/>
      </w:pPr>
      <w:r>
        <w:rPr>
          <w:lang w:val="en-US"/>
        </w:rPr>
        <w:t>This functionality allows you to update the</w:t>
      </w:r>
      <w:r w:rsidRPr="00A913E1">
        <w:rPr>
          <w:lang w:val="en-US"/>
        </w:rPr>
        <w:t xml:space="preserve"> </w:t>
      </w:r>
      <w:r>
        <w:t>transit route</w:t>
      </w:r>
      <w:r>
        <w:rPr>
          <w:lang w:val="en-US"/>
        </w:rPr>
        <w:t xml:space="preserve"> details.</w:t>
      </w:r>
    </w:p>
    <w:p w14:paraId="3F528E38" w14:textId="77777777" w:rsidR="008F514D" w:rsidRPr="00B616E0" w:rsidRDefault="008F514D" w:rsidP="008F514D">
      <w:pPr>
        <w:pStyle w:val="ProcedureHeading"/>
        <w:rPr>
          <w:lang w:val="en-US"/>
        </w:rPr>
      </w:pPr>
      <w:r>
        <w:rPr>
          <w:lang w:val="en-US"/>
        </w:rPr>
        <w:lastRenderedPageBreak/>
        <w:t xml:space="preserve">To update a </w:t>
      </w:r>
      <w:r>
        <w:t>Transit Route</w:t>
      </w:r>
      <w:r>
        <w:rPr>
          <w:lang w:val="en-US"/>
        </w:rPr>
        <w:t xml:space="preserve">: </w:t>
      </w:r>
    </w:p>
    <w:p w14:paraId="5D8F29FF" w14:textId="77777777" w:rsidR="0092432F" w:rsidRDefault="0092432F" w:rsidP="001F7791">
      <w:pPr>
        <w:pStyle w:val="NumberedListing"/>
        <w:numPr>
          <w:ilvl w:val="0"/>
          <w:numId w:val="71"/>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364D993F" w14:textId="77777777" w:rsidR="008F514D" w:rsidRDefault="008F514D" w:rsidP="00FA3CF7">
      <w:pPr>
        <w:pStyle w:val="Screenshot"/>
        <w:rPr>
          <w:lang w:val="en-US"/>
        </w:rPr>
      </w:pPr>
      <w:r w:rsidRPr="00FA3CF7">
        <w:rPr>
          <w:lang w:val="en-SG" w:eastAsia="en-SG"/>
        </w:rPr>
        <w:drawing>
          <wp:inline distT="0" distB="0" distL="0" distR="0" wp14:anchorId="1689A544" wp14:editId="40D511F3">
            <wp:extent cx="5729605" cy="2647950"/>
            <wp:effectExtent l="19050" t="19050" r="23495" b="19050"/>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28E450E7" w14:textId="77777777" w:rsidR="0092432F" w:rsidRDefault="0092432F" w:rsidP="0092432F">
      <w:pPr>
        <w:pStyle w:val="Figure"/>
        <w:rPr>
          <w:lang w:val="en-US"/>
        </w:rPr>
      </w:pPr>
      <w:r>
        <w:rPr>
          <w:lang w:val="en-US"/>
        </w:rPr>
        <w:t>System Codes page</w:t>
      </w:r>
    </w:p>
    <w:p w14:paraId="723B921B" w14:textId="77777777" w:rsidR="00446367" w:rsidRDefault="00446367" w:rsidP="001F7791">
      <w:pPr>
        <w:pStyle w:val="NumberedListing"/>
        <w:numPr>
          <w:ilvl w:val="0"/>
          <w:numId w:val="71"/>
        </w:numPr>
        <w:rPr>
          <w:lang w:val="en-US"/>
        </w:rPr>
      </w:pPr>
      <w:r>
        <w:rPr>
          <w:lang w:val="en-US"/>
        </w:rPr>
        <w:t>Select Code Type ‘</w:t>
      </w:r>
      <w:r>
        <w:t xml:space="preserve">Transit Route’ </w:t>
      </w:r>
      <w:r>
        <w:rPr>
          <w:lang w:val="en-US"/>
        </w:rPr>
        <w:t>from the drop-down list</w:t>
      </w:r>
      <w:r w:rsidRPr="00C30D15">
        <w:rPr>
          <w:lang w:val="en-US"/>
        </w:rPr>
        <w:t>.</w:t>
      </w:r>
    </w:p>
    <w:p w14:paraId="53BB4447" w14:textId="77777777" w:rsidR="008F514D" w:rsidRDefault="008F514D" w:rsidP="00FA3CF7">
      <w:pPr>
        <w:pStyle w:val="Screenshot"/>
        <w:rPr>
          <w:lang w:val="en-US"/>
        </w:rPr>
      </w:pPr>
      <w:r>
        <w:rPr>
          <w:lang w:val="en-SG" w:eastAsia="en-SG"/>
        </w:rPr>
        <w:drawing>
          <wp:inline distT="0" distB="0" distL="0" distR="0" wp14:anchorId="47113580" wp14:editId="322B0373">
            <wp:extent cx="5733415" cy="1494155"/>
            <wp:effectExtent l="19050" t="19050" r="19685" b="10795"/>
            <wp:docPr id="1329" name="Picture 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33415" cy="1494155"/>
                    </a:xfrm>
                    <a:prstGeom prst="rect">
                      <a:avLst/>
                    </a:prstGeom>
                    <a:ln>
                      <a:solidFill>
                        <a:schemeClr val="tx1"/>
                      </a:solidFill>
                    </a:ln>
                  </pic:spPr>
                </pic:pic>
              </a:graphicData>
            </a:graphic>
          </wp:inline>
        </w:drawing>
      </w:r>
    </w:p>
    <w:p w14:paraId="52373D78" w14:textId="77777777" w:rsidR="008F514D" w:rsidRPr="00A1279D" w:rsidRDefault="008F514D" w:rsidP="008F514D">
      <w:pPr>
        <w:pStyle w:val="Figure"/>
        <w:rPr>
          <w:lang w:val="en-US"/>
        </w:rPr>
      </w:pPr>
      <w:r>
        <w:t xml:space="preserve">Transit Route </w:t>
      </w:r>
      <w:r>
        <w:rPr>
          <w:lang w:val="en-US"/>
        </w:rPr>
        <w:t>List</w:t>
      </w:r>
    </w:p>
    <w:p w14:paraId="2C3E1117" w14:textId="77777777" w:rsidR="008F514D" w:rsidRDefault="008F514D" w:rsidP="001F7791">
      <w:pPr>
        <w:pStyle w:val="NumberedListing"/>
        <w:numPr>
          <w:ilvl w:val="0"/>
          <w:numId w:val="71"/>
        </w:numPr>
        <w:rPr>
          <w:lang w:val="en-US"/>
        </w:rPr>
      </w:pPr>
      <w:r>
        <w:rPr>
          <w:lang w:val="en-US"/>
        </w:rPr>
        <w:t xml:space="preserve">Click the </w:t>
      </w:r>
      <w:r>
        <w:rPr>
          <w:noProof/>
          <w:lang w:val="en-SG" w:eastAsia="en-SG"/>
        </w:rPr>
        <w:drawing>
          <wp:inline distT="0" distB="0" distL="0" distR="0" wp14:anchorId="41AA6AA0" wp14:editId="41C94614">
            <wp:extent cx="266667" cy="200000"/>
            <wp:effectExtent l="0" t="0" r="635"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Transit Route </w:t>
      </w:r>
      <w:r>
        <w:rPr>
          <w:lang w:val="en-US"/>
        </w:rPr>
        <w:t>details. The following screen will be displayed</w:t>
      </w:r>
    </w:p>
    <w:p w14:paraId="642279CB" w14:textId="77777777" w:rsidR="008F514D" w:rsidRDefault="008F514D" w:rsidP="00FA3CF7">
      <w:pPr>
        <w:pStyle w:val="Screenshot"/>
        <w:rPr>
          <w:lang w:val="en-US"/>
        </w:rPr>
      </w:pPr>
      <w:r>
        <w:rPr>
          <w:lang w:val="en-SG" w:eastAsia="en-SG"/>
        </w:rPr>
        <w:drawing>
          <wp:inline distT="0" distB="0" distL="0" distR="0" wp14:anchorId="619251D1" wp14:editId="4A162A25">
            <wp:extent cx="5733415" cy="718185"/>
            <wp:effectExtent l="19050" t="19050" r="19685" b="24765"/>
            <wp:docPr id="1331" name="Picture 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733415" cy="718185"/>
                    </a:xfrm>
                    <a:prstGeom prst="rect">
                      <a:avLst/>
                    </a:prstGeom>
                    <a:ln>
                      <a:solidFill>
                        <a:schemeClr val="tx1"/>
                      </a:solidFill>
                    </a:ln>
                  </pic:spPr>
                </pic:pic>
              </a:graphicData>
            </a:graphic>
          </wp:inline>
        </w:drawing>
      </w:r>
    </w:p>
    <w:p w14:paraId="19A743CE" w14:textId="77777777" w:rsidR="008F514D" w:rsidRDefault="008F514D" w:rsidP="008F514D">
      <w:pPr>
        <w:pStyle w:val="Figure"/>
        <w:rPr>
          <w:lang w:val="en-US"/>
        </w:rPr>
      </w:pPr>
      <w:r>
        <w:t xml:space="preserve">Transit Route </w:t>
      </w:r>
      <w:r>
        <w:rPr>
          <w:lang w:val="en-US"/>
        </w:rPr>
        <w:t>Details Edit Page</w:t>
      </w:r>
    </w:p>
    <w:p w14:paraId="10212B34" w14:textId="77777777" w:rsidR="008F514D" w:rsidRDefault="008F514D" w:rsidP="001F7791">
      <w:pPr>
        <w:pStyle w:val="NumberedListing"/>
        <w:numPr>
          <w:ilvl w:val="0"/>
          <w:numId w:val="71"/>
        </w:numPr>
        <w:rPr>
          <w:lang w:val="en-US"/>
        </w:rPr>
      </w:pPr>
      <w:r>
        <w:rPr>
          <w:lang w:val="en-US"/>
        </w:rPr>
        <w:t xml:space="preserve">Modify the field values and click </w:t>
      </w:r>
      <w:r>
        <w:rPr>
          <w:noProof/>
          <w:lang w:val="en-SG" w:eastAsia="en-SG"/>
        </w:rPr>
        <w:drawing>
          <wp:inline distT="0" distB="0" distL="0" distR="0" wp14:anchorId="1DA77671" wp14:editId="3C778420">
            <wp:extent cx="990476" cy="257143"/>
            <wp:effectExtent l="0" t="0" r="635" b="0"/>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63831978" w14:textId="77777777" w:rsidR="008F514D" w:rsidRDefault="008F514D" w:rsidP="00FA3CF7">
      <w:pPr>
        <w:pStyle w:val="Screenshot"/>
        <w:rPr>
          <w:lang w:val="en-US"/>
        </w:rPr>
      </w:pPr>
      <w:r>
        <w:rPr>
          <w:lang w:val="en-SG" w:eastAsia="en-SG"/>
        </w:rPr>
        <w:lastRenderedPageBreak/>
        <w:drawing>
          <wp:inline distT="0" distB="0" distL="0" distR="0" wp14:anchorId="50148682" wp14:editId="3E78FC9F">
            <wp:extent cx="3438095" cy="1295238"/>
            <wp:effectExtent l="19050" t="19050" r="10160" b="19685"/>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3774F78C" w14:textId="77777777" w:rsidR="008F514D" w:rsidRPr="000C0EC9" w:rsidRDefault="008F514D" w:rsidP="00446367">
      <w:pPr>
        <w:pStyle w:val="Figure"/>
        <w:rPr>
          <w:lang w:val="en-US"/>
        </w:rPr>
      </w:pPr>
      <w:r w:rsidRPr="00C05334">
        <w:rPr>
          <w:lang w:val="en-US"/>
        </w:rPr>
        <w:t>Success Message</w:t>
      </w:r>
    </w:p>
    <w:p w14:paraId="27A7F3E5" w14:textId="77777777" w:rsidR="008F514D" w:rsidRPr="000C0EC9" w:rsidRDefault="008F514D" w:rsidP="001F7791">
      <w:pPr>
        <w:pStyle w:val="NumberedListing"/>
        <w:numPr>
          <w:ilvl w:val="0"/>
          <w:numId w:val="71"/>
        </w:numPr>
        <w:rPr>
          <w:lang w:val="en-US"/>
        </w:rPr>
      </w:pPr>
      <w:r>
        <w:rPr>
          <w:lang w:val="en-US"/>
        </w:rPr>
        <w:t xml:space="preserve">Click </w:t>
      </w:r>
      <w:r>
        <w:rPr>
          <w:b/>
          <w:lang w:val="en-US"/>
        </w:rPr>
        <w:t>Close</w:t>
      </w:r>
      <w:r>
        <w:rPr>
          <w:lang w:val="en-US"/>
        </w:rPr>
        <w:t xml:space="preserve"> button to close the </w:t>
      </w:r>
      <w:r>
        <w:t xml:space="preserve">Transit Route </w:t>
      </w:r>
      <w:r>
        <w:rPr>
          <w:lang w:val="en-US"/>
        </w:rPr>
        <w:t>details edit page.</w:t>
      </w:r>
      <w:r w:rsidRPr="00287AB9">
        <w:rPr>
          <w:noProof/>
          <w:lang w:val="en-US"/>
        </w:rPr>
        <w:t xml:space="preserve"> </w:t>
      </w:r>
    </w:p>
    <w:p w14:paraId="71445B40" w14:textId="72610885" w:rsidR="008F514D" w:rsidRDefault="008F514D" w:rsidP="00446367">
      <w:pPr>
        <w:rPr>
          <w:lang w:val="en-US"/>
        </w:rPr>
      </w:pPr>
    </w:p>
    <w:p w14:paraId="666D95E4" w14:textId="77777777" w:rsidR="008F514D" w:rsidRDefault="008F514D" w:rsidP="008F514D">
      <w:pPr>
        <w:pStyle w:val="Heading1CL"/>
      </w:pPr>
      <w:bookmarkStart w:id="139" w:name="_Toc467523018"/>
      <w:bookmarkStart w:id="140" w:name="_Toc123813517"/>
      <w:bookmarkStart w:id="141" w:name="_Toc129608422"/>
      <w:r>
        <w:t>Transport Mode Code</w:t>
      </w:r>
      <w:bookmarkEnd w:id="139"/>
      <w:bookmarkEnd w:id="140"/>
      <w:bookmarkEnd w:id="141"/>
    </w:p>
    <w:p w14:paraId="151C3E8C" w14:textId="77777777" w:rsidR="008F514D" w:rsidRDefault="008F514D" w:rsidP="008F514D">
      <w:pPr>
        <w:pStyle w:val="BodyText"/>
        <w:rPr>
          <w:lang w:val="en-US"/>
        </w:rPr>
      </w:pPr>
      <w:r>
        <w:rPr>
          <w:lang w:val="en-US"/>
        </w:rPr>
        <w:t xml:space="preserve">The System Administrator creates and updates the </w:t>
      </w:r>
      <w:r>
        <w:t xml:space="preserve">Transport Mode </w:t>
      </w:r>
      <w:r>
        <w:rPr>
          <w:lang w:val="en-US"/>
        </w:rPr>
        <w:t>code.</w:t>
      </w:r>
    </w:p>
    <w:p w14:paraId="779837DB" w14:textId="77777777" w:rsidR="008F514D" w:rsidRPr="00B616E0" w:rsidRDefault="008F514D" w:rsidP="008F514D">
      <w:pPr>
        <w:pStyle w:val="ProcedureHeading"/>
        <w:rPr>
          <w:lang w:val="en-US"/>
        </w:rPr>
      </w:pPr>
      <w:r>
        <w:rPr>
          <w:lang w:val="en-US"/>
        </w:rPr>
        <w:t xml:space="preserve">To create a </w:t>
      </w:r>
      <w:r>
        <w:t>Transport Mode</w:t>
      </w:r>
      <w:r>
        <w:rPr>
          <w:lang w:val="en-US"/>
        </w:rPr>
        <w:t xml:space="preserve">: </w:t>
      </w:r>
    </w:p>
    <w:p w14:paraId="4FD4AE30" w14:textId="77777777" w:rsidR="0092432F" w:rsidRDefault="0092432F" w:rsidP="001F7791">
      <w:pPr>
        <w:pStyle w:val="NumberedListing"/>
        <w:numPr>
          <w:ilvl w:val="0"/>
          <w:numId w:val="72"/>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14109356" w14:textId="77777777" w:rsidR="008F514D" w:rsidRDefault="008F514D" w:rsidP="00FA3CF7">
      <w:pPr>
        <w:pStyle w:val="Screenshot"/>
        <w:rPr>
          <w:lang w:val="en-US"/>
        </w:rPr>
      </w:pPr>
      <w:r w:rsidRPr="00FA3CF7">
        <w:rPr>
          <w:lang w:val="en-SG" w:eastAsia="en-SG"/>
        </w:rPr>
        <w:drawing>
          <wp:inline distT="0" distB="0" distL="0" distR="0" wp14:anchorId="42803FF8" wp14:editId="0AB180E2">
            <wp:extent cx="5729605" cy="2647950"/>
            <wp:effectExtent l="19050" t="19050" r="23495" b="19050"/>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5A007B05" w14:textId="77777777" w:rsidR="0092432F" w:rsidRDefault="0092432F" w:rsidP="0092432F">
      <w:pPr>
        <w:pStyle w:val="Figure"/>
        <w:rPr>
          <w:lang w:val="en-US"/>
        </w:rPr>
      </w:pPr>
      <w:r>
        <w:rPr>
          <w:lang w:val="en-US"/>
        </w:rPr>
        <w:t>System Codes page</w:t>
      </w:r>
    </w:p>
    <w:p w14:paraId="430C77DB" w14:textId="77777777" w:rsidR="00446367" w:rsidRDefault="00446367" w:rsidP="001F7791">
      <w:pPr>
        <w:pStyle w:val="NumberedListing"/>
        <w:numPr>
          <w:ilvl w:val="0"/>
          <w:numId w:val="72"/>
        </w:numPr>
        <w:rPr>
          <w:lang w:val="en-US"/>
        </w:rPr>
      </w:pPr>
      <w:r>
        <w:rPr>
          <w:lang w:val="en-US"/>
        </w:rPr>
        <w:t>Select Code Type ‘</w:t>
      </w:r>
      <w:r>
        <w:t xml:space="preserve">Transport Mode’ </w:t>
      </w:r>
      <w:r>
        <w:rPr>
          <w:lang w:val="en-US"/>
        </w:rPr>
        <w:t>from the drop-down list</w:t>
      </w:r>
      <w:r w:rsidRPr="00C30D15">
        <w:rPr>
          <w:lang w:val="en-US"/>
        </w:rPr>
        <w:t>.</w:t>
      </w:r>
    </w:p>
    <w:p w14:paraId="6C339724" w14:textId="77777777" w:rsidR="008F514D" w:rsidRDefault="008F514D" w:rsidP="00FA3CF7">
      <w:pPr>
        <w:pStyle w:val="Screenshot"/>
        <w:rPr>
          <w:lang w:val="en-US"/>
        </w:rPr>
      </w:pPr>
      <w:r>
        <w:rPr>
          <w:lang w:val="en-SG" w:eastAsia="en-SG"/>
        </w:rPr>
        <w:drawing>
          <wp:inline distT="0" distB="0" distL="0" distR="0" wp14:anchorId="504FA17E" wp14:editId="55B62955">
            <wp:extent cx="5733415" cy="1143000"/>
            <wp:effectExtent l="19050" t="19050" r="19685" b="19050"/>
            <wp:docPr id="1332" name="Picture 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33415" cy="1143000"/>
                    </a:xfrm>
                    <a:prstGeom prst="rect">
                      <a:avLst/>
                    </a:prstGeom>
                    <a:ln>
                      <a:solidFill>
                        <a:schemeClr val="tx1"/>
                      </a:solidFill>
                    </a:ln>
                  </pic:spPr>
                </pic:pic>
              </a:graphicData>
            </a:graphic>
          </wp:inline>
        </w:drawing>
      </w:r>
    </w:p>
    <w:p w14:paraId="123A296E" w14:textId="77777777" w:rsidR="008F514D" w:rsidRDefault="008F514D" w:rsidP="008F514D">
      <w:pPr>
        <w:pStyle w:val="Figure"/>
        <w:rPr>
          <w:lang w:val="en-US"/>
        </w:rPr>
      </w:pPr>
      <w:r>
        <w:t xml:space="preserve">Transport Mode </w:t>
      </w:r>
      <w:r>
        <w:rPr>
          <w:lang w:val="en-US"/>
        </w:rPr>
        <w:t>List</w:t>
      </w:r>
    </w:p>
    <w:p w14:paraId="5C54236C" w14:textId="77777777" w:rsidR="008F514D" w:rsidRPr="00A1279D" w:rsidRDefault="008F514D" w:rsidP="008F514D">
      <w:pPr>
        <w:pStyle w:val="BodyText"/>
        <w:rPr>
          <w:lang w:val="en-US"/>
        </w:rPr>
      </w:pPr>
    </w:p>
    <w:p w14:paraId="22DFC47F" w14:textId="77777777" w:rsidR="008F514D" w:rsidRDefault="008F514D" w:rsidP="001F7791">
      <w:pPr>
        <w:pStyle w:val="NumberedListing"/>
        <w:numPr>
          <w:ilvl w:val="0"/>
          <w:numId w:val="72"/>
        </w:numPr>
        <w:rPr>
          <w:lang w:val="en-US"/>
        </w:rPr>
      </w:pPr>
      <w:r>
        <w:rPr>
          <w:lang w:val="en-US"/>
        </w:rPr>
        <w:t xml:space="preserve">Click </w:t>
      </w:r>
      <w:r>
        <w:rPr>
          <w:noProof/>
          <w:lang w:val="en-SG" w:eastAsia="en-SG"/>
        </w:rPr>
        <w:drawing>
          <wp:inline distT="0" distB="0" distL="0" distR="0" wp14:anchorId="25D7CDCA" wp14:editId="62FE979F">
            <wp:extent cx="276190" cy="238095"/>
            <wp:effectExtent l="0" t="0" r="0" b="0"/>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Transport Mode </w:t>
      </w:r>
      <w:r>
        <w:rPr>
          <w:lang w:val="en-US"/>
        </w:rPr>
        <w:t>Code.</w:t>
      </w:r>
      <w:r>
        <w:rPr>
          <w:lang w:val="en-US"/>
        </w:rPr>
        <w:tab/>
      </w:r>
    </w:p>
    <w:p w14:paraId="7D8202F1" w14:textId="77777777" w:rsidR="008F514D" w:rsidRDefault="008F514D" w:rsidP="00FA3CF7">
      <w:pPr>
        <w:pStyle w:val="Screenshot"/>
        <w:rPr>
          <w:lang w:val="en-US"/>
        </w:rPr>
      </w:pPr>
      <w:r>
        <w:rPr>
          <w:lang w:val="en-SG" w:eastAsia="en-SG"/>
        </w:rPr>
        <w:lastRenderedPageBreak/>
        <w:drawing>
          <wp:inline distT="0" distB="0" distL="0" distR="0" wp14:anchorId="5C0B9569" wp14:editId="215EB85C">
            <wp:extent cx="5733415" cy="538480"/>
            <wp:effectExtent l="19050" t="19050" r="19685" b="13970"/>
            <wp:docPr id="1334" name="Picture 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733415" cy="538480"/>
                    </a:xfrm>
                    <a:prstGeom prst="rect">
                      <a:avLst/>
                    </a:prstGeom>
                    <a:ln>
                      <a:solidFill>
                        <a:schemeClr val="tx1"/>
                      </a:solidFill>
                    </a:ln>
                  </pic:spPr>
                </pic:pic>
              </a:graphicData>
            </a:graphic>
          </wp:inline>
        </w:drawing>
      </w:r>
    </w:p>
    <w:p w14:paraId="7FB7CA56" w14:textId="77777777" w:rsidR="008F514D" w:rsidRDefault="008F514D" w:rsidP="008F514D">
      <w:pPr>
        <w:pStyle w:val="Figure"/>
        <w:rPr>
          <w:lang w:val="en-US"/>
        </w:rPr>
      </w:pPr>
      <w:r>
        <w:t xml:space="preserve">Transport Mode </w:t>
      </w:r>
      <w:r>
        <w:rPr>
          <w:lang w:val="en-US"/>
        </w:rPr>
        <w:t>Details Page</w:t>
      </w:r>
    </w:p>
    <w:p w14:paraId="7A39660D" w14:textId="77777777" w:rsidR="008F514D" w:rsidRDefault="008F514D" w:rsidP="001F7791">
      <w:pPr>
        <w:pStyle w:val="NumberedListing"/>
        <w:numPr>
          <w:ilvl w:val="0"/>
          <w:numId w:val="72"/>
        </w:numPr>
        <w:rPr>
          <w:lang w:val="en-US"/>
        </w:rPr>
      </w:pPr>
      <w:r>
        <w:rPr>
          <w:lang w:val="en-US"/>
        </w:rPr>
        <w:t xml:space="preserve">Enter information in the </w:t>
      </w:r>
      <w:r>
        <w:t xml:space="preserve">Transport Mode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26FFB660" w14:textId="77777777" w:rsidTr="008F514D">
        <w:trPr>
          <w:cantSplit/>
          <w:tblHeader/>
          <w:jc w:val="center"/>
        </w:trPr>
        <w:tc>
          <w:tcPr>
            <w:tcW w:w="2843" w:type="dxa"/>
            <w:shd w:val="clear" w:color="auto" w:fill="BFBFBF" w:themeFill="background1" w:themeFillShade="BF"/>
          </w:tcPr>
          <w:p w14:paraId="070D05F3"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19A9ED42" w14:textId="77777777" w:rsidR="008F514D" w:rsidRPr="0013748C" w:rsidRDefault="008F514D" w:rsidP="008F514D">
            <w:pPr>
              <w:pStyle w:val="TableHeading"/>
            </w:pPr>
            <w:r w:rsidRPr="0013748C">
              <w:t>Action/Input Required</w:t>
            </w:r>
          </w:p>
        </w:tc>
      </w:tr>
      <w:tr w:rsidR="008F514D" w:rsidRPr="0013748C" w14:paraId="3F2F0DE2" w14:textId="77777777" w:rsidTr="008F514D">
        <w:trPr>
          <w:cantSplit/>
          <w:jc w:val="center"/>
        </w:trPr>
        <w:tc>
          <w:tcPr>
            <w:tcW w:w="2843" w:type="dxa"/>
          </w:tcPr>
          <w:p w14:paraId="3B043999" w14:textId="77777777" w:rsidR="008F514D" w:rsidRDefault="008F514D" w:rsidP="008F514D">
            <w:pPr>
              <w:pStyle w:val="Tablefieldindent2"/>
              <w:ind w:left="0"/>
            </w:pPr>
            <w:r>
              <w:rPr>
                <w:lang w:val="en-US"/>
              </w:rPr>
              <w:t>Code</w:t>
            </w:r>
          </w:p>
        </w:tc>
        <w:tc>
          <w:tcPr>
            <w:tcW w:w="5137" w:type="dxa"/>
          </w:tcPr>
          <w:p w14:paraId="2C226951" w14:textId="77777777" w:rsidR="008F514D" w:rsidRDefault="008F514D" w:rsidP="008F514D">
            <w:pPr>
              <w:pStyle w:val="TableText"/>
              <w:keepNext/>
            </w:pPr>
            <w:r>
              <w:t>Enter the code of the Transport Mode.</w:t>
            </w:r>
          </w:p>
        </w:tc>
      </w:tr>
      <w:tr w:rsidR="008F514D" w:rsidRPr="0013748C" w14:paraId="51D4CFC6" w14:textId="77777777" w:rsidTr="008F514D">
        <w:trPr>
          <w:cantSplit/>
          <w:jc w:val="center"/>
        </w:trPr>
        <w:tc>
          <w:tcPr>
            <w:tcW w:w="2843" w:type="dxa"/>
          </w:tcPr>
          <w:p w14:paraId="0B347F8E" w14:textId="77777777" w:rsidR="008F514D" w:rsidRPr="0013748C" w:rsidRDefault="008F514D" w:rsidP="008F514D">
            <w:pPr>
              <w:pStyle w:val="Tablefieldindent2"/>
              <w:ind w:left="0"/>
            </w:pPr>
            <w:r>
              <w:rPr>
                <w:lang w:val="en-US"/>
              </w:rPr>
              <w:t>Description(English)</w:t>
            </w:r>
          </w:p>
        </w:tc>
        <w:tc>
          <w:tcPr>
            <w:tcW w:w="5137" w:type="dxa"/>
          </w:tcPr>
          <w:p w14:paraId="780E2600"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Transport Mode</w:t>
            </w:r>
            <w:r>
              <w:rPr>
                <w:lang w:val="en-US"/>
              </w:rPr>
              <w:t>.</w:t>
            </w:r>
          </w:p>
        </w:tc>
      </w:tr>
      <w:tr w:rsidR="008F514D" w:rsidRPr="0013748C" w14:paraId="5A8C7706" w14:textId="77777777" w:rsidTr="008F514D">
        <w:trPr>
          <w:cantSplit/>
          <w:jc w:val="center"/>
        </w:trPr>
        <w:tc>
          <w:tcPr>
            <w:tcW w:w="2843" w:type="dxa"/>
          </w:tcPr>
          <w:p w14:paraId="6C33CFD8" w14:textId="77777777" w:rsidR="008F514D" w:rsidRPr="00610949" w:rsidRDefault="008F514D" w:rsidP="008F514D">
            <w:pPr>
              <w:pStyle w:val="Tablefieldindent2"/>
              <w:ind w:left="0"/>
              <w:rPr>
                <w:lang w:val="en-US"/>
              </w:rPr>
            </w:pPr>
            <w:r>
              <w:rPr>
                <w:lang w:val="en-US"/>
              </w:rPr>
              <w:t>Description(Other)</w:t>
            </w:r>
          </w:p>
        </w:tc>
        <w:tc>
          <w:tcPr>
            <w:tcW w:w="5137" w:type="dxa"/>
          </w:tcPr>
          <w:p w14:paraId="1AB98769" w14:textId="77777777" w:rsidR="008F514D" w:rsidRPr="00610949" w:rsidRDefault="008F514D" w:rsidP="008F514D">
            <w:pPr>
              <w:pStyle w:val="TableText"/>
              <w:keepNext/>
              <w:rPr>
                <w:lang w:val="en-US"/>
              </w:rPr>
            </w:pPr>
            <w:r>
              <w:rPr>
                <w:lang w:val="en-US"/>
              </w:rPr>
              <w:t xml:space="preserve">Enter other descriptions of the </w:t>
            </w:r>
            <w:r>
              <w:t>Transport Mode</w:t>
            </w:r>
            <w:r>
              <w:rPr>
                <w:lang w:val="en-US"/>
              </w:rPr>
              <w:t>.</w:t>
            </w:r>
          </w:p>
        </w:tc>
      </w:tr>
      <w:tr w:rsidR="008F514D" w:rsidRPr="0013748C" w14:paraId="4175CEF9" w14:textId="77777777" w:rsidTr="008F514D">
        <w:trPr>
          <w:cantSplit/>
          <w:jc w:val="center"/>
        </w:trPr>
        <w:tc>
          <w:tcPr>
            <w:tcW w:w="2843" w:type="dxa"/>
          </w:tcPr>
          <w:p w14:paraId="59BEFDA4" w14:textId="77777777" w:rsidR="008F514D" w:rsidRDefault="008F514D" w:rsidP="008F514D">
            <w:pPr>
              <w:pStyle w:val="Tablefieldindent2"/>
              <w:ind w:left="0"/>
              <w:rPr>
                <w:lang w:val="en-US"/>
              </w:rPr>
            </w:pPr>
            <w:r>
              <w:rPr>
                <w:lang w:val="en-US"/>
              </w:rPr>
              <w:t>Active</w:t>
            </w:r>
          </w:p>
        </w:tc>
        <w:tc>
          <w:tcPr>
            <w:tcW w:w="5137" w:type="dxa"/>
          </w:tcPr>
          <w:p w14:paraId="0F155BF7" w14:textId="77777777" w:rsidR="008F514D" w:rsidRDefault="008F514D" w:rsidP="008F514D">
            <w:pPr>
              <w:pStyle w:val="TableText"/>
              <w:keepNext/>
              <w:rPr>
                <w:lang w:val="en-US"/>
              </w:rPr>
            </w:pPr>
            <w:r>
              <w:rPr>
                <w:lang w:val="en-US"/>
              </w:rPr>
              <w:t xml:space="preserve">Check Active to activate the </w:t>
            </w:r>
            <w:r>
              <w:t xml:space="preserve">Transport Mode </w:t>
            </w:r>
            <w:r>
              <w:rPr>
                <w:lang w:val="en-US"/>
              </w:rPr>
              <w:t>code.</w:t>
            </w:r>
          </w:p>
        </w:tc>
      </w:tr>
    </w:tbl>
    <w:p w14:paraId="5F9201CB" w14:textId="77777777" w:rsidR="008F514D" w:rsidRPr="00EA5323" w:rsidRDefault="008F514D" w:rsidP="008F514D">
      <w:pPr>
        <w:pStyle w:val="Caption"/>
      </w:pPr>
    </w:p>
    <w:p w14:paraId="7F5BB2B1" w14:textId="77777777" w:rsidR="008F514D" w:rsidRDefault="008F514D" w:rsidP="001F7791">
      <w:pPr>
        <w:pStyle w:val="NumberedListing"/>
        <w:numPr>
          <w:ilvl w:val="0"/>
          <w:numId w:val="72"/>
        </w:numPr>
        <w:rPr>
          <w:lang w:val="en-US"/>
        </w:rPr>
      </w:pPr>
      <w:r>
        <w:rPr>
          <w:noProof/>
          <w:lang w:val="en-US"/>
        </w:rPr>
        <w:t xml:space="preserve">Click </w:t>
      </w:r>
      <w:r w:rsidRPr="002F19B8">
        <w:rPr>
          <w:b/>
          <w:noProof/>
          <w:lang w:val="en-US"/>
        </w:rPr>
        <w:t>Save</w:t>
      </w:r>
      <w:r>
        <w:rPr>
          <w:noProof/>
          <w:lang w:val="en-US"/>
        </w:rPr>
        <w:t xml:space="preserve"> button to save the </w:t>
      </w:r>
      <w:r>
        <w:t xml:space="preserve">Transport Mode </w:t>
      </w:r>
      <w:r>
        <w:rPr>
          <w:noProof/>
          <w:lang w:val="en-US"/>
        </w:rPr>
        <w:t>details.</w:t>
      </w:r>
    </w:p>
    <w:p w14:paraId="7BE32A5B" w14:textId="77777777" w:rsidR="008F514D" w:rsidRPr="00FC264F" w:rsidRDefault="008F514D" w:rsidP="008F514D">
      <w:pPr>
        <w:pStyle w:val="Screenshot"/>
        <w:rPr>
          <w:lang w:val="en-US"/>
        </w:rPr>
      </w:pPr>
      <w:r>
        <w:rPr>
          <w:lang w:val="en-SG" w:eastAsia="en-SG"/>
        </w:rPr>
        <w:drawing>
          <wp:inline distT="0" distB="0" distL="0" distR="0" wp14:anchorId="34AB3B18" wp14:editId="2806C948">
            <wp:extent cx="3014133" cy="1154710"/>
            <wp:effectExtent l="19050" t="19050" r="15240" b="26670"/>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54DCE137" w14:textId="77777777" w:rsidR="008F514D" w:rsidRPr="00FC264F" w:rsidRDefault="008F514D" w:rsidP="008F514D">
      <w:pPr>
        <w:pStyle w:val="Figure"/>
        <w:rPr>
          <w:lang w:val="en-US"/>
        </w:rPr>
      </w:pPr>
      <w:r>
        <w:rPr>
          <w:lang w:val="en-US"/>
        </w:rPr>
        <w:t>Success Message</w:t>
      </w:r>
    </w:p>
    <w:p w14:paraId="25AC8F42" w14:textId="77777777" w:rsidR="008F514D" w:rsidRPr="000C0EC9" w:rsidRDefault="008F514D" w:rsidP="001F7791">
      <w:pPr>
        <w:pStyle w:val="NumberedListing"/>
        <w:numPr>
          <w:ilvl w:val="0"/>
          <w:numId w:val="72"/>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68008CD9" w14:textId="77777777" w:rsidR="008F514D" w:rsidRDefault="008F514D" w:rsidP="001F7791">
      <w:pPr>
        <w:pStyle w:val="NumberedListing"/>
        <w:numPr>
          <w:ilvl w:val="0"/>
          <w:numId w:val="72"/>
        </w:numPr>
        <w:rPr>
          <w:lang w:val="en-US"/>
        </w:rPr>
      </w:pPr>
      <w:r>
        <w:rPr>
          <w:lang w:val="en-US"/>
        </w:rPr>
        <w:t xml:space="preserve">Click </w:t>
      </w:r>
      <w:r>
        <w:rPr>
          <w:b/>
          <w:lang w:val="en-US"/>
        </w:rPr>
        <w:t>Reset</w:t>
      </w:r>
      <w:r>
        <w:rPr>
          <w:lang w:val="en-US"/>
        </w:rPr>
        <w:t xml:space="preserve"> button to clear the </w:t>
      </w:r>
      <w:r>
        <w:t xml:space="preserve">Transport Mode </w:t>
      </w:r>
      <w:r>
        <w:rPr>
          <w:lang w:val="en-US"/>
        </w:rPr>
        <w:t>details.</w:t>
      </w:r>
      <w:r w:rsidRPr="00287AB9">
        <w:rPr>
          <w:noProof/>
          <w:lang w:val="en-US"/>
        </w:rPr>
        <w:t xml:space="preserve"> </w:t>
      </w:r>
    </w:p>
    <w:p w14:paraId="782851AC" w14:textId="77777777" w:rsidR="008F514D" w:rsidRPr="000C0EC9" w:rsidRDefault="008F514D" w:rsidP="001F7791">
      <w:pPr>
        <w:pStyle w:val="NumberedListing"/>
        <w:numPr>
          <w:ilvl w:val="0"/>
          <w:numId w:val="72"/>
        </w:numPr>
        <w:rPr>
          <w:lang w:val="en-US"/>
        </w:rPr>
      </w:pPr>
      <w:r>
        <w:rPr>
          <w:lang w:val="en-US"/>
        </w:rPr>
        <w:t xml:space="preserve">Click </w:t>
      </w:r>
      <w:r>
        <w:rPr>
          <w:b/>
          <w:lang w:val="en-US"/>
        </w:rPr>
        <w:t>Close</w:t>
      </w:r>
      <w:r>
        <w:rPr>
          <w:lang w:val="en-US"/>
        </w:rPr>
        <w:t xml:space="preserve"> button to close the </w:t>
      </w:r>
      <w:r>
        <w:t xml:space="preserve">Transport Mode </w:t>
      </w:r>
      <w:r>
        <w:rPr>
          <w:lang w:val="en-US"/>
        </w:rPr>
        <w:t>details page.</w:t>
      </w:r>
      <w:r w:rsidRPr="00287AB9">
        <w:rPr>
          <w:noProof/>
          <w:lang w:val="en-US"/>
        </w:rPr>
        <w:t xml:space="preserve"> </w:t>
      </w:r>
    </w:p>
    <w:p w14:paraId="3DD22274" w14:textId="77777777" w:rsidR="008F514D" w:rsidRDefault="008F514D" w:rsidP="008F514D">
      <w:pPr>
        <w:pStyle w:val="NumberedListing"/>
        <w:rPr>
          <w:lang w:val="en-US"/>
        </w:rPr>
      </w:pPr>
    </w:p>
    <w:p w14:paraId="4180966E" w14:textId="77777777" w:rsidR="008F514D" w:rsidRDefault="008F514D" w:rsidP="008F514D">
      <w:pPr>
        <w:pStyle w:val="NumberedListing"/>
        <w:rPr>
          <w:lang w:val="en-US"/>
        </w:rPr>
      </w:pPr>
    </w:p>
    <w:p w14:paraId="7D17CF13" w14:textId="77777777" w:rsidR="008F514D" w:rsidRDefault="008F514D" w:rsidP="008F514D">
      <w:pPr>
        <w:pStyle w:val="NumberedListing"/>
        <w:rPr>
          <w:lang w:val="en-US"/>
        </w:rPr>
      </w:pPr>
    </w:p>
    <w:p w14:paraId="1570194C" w14:textId="77777777" w:rsidR="008F514D" w:rsidRDefault="008F514D" w:rsidP="008F514D">
      <w:pPr>
        <w:pStyle w:val="NumberedListing"/>
        <w:rPr>
          <w:lang w:val="en-US"/>
        </w:rPr>
      </w:pPr>
    </w:p>
    <w:p w14:paraId="088722CC" w14:textId="77777777" w:rsidR="008F514D" w:rsidRDefault="008F514D" w:rsidP="008F514D">
      <w:pPr>
        <w:pStyle w:val="NumberedListing"/>
        <w:rPr>
          <w:lang w:val="en-US"/>
        </w:rPr>
      </w:pPr>
    </w:p>
    <w:p w14:paraId="434EA9B3" w14:textId="77777777" w:rsidR="008F514D" w:rsidRDefault="008F514D" w:rsidP="008F514D">
      <w:pPr>
        <w:pStyle w:val="NumberedListing"/>
        <w:rPr>
          <w:lang w:val="en-US"/>
        </w:rPr>
      </w:pPr>
    </w:p>
    <w:p w14:paraId="3BD11DB5" w14:textId="77777777" w:rsidR="008F514D" w:rsidRDefault="008F514D" w:rsidP="008F514D">
      <w:pPr>
        <w:pStyle w:val="NumberedListing"/>
        <w:rPr>
          <w:lang w:val="en-US"/>
        </w:rPr>
      </w:pPr>
    </w:p>
    <w:p w14:paraId="606D6EE3" w14:textId="77777777" w:rsidR="008F514D" w:rsidRDefault="008F514D" w:rsidP="008F514D">
      <w:pPr>
        <w:pStyle w:val="NumberedListing"/>
        <w:rPr>
          <w:lang w:val="en-US"/>
        </w:rPr>
      </w:pPr>
    </w:p>
    <w:p w14:paraId="6143D4E7" w14:textId="77777777" w:rsidR="008F514D" w:rsidRDefault="008F514D" w:rsidP="008F514D">
      <w:pPr>
        <w:pStyle w:val="NumberedListing"/>
        <w:rPr>
          <w:lang w:val="en-US"/>
        </w:rPr>
      </w:pPr>
    </w:p>
    <w:p w14:paraId="024B84FA" w14:textId="77777777" w:rsidR="008F514D" w:rsidRPr="00EA5323" w:rsidRDefault="008F514D" w:rsidP="008F514D">
      <w:pPr>
        <w:rPr>
          <w:rFonts w:ascii="Century Gothic" w:hAnsi="Century Gothic"/>
          <w:color w:val="000000"/>
          <w:sz w:val="18"/>
          <w:szCs w:val="22"/>
          <w:lang w:val="en-US"/>
        </w:rPr>
      </w:pPr>
      <w:r>
        <w:rPr>
          <w:lang w:val="en-US"/>
        </w:rPr>
        <w:br w:type="page"/>
      </w:r>
    </w:p>
    <w:p w14:paraId="5140483C" w14:textId="19F2283C" w:rsidR="00446367" w:rsidRDefault="00446367" w:rsidP="00446367">
      <w:pPr>
        <w:pStyle w:val="Heading3CL"/>
        <w:ind w:left="576"/>
        <w:rPr>
          <w:lang w:val="en-US"/>
        </w:rPr>
      </w:pPr>
      <w:bookmarkStart w:id="142" w:name="_Toc123813518"/>
      <w:r>
        <w:rPr>
          <w:lang w:val="en-US"/>
        </w:rPr>
        <w:lastRenderedPageBreak/>
        <w:t xml:space="preserve">Update </w:t>
      </w:r>
      <w:r>
        <w:t>Transit Mode</w:t>
      </w:r>
      <w:bookmarkEnd w:id="142"/>
      <w:r>
        <w:t xml:space="preserve"> </w:t>
      </w:r>
      <w:r>
        <w:rPr>
          <w:lang w:val="en-US"/>
        </w:rPr>
        <w:t xml:space="preserve"> </w:t>
      </w:r>
      <w:r>
        <w:t xml:space="preserve"> </w:t>
      </w:r>
      <w:r>
        <w:rPr>
          <w:lang w:val="en-US"/>
        </w:rPr>
        <w:t xml:space="preserve"> </w:t>
      </w:r>
    </w:p>
    <w:p w14:paraId="2A20033C" w14:textId="70A51E12" w:rsidR="00446367" w:rsidRPr="006F6B43" w:rsidRDefault="00446367" w:rsidP="00446367">
      <w:pPr>
        <w:pStyle w:val="BodyText"/>
      </w:pPr>
      <w:r>
        <w:rPr>
          <w:lang w:val="en-US"/>
        </w:rPr>
        <w:t>This functionality allows you to update the</w:t>
      </w:r>
      <w:r w:rsidRPr="00A913E1">
        <w:rPr>
          <w:lang w:val="en-US"/>
        </w:rPr>
        <w:t xml:space="preserve"> </w:t>
      </w:r>
      <w:r>
        <w:t xml:space="preserve">transit mode </w:t>
      </w:r>
      <w:r>
        <w:rPr>
          <w:lang w:val="en-US"/>
        </w:rPr>
        <w:t>details.</w:t>
      </w:r>
    </w:p>
    <w:p w14:paraId="2639233E" w14:textId="77777777" w:rsidR="008F514D" w:rsidRPr="00B616E0" w:rsidRDefault="008F514D" w:rsidP="008F514D">
      <w:pPr>
        <w:pStyle w:val="ProcedureHeading"/>
        <w:rPr>
          <w:lang w:val="en-US"/>
        </w:rPr>
      </w:pPr>
      <w:r>
        <w:rPr>
          <w:lang w:val="en-US"/>
        </w:rPr>
        <w:t xml:space="preserve">To update a </w:t>
      </w:r>
      <w:r>
        <w:t>Transport Mode</w:t>
      </w:r>
      <w:r>
        <w:rPr>
          <w:lang w:val="en-US"/>
        </w:rPr>
        <w:t xml:space="preserve">: </w:t>
      </w:r>
    </w:p>
    <w:p w14:paraId="717C5B0E" w14:textId="77777777" w:rsidR="0092432F" w:rsidRDefault="0092432F" w:rsidP="001F7791">
      <w:pPr>
        <w:pStyle w:val="NumberedListing"/>
        <w:numPr>
          <w:ilvl w:val="0"/>
          <w:numId w:val="73"/>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08E6D656" w14:textId="77777777" w:rsidR="008F514D" w:rsidRDefault="008F514D" w:rsidP="00FA3CF7">
      <w:pPr>
        <w:pStyle w:val="Screenshot"/>
        <w:rPr>
          <w:lang w:val="en-US"/>
        </w:rPr>
      </w:pPr>
      <w:r w:rsidRPr="00FA3CF7">
        <w:rPr>
          <w:lang w:val="en-SG" w:eastAsia="en-SG"/>
        </w:rPr>
        <w:drawing>
          <wp:inline distT="0" distB="0" distL="0" distR="0" wp14:anchorId="2764A686" wp14:editId="4DE530C6">
            <wp:extent cx="5729605" cy="2647950"/>
            <wp:effectExtent l="19050" t="19050" r="23495" b="19050"/>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5F7C4522" w14:textId="77777777" w:rsidR="0092432F" w:rsidRDefault="0092432F" w:rsidP="0092432F">
      <w:pPr>
        <w:pStyle w:val="Figure"/>
        <w:rPr>
          <w:lang w:val="en-US"/>
        </w:rPr>
      </w:pPr>
      <w:r>
        <w:rPr>
          <w:lang w:val="en-US"/>
        </w:rPr>
        <w:t>System Codes page</w:t>
      </w:r>
    </w:p>
    <w:p w14:paraId="1D910A0B" w14:textId="77777777" w:rsidR="002073A1" w:rsidRDefault="002073A1" w:rsidP="001F7791">
      <w:pPr>
        <w:pStyle w:val="NumberedListing"/>
        <w:numPr>
          <w:ilvl w:val="0"/>
          <w:numId w:val="73"/>
        </w:numPr>
        <w:rPr>
          <w:lang w:val="en-US"/>
        </w:rPr>
      </w:pPr>
      <w:r>
        <w:rPr>
          <w:lang w:val="en-US"/>
        </w:rPr>
        <w:t>Select Code Type ‘</w:t>
      </w:r>
      <w:r>
        <w:t xml:space="preserve">Transport Mode’ </w:t>
      </w:r>
      <w:r>
        <w:rPr>
          <w:lang w:val="en-US"/>
        </w:rPr>
        <w:t>from the drop-down list</w:t>
      </w:r>
      <w:r w:rsidRPr="00C30D15">
        <w:rPr>
          <w:lang w:val="en-US"/>
        </w:rPr>
        <w:t>.</w:t>
      </w:r>
    </w:p>
    <w:p w14:paraId="5394E146" w14:textId="77777777" w:rsidR="008F514D" w:rsidRDefault="008F514D" w:rsidP="00FA3CF7">
      <w:pPr>
        <w:pStyle w:val="Screenshot"/>
        <w:rPr>
          <w:lang w:val="en-US"/>
        </w:rPr>
      </w:pPr>
      <w:r>
        <w:rPr>
          <w:lang w:val="en-SG" w:eastAsia="en-SG"/>
        </w:rPr>
        <w:drawing>
          <wp:inline distT="0" distB="0" distL="0" distR="0" wp14:anchorId="6ECED9B2" wp14:editId="78C880B3">
            <wp:extent cx="5733415" cy="1143000"/>
            <wp:effectExtent l="19050" t="19050" r="19685" b="19050"/>
            <wp:docPr id="1333" name="Picture 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33415" cy="1143000"/>
                    </a:xfrm>
                    <a:prstGeom prst="rect">
                      <a:avLst/>
                    </a:prstGeom>
                    <a:ln>
                      <a:solidFill>
                        <a:schemeClr val="tx1"/>
                      </a:solidFill>
                    </a:ln>
                  </pic:spPr>
                </pic:pic>
              </a:graphicData>
            </a:graphic>
          </wp:inline>
        </w:drawing>
      </w:r>
    </w:p>
    <w:p w14:paraId="11931339" w14:textId="77777777" w:rsidR="008F514D" w:rsidRPr="00A1279D" w:rsidRDefault="008F514D" w:rsidP="008F514D">
      <w:pPr>
        <w:pStyle w:val="Figure"/>
        <w:rPr>
          <w:lang w:val="en-US"/>
        </w:rPr>
      </w:pPr>
      <w:r>
        <w:t xml:space="preserve">Transport Mode </w:t>
      </w:r>
      <w:r>
        <w:rPr>
          <w:lang w:val="en-US"/>
        </w:rPr>
        <w:t>List</w:t>
      </w:r>
    </w:p>
    <w:p w14:paraId="52552E8C" w14:textId="77777777" w:rsidR="008F514D" w:rsidRDefault="008F514D" w:rsidP="001F7791">
      <w:pPr>
        <w:pStyle w:val="NumberedListing"/>
        <w:numPr>
          <w:ilvl w:val="0"/>
          <w:numId w:val="73"/>
        </w:numPr>
        <w:rPr>
          <w:lang w:val="en-US"/>
        </w:rPr>
      </w:pPr>
      <w:r>
        <w:rPr>
          <w:lang w:val="en-US"/>
        </w:rPr>
        <w:t xml:space="preserve">Click the </w:t>
      </w:r>
      <w:r>
        <w:rPr>
          <w:noProof/>
          <w:lang w:val="en-SG" w:eastAsia="en-SG"/>
        </w:rPr>
        <w:drawing>
          <wp:inline distT="0" distB="0" distL="0" distR="0" wp14:anchorId="76251CC7" wp14:editId="08CDED0A">
            <wp:extent cx="266667" cy="200000"/>
            <wp:effectExtent l="0" t="0" r="635" b="0"/>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Transport Mode </w:t>
      </w:r>
      <w:r>
        <w:rPr>
          <w:lang w:val="en-US"/>
        </w:rPr>
        <w:t>details. The following screen will be displayed</w:t>
      </w:r>
    </w:p>
    <w:p w14:paraId="28E79D95" w14:textId="77777777" w:rsidR="008F514D" w:rsidRDefault="008F514D" w:rsidP="00FA3CF7">
      <w:pPr>
        <w:pStyle w:val="Screenshot"/>
        <w:rPr>
          <w:lang w:val="en-US"/>
        </w:rPr>
      </w:pPr>
      <w:r>
        <w:rPr>
          <w:lang w:val="en-SG" w:eastAsia="en-SG"/>
        </w:rPr>
        <w:drawing>
          <wp:inline distT="0" distB="0" distL="0" distR="0" wp14:anchorId="5F0B5E17" wp14:editId="3A8FF56D">
            <wp:extent cx="5733415" cy="567055"/>
            <wp:effectExtent l="19050" t="19050" r="19685" b="23495"/>
            <wp:docPr id="1335" name="Picture 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733415" cy="567055"/>
                    </a:xfrm>
                    <a:prstGeom prst="rect">
                      <a:avLst/>
                    </a:prstGeom>
                    <a:ln>
                      <a:solidFill>
                        <a:schemeClr val="tx1"/>
                      </a:solidFill>
                    </a:ln>
                  </pic:spPr>
                </pic:pic>
              </a:graphicData>
            </a:graphic>
          </wp:inline>
        </w:drawing>
      </w:r>
    </w:p>
    <w:p w14:paraId="5895261C" w14:textId="77777777" w:rsidR="008F514D" w:rsidRDefault="008F514D" w:rsidP="008F514D">
      <w:pPr>
        <w:pStyle w:val="Figure"/>
        <w:rPr>
          <w:lang w:val="en-US"/>
        </w:rPr>
      </w:pPr>
      <w:r>
        <w:t xml:space="preserve">Transport Mode </w:t>
      </w:r>
      <w:r>
        <w:rPr>
          <w:lang w:val="en-US"/>
        </w:rPr>
        <w:t>Details Edit Page</w:t>
      </w:r>
    </w:p>
    <w:p w14:paraId="7BB6BC31" w14:textId="77777777" w:rsidR="008F514D" w:rsidRDefault="008F514D" w:rsidP="001F7791">
      <w:pPr>
        <w:pStyle w:val="NumberedListing"/>
        <w:numPr>
          <w:ilvl w:val="0"/>
          <w:numId w:val="73"/>
        </w:numPr>
        <w:rPr>
          <w:lang w:val="en-US"/>
        </w:rPr>
      </w:pPr>
      <w:r>
        <w:rPr>
          <w:lang w:val="en-US"/>
        </w:rPr>
        <w:t xml:space="preserve">Modify the field values and click </w:t>
      </w:r>
      <w:r>
        <w:rPr>
          <w:noProof/>
          <w:lang w:val="en-SG" w:eastAsia="en-SG"/>
        </w:rPr>
        <w:drawing>
          <wp:inline distT="0" distB="0" distL="0" distR="0" wp14:anchorId="03CB409F" wp14:editId="277AC8D0">
            <wp:extent cx="990476" cy="257143"/>
            <wp:effectExtent l="0" t="0" r="635" b="0"/>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2C5E90D3" w14:textId="77777777" w:rsidR="008F514D" w:rsidRDefault="008F514D" w:rsidP="00FA3CF7">
      <w:pPr>
        <w:pStyle w:val="Screenshot"/>
        <w:rPr>
          <w:lang w:val="en-US"/>
        </w:rPr>
      </w:pPr>
      <w:r>
        <w:rPr>
          <w:lang w:val="en-SG" w:eastAsia="en-SG"/>
        </w:rPr>
        <w:lastRenderedPageBreak/>
        <w:drawing>
          <wp:inline distT="0" distB="0" distL="0" distR="0" wp14:anchorId="2C769E1E" wp14:editId="5D9CB479">
            <wp:extent cx="3438095" cy="1295238"/>
            <wp:effectExtent l="19050" t="19050" r="10160" b="19685"/>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42E6AD38" w14:textId="77777777" w:rsidR="008F514D" w:rsidRPr="000C0EC9" w:rsidRDefault="008F514D" w:rsidP="002073A1">
      <w:pPr>
        <w:pStyle w:val="Figure"/>
        <w:rPr>
          <w:lang w:val="en-US"/>
        </w:rPr>
      </w:pPr>
      <w:r w:rsidRPr="00C05334">
        <w:rPr>
          <w:lang w:val="en-US"/>
        </w:rPr>
        <w:t>Success Message</w:t>
      </w:r>
    </w:p>
    <w:p w14:paraId="7EF06D99" w14:textId="77777777" w:rsidR="008F514D" w:rsidRPr="000C0EC9" w:rsidRDefault="008F514D" w:rsidP="001F7791">
      <w:pPr>
        <w:pStyle w:val="NumberedListing"/>
        <w:numPr>
          <w:ilvl w:val="0"/>
          <w:numId w:val="73"/>
        </w:numPr>
        <w:rPr>
          <w:lang w:val="en-US"/>
        </w:rPr>
      </w:pPr>
      <w:r>
        <w:rPr>
          <w:lang w:val="en-US"/>
        </w:rPr>
        <w:t xml:space="preserve">Click </w:t>
      </w:r>
      <w:r>
        <w:rPr>
          <w:b/>
          <w:lang w:val="en-US"/>
        </w:rPr>
        <w:t>Close</w:t>
      </w:r>
      <w:r>
        <w:rPr>
          <w:lang w:val="en-US"/>
        </w:rPr>
        <w:t xml:space="preserve"> button to close the </w:t>
      </w:r>
      <w:r>
        <w:t xml:space="preserve">Transport Mode </w:t>
      </w:r>
      <w:r>
        <w:rPr>
          <w:lang w:val="en-US"/>
        </w:rPr>
        <w:t>details edit page.</w:t>
      </w:r>
      <w:r w:rsidRPr="00287AB9">
        <w:rPr>
          <w:noProof/>
          <w:lang w:val="en-US"/>
        </w:rPr>
        <w:t xml:space="preserve"> </w:t>
      </w:r>
    </w:p>
    <w:p w14:paraId="68A98C40" w14:textId="603B001E" w:rsidR="008F514D" w:rsidRDefault="008F514D" w:rsidP="008F514D">
      <w:pPr>
        <w:rPr>
          <w:rFonts w:ascii="Century Gothic" w:hAnsi="Century Gothic"/>
          <w:color w:val="000000"/>
          <w:sz w:val="18"/>
          <w:szCs w:val="22"/>
          <w:lang w:val="en-US"/>
        </w:rPr>
      </w:pPr>
    </w:p>
    <w:p w14:paraId="4B767540" w14:textId="77777777" w:rsidR="008F514D" w:rsidRDefault="008F514D" w:rsidP="008F514D">
      <w:pPr>
        <w:pStyle w:val="Heading1CL"/>
      </w:pPr>
      <w:bookmarkStart w:id="143" w:name="_Toc467523019"/>
      <w:bookmarkStart w:id="144" w:name="_Toc123813519"/>
      <w:bookmarkStart w:id="145" w:name="_Toc129608423"/>
      <w:r>
        <w:t>UOM Code</w:t>
      </w:r>
      <w:bookmarkEnd w:id="143"/>
      <w:bookmarkEnd w:id="144"/>
      <w:bookmarkEnd w:id="145"/>
    </w:p>
    <w:p w14:paraId="1A7CF7B6" w14:textId="77777777" w:rsidR="008F514D" w:rsidRDefault="008F514D" w:rsidP="008F514D">
      <w:pPr>
        <w:pStyle w:val="BodyText"/>
        <w:rPr>
          <w:lang w:val="en-US"/>
        </w:rPr>
      </w:pPr>
      <w:r>
        <w:rPr>
          <w:lang w:val="en-US"/>
        </w:rPr>
        <w:t xml:space="preserve">The System Administrator creates and updates the </w:t>
      </w:r>
      <w:r>
        <w:t xml:space="preserve">UOM </w:t>
      </w:r>
      <w:r>
        <w:rPr>
          <w:lang w:val="en-US"/>
        </w:rPr>
        <w:t>code.</w:t>
      </w:r>
    </w:p>
    <w:p w14:paraId="4737C454" w14:textId="77777777" w:rsidR="008F514D" w:rsidRPr="00B616E0" w:rsidRDefault="008F514D" w:rsidP="008F514D">
      <w:pPr>
        <w:pStyle w:val="ProcedureHeading"/>
        <w:rPr>
          <w:lang w:val="en-US"/>
        </w:rPr>
      </w:pPr>
      <w:r>
        <w:rPr>
          <w:lang w:val="en-US"/>
        </w:rPr>
        <w:t xml:space="preserve">To create an </w:t>
      </w:r>
      <w:r>
        <w:t>UOM</w:t>
      </w:r>
      <w:r>
        <w:rPr>
          <w:lang w:val="en-US"/>
        </w:rPr>
        <w:t xml:space="preserve">: </w:t>
      </w:r>
    </w:p>
    <w:p w14:paraId="797EAED6" w14:textId="77777777" w:rsidR="0092432F" w:rsidRDefault="0092432F" w:rsidP="001F7791">
      <w:pPr>
        <w:pStyle w:val="NumberedListing"/>
        <w:numPr>
          <w:ilvl w:val="0"/>
          <w:numId w:val="74"/>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0C106D43" w14:textId="77777777" w:rsidR="008F514D" w:rsidRDefault="008F514D" w:rsidP="00FA3CF7">
      <w:pPr>
        <w:pStyle w:val="Screenshot"/>
        <w:rPr>
          <w:lang w:val="en-US"/>
        </w:rPr>
      </w:pPr>
      <w:r w:rsidRPr="00FA3CF7">
        <w:rPr>
          <w:lang w:val="en-SG" w:eastAsia="en-SG"/>
        </w:rPr>
        <w:drawing>
          <wp:inline distT="0" distB="0" distL="0" distR="0" wp14:anchorId="5FC45C0C" wp14:editId="5838233F">
            <wp:extent cx="5760720" cy="2651760"/>
            <wp:effectExtent l="19050" t="19050" r="11430" b="15240"/>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solidFill>
                        <a:schemeClr val="tx1"/>
                      </a:solidFill>
                    </a:ln>
                  </pic:spPr>
                </pic:pic>
              </a:graphicData>
            </a:graphic>
          </wp:inline>
        </w:drawing>
      </w:r>
    </w:p>
    <w:p w14:paraId="3D750CC8" w14:textId="77777777" w:rsidR="0092432F" w:rsidRDefault="0092432F" w:rsidP="0092432F">
      <w:pPr>
        <w:pStyle w:val="Figure"/>
        <w:rPr>
          <w:lang w:val="en-US"/>
        </w:rPr>
      </w:pPr>
      <w:r>
        <w:rPr>
          <w:lang w:val="en-US"/>
        </w:rPr>
        <w:t>System Codes page</w:t>
      </w:r>
    </w:p>
    <w:p w14:paraId="2120F91A" w14:textId="77777777" w:rsidR="002073A1" w:rsidRDefault="002073A1" w:rsidP="001F7791">
      <w:pPr>
        <w:pStyle w:val="NumberedListing"/>
        <w:numPr>
          <w:ilvl w:val="0"/>
          <w:numId w:val="74"/>
        </w:numPr>
        <w:rPr>
          <w:lang w:val="en-US"/>
        </w:rPr>
      </w:pPr>
      <w:r>
        <w:rPr>
          <w:lang w:val="en-US"/>
        </w:rPr>
        <w:t>Select Code Type ‘</w:t>
      </w:r>
      <w:r>
        <w:t xml:space="preserve">UOM’ </w:t>
      </w:r>
      <w:r>
        <w:rPr>
          <w:lang w:val="en-US"/>
        </w:rPr>
        <w:t>from the drop-down list</w:t>
      </w:r>
      <w:r w:rsidRPr="00C30D15">
        <w:rPr>
          <w:lang w:val="en-US"/>
        </w:rPr>
        <w:t>.</w:t>
      </w:r>
    </w:p>
    <w:p w14:paraId="3D689248" w14:textId="77777777" w:rsidR="008F514D" w:rsidRDefault="008F514D" w:rsidP="00FA3CF7">
      <w:pPr>
        <w:pStyle w:val="Screenshot"/>
        <w:rPr>
          <w:lang w:val="en-US"/>
        </w:rPr>
      </w:pPr>
      <w:r>
        <w:rPr>
          <w:lang w:val="en-SG" w:eastAsia="en-SG"/>
        </w:rPr>
        <w:drawing>
          <wp:inline distT="0" distB="0" distL="0" distR="0" wp14:anchorId="6D30B183" wp14:editId="149DE8F1">
            <wp:extent cx="5733415" cy="1764665"/>
            <wp:effectExtent l="19050" t="19050" r="19685" b="26035"/>
            <wp:docPr id="1336" name="Picture 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33415" cy="1764665"/>
                    </a:xfrm>
                    <a:prstGeom prst="rect">
                      <a:avLst/>
                    </a:prstGeom>
                    <a:ln>
                      <a:solidFill>
                        <a:schemeClr val="tx1"/>
                      </a:solidFill>
                    </a:ln>
                  </pic:spPr>
                </pic:pic>
              </a:graphicData>
            </a:graphic>
          </wp:inline>
        </w:drawing>
      </w:r>
    </w:p>
    <w:p w14:paraId="6FC0A826" w14:textId="77777777" w:rsidR="008F514D" w:rsidRDefault="008F514D" w:rsidP="008F514D">
      <w:pPr>
        <w:pStyle w:val="Figure"/>
        <w:rPr>
          <w:lang w:val="en-US"/>
        </w:rPr>
      </w:pPr>
      <w:r>
        <w:t xml:space="preserve">UOM </w:t>
      </w:r>
      <w:r>
        <w:rPr>
          <w:lang w:val="en-US"/>
        </w:rPr>
        <w:t>List</w:t>
      </w:r>
    </w:p>
    <w:p w14:paraId="075F299F" w14:textId="77777777" w:rsidR="008F514D" w:rsidRDefault="008F514D" w:rsidP="001F7791">
      <w:pPr>
        <w:pStyle w:val="NumberedListing"/>
        <w:numPr>
          <w:ilvl w:val="0"/>
          <w:numId w:val="74"/>
        </w:numPr>
        <w:rPr>
          <w:lang w:val="en-US"/>
        </w:rPr>
      </w:pPr>
      <w:r>
        <w:rPr>
          <w:lang w:val="en-US"/>
        </w:rPr>
        <w:lastRenderedPageBreak/>
        <w:t xml:space="preserve">Click </w:t>
      </w:r>
      <w:r>
        <w:rPr>
          <w:noProof/>
          <w:lang w:val="en-SG" w:eastAsia="en-SG"/>
        </w:rPr>
        <w:drawing>
          <wp:inline distT="0" distB="0" distL="0" distR="0" wp14:anchorId="064787F3" wp14:editId="0137234A">
            <wp:extent cx="276190" cy="238095"/>
            <wp:effectExtent l="0" t="0" r="0" b="0"/>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UOM </w:t>
      </w:r>
      <w:r>
        <w:rPr>
          <w:lang w:val="en-US"/>
        </w:rPr>
        <w:t>Code.</w:t>
      </w:r>
      <w:r>
        <w:rPr>
          <w:lang w:val="en-US"/>
        </w:rPr>
        <w:tab/>
      </w:r>
    </w:p>
    <w:p w14:paraId="68CC69C3" w14:textId="77777777" w:rsidR="008F514D" w:rsidRDefault="008F514D" w:rsidP="00FA3CF7">
      <w:pPr>
        <w:pStyle w:val="Screenshot"/>
        <w:rPr>
          <w:lang w:val="en-US"/>
        </w:rPr>
      </w:pPr>
      <w:r>
        <w:rPr>
          <w:lang w:val="en-SG" w:eastAsia="en-SG"/>
        </w:rPr>
        <w:drawing>
          <wp:inline distT="0" distB="0" distL="0" distR="0" wp14:anchorId="3B517CE2" wp14:editId="1A714C6B">
            <wp:extent cx="5733415" cy="615315"/>
            <wp:effectExtent l="19050" t="19050" r="19685" b="13335"/>
            <wp:docPr id="1338" name="Picture 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733415" cy="615315"/>
                    </a:xfrm>
                    <a:prstGeom prst="rect">
                      <a:avLst/>
                    </a:prstGeom>
                    <a:ln>
                      <a:solidFill>
                        <a:schemeClr val="tx1"/>
                      </a:solidFill>
                    </a:ln>
                  </pic:spPr>
                </pic:pic>
              </a:graphicData>
            </a:graphic>
          </wp:inline>
        </w:drawing>
      </w:r>
    </w:p>
    <w:p w14:paraId="0502561B" w14:textId="77777777" w:rsidR="008F514D" w:rsidRDefault="008F514D" w:rsidP="008F514D">
      <w:pPr>
        <w:pStyle w:val="Figure"/>
        <w:rPr>
          <w:lang w:val="en-US"/>
        </w:rPr>
      </w:pPr>
      <w:r>
        <w:t xml:space="preserve">UOM </w:t>
      </w:r>
      <w:r>
        <w:rPr>
          <w:lang w:val="en-US"/>
        </w:rPr>
        <w:t>Details Page</w:t>
      </w:r>
    </w:p>
    <w:p w14:paraId="3C2BAA1A" w14:textId="77777777" w:rsidR="008F514D" w:rsidRDefault="008F514D" w:rsidP="001F7791">
      <w:pPr>
        <w:pStyle w:val="NumberedListing"/>
        <w:numPr>
          <w:ilvl w:val="0"/>
          <w:numId w:val="74"/>
        </w:numPr>
        <w:rPr>
          <w:lang w:val="en-US"/>
        </w:rPr>
      </w:pPr>
      <w:r>
        <w:rPr>
          <w:lang w:val="en-US"/>
        </w:rPr>
        <w:t xml:space="preserve">Enter information in the </w:t>
      </w:r>
      <w:r>
        <w:t xml:space="preserve">UOM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79BF652D" w14:textId="77777777" w:rsidTr="008F514D">
        <w:trPr>
          <w:cantSplit/>
          <w:tblHeader/>
          <w:jc w:val="center"/>
        </w:trPr>
        <w:tc>
          <w:tcPr>
            <w:tcW w:w="2843" w:type="dxa"/>
            <w:shd w:val="clear" w:color="auto" w:fill="BFBFBF" w:themeFill="background1" w:themeFillShade="BF"/>
          </w:tcPr>
          <w:p w14:paraId="72297452"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3B605591" w14:textId="77777777" w:rsidR="008F514D" w:rsidRPr="0013748C" w:rsidRDefault="008F514D" w:rsidP="008F514D">
            <w:pPr>
              <w:pStyle w:val="TableHeading"/>
            </w:pPr>
            <w:r w:rsidRPr="0013748C">
              <w:t>Action/Input Required</w:t>
            </w:r>
          </w:p>
        </w:tc>
      </w:tr>
      <w:tr w:rsidR="008F514D" w:rsidRPr="0013748C" w14:paraId="07895AFB" w14:textId="77777777" w:rsidTr="008F514D">
        <w:trPr>
          <w:cantSplit/>
          <w:jc w:val="center"/>
        </w:trPr>
        <w:tc>
          <w:tcPr>
            <w:tcW w:w="2843" w:type="dxa"/>
          </w:tcPr>
          <w:p w14:paraId="3E9976D2" w14:textId="77777777" w:rsidR="008F514D" w:rsidRDefault="008F514D" w:rsidP="008F514D">
            <w:pPr>
              <w:pStyle w:val="Tablefieldindent2"/>
              <w:ind w:left="0"/>
            </w:pPr>
            <w:r>
              <w:rPr>
                <w:lang w:val="en-US"/>
              </w:rPr>
              <w:t>Code</w:t>
            </w:r>
          </w:p>
        </w:tc>
        <w:tc>
          <w:tcPr>
            <w:tcW w:w="5137" w:type="dxa"/>
          </w:tcPr>
          <w:p w14:paraId="2070195A" w14:textId="77777777" w:rsidR="008F514D" w:rsidRDefault="008F514D" w:rsidP="008F514D">
            <w:pPr>
              <w:pStyle w:val="TableText"/>
              <w:keepNext/>
            </w:pPr>
            <w:r>
              <w:t>Enter the code of the UOM.</w:t>
            </w:r>
          </w:p>
        </w:tc>
      </w:tr>
      <w:tr w:rsidR="008F514D" w:rsidRPr="0013748C" w14:paraId="0CE92078" w14:textId="77777777" w:rsidTr="008F514D">
        <w:trPr>
          <w:cantSplit/>
          <w:jc w:val="center"/>
        </w:trPr>
        <w:tc>
          <w:tcPr>
            <w:tcW w:w="2843" w:type="dxa"/>
          </w:tcPr>
          <w:p w14:paraId="3B73F506" w14:textId="77777777" w:rsidR="008F514D" w:rsidRPr="0013748C" w:rsidRDefault="008F514D" w:rsidP="008F514D">
            <w:pPr>
              <w:pStyle w:val="Tablefieldindent2"/>
              <w:ind w:left="0"/>
            </w:pPr>
            <w:r>
              <w:rPr>
                <w:lang w:val="en-US"/>
              </w:rPr>
              <w:t>Description(English)</w:t>
            </w:r>
          </w:p>
        </w:tc>
        <w:tc>
          <w:tcPr>
            <w:tcW w:w="5137" w:type="dxa"/>
          </w:tcPr>
          <w:p w14:paraId="6A8BB69A"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UOM</w:t>
            </w:r>
            <w:r>
              <w:rPr>
                <w:lang w:val="en-US"/>
              </w:rPr>
              <w:t>.</w:t>
            </w:r>
          </w:p>
        </w:tc>
      </w:tr>
      <w:tr w:rsidR="008F514D" w:rsidRPr="0013748C" w14:paraId="58E0F67D" w14:textId="77777777" w:rsidTr="008F514D">
        <w:trPr>
          <w:cantSplit/>
          <w:jc w:val="center"/>
        </w:trPr>
        <w:tc>
          <w:tcPr>
            <w:tcW w:w="2843" w:type="dxa"/>
          </w:tcPr>
          <w:p w14:paraId="668F4BFF" w14:textId="77777777" w:rsidR="008F514D" w:rsidRPr="00610949" w:rsidRDefault="008F514D" w:rsidP="008F514D">
            <w:pPr>
              <w:pStyle w:val="Tablefieldindent2"/>
              <w:ind w:left="0"/>
              <w:rPr>
                <w:lang w:val="en-US"/>
              </w:rPr>
            </w:pPr>
            <w:r>
              <w:rPr>
                <w:lang w:val="en-US"/>
              </w:rPr>
              <w:t>Description(Other)</w:t>
            </w:r>
          </w:p>
        </w:tc>
        <w:tc>
          <w:tcPr>
            <w:tcW w:w="5137" w:type="dxa"/>
          </w:tcPr>
          <w:p w14:paraId="22635C84" w14:textId="77777777" w:rsidR="008F514D" w:rsidRPr="00610949" w:rsidRDefault="008F514D" w:rsidP="008F514D">
            <w:pPr>
              <w:pStyle w:val="TableText"/>
              <w:keepNext/>
              <w:rPr>
                <w:lang w:val="en-US"/>
              </w:rPr>
            </w:pPr>
            <w:r>
              <w:rPr>
                <w:lang w:val="en-US"/>
              </w:rPr>
              <w:t xml:space="preserve">Enter other descriptions of the </w:t>
            </w:r>
            <w:r>
              <w:t>UOM</w:t>
            </w:r>
            <w:r>
              <w:rPr>
                <w:lang w:val="en-US"/>
              </w:rPr>
              <w:t>.</w:t>
            </w:r>
          </w:p>
        </w:tc>
      </w:tr>
      <w:tr w:rsidR="008F514D" w:rsidRPr="0013748C" w14:paraId="45F4A981" w14:textId="77777777" w:rsidTr="008F514D">
        <w:trPr>
          <w:cantSplit/>
          <w:jc w:val="center"/>
        </w:trPr>
        <w:tc>
          <w:tcPr>
            <w:tcW w:w="2843" w:type="dxa"/>
          </w:tcPr>
          <w:p w14:paraId="495CFEA3" w14:textId="77777777" w:rsidR="008F514D" w:rsidRDefault="008F514D" w:rsidP="008F514D">
            <w:pPr>
              <w:pStyle w:val="Tablefieldindent2"/>
              <w:ind w:left="0"/>
              <w:rPr>
                <w:lang w:val="en-US"/>
              </w:rPr>
            </w:pPr>
            <w:r>
              <w:rPr>
                <w:lang w:val="en-US"/>
              </w:rPr>
              <w:t>Active</w:t>
            </w:r>
          </w:p>
        </w:tc>
        <w:tc>
          <w:tcPr>
            <w:tcW w:w="5137" w:type="dxa"/>
          </w:tcPr>
          <w:p w14:paraId="0FA19C45" w14:textId="77777777" w:rsidR="008F514D" w:rsidRDefault="008F514D" w:rsidP="008F514D">
            <w:pPr>
              <w:pStyle w:val="TableText"/>
              <w:keepNext/>
              <w:rPr>
                <w:lang w:val="en-US"/>
              </w:rPr>
            </w:pPr>
            <w:r>
              <w:rPr>
                <w:lang w:val="en-US"/>
              </w:rPr>
              <w:t xml:space="preserve">Check Active to activate the </w:t>
            </w:r>
            <w:r>
              <w:t xml:space="preserve">UOM </w:t>
            </w:r>
            <w:r>
              <w:rPr>
                <w:lang w:val="en-US"/>
              </w:rPr>
              <w:t>code.</w:t>
            </w:r>
          </w:p>
        </w:tc>
      </w:tr>
    </w:tbl>
    <w:p w14:paraId="56179AAB" w14:textId="77777777" w:rsidR="008F514D" w:rsidRPr="00EA5323" w:rsidRDefault="008F514D" w:rsidP="008F514D">
      <w:pPr>
        <w:pStyle w:val="Caption"/>
      </w:pPr>
    </w:p>
    <w:p w14:paraId="62958609" w14:textId="77777777" w:rsidR="008F514D" w:rsidRDefault="008F514D" w:rsidP="001F7791">
      <w:pPr>
        <w:pStyle w:val="NumberedListing"/>
        <w:numPr>
          <w:ilvl w:val="0"/>
          <w:numId w:val="74"/>
        </w:numPr>
        <w:rPr>
          <w:lang w:val="en-US"/>
        </w:rPr>
      </w:pPr>
      <w:r>
        <w:rPr>
          <w:noProof/>
          <w:lang w:val="en-US"/>
        </w:rPr>
        <w:t xml:space="preserve">Click </w:t>
      </w:r>
      <w:r w:rsidRPr="002F19B8">
        <w:rPr>
          <w:b/>
          <w:noProof/>
          <w:lang w:val="en-US"/>
        </w:rPr>
        <w:t>Save</w:t>
      </w:r>
      <w:r>
        <w:rPr>
          <w:noProof/>
          <w:lang w:val="en-US"/>
        </w:rPr>
        <w:t xml:space="preserve"> button to save the </w:t>
      </w:r>
      <w:r>
        <w:t xml:space="preserve">UOM </w:t>
      </w:r>
      <w:r>
        <w:rPr>
          <w:noProof/>
          <w:lang w:val="en-US"/>
        </w:rPr>
        <w:t>details.</w:t>
      </w:r>
    </w:p>
    <w:p w14:paraId="1D43E109" w14:textId="77777777" w:rsidR="008F514D" w:rsidRPr="00FC264F" w:rsidRDefault="008F514D" w:rsidP="008F514D">
      <w:pPr>
        <w:pStyle w:val="Screenshot"/>
        <w:rPr>
          <w:lang w:val="en-US"/>
        </w:rPr>
      </w:pPr>
      <w:r>
        <w:rPr>
          <w:lang w:val="en-SG" w:eastAsia="en-SG"/>
        </w:rPr>
        <w:drawing>
          <wp:inline distT="0" distB="0" distL="0" distR="0" wp14:anchorId="2808DEAA" wp14:editId="7752DE65">
            <wp:extent cx="3014133" cy="1154710"/>
            <wp:effectExtent l="19050" t="19050" r="15240" b="2667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501CE0F9" w14:textId="77777777" w:rsidR="008F514D" w:rsidRPr="00FC264F" w:rsidRDefault="008F514D" w:rsidP="008F514D">
      <w:pPr>
        <w:pStyle w:val="Figure"/>
        <w:rPr>
          <w:lang w:val="en-US"/>
        </w:rPr>
      </w:pPr>
      <w:r>
        <w:rPr>
          <w:lang w:val="en-US"/>
        </w:rPr>
        <w:t>Success Message</w:t>
      </w:r>
    </w:p>
    <w:p w14:paraId="472630F2" w14:textId="77777777" w:rsidR="008F514D" w:rsidRPr="000C0EC9" w:rsidRDefault="008F514D" w:rsidP="001F7791">
      <w:pPr>
        <w:pStyle w:val="NumberedListing"/>
        <w:numPr>
          <w:ilvl w:val="0"/>
          <w:numId w:val="74"/>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1F308344" w14:textId="77777777" w:rsidR="008F514D" w:rsidRDefault="008F514D" w:rsidP="001F7791">
      <w:pPr>
        <w:pStyle w:val="NumberedListing"/>
        <w:numPr>
          <w:ilvl w:val="0"/>
          <w:numId w:val="74"/>
        </w:numPr>
        <w:rPr>
          <w:lang w:val="en-US"/>
        </w:rPr>
      </w:pPr>
      <w:r>
        <w:rPr>
          <w:lang w:val="en-US"/>
        </w:rPr>
        <w:t xml:space="preserve">Click </w:t>
      </w:r>
      <w:r>
        <w:rPr>
          <w:b/>
          <w:lang w:val="en-US"/>
        </w:rPr>
        <w:t>Reset</w:t>
      </w:r>
      <w:r>
        <w:rPr>
          <w:lang w:val="en-US"/>
        </w:rPr>
        <w:t xml:space="preserve"> button to clear the </w:t>
      </w:r>
      <w:r>
        <w:t xml:space="preserve">UOM </w:t>
      </w:r>
      <w:r>
        <w:rPr>
          <w:lang w:val="en-US"/>
        </w:rPr>
        <w:t>details.</w:t>
      </w:r>
      <w:r w:rsidRPr="00287AB9">
        <w:rPr>
          <w:noProof/>
          <w:lang w:val="en-US"/>
        </w:rPr>
        <w:t xml:space="preserve"> </w:t>
      </w:r>
    </w:p>
    <w:p w14:paraId="232888E5" w14:textId="77777777" w:rsidR="008F514D" w:rsidRPr="000C0EC9" w:rsidRDefault="008F514D" w:rsidP="001F7791">
      <w:pPr>
        <w:pStyle w:val="NumberedListing"/>
        <w:numPr>
          <w:ilvl w:val="0"/>
          <w:numId w:val="74"/>
        </w:numPr>
        <w:rPr>
          <w:lang w:val="en-US"/>
        </w:rPr>
      </w:pPr>
      <w:r>
        <w:rPr>
          <w:lang w:val="en-US"/>
        </w:rPr>
        <w:t xml:space="preserve">Click </w:t>
      </w:r>
      <w:r>
        <w:rPr>
          <w:b/>
          <w:lang w:val="en-US"/>
        </w:rPr>
        <w:t>Close</w:t>
      </w:r>
      <w:r>
        <w:rPr>
          <w:lang w:val="en-US"/>
        </w:rPr>
        <w:t xml:space="preserve"> button to close the </w:t>
      </w:r>
      <w:r>
        <w:t xml:space="preserve">UOM </w:t>
      </w:r>
      <w:r>
        <w:rPr>
          <w:lang w:val="en-US"/>
        </w:rPr>
        <w:t>details page.</w:t>
      </w:r>
      <w:r w:rsidRPr="00287AB9">
        <w:rPr>
          <w:noProof/>
          <w:lang w:val="en-US"/>
        </w:rPr>
        <w:t xml:space="preserve"> </w:t>
      </w:r>
    </w:p>
    <w:p w14:paraId="65186DB7" w14:textId="77777777" w:rsidR="008F514D" w:rsidRDefault="008F514D" w:rsidP="008F514D">
      <w:pPr>
        <w:pStyle w:val="NumberedListing"/>
        <w:rPr>
          <w:lang w:val="en-US"/>
        </w:rPr>
      </w:pPr>
    </w:p>
    <w:p w14:paraId="7535EBFB" w14:textId="77777777" w:rsidR="008F514D" w:rsidRDefault="008F514D" w:rsidP="008F514D">
      <w:pPr>
        <w:pStyle w:val="NumberedListing"/>
        <w:rPr>
          <w:lang w:val="en-US"/>
        </w:rPr>
      </w:pPr>
    </w:p>
    <w:p w14:paraId="72A5D439" w14:textId="6742365C" w:rsidR="002073A1" w:rsidRDefault="002073A1" w:rsidP="002073A1">
      <w:pPr>
        <w:pStyle w:val="Heading3CL"/>
        <w:ind w:left="576"/>
        <w:rPr>
          <w:lang w:val="en-US"/>
        </w:rPr>
      </w:pPr>
      <w:bookmarkStart w:id="146" w:name="_Toc123813520"/>
      <w:r>
        <w:rPr>
          <w:lang w:val="en-US"/>
        </w:rPr>
        <w:t xml:space="preserve">Update </w:t>
      </w:r>
      <w:r>
        <w:t>UOM</w:t>
      </w:r>
      <w:bookmarkEnd w:id="146"/>
      <w:r>
        <w:t xml:space="preserve">  </w:t>
      </w:r>
      <w:r>
        <w:rPr>
          <w:lang w:val="en-US"/>
        </w:rPr>
        <w:t xml:space="preserve"> </w:t>
      </w:r>
      <w:r>
        <w:t xml:space="preserve"> </w:t>
      </w:r>
      <w:r>
        <w:rPr>
          <w:lang w:val="en-US"/>
        </w:rPr>
        <w:t xml:space="preserve"> </w:t>
      </w:r>
    </w:p>
    <w:p w14:paraId="5ECB70A3" w14:textId="4ACB8257" w:rsidR="002073A1" w:rsidRPr="006F6B43" w:rsidRDefault="002073A1" w:rsidP="002073A1">
      <w:pPr>
        <w:pStyle w:val="BodyText"/>
      </w:pPr>
      <w:r>
        <w:rPr>
          <w:lang w:val="en-US"/>
        </w:rPr>
        <w:t>This functionality allows you to update the</w:t>
      </w:r>
      <w:r w:rsidRPr="00A913E1">
        <w:rPr>
          <w:lang w:val="en-US"/>
        </w:rPr>
        <w:t xml:space="preserve"> </w:t>
      </w:r>
      <w:r>
        <w:t xml:space="preserve">UOM </w:t>
      </w:r>
      <w:r>
        <w:rPr>
          <w:lang w:val="en-US"/>
        </w:rPr>
        <w:t>details.</w:t>
      </w:r>
    </w:p>
    <w:p w14:paraId="3534B8FC" w14:textId="77777777" w:rsidR="008F514D" w:rsidRPr="00B616E0" w:rsidRDefault="008F514D" w:rsidP="008F514D">
      <w:pPr>
        <w:pStyle w:val="ProcedureHeading"/>
        <w:rPr>
          <w:lang w:val="en-US"/>
        </w:rPr>
      </w:pPr>
      <w:r>
        <w:rPr>
          <w:lang w:val="en-US"/>
        </w:rPr>
        <w:t xml:space="preserve">To update an </w:t>
      </w:r>
      <w:r>
        <w:t>UOM</w:t>
      </w:r>
      <w:r>
        <w:rPr>
          <w:lang w:val="en-US"/>
        </w:rPr>
        <w:t xml:space="preserve">: </w:t>
      </w:r>
    </w:p>
    <w:p w14:paraId="6473A9BB" w14:textId="77777777" w:rsidR="0092432F" w:rsidRDefault="0092432F" w:rsidP="001F7791">
      <w:pPr>
        <w:pStyle w:val="NumberedListing"/>
        <w:numPr>
          <w:ilvl w:val="0"/>
          <w:numId w:val="75"/>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7706CB4B" w14:textId="77777777" w:rsidR="008F514D" w:rsidRDefault="008F514D" w:rsidP="00FA3CF7">
      <w:pPr>
        <w:pStyle w:val="Screenshot"/>
        <w:rPr>
          <w:lang w:val="en-US"/>
        </w:rPr>
      </w:pPr>
      <w:r w:rsidRPr="00FA3CF7">
        <w:rPr>
          <w:lang w:val="en-SG" w:eastAsia="en-SG"/>
        </w:rPr>
        <w:lastRenderedPageBreak/>
        <w:drawing>
          <wp:inline distT="0" distB="0" distL="0" distR="0" wp14:anchorId="412AC333" wp14:editId="58E42D91">
            <wp:extent cx="5729605" cy="2647950"/>
            <wp:effectExtent l="19050" t="19050" r="23495" b="19050"/>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4E782FEB" w14:textId="77777777" w:rsidR="0092432F" w:rsidRDefault="0092432F" w:rsidP="0092432F">
      <w:pPr>
        <w:pStyle w:val="Figure"/>
        <w:rPr>
          <w:lang w:val="en-US"/>
        </w:rPr>
      </w:pPr>
      <w:r>
        <w:rPr>
          <w:lang w:val="en-US"/>
        </w:rPr>
        <w:t>System Codes page</w:t>
      </w:r>
    </w:p>
    <w:p w14:paraId="0C45DA2A" w14:textId="77777777" w:rsidR="002073A1" w:rsidRDefault="002073A1" w:rsidP="001F7791">
      <w:pPr>
        <w:pStyle w:val="NumberedListing"/>
        <w:numPr>
          <w:ilvl w:val="0"/>
          <w:numId w:val="75"/>
        </w:numPr>
        <w:rPr>
          <w:lang w:val="en-US"/>
        </w:rPr>
      </w:pPr>
      <w:r>
        <w:rPr>
          <w:lang w:val="en-US"/>
        </w:rPr>
        <w:t>Select Code Type ‘</w:t>
      </w:r>
      <w:r>
        <w:t xml:space="preserve">UOM’ </w:t>
      </w:r>
      <w:r>
        <w:rPr>
          <w:lang w:val="en-US"/>
        </w:rPr>
        <w:t>from the drop-down list</w:t>
      </w:r>
      <w:r w:rsidRPr="00C30D15">
        <w:rPr>
          <w:lang w:val="en-US"/>
        </w:rPr>
        <w:t>.</w:t>
      </w:r>
    </w:p>
    <w:p w14:paraId="77E6E844" w14:textId="77777777" w:rsidR="008F514D" w:rsidRDefault="008F514D" w:rsidP="00FA3CF7">
      <w:pPr>
        <w:pStyle w:val="Screenshot"/>
        <w:rPr>
          <w:lang w:val="en-US"/>
        </w:rPr>
      </w:pPr>
      <w:r>
        <w:rPr>
          <w:lang w:val="en-SG" w:eastAsia="en-SG"/>
        </w:rPr>
        <w:drawing>
          <wp:inline distT="0" distB="0" distL="0" distR="0" wp14:anchorId="35B3C9DB" wp14:editId="6C92AC6A">
            <wp:extent cx="5733415" cy="1764665"/>
            <wp:effectExtent l="19050" t="19050" r="19685" b="26035"/>
            <wp:docPr id="1337" name="Picture 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733415" cy="1764665"/>
                    </a:xfrm>
                    <a:prstGeom prst="rect">
                      <a:avLst/>
                    </a:prstGeom>
                    <a:ln>
                      <a:solidFill>
                        <a:schemeClr val="tx1"/>
                      </a:solidFill>
                    </a:ln>
                  </pic:spPr>
                </pic:pic>
              </a:graphicData>
            </a:graphic>
          </wp:inline>
        </w:drawing>
      </w:r>
    </w:p>
    <w:p w14:paraId="70696280" w14:textId="77777777" w:rsidR="008F514D" w:rsidRPr="00A1279D" w:rsidRDefault="008F514D" w:rsidP="008F514D">
      <w:pPr>
        <w:pStyle w:val="Figure"/>
        <w:rPr>
          <w:lang w:val="en-US"/>
        </w:rPr>
      </w:pPr>
      <w:r>
        <w:t xml:space="preserve">UOM </w:t>
      </w:r>
      <w:r>
        <w:rPr>
          <w:lang w:val="en-US"/>
        </w:rPr>
        <w:t>List</w:t>
      </w:r>
    </w:p>
    <w:p w14:paraId="15F4B4A0" w14:textId="77777777" w:rsidR="008F514D" w:rsidRDefault="008F514D" w:rsidP="001F7791">
      <w:pPr>
        <w:pStyle w:val="NumberedListing"/>
        <w:numPr>
          <w:ilvl w:val="0"/>
          <w:numId w:val="75"/>
        </w:numPr>
        <w:rPr>
          <w:lang w:val="en-US"/>
        </w:rPr>
      </w:pPr>
      <w:r>
        <w:rPr>
          <w:lang w:val="en-US"/>
        </w:rPr>
        <w:t xml:space="preserve">Click the </w:t>
      </w:r>
      <w:r>
        <w:rPr>
          <w:noProof/>
          <w:lang w:val="en-SG" w:eastAsia="en-SG"/>
        </w:rPr>
        <w:drawing>
          <wp:inline distT="0" distB="0" distL="0" distR="0" wp14:anchorId="1DC2D4D1" wp14:editId="566B177D">
            <wp:extent cx="266667" cy="200000"/>
            <wp:effectExtent l="0" t="0" r="635" b="0"/>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UOM </w:t>
      </w:r>
      <w:r>
        <w:rPr>
          <w:lang w:val="en-US"/>
        </w:rPr>
        <w:t>details. The following screen will be displayed</w:t>
      </w:r>
    </w:p>
    <w:p w14:paraId="67C215CB" w14:textId="77777777" w:rsidR="008F514D" w:rsidRDefault="008F514D" w:rsidP="00FA3CF7">
      <w:pPr>
        <w:pStyle w:val="Screenshot"/>
        <w:rPr>
          <w:lang w:val="en-US"/>
        </w:rPr>
      </w:pPr>
      <w:r>
        <w:rPr>
          <w:lang w:val="en-SG" w:eastAsia="en-SG"/>
        </w:rPr>
        <w:drawing>
          <wp:inline distT="0" distB="0" distL="0" distR="0" wp14:anchorId="6570EDC6" wp14:editId="196008FD">
            <wp:extent cx="5733415" cy="534035"/>
            <wp:effectExtent l="19050" t="19050" r="19685" b="18415"/>
            <wp:docPr id="1339" name="Picture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733415" cy="534035"/>
                    </a:xfrm>
                    <a:prstGeom prst="rect">
                      <a:avLst/>
                    </a:prstGeom>
                    <a:ln>
                      <a:solidFill>
                        <a:schemeClr val="tx1"/>
                      </a:solidFill>
                    </a:ln>
                  </pic:spPr>
                </pic:pic>
              </a:graphicData>
            </a:graphic>
          </wp:inline>
        </w:drawing>
      </w:r>
    </w:p>
    <w:p w14:paraId="1BCB0B61" w14:textId="77777777" w:rsidR="008F514D" w:rsidRDefault="008F514D" w:rsidP="008F514D">
      <w:pPr>
        <w:pStyle w:val="Figure"/>
        <w:rPr>
          <w:lang w:val="en-US"/>
        </w:rPr>
      </w:pPr>
      <w:r>
        <w:t xml:space="preserve">UOM </w:t>
      </w:r>
      <w:r>
        <w:rPr>
          <w:lang w:val="en-US"/>
        </w:rPr>
        <w:t>Details Edit Page</w:t>
      </w:r>
    </w:p>
    <w:p w14:paraId="6D576EF6" w14:textId="77777777" w:rsidR="008F514D" w:rsidRDefault="008F514D" w:rsidP="001F7791">
      <w:pPr>
        <w:pStyle w:val="NumberedListing"/>
        <w:numPr>
          <w:ilvl w:val="0"/>
          <w:numId w:val="75"/>
        </w:numPr>
        <w:rPr>
          <w:lang w:val="en-US"/>
        </w:rPr>
      </w:pPr>
      <w:r>
        <w:rPr>
          <w:lang w:val="en-US"/>
        </w:rPr>
        <w:t xml:space="preserve">Modify the field values and click </w:t>
      </w:r>
      <w:r>
        <w:rPr>
          <w:noProof/>
          <w:lang w:val="en-SG" w:eastAsia="en-SG"/>
        </w:rPr>
        <w:drawing>
          <wp:inline distT="0" distB="0" distL="0" distR="0" wp14:anchorId="258CC8BC" wp14:editId="24FD9629">
            <wp:extent cx="990476" cy="257143"/>
            <wp:effectExtent l="0" t="0" r="635" b="0"/>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4E48C016" w14:textId="77777777" w:rsidR="008F514D" w:rsidRDefault="008F514D" w:rsidP="00FA3CF7">
      <w:pPr>
        <w:pStyle w:val="Screenshot"/>
        <w:rPr>
          <w:lang w:val="en-US"/>
        </w:rPr>
      </w:pPr>
      <w:r>
        <w:rPr>
          <w:lang w:val="en-SG" w:eastAsia="en-SG"/>
        </w:rPr>
        <w:drawing>
          <wp:inline distT="0" distB="0" distL="0" distR="0" wp14:anchorId="2F766FC6" wp14:editId="6DAAC057">
            <wp:extent cx="3438095" cy="1295238"/>
            <wp:effectExtent l="19050" t="19050" r="10160" b="19685"/>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57FDFB69" w14:textId="77777777" w:rsidR="008F514D" w:rsidRPr="000C0EC9" w:rsidRDefault="008F514D" w:rsidP="002073A1">
      <w:pPr>
        <w:pStyle w:val="Figure"/>
        <w:rPr>
          <w:lang w:val="en-US"/>
        </w:rPr>
      </w:pPr>
      <w:r w:rsidRPr="00C05334">
        <w:rPr>
          <w:lang w:val="en-US"/>
        </w:rPr>
        <w:t>Success Message</w:t>
      </w:r>
    </w:p>
    <w:p w14:paraId="10FE62A0" w14:textId="77777777" w:rsidR="008F514D" w:rsidRPr="000C0EC9" w:rsidRDefault="008F514D" w:rsidP="001F7791">
      <w:pPr>
        <w:pStyle w:val="NumberedListing"/>
        <w:numPr>
          <w:ilvl w:val="0"/>
          <w:numId w:val="75"/>
        </w:numPr>
        <w:rPr>
          <w:lang w:val="en-US"/>
        </w:rPr>
      </w:pPr>
      <w:r>
        <w:rPr>
          <w:lang w:val="en-US"/>
        </w:rPr>
        <w:lastRenderedPageBreak/>
        <w:t xml:space="preserve">Click </w:t>
      </w:r>
      <w:r>
        <w:rPr>
          <w:b/>
          <w:lang w:val="en-US"/>
        </w:rPr>
        <w:t>Close</w:t>
      </w:r>
      <w:r>
        <w:rPr>
          <w:lang w:val="en-US"/>
        </w:rPr>
        <w:t xml:space="preserve"> button to close the </w:t>
      </w:r>
      <w:r>
        <w:t xml:space="preserve">UOM </w:t>
      </w:r>
      <w:r>
        <w:rPr>
          <w:lang w:val="en-US"/>
        </w:rPr>
        <w:t>details edit page.</w:t>
      </w:r>
      <w:r w:rsidRPr="00287AB9">
        <w:rPr>
          <w:noProof/>
          <w:lang w:val="en-US"/>
        </w:rPr>
        <w:t xml:space="preserve"> </w:t>
      </w:r>
    </w:p>
    <w:p w14:paraId="0A1A5B29" w14:textId="227ABE4C" w:rsidR="008F514D" w:rsidRDefault="008F514D" w:rsidP="008F514D">
      <w:pPr>
        <w:rPr>
          <w:rFonts w:ascii="Century Gothic" w:hAnsi="Century Gothic"/>
          <w:color w:val="000000"/>
          <w:sz w:val="18"/>
          <w:szCs w:val="22"/>
          <w:lang w:val="en-US"/>
        </w:rPr>
      </w:pPr>
    </w:p>
    <w:p w14:paraId="3027EEDD" w14:textId="77777777" w:rsidR="008F514D" w:rsidRDefault="008F514D" w:rsidP="008F514D">
      <w:pPr>
        <w:pStyle w:val="Heading1CL"/>
      </w:pPr>
      <w:bookmarkStart w:id="147" w:name="_Toc467523020"/>
      <w:bookmarkStart w:id="148" w:name="_Toc123813521"/>
      <w:bookmarkStart w:id="149" w:name="_Toc129608424"/>
      <w:r>
        <w:t>Vessel/Aircraft Code</w:t>
      </w:r>
      <w:bookmarkEnd w:id="147"/>
      <w:bookmarkEnd w:id="148"/>
      <w:bookmarkEnd w:id="149"/>
    </w:p>
    <w:p w14:paraId="07036C41" w14:textId="77777777" w:rsidR="008F514D" w:rsidRDefault="008F514D" w:rsidP="008F514D">
      <w:pPr>
        <w:pStyle w:val="BodyText"/>
        <w:rPr>
          <w:lang w:val="en-US"/>
        </w:rPr>
      </w:pPr>
      <w:r>
        <w:rPr>
          <w:lang w:val="en-US"/>
        </w:rPr>
        <w:t xml:space="preserve">The System Administrator creates and updates the </w:t>
      </w:r>
      <w:r>
        <w:t xml:space="preserve">Vessel/Aircraft </w:t>
      </w:r>
      <w:r>
        <w:rPr>
          <w:lang w:val="en-US"/>
        </w:rPr>
        <w:t>code.</w:t>
      </w:r>
    </w:p>
    <w:p w14:paraId="295CB688" w14:textId="77777777" w:rsidR="008F514D" w:rsidRPr="00B616E0" w:rsidRDefault="008F514D" w:rsidP="008F514D">
      <w:pPr>
        <w:pStyle w:val="ProcedureHeading"/>
        <w:rPr>
          <w:lang w:val="en-US"/>
        </w:rPr>
      </w:pPr>
      <w:r>
        <w:rPr>
          <w:lang w:val="en-US"/>
        </w:rPr>
        <w:t xml:space="preserve">To create a </w:t>
      </w:r>
      <w:r>
        <w:t>Vessel/Aircraft</w:t>
      </w:r>
      <w:r>
        <w:rPr>
          <w:lang w:val="en-US"/>
        </w:rPr>
        <w:t xml:space="preserve">: </w:t>
      </w:r>
    </w:p>
    <w:p w14:paraId="660536D4" w14:textId="77777777" w:rsidR="0092432F" w:rsidRDefault="0092432F" w:rsidP="001F7791">
      <w:pPr>
        <w:pStyle w:val="NumberedListing"/>
        <w:numPr>
          <w:ilvl w:val="0"/>
          <w:numId w:val="76"/>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19338D29" w14:textId="77777777" w:rsidR="008F514D" w:rsidRDefault="008F514D" w:rsidP="00FA3CF7">
      <w:pPr>
        <w:pStyle w:val="Screenshot"/>
        <w:rPr>
          <w:lang w:val="en-US"/>
        </w:rPr>
      </w:pPr>
      <w:r w:rsidRPr="00FA3CF7">
        <w:rPr>
          <w:lang w:val="en-SG" w:eastAsia="en-SG"/>
        </w:rPr>
        <w:drawing>
          <wp:inline distT="0" distB="0" distL="0" distR="0" wp14:anchorId="4AA1B966" wp14:editId="4C73BD9B">
            <wp:extent cx="5730875" cy="2647315"/>
            <wp:effectExtent l="19050" t="19050" r="22225" b="19685"/>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0875" cy="2647315"/>
                    </a:xfrm>
                    <a:prstGeom prst="rect">
                      <a:avLst/>
                    </a:prstGeom>
                    <a:noFill/>
                    <a:ln>
                      <a:solidFill>
                        <a:schemeClr val="tx1"/>
                      </a:solidFill>
                    </a:ln>
                  </pic:spPr>
                </pic:pic>
              </a:graphicData>
            </a:graphic>
          </wp:inline>
        </w:drawing>
      </w:r>
    </w:p>
    <w:p w14:paraId="73D32D59" w14:textId="77777777" w:rsidR="0092432F" w:rsidRDefault="0092432F" w:rsidP="0092432F">
      <w:pPr>
        <w:pStyle w:val="Figure"/>
        <w:rPr>
          <w:lang w:val="en-US"/>
        </w:rPr>
      </w:pPr>
      <w:r>
        <w:rPr>
          <w:lang w:val="en-US"/>
        </w:rPr>
        <w:t>System Codes page</w:t>
      </w:r>
    </w:p>
    <w:p w14:paraId="23050D91" w14:textId="77777777" w:rsidR="00C452D1" w:rsidRDefault="00C452D1" w:rsidP="001F7791">
      <w:pPr>
        <w:pStyle w:val="NumberedListing"/>
        <w:numPr>
          <w:ilvl w:val="0"/>
          <w:numId w:val="76"/>
        </w:numPr>
        <w:rPr>
          <w:lang w:val="en-US"/>
        </w:rPr>
      </w:pPr>
      <w:r>
        <w:rPr>
          <w:lang w:val="en-US"/>
        </w:rPr>
        <w:t>Select Code Type ‘</w:t>
      </w:r>
      <w:r>
        <w:t xml:space="preserve">Vessel/Aircraft’ </w:t>
      </w:r>
      <w:r>
        <w:rPr>
          <w:lang w:val="en-US"/>
        </w:rPr>
        <w:t>from the drop-down list</w:t>
      </w:r>
      <w:r w:rsidRPr="00C30D15">
        <w:rPr>
          <w:lang w:val="en-US"/>
        </w:rPr>
        <w:t>.</w:t>
      </w:r>
    </w:p>
    <w:p w14:paraId="482BDFF8" w14:textId="77777777" w:rsidR="008F514D" w:rsidRDefault="008F514D" w:rsidP="00FA3CF7">
      <w:pPr>
        <w:pStyle w:val="Screenshot"/>
        <w:rPr>
          <w:lang w:val="en-US"/>
        </w:rPr>
      </w:pPr>
      <w:r>
        <w:rPr>
          <w:lang w:val="en-SG" w:eastAsia="en-SG"/>
        </w:rPr>
        <w:drawing>
          <wp:inline distT="0" distB="0" distL="0" distR="0" wp14:anchorId="270E3D59" wp14:editId="51A4A8E9">
            <wp:extent cx="5733415" cy="1149350"/>
            <wp:effectExtent l="19050" t="19050" r="19685" b="12700"/>
            <wp:docPr id="1340" name="Picture 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733415" cy="1149350"/>
                    </a:xfrm>
                    <a:prstGeom prst="rect">
                      <a:avLst/>
                    </a:prstGeom>
                    <a:ln>
                      <a:solidFill>
                        <a:schemeClr val="tx1"/>
                      </a:solidFill>
                    </a:ln>
                  </pic:spPr>
                </pic:pic>
              </a:graphicData>
            </a:graphic>
          </wp:inline>
        </w:drawing>
      </w:r>
    </w:p>
    <w:p w14:paraId="563C0582" w14:textId="77777777" w:rsidR="008F514D" w:rsidRDefault="008F514D" w:rsidP="008F514D">
      <w:pPr>
        <w:pStyle w:val="Figure"/>
        <w:rPr>
          <w:lang w:val="en-US"/>
        </w:rPr>
      </w:pPr>
      <w:r>
        <w:t xml:space="preserve">Vessel/Aircraft </w:t>
      </w:r>
      <w:r>
        <w:rPr>
          <w:lang w:val="en-US"/>
        </w:rPr>
        <w:t>List</w:t>
      </w:r>
    </w:p>
    <w:p w14:paraId="57AC32F4" w14:textId="77777777" w:rsidR="008F514D" w:rsidRPr="00A1279D" w:rsidRDefault="008F514D" w:rsidP="008F514D">
      <w:pPr>
        <w:pStyle w:val="BodyText"/>
        <w:rPr>
          <w:lang w:val="en-US"/>
        </w:rPr>
      </w:pPr>
    </w:p>
    <w:p w14:paraId="042B959C" w14:textId="77777777" w:rsidR="008F514D" w:rsidRPr="00950B1D" w:rsidRDefault="008F514D" w:rsidP="001F7791">
      <w:pPr>
        <w:pStyle w:val="NumberedListing"/>
        <w:numPr>
          <w:ilvl w:val="0"/>
          <w:numId w:val="76"/>
        </w:numPr>
        <w:rPr>
          <w:lang w:val="en-US"/>
        </w:rPr>
      </w:pPr>
      <w:r>
        <w:rPr>
          <w:lang w:val="en-US"/>
        </w:rPr>
        <w:t xml:space="preserve">Click </w:t>
      </w:r>
      <w:r>
        <w:rPr>
          <w:noProof/>
          <w:lang w:val="en-SG" w:eastAsia="en-SG"/>
        </w:rPr>
        <w:drawing>
          <wp:inline distT="0" distB="0" distL="0" distR="0" wp14:anchorId="04641BE3" wp14:editId="0F8E9122">
            <wp:extent cx="276190" cy="238095"/>
            <wp:effectExtent l="0" t="0" r="0" b="0"/>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Vessel Code.</w:t>
      </w:r>
    </w:p>
    <w:p w14:paraId="1717226B" w14:textId="77777777" w:rsidR="008F514D" w:rsidRDefault="008F514D" w:rsidP="00FA3CF7">
      <w:pPr>
        <w:pStyle w:val="Screenshot"/>
        <w:rPr>
          <w:lang w:val="en-US"/>
        </w:rPr>
      </w:pPr>
      <w:r>
        <w:rPr>
          <w:lang w:val="en-SG" w:eastAsia="en-SG"/>
        </w:rPr>
        <w:drawing>
          <wp:inline distT="0" distB="0" distL="0" distR="0" wp14:anchorId="6B628BA2" wp14:editId="1773C51B">
            <wp:extent cx="5733415" cy="1245870"/>
            <wp:effectExtent l="19050" t="19050" r="19685" b="11430"/>
            <wp:docPr id="1344" name="Picture 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733415" cy="1245870"/>
                    </a:xfrm>
                    <a:prstGeom prst="rect">
                      <a:avLst/>
                    </a:prstGeom>
                    <a:ln>
                      <a:solidFill>
                        <a:schemeClr val="tx1"/>
                      </a:solidFill>
                    </a:ln>
                  </pic:spPr>
                </pic:pic>
              </a:graphicData>
            </a:graphic>
          </wp:inline>
        </w:drawing>
      </w:r>
    </w:p>
    <w:p w14:paraId="6D9024CE" w14:textId="77777777" w:rsidR="008F514D" w:rsidRDefault="008F514D" w:rsidP="00C452D1">
      <w:pPr>
        <w:pStyle w:val="Figure"/>
        <w:rPr>
          <w:lang w:val="en-US"/>
        </w:rPr>
      </w:pPr>
      <w:r w:rsidRPr="00950B1D">
        <w:t xml:space="preserve">Vessel/Aircraft </w:t>
      </w:r>
      <w:r w:rsidRPr="00950B1D">
        <w:rPr>
          <w:lang w:val="en-US"/>
        </w:rPr>
        <w:t>Details Page</w:t>
      </w:r>
    </w:p>
    <w:p w14:paraId="13E6291A" w14:textId="77777777" w:rsidR="00C452D1" w:rsidRPr="00C452D1" w:rsidRDefault="00C452D1" w:rsidP="00C452D1">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8F514D" w:rsidRPr="0013748C" w14:paraId="1F598A58" w14:textId="77777777" w:rsidTr="008F514D">
        <w:tc>
          <w:tcPr>
            <w:tcW w:w="630" w:type="dxa"/>
            <w:shd w:val="clear" w:color="auto" w:fill="C00000"/>
            <w:vAlign w:val="center"/>
          </w:tcPr>
          <w:p w14:paraId="4DE0ED0B" w14:textId="77777777" w:rsidR="008F514D" w:rsidRPr="0013748C" w:rsidRDefault="008F514D" w:rsidP="008F514D">
            <w:pPr>
              <w:pStyle w:val="StyleCalloutSymbolScienceBold"/>
            </w:pPr>
            <w:r w:rsidRPr="0013748C">
              <w:t>@</w:t>
            </w:r>
          </w:p>
        </w:tc>
        <w:tc>
          <w:tcPr>
            <w:tcW w:w="7803" w:type="dxa"/>
            <w:shd w:val="clear" w:color="auto" w:fill="BFBFBF" w:themeFill="background1" w:themeFillShade="BF"/>
          </w:tcPr>
          <w:p w14:paraId="48F2A2BA" w14:textId="77777777" w:rsidR="008F514D" w:rsidRPr="0013748C" w:rsidRDefault="008F514D" w:rsidP="008F514D">
            <w:pPr>
              <w:pStyle w:val="CalloutText"/>
            </w:pPr>
            <w:r>
              <w:t>The Carrier Codes should already be created.</w:t>
            </w:r>
          </w:p>
        </w:tc>
      </w:tr>
    </w:tbl>
    <w:p w14:paraId="7E0CC28B" w14:textId="77777777" w:rsidR="008F514D" w:rsidRDefault="008F514D" w:rsidP="001F7791">
      <w:pPr>
        <w:pStyle w:val="NumberedListing"/>
        <w:numPr>
          <w:ilvl w:val="0"/>
          <w:numId w:val="76"/>
        </w:numPr>
        <w:rPr>
          <w:lang w:val="en-US"/>
        </w:rPr>
      </w:pPr>
      <w:r>
        <w:rPr>
          <w:lang w:val="en-US"/>
        </w:rPr>
        <w:t xml:space="preserve">Enter information in the </w:t>
      </w:r>
      <w:r>
        <w:t xml:space="preserve">Vessel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4D95C967" w14:textId="77777777" w:rsidTr="008F514D">
        <w:trPr>
          <w:cantSplit/>
          <w:tblHeader/>
          <w:jc w:val="center"/>
        </w:trPr>
        <w:tc>
          <w:tcPr>
            <w:tcW w:w="2843" w:type="dxa"/>
            <w:shd w:val="clear" w:color="auto" w:fill="BFBFBF" w:themeFill="background1" w:themeFillShade="BF"/>
          </w:tcPr>
          <w:p w14:paraId="4A903C1E"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1A5F1AD9" w14:textId="77777777" w:rsidR="008F514D" w:rsidRPr="0013748C" w:rsidRDefault="008F514D" w:rsidP="008F514D">
            <w:pPr>
              <w:pStyle w:val="TableHeading"/>
            </w:pPr>
            <w:r w:rsidRPr="0013748C">
              <w:t>Action/Input Required</w:t>
            </w:r>
          </w:p>
        </w:tc>
      </w:tr>
      <w:tr w:rsidR="008F514D" w:rsidRPr="0013748C" w14:paraId="32FA4B4B" w14:textId="77777777" w:rsidTr="008F514D">
        <w:trPr>
          <w:cantSplit/>
          <w:jc w:val="center"/>
        </w:trPr>
        <w:tc>
          <w:tcPr>
            <w:tcW w:w="2843" w:type="dxa"/>
          </w:tcPr>
          <w:p w14:paraId="065C54B4" w14:textId="77777777" w:rsidR="008F514D" w:rsidRDefault="008F514D" w:rsidP="008F514D">
            <w:pPr>
              <w:pStyle w:val="Tablefieldindent2"/>
              <w:ind w:left="0"/>
              <w:rPr>
                <w:lang w:val="en-US"/>
              </w:rPr>
            </w:pPr>
            <w:r>
              <w:rPr>
                <w:lang w:val="en-US"/>
              </w:rPr>
              <w:t>Type</w:t>
            </w:r>
          </w:p>
        </w:tc>
        <w:tc>
          <w:tcPr>
            <w:tcW w:w="5137" w:type="dxa"/>
          </w:tcPr>
          <w:p w14:paraId="1F2A4087" w14:textId="77777777" w:rsidR="008F514D" w:rsidRDefault="008F514D" w:rsidP="008F514D">
            <w:pPr>
              <w:pStyle w:val="TableText"/>
              <w:keepNext/>
            </w:pPr>
            <w:r>
              <w:t>Select Type ‘Vessel’</w:t>
            </w:r>
          </w:p>
        </w:tc>
      </w:tr>
      <w:tr w:rsidR="008F514D" w:rsidRPr="0013748C" w14:paraId="4F7F5A0F" w14:textId="77777777" w:rsidTr="008F514D">
        <w:trPr>
          <w:cantSplit/>
          <w:jc w:val="center"/>
        </w:trPr>
        <w:tc>
          <w:tcPr>
            <w:tcW w:w="2843" w:type="dxa"/>
          </w:tcPr>
          <w:p w14:paraId="47274454" w14:textId="77777777" w:rsidR="008F514D" w:rsidRDefault="008F514D" w:rsidP="008F514D">
            <w:pPr>
              <w:pStyle w:val="Tablefieldindent2"/>
              <w:ind w:left="0"/>
              <w:rPr>
                <w:lang w:val="en-US"/>
              </w:rPr>
            </w:pPr>
            <w:r>
              <w:rPr>
                <w:lang w:val="en-US"/>
              </w:rPr>
              <w:t>Registration No</w:t>
            </w:r>
          </w:p>
        </w:tc>
        <w:tc>
          <w:tcPr>
            <w:tcW w:w="5137" w:type="dxa"/>
          </w:tcPr>
          <w:p w14:paraId="48751A50" w14:textId="77777777" w:rsidR="008F514D" w:rsidRDefault="008F514D" w:rsidP="008F514D">
            <w:pPr>
              <w:pStyle w:val="TableText"/>
              <w:keepNext/>
            </w:pPr>
            <w:r>
              <w:t>Enter the registration number of the Vessel.</w:t>
            </w:r>
          </w:p>
        </w:tc>
      </w:tr>
      <w:tr w:rsidR="008F514D" w:rsidRPr="0013748C" w14:paraId="3246DE8C" w14:textId="77777777" w:rsidTr="008F514D">
        <w:trPr>
          <w:cantSplit/>
          <w:jc w:val="center"/>
        </w:trPr>
        <w:tc>
          <w:tcPr>
            <w:tcW w:w="2843" w:type="dxa"/>
          </w:tcPr>
          <w:p w14:paraId="63AED9F9" w14:textId="77777777" w:rsidR="008F514D" w:rsidRPr="00950B1D" w:rsidRDefault="008F514D" w:rsidP="008F514D">
            <w:pPr>
              <w:pStyle w:val="Tablefieldindent2"/>
              <w:ind w:left="0"/>
            </w:pPr>
            <w:r>
              <w:t>Nationality of Carrier</w:t>
            </w:r>
          </w:p>
        </w:tc>
        <w:tc>
          <w:tcPr>
            <w:tcW w:w="5137" w:type="dxa"/>
          </w:tcPr>
          <w:p w14:paraId="45ED0E35" w14:textId="77777777" w:rsidR="008F514D" w:rsidRDefault="008F514D" w:rsidP="008F514D">
            <w:pPr>
              <w:pStyle w:val="TableText"/>
              <w:keepNext/>
            </w:pPr>
            <w:r>
              <w:t>Select the Nationality of the Carrier of the Vessel.</w:t>
            </w:r>
          </w:p>
        </w:tc>
      </w:tr>
      <w:tr w:rsidR="008F514D" w:rsidRPr="0013748C" w14:paraId="680FBA2C" w14:textId="77777777" w:rsidTr="008F514D">
        <w:trPr>
          <w:cantSplit/>
          <w:jc w:val="center"/>
        </w:trPr>
        <w:tc>
          <w:tcPr>
            <w:tcW w:w="2843" w:type="dxa"/>
          </w:tcPr>
          <w:p w14:paraId="63D46BC9" w14:textId="77777777" w:rsidR="008F514D" w:rsidRPr="00950B1D" w:rsidRDefault="008F514D" w:rsidP="008F514D">
            <w:pPr>
              <w:pStyle w:val="Tablefieldindent2"/>
              <w:ind w:left="0"/>
            </w:pPr>
            <w:r>
              <w:t>Name</w:t>
            </w:r>
          </w:p>
        </w:tc>
        <w:tc>
          <w:tcPr>
            <w:tcW w:w="5137" w:type="dxa"/>
          </w:tcPr>
          <w:p w14:paraId="6737F06F" w14:textId="77777777" w:rsidR="008F514D" w:rsidRDefault="008F514D" w:rsidP="008F514D">
            <w:pPr>
              <w:pStyle w:val="TableText"/>
              <w:keepNext/>
            </w:pPr>
            <w:r>
              <w:t>Enter the name of the Vessel.</w:t>
            </w:r>
          </w:p>
        </w:tc>
      </w:tr>
      <w:tr w:rsidR="008F514D" w:rsidRPr="0013748C" w14:paraId="6458FE56" w14:textId="77777777" w:rsidTr="008F514D">
        <w:trPr>
          <w:cantSplit/>
          <w:jc w:val="center"/>
        </w:trPr>
        <w:tc>
          <w:tcPr>
            <w:tcW w:w="2843" w:type="dxa"/>
          </w:tcPr>
          <w:p w14:paraId="3E6620BF" w14:textId="77777777" w:rsidR="008F514D" w:rsidRPr="00E65FF9" w:rsidRDefault="008F514D" w:rsidP="008F514D">
            <w:pPr>
              <w:pStyle w:val="Tablefieldindent2"/>
              <w:ind w:left="0"/>
            </w:pPr>
            <w:r>
              <w:t>IMO Number</w:t>
            </w:r>
          </w:p>
        </w:tc>
        <w:tc>
          <w:tcPr>
            <w:tcW w:w="5137" w:type="dxa"/>
          </w:tcPr>
          <w:p w14:paraId="6F031567" w14:textId="77777777" w:rsidR="008F514D" w:rsidRDefault="008F514D" w:rsidP="008F514D">
            <w:pPr>
              <w:pStyle w:val="TableText"/>
              <w:keepNext/>
            </w:pPr>
            <w:r>
              <w:t>Enter the IMO Number of the Vessel.</w:t>
            </w:r>
          </w:p>
        </w:tc>
      </w:tr>
      <w:tr w:rsidR="008F514D" w:rsidRPr="0013748C" w14:paraId="517DBF1F" w14:textId="77777777" w:rsidTr="008F514D">
        <w:trPr>
          <w:cantSplit/>
          <w:jc w:val="center"/>
        </w:trPr>
        <w:tc>
          <w:tcPr>
            <w:tcW w:w="2843" w:type="dxa"/>
          </w:tcPr>
          <w:p w14:paraId="45221510" w14:textId="77777777" w:rsidR="008F514D" w:rsidRPr="00E65FF9" w:rsidRDefault="008F514D" w:rsidP="008F514D">
            <w:pPr>
              <w:pStyle w:val="Tablefieldindent2"/>
              <w:ind w:left="0"/>
            </w:pPr>
            <w:r>
              <w:t>Owner</w:t>
            </w:r>
          </w:p>
        </w:tc>
        <w:tc>
          <w:tcPr>
            <w:tcW w:w="5137" w:type="dxa"/>
          </w:tcPr>
          <w:p w14:paraId="478EEF43" w14:textId="77777777" w:rsidR="008F514D" w:rsidRPr="00E65FF9" w:rsidRDefault="008F514D" w:rsidP="008F514D">
            <w:pPr>
              <w:pStyle w:val="TableText"/>
              <w:keepNext/>
              <w:rPr>
                <w:b/>
              </w:rPr>
            </w:pPr>
            <w:r>
              <w:t>Enter the Owner of the Vessel.</w:t>
            </w:r>
          </w:p>
        </w:tc>
      </w:tr>
      <w:tr w:rsidR="008F514D" w:rsidRPr="0013748C" w14:paraId="2540F4FE" w14:textId="77777777" w:rsidTr="008F514D">
        <w:trPr>
          <w:cantSplit/>
          <w:jc w:val="center"/>
        </w:trPr>
        <w:tc>
          <w:tcPr>
            <w:tcW w:w="2843" w:type="dxa"/>
          </w:tcPr>
          <w:p w14:paraId="6019E3AC" w14:textId="77777777" w:rsidR="008F514D" w:rsidRDefault="008F514D" w:rsidP="008F514D">
            <w:pPr>
              <w:pStyle w:val="Tablefieldindent2"/>
              <w:ind w:left="0"/>
            </w:pPr>
            <w:r>
              <w:rPr>
                <w:lang w:val="en-US"/>
              </w:rPr>
              <w:t>Length</w:t>
            </w:r>
          </w:p>
        </w:tc>
        <w:tc>
          <w:tcPr>
            <w:tcW w:w="5137" w:type="dxa"/>
          </w:tcPr>
          <w:p w14:paraId="5C402E66" w14:textId="77777777" w:rsidR="008F514D" w:rsidRDefault="008F514D" w:rsidP="008F514D">
            <w:pPr>
              <w:pStyle w:val="TableText"/>
              <w:keepNext/>
            </w:pPr>
            <w:r>
              <w:t>Enter the Length of the Vessel.</w:t>
            </w:r>
          </w:p>
        </w:tc>
      </w:tr>
      <w:tr w:rsidR="008F514D" w:rsidRPr="0013748C" w14:paraId="0F6CDC1D" w14:textId="77777777" w:rsidTr="008F514D">
        <w:trPr>
          <w:cantSplit/>
          <w:jc w:val="center"/>
        </w:trPr>
        <w:tc>
          <w:tcPr>
            <w:tcW w:w="2843" w:type="dxa"/>
          </w:tcPr>
          <w:p w14:paraId="48038A5E" w14:textId="77777777" w:rsidR="008F514D" w:rsidRPr="0013748C" w:rsidRDefault="008F514D" w:rsidP="008F514D">
            <w:pPr>
              <w:pStyle w:val="Tablefieldindent2"/>
              <w:ind w:left="0"/>
            </w:pPr>
            <w:r>
              <w:rPr>
                <w:lang w:val="en-US"/>
              </w:rPr>
              <w:t>Breadth</w:t>
            </w:r>
          </w:p>
        </w:tc>
        <w:tc>
          <w:tcPr>
            <w:tcW w:w="5137" w:type="dxa"/>
          </w:tcPr>
          <w:p w14:paraId="4AE006AC" w14:textId="77777777" w:rsidR="008F514D" w:rsidRPr="0013748C" w:rsidRDefault="008F514D" w:rsidP="008F514D">
            <w:pPr>
              <w:pStyle w:val="TableText"/>
              <w:keepNext/>
            </w:pPr>
            <w:r w:rsidRPr="00610949">
              <w:rPr>
                <w:lang w:val="en-US"/>
              </w:rPr>
              <w:t xml:space="preserve">Enter the </w:t>
            </w:r>
            <w:r>
              <w:rPr>
                <w:lang w:val="en-US"/>
              </w:rPr>
              <w:t xml:space="preserve">Breadth </w:t>
            </w:r>
            <w:r>
              <w:t>of the Vessel</w:t>
            </w:r>
            <w:r>
              <w:rPr>
                <w:lang w:val="en-US"/>
              </w:rPr>
              <w:t>.</w:t>
            </w:r>
          </w:p>
        </w:tc>
      </w:tr>
      <w:tr w:rsidR="008F514D" w:rsidRPr="0013748C" w14:paraId="75C0C087" w14:textId="77777777" w:rsidTr="008F514D">
        <w:trPr>
          <w:cantSplit/>
          <w:jc w:val="center"/>
        </w:trPr>
        <w:tc>
          <w:tcPr>
            <w:tcW w:w="2843" w:type="dxa"/>
          </w:tcPr>
          <w:p w14:paraId="5E450007" w14:textId="77777777" w:rsidR="008F514D" w:rsidRPr="00610949" w:rsidRDefault="008F514D" w:rsidP="008F514D">
            <w:pPr>
              <w:pStyle w:val="Tablefieldindent2"/>
              <w:ind w:left="0"/>
              <w:rPr>
                <w:lang w:val="en-US"/>
              </w:rPr>
            </w:pPr>
            <w:r>
              <w:rPr>
                <w:lang w:val="en-US"/>
              </w:rPr>
              <w:t>Draft SSL</w:t>
            </w:r>
          </w:p>
        </w:tc>
        <w:tc>
          <w:tcPr>
            <w:tcW w:w="5137" w:type="dxa"/>
          </w:tcPr>
          <w:p w14:paraId="181EEEED" w14:textId="77777777" w:rsidR="008F514D" w:rsidRPr="00610949" w:rsidRDefault="008F514D" w:rsidP="008F514D">
            <w:pPr>
              <w:pStyle w:val="TableText"/>
              <w:keepNext/>
              <w:rPr>
                <w:lang w:val="en-US"/>
              </w:rPr>
            </w:pPr>
            <w:r>
              <w:rPr>
                <w:lang w:val="en-US"/>
              </w:rPr>
              <w:t xml:space="preserve">Enter the Draft SSL </w:t>
            </w:r>
            <w:r>
              <w:t>of the Vessel</w:t>
            </w:r>
            <w:r>
              <w:rPr>
                <w:lang w:val="en-US"/>
              </w:rPr>
              <w:t>.</w:t>
            </w:r>
          </w:p>
        </w:tc>
      </w:tr>
      <w:tr w:rsidR="008F514D" w:rsidRPr="0013748C" w14:paraId="61229AB7" w14:textId="77777777" w:rsidTr="008F514D">
        <w:trPr>
          <w:cantSplit/>
          <w:jc w:val="center"/>
        </w:trPr>
        <w:tc>
          <w:tcPr>
            <w:tcW w:w="2843" w:type="dxa"/>
          </w:tcPr>
          <w:p w14:paraId="7EA6F15A" w14:textId="77777777" w:rsidR="008F514D" w:rsidRDefault="008F514D" w:rsidP="008F514D">
            <w:pPr>
              <w:pStyle w:val="Tablefieldindent2"/>
              <w:ind w:left="0"/>
              <w:rPr>
                <w:lang w:val="en-US"/>
              </w:rPr>
            </w:pPr>
            <w:r>
              <w:rPr>
                <w:lang w:val="en-US"/>
              </w:rPr>
              <w:t>Displacement</w:t>
            </w:r>
          </w:p>
        </w:tc>
        <w:tc>
          <w:tcPr>
            <w:tcW w:w="5137" w:type="dxa"/>
          </w:tcPr>
          <w:p w14:paraId="658602B4" w14:textId="77777777" w:rsidR="008F514D" w:rsidRDefault="008F514D" w:rsidP="008F514D">
            <w:pPr>
              <w:pStyle w:val="TableText"/>
              <w:keepNext/>
              <w:rPr>
                <w:lang w:val="en-US"/>
              </w:rPr>
            </w:pPr>
            <w:r>
              <w:t xml:space="preserve">Enter the </w:t>
            </w:r>
            <w:r>
              <w:rPr>
                <w:lang w:val="en-US"/>
              </w:rPr>
              <w:t>Displacement</w:t>
            </w:r>
            <w:r>
              <w:t xml:space="preserve"> of the Vessel.</w:t>
            </w:r>
          </w:p>
        </w:tc>
      </w:tr>
      <w:tr w:rsidR="008F514D" w:rsidRPr="0013748C" w14:paraId="37797A40" w14:textId="77777777" w:rsidTr="008F514D">
        <w:trPr>
          <w:cantSplit/>
          <w:jc w:val="center"/>
        </w:trPr>
        <w:tc>
          <w:tcPr>
            <w:tcW w:w="2843" w:type="dxa"/>
          </w:tcPr>
          <w:p w14:paraId="07964AD5" w14:textId="77777777" w:rsidR="008F514D" w:rsidRDefault="008F514D" w:rsidP="008F514D">
            <w:pPr>
              <w:pStyle w:val="Tablefieldindent2"/>
              <w:ind w:left="0"/>
              <w:rPr>
                <w:lang w:val="en-US"/>
              </w:rPr>
            </w:pPr>
            <w:r>
              <w:rPr>
                <w:lang w:val="en-US"/>
              </w:rPr>
              <w:t>Tramp Vessel</w:t>
            </w:r>
          </w:p>
        </w:tc>
        <w:tc>
          <w:tcPr>
            <w:tcW w:w="5137" w:type="dxa"/>
          </w:tcPr>
          <w:p w14:paraId="2BC17385" w14:textId="77777777" w:rsidR="008F514D" w:rsidRDefault="008F514D" w:rsidP="008F514D">
            <w:pPr>
              <w:pStyle w:val="TableText"/>
              <w:keepNext/>
              <w:rPr>
                <w:lang w:val="en-US"/>
              </w:rPr>
            </w:pPr>
            <w:r>
              <w:rPr>
                <w:lang w:val="en-US"/>
              </w:rPr>
              <w:t>Select the Tramp Vessel</w:t>
            </w:r>
            <w:r>
              <w:t xml:space="preserve"> of the Vessel.</w:t>
            </w:r>
          </w:p>
        </w:tc>
      </w:tr>
      <w:tr w:rsidR="008F514D" w:rsidRPr="0013748C" w14:paraId="2930DED0" w14:textId="77777777" w:rsidTr="008F514D">
        <w:trPr>
          <w:cantSplit/>
          <w:jc w:val="center"/>
        </w:trPr>
        <w:tc>
          <w:tcPr>
            <w:tcW w:w="2843" w:type="dxa"/>
          </w:tcPr>
          <w:p w14:paraId="4A53C749" w14:textId="77777777" w:rsidR="008F514D" w:rsidRDefault="008F514D" w:rsidP="008F514D">
            <w:pPr>
              <w:pStyle w:val="Tablefieldindent2"/>
              <w:ind w:left="0"/>
              <w:rPr>
                <w:lang w:val="en-US"/>
              </w:rPr>
            </w:pPr>
            <w:r>
              <w:rPr>
                <w:lang w:val="en-US"/>
              </w:rPr>
              <w:t>Call Sign</w:t>
            </w:r>
          </w:p>
        </w:tc>
        <w:tc>
          <w:tcPr>
            <w:tcW w:w="5137" w:type="dxa"/>
          </w:tcPr>
          <w:p w14:paraId="0B1113CA" w14:textId="77777777" w:rsidR="008F514D" w:rsidRDefault="008F514D" w:rsidP="008F514D">
            <w:pPr>
              <w:pStyle w:val="TableText"/>
              <w:keepNext/>
              <w:rPr>
                <w:lang w:val="en-US"/>
              </w:rPr>
            </w:pPr>
            <w:r>
              <w:t xml:space="preserve">Enter the </w:t>
            </w:r>
            <w:r>
              <w:rPr>
                <w:lang w:val="en-US"/>
              </w:rPr>
              <w:t>Call Sign</w:t>
            </w:r>
            <w:r>
              <w:t xml:space="preserve"> of the Vessel.</w:t>
            </w:r>
          </w:p>
        </w:tc>
      </w:tr>
      <w:tr w:rsidR="008F514D" w:rsidRPr="0013748C" w14:paraId="772D180E" w14:textId="77777777" w:rsidTr="008F514D">
        <w:trPr>
          <w:cantSplit/>
          <w:jc w:val="center"/>
        </w:trPr>
        <w:tc>
          <w:tcPr>
            <w:tcW w:w="2843" w:type="dxa"/>
          </w:tcPr>
          <w:p w14:paraId="52E08E67" w14:textId="77777777" w:rsidR="008F514D" w:rsidRDefault="008F514D" w:rsidP="008F514D">
            <w:pPr>
              <w:pStyle w:val="Tablefieldindent2"/>
              <w:ind w:left="0"/>
              <w:rPr>
                <w:lang w:val="en-US"/>
              </w:rPr>
            </w:pPr>
            <w:r>
              <w:rPr>
                <w:lang w:val="en-US"/>
              </w:rPr>
              <w:t>Vessel Type</w:t>
            </w:r>
          </w:p>
        </w:tc>
        <w:tc>
          <w:tcPr>
            <w:tcW w:w="5137" w:type="dxa"/>
          </w:tcPr>
          <w:p w14:paraId="0BC3F224" w14:textId="77777777" w:rsidR="008F514D" w:rsidRDefault="008F514D" w:rsidP="008F514D">
            <w:pPr>
              <w:pStyle w:val="TableText"/>
              <w:keepNext/>
              <w:rPr>
                <w:lang w:val="en-US"/>
              </w:rPr>
            </w:pPr>
            <w:r>
              <w:rPr>
                <w:lang w:val="en-US"/>
              </w:rPr>
              <w:t>Select the Vessel Type</w:t>
            </w:r>
            <w:r>
              <w:t xml:space="preserve"> of the Vessel.</w:t>
            </w:r>
          </w:p>
        </w:tc>
      </w:tr>
      <w:tr w:rsidR="008F514D" w:rsidRPr="0013748C" w14:paraId="49A80270" w14:textId="77777777" w:rsidTr="008F514D">
        <w:trPr>
          <w:cantSplit/>
          <w:jc w:val="center"/>
        </w:trPr>
        <w:tc>
          <w:tcPr>
            <w:tcW w:w="2843" w:type="dxa"/>
          </w:tcPr>
          <w:p w14:paraId="1800CE25" w14:textId="77777777" w:rsidR="008F514D" w:rsidRDefault="008F514D" w:rsidP="008F514D">
            <w:pPr>
              <w:pStyle w:val="Tablefieldindent2"/>
              <w:ind w:left="0"/>
              <w:rPr>
                <w:lang w:val="en-US"/>
              </w:rPr>
            </w:pPr>
            <w:r>
              <w:rPr>
                <w:lang w:val="en-US"/>
              </w:rPr>
              <w:t>Net-Tonnage</w:t>
            </w:r>
          </w:p>
        </w:tc>
        <w:tc>
          <w:tcPr>
            <w:tcW w:w="5137" w:type="dxa"/>
          </w:tcPr>
          <w:p w14:paraId="71F11B0F" w14:textId="77777777" w:rsidR="008F514D" w:rsidRDefault="008F514D" w:rsidP="008F514D">
            <w:pPr>
              <w:pStyle w:val="TableText"/>
              <w:keepNext/>
              <w:rPr>
                <w:lang w:val="en-US"/>
              </w:rPr>
            </w:pPr>
            <w:r>
              <w:t xml:space="preserve">Enter the </w:t>
            </w:r>
            <w:r>
              <w:rPr>
                <w:lang w:val="en-US"/>
              </w:rPr>
              <w:t>Net-Tonnage</w:t>
            </w:r>
            <w:r>
              <w:t xml:space="preserve"> of the Vessel.</w:t>
            </w:r>
          </w:p>
        </w:tc>
      </w:tr>
      <w:tr w:rsidR="008F514D" w:rsidRPr="0013748C" w14:paraId="5FF5EBCF" w14:textId="77777777" w:rsidTr="008F514D">
        <w:trPr>
          <w:cantSplit/>
          <w:jc w:val="center"/>
        </w:trPr>
        <w:tc>
          <w:tcPr>
            <w:tcW w:w="2843" w:type="dxa"/>
          </w:tcPr>
          <w:p w14:paraId="4D72636B" w14:textId="77777777" w:rsidR="008F514D" w:rsidRDefault="008F514D" w:rsidP="008F514D">
            <w:pPr>
              <w:pStyle w:val="Tablefieldindent2"/>
              <w:ind w:left="0"/>
              <w:rPr>
                <w:lang w:val="en-US"/>
              </w:rPr>
            </w:pPr>
            <w:r>
              <w:rPr>
                <w:lang w:val="en-US"/>
              </w:rPr>
              <w:t>Gross Tonnage</w:t>
            </w:r>
          </w:p>
        </w:tc>
        <w:tc>
          <w:tcPr>
            <w:tcW w:w="5137" w:type="dxa"/>
          </w:tcPr>
          <w:p w14:paraId="385CECD1" w14:textId="77777777" w:rsidR="008F514D" w:rsidRDefault="008F514D" w:rsidP="008F514D">
            <w:pPr>
              <w:pStyle w:val="TableText"/>
              <w:keepNext/>
              <w:rPr>
                <w:lang w:val="en-US"/>
              </w:rPr>
            </w:pPr>
            <w:r>
              <w:t xml:space="preserve">Enter the </w:t>
            </w:r>
            <w:r>
              <w:rPr>
                <w:lang w:val="en-US"/>
              </w:rPr>
              <w:t>Gross Tonnage</w:t>
            </w:r>
            <w:r>
              <w:t xml:space="preserve"> of the Vessel.</w:t>
            </w:r>
          </w:p>
        </w:tc>
      </w:tr>
      <w:tr w:rsidR="008F514D" w:rsidRPr="0013748C" w14:paraId="3BB0CD74" w14:textId="77777777" w:rsidTr="008F514D">
        <w:trPr>
          <w:cantSplit/>
          <w:jc w:val="center"/>
        </w:trPr>
        <w:tc>
          <w:tcPr>
            <w:tcW w:w="2843" w:type="dxa"/>
          </w:tcPr>
          <w:p w14:paraId="786454E3" w14:textId="77777777" w:rsidR="008F514D" w:rsidRDefault="008F514D" w:rsidP="008F514D">
            <w:pPr>
              <w:pStyle w:val="Tablefieldindent2"/>
              <w:ind w:left="0"/>
              <w:rPr>
                <w:lang w:val="en-US"/>
              </w:rPr>
            </w:pPr>
            <w:r>
              <w:rPr>
                <w:lang w:val="en-US"/>
              </w:rPr>
              <w:t>Carrier</w:t>
            </w:r>
          </w:p>
        </w:tc>
        <w:tc>
          <w:tcPr>
            <w:tcW w:w="5137" w:type="dxa"/>
          </w:tcPr>
          <w:p w14:paraId="3C198FDC" w14:textId="77777777" w:rsidR="008F514D" w:rsidRDefault="008F514D" w:rsidP="008F514D">
            <w:pPr>
              <w:pStyle w:val="TableText"/>
              <w:keepNext/>
              <w:rPr>
                <w:lang w:val="en-US"/>
              </w:rPr>
            </w:pPr>
            <w:r>
              <w:rPr>
                <w:lang w:val="en-US"/>
              </w:rPr>
              <w:t>Select the Carrier</w:t>
            </w:r>
            <w:r>
              <w:t xml:space="preserve"> of the Vessel.</w:t>
            </w:r>
          </w:p>
        </w:tc>
      </w:tr>
      <w:tr w:rsidR="008F514D" w:rsidRPr="0013748C" w14:paraId="69A6C2ED" w14:textId="77777777" w:rsidTr="008F514D">
        <w:trPr>
          <w:cantSplit/>
          <w:jc w:val="center"/>
        </w:trPr>
        <w:tc>
          <w:tcPr>
            <w:tcW w:w="2843" w:type="dxa"/>
          </w:tcPr>
          <w:p w14:paraId="08C6AF83" w14:textId="77777777" w:rsidR="008F514D" w:rsidRDefault="008F514D" w:rsidP="008F514D">
            <w:pPr>
              <w:pStyle w:val="Tablefieldindent2"/>
              <w:ind w:left="0"/>
              <w:rPr>
                <w:lang w:val="en-US"/>
              </w:rPr>
            </w:pPr>
            <w:r>
              <w:rPr>
                <w:lang w:val="en-US"/>
              </w:rPr>
              <w:t>Party</w:t>
            </w:r>
          </w:p>
        </w:tc>
        <w:tc>
          <w:tcPr>
            <w:tcW w:w="5137" w:type="dxa"/>
          </w:tcPr>
          <w:p w14:paraId="4947FC4C" w14:textId="77777777" w:rsidR="008F514D" w:rsidRDefault="008F514D" w:rsidP="008F514D">
            <w:pPr>
              <w:pStyle w:val="TableText"/>
              <w:keepNext/>
              <w:rPr>
                <w:lang w:val="en-US"/>
              </w:rPr>
            </w:pPr>
            <w:r>
              <w:rPr>
                <w:lang w:val="en-US"/>
              </w:rPr>
              <w:t>Select the Party that the Vessel belongs to.</w:t>
            </w:r>
          </w:p>
        </w:tc>
      </w:tr>
      <w:tr w:rsidR="008F514D" w:rsidRPr="0013748C" w14:paraId="02AAC136" w14:textId="77777777" w:rsidTr="008F514D">
        <w:trPr>
          <w:cantSplit/>
          <w:jc w:val="center"/>
        </w:trPr>
        <w:tc>
          <w:tcPr>
            <w:tcW w:w="2843" w:type="dxa"/>
          </w:tcPr>
          <w:p w14:paraId="3D90FDB3" w14:textId="77777777" w:rsidR="008F514D" w:rsidRDefault="008F514D" w:rsidP="008F514D">
            <w:pPr>
              <w:pStyle w:val="Tablefieldindent2"/>
              <w:ind w:left="0"/>
              <w:rPr>
                <w:lang w:val="en-US"/>
              </w:rPr>
            </w:pPr>
            <w:r>
              <w:rPr>
                <w:lang w:val="en-US"/>
              </w:rPr>
              <w:t>Active</w:t>
            </w:r>
          </w:p>
        </w:tc>
        <w:tc>
          <w:tcPr>
            <w:tcW w:w="5137" w:type="dxa"/>
          </w:tcPr>
          <w:p w14:paraId="7E61A2AD" w14:textId="77777777" w:rsidR="008F514D" w:rsidRDefault="008F514D" w:rsidP="008F514D">
            <w:pPr>
              <w:pStyle w:val="TableText"/>
              <w:keepNext/>
              <w:rPr>
                <w:lang w:val="en-US"/>
              </w:rPr>
            </w:pPr>
            <w:r>
              <w:rPr>
                <w:lang w:val="en-US"/>
              </w:rPr>
              <w:t xml:space="preserve">Check Active to activate the </w:t>
            </w:r>
            <w:r>
              <w:t xml:space="preserve">Vessel </w:t>
            </w:r>
            <w:r>
              <w:rPr>
                <w:lang w:val="en-US"/>
              </w:rPr>
              <w:t>code.</w:t>
            </w:r>
          </w:p>
        </w:tc>
      </w:tr>
    </w:tbl>
    <w:p w14:paraId="2D210B7C" w14:textId="77777777" w:rsidR="008F514D" w:rsidRDefault="008F514D" w:rsidP="001F7791">
      <w:pPr>
        <w:pStyle w:val="NumberedListing"/>
        <w:numPr>
          <w:ilvl w:val="0"/>
          <w:numId w:val="76"/>
        </w:numPr>
        <w:rPr>
          <w:lang w:val="en-US"/>
        </w:rPr>
      </w:pPr>
      <w:r>
        <w:rPr>
          <w:lang w:val="en-US"/>
        </w:rPr>
        <w:t xml:space="preserve">Click </w:t>
      </w:r>
      <w:r>
        <w:rPr>
          <w:noProof/>
          <w:lang w:val="en-SG" w:eastAsia="en-SG"/>
        </w:rPr>
        <w:drawing>
          <wp:inline distT="0" distB="0" distL="0" distR="0" wp14:anchorId="428FC1F5" wp14:editId="2010BA82">
            <wp:extent cx="276190" cy="238095"/>
            <wp:effectExtent l="0" t="0" r="0" b="0"/>
            <wp:docPr id="1345" name="Picture 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w:t>
      </w:r>
      <w:r>
        <w:t xml:space="preserve"> Aircraft </w:t>
      </w:r>
      <w:r>
        <w:rPr>
          <w:lang w:val="en-US"/>
        </w:rPr>
        <w:t>Code.</w:t>
      </w:r>
      <w:r>
        <w:rPr>
          <w:lang w:val="en-US"/>
        </w:rPr>
        <w:tab/>
      </w:r>
    </w:p>
    <w:p w14:paraId="67C25801" w14:textId="77777777" w:rsidR="008F514D" w:rsidRDefault="008F514D" w:rsidP="00FA3CF7">
      <w:pPr>
        <w:pStyle w:val="Screenshot"/>
        <w:rPr>
          <w:lang w:val="en-US"/>
        </w:rPr>
      </w:pPr>
      <w:r>
        <w:rPr>
          <w:lang w:val="en-SG" w:eastAsia="en-SG"/>
        </w:rPr>
        <w:lastRenderedPageBreak/>
        <w:drawing>
          <wp:inline distT="0" distB="0" distL="0" distR="0" wp14:anchorId="3CCFD349" wp14:editId="4C19D875">
            <wp:extent cx="5733415" cy="1082040"/>
            <wp:effectExtent l="19050" t="19050" r="19685" b="22860"/>
            <wp:docPr id="1342" name="Picture 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733415" cy="1082040"/>
                    </a:xfrm>
                    <a:prstGeom prst="rect">
                      <a:avLst/>
                    </a:prstGeom>
                    <a:ln>
                      <a:solidFill>
                        <a:schemeClr val="tx1"/>
                      </a:solidFill>
                    </a:ln>
                  </pic:spPr>
                </pic:pic>
              </a:graphicData>
            </a:graphic>
          </wp:inline>
        </w:drawing>
      </w:r>
    </w:p>
    <w:p w14:paraId="25B714E7" w14:textId="77777777" w:rsidR="008F514D" w:rsidRDefault="008F514D" w:rsidP="008F514D">
      <w:pPr>
        <w:pStyle w:val="Figure"/>
        <w:rPr>
          <w:lang w:val="en-US"/>
        </w:rPr>
      </w:pPr>
      <w:r>
        <w:t xml:space="preserve">Vessel/Aircraft </w:t>
      </w:r>
      <w:r>
        <w:rPr>
          <w:lang w:val="en-US"/>
        </w:rPr>
        <w:t>Details Page</w:t>
      </w:r>
    </w:p>
    <w:p w14:paraId="35E03DD4" w14:textId="77777777" w:rsidR="008F514D" w:rsidRDefault="008F514D" w:rsidP="001F7791">
      <w:pPr>
        <w:pStyle w:val="NumberedListing"/>
        <w:numPr>
          <w:ilvl w:val="0"/>
          <w:numId w:val="76"/>
        </w:numPr>
        <w:rPr>
          <w:lang w:val="en-US"/>
        </w:rPr>
      </w:pPr>
      <w:r>
        <w:rPr>
          <w:lang w:val="en-US"/>
        </w:rPr>
        <w:t xml:space="preserve">Enter information in the </w:t>
      </w:r>
      <w:r>
        <w:t xml:space="preserve">Aircraft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5E5C0676" w14:textId="77777777" w:rsidTr="008F514D">
        <w:trPr>
          <w:cantSplit/>
          <w:tblHeader/>
          <w:jc w:val="center"/>
        </w:trPr>
        <w:tc>
          <w:tcPr>
            <w:tcW w:w="2843" w:type="dxa"/>
            <w:shd w:val="clear" w:color="auto" w:fill="BFBFBF" w:themeFill="background1" w:themeFillShade="BF"/>
          </w:tcPr>
          <w:p w14:paraId="76B0B246"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73B41379" w14:textId="77777777" w:rsidR="008F514D" w:rsidRPr="0013748C" w:rsidRDefault="008F514D" w:rsidP="008F514D">
            <w:pPr>
              <w:pStyle w:val="TableHeading"/>
            </w:pPr>
            <w:r w:rsidRPr="0013748C">
              <w:t>Action/Input Required</w:t>
            </w:r>
          </w:p>
        </w:tc>
      </w:tr>
      <w:tr w:rsidR="008F514D" w:rsidRPr="0013748C" w14:paraId="057793FF" w14:textId="77777777" w:rsidTr="008F514D">
        <w:trPr>
          <w:cantSplit/>
          <w:jc w:val="center"/>
        </w:trPr>
        <w:tc>
          <w:tcPr>
            <w:tcW w:w="2843" w:type="dxa"/>
          </w:tcPr>
          <w:p w14:paraId="0B70C04D" w14:textId="77777777" w:rsidR="008F514D" w:rsidRDefault="008F514D" w:rsidP="008F514D">
            <w:pPr>
              <w:pStyle w:val="Tablefieldindent2"/>
              <w:ind w:left="0"/>
              <w:rPr>
                <w:lang w:val="en-US"/>
              </w:rPr>
            </w:pPr>
            <w:r>
              <w:rPr>
                <w:lang w:val="en-US"/>
              </w:rPr>
              <w:t>Type</w:t>
            </w:r>
          </w:p>
        </w:tc>
        <w:tc>
          <w:tcPr>
            <w:tcW w:w="5137" w:type="dxa"/>
          </w:tcPr>
          <w:p w14:paraId="7F8DFEDE" w14:textId="77777777" w:rsidR="008F514D" w:rsidRDefault="008F514D" w:rsidP="008F514D">
            <w:pPr>
              <w:pStyle w:val="TableText"/>
              <w:keepNext/>
            </w:pPr>
            <w:r>
              <w:t>Select type Aircraft</w:t>
            </w:r>
          </w:p>
        </w:tc>
      </w:tr>
      <w:tr w:rsidR="008F514D" w:rsidRPr="0013748C" w14:paraId="004FE47E" w14:textId="77777777" w:rsidTr="008F514D">
        <w:trPr>
          <w:cantSplit/>
          <w:jc w:val="center"/>
        </w:trPr>
        <w:tc>
          <w:tcPr>
            <w:tcW w:w="2843" w:type="dxa"/>
          </w:tcPr>
          <w:p w14:paraId="57754F2A" w14:textId="77777777" w:rsidR="008F514D" w:rsidRDefault="008F514D" w:rsidP="008F514D">
            <w:pPr>
              <w:pStyle w:val="Tablefieldindent2"/>
              <w:ind w:left="0"/>
            </w:pPr>
            <w:r>
              <w:rPr>
                <w:lang w:val="en-US"/>
              </w:rPr>
              <w:t>Airline Code</w:t>
            </w:r>
          </w:p>
        </w:tc>
        <w:tc>
          <w:tcPr>
            <w:tcW w:w="5137" w:type="dxa"/>
          </w:tcPr>
          <w:p w14:paraId="4A6ADA92" w14:textId="77777777" w:rsidR="008F514D" w:rsidRDefault="008F514D" w:rsidP="008F514D">
            <w:pPr>
              <w:pStyle w:val="TableText"/>
              <w:keepNext/>
            </w:pPr>
            <w:r>
              <w:t>Enter the Airline code of the Aircraft.</w:t>
            </w:r>
          </w:p>
        </w:tc>
      </w:tr>
      <w:tr w:rsidR="008F514D" w:rsidRPr="0013748C" w14:paraId="20DC9BA8" w14:textId="77777777" w:rsidTr="008F514D">
        <w:trPr>
          <w:cantSplit/>
          <w:jc w:val="center"/>
        </w:trPr>
        <w:tc>
          <w:tcPr>
            <w:tcW w:w="2843" w:type="dxa"/>
          </w:tcPr>
          <w:p w14:paraId="13FD53E6" w14:textId="77777777" w:rsidR="008F514D" w:rsidRDefault="008F514D" w:rsidP="008F514D">
            <w:pPr>
              <w:pStyle w:val="Tablefieldindent2"/>
              <w:ind w:left="0"/>
              <w:rPr>
                <w:lang w:val="en-US"/>
              </w:rPr>
            </w:pPr>
            <w:r>
              <w:t>Nationality of Carrier</w:t>
            </w:r>
          </w:p>
        </w:tc>
        <w:tc>
          <w:tcPr>
            <w:tcW w:w="5137" w:type="dxa"/>
          </w:tcPr>
          <w:p w14:paraId="788852C7" w14:textId="77777777" w:rsidR="008F514D" w:rsidRDefault="008F514D" w:rsidP="008F514D">
            <w:pPr>
              <w:pStyle w:val="TableText"/>
              <w:keepNext/>
            </w:pPr>
            <w:r>
              <w:t>Select the Nationality of the Carrier of the Aircraft.</w:t>
            </w:r>
          </w:p>
        </w:tc>
      </w:tr>
      <w:tr w:rsidR="008F514D" w:rsidRPr="0013748C" w14:paraId="0A2A002B" w14:textId="77777777" w:rsidTr="008F514D">
        <w:trPr>
          <w:cantSplit/>
          <w:jc w:val="center"/>
        </w:trPr>
        <w:tc>
          <w:tcPr>
            <w:tcW w:w="2843" w:type="dxa"/>
          </w:tcPr>
          <w:p w14:paraId="4A4C2F5B" w14:textId="77777777" w:rsidR="008F514D" w:rsidRDefault="008F514D" w:rsidP="008F514D">
            <w:pPr>
              <w:pStyle w:val="Tablefieldindent2"/>
              <w:ind w:left="0"/>
              <w:rPr>
                <w:lang w:val="en-US"/>
              </w:rPr>
            </w:pPr>
            <w:r>
              <w:t>Name</w:t>
            </w:r>
          </w:p>
        </w:tc>
        <w:tc>
          <w:tcPr>
            <w:tcW w:w="5137" w:type="dxa"/>
          </w:tcPr>
          <w:p w14:paraId="67C1A028" w14:textId="77777777" w:rsidR="008F514D" w:rsidRDefault="008F514D" w:rsidP="008F514D">
            <w:pPr>
              <w:pStyle w:val="TableText"/>
              <w:keepNext/>
            </w:pPr>
            <w:r>
              <w:t>Enter the name of the Aircraft.</w:t>
            </w:r>
          </w:p>
        </w:tc>
      </w:tr>
      <w:tr w:rsidR="008F514D" w:rsidRPr="0013748C" w14:paraId="5456E28B" w14:textId="77777777" w:rsidTr="008F514D">
        <w:trPr>
          <w:cantSplit/>
          <w:jc w:val="center"/>
        </w:trPr>
        <w:tc>
          <w:tcPr>
            <w:tcW w:w="2843" w:type="dxa"/>
          </w:tcPr>
          <w:p w14:paraId="085518BD" w14:textId="77777777" w:rsidR="008F514D" w:rsidRDefault="008F514D" w:rsidP="008F514D">
            <w:pPr>
              <w:pStyle w:val="Tablefieldindent2"/>
              <w:ind w:left="0"/>
            </w:pPr>
            <w:r>
              <w:t>Owner</w:t>
            </w:r>
          </w:p>
        </w:tc>
        <w:tc>
          <w:tcPr>
            <w:tcW w:w="5137" w:type="dxa"/>
          </w:tcPr>
          <w:p w14:paraId="43A2B718" w14:textId="77777777" w:rsidR="008F514D" w:rsidRDefault="008F514D" w:rsidP="008F514D">
            <w:pPr>
              <w:pStyle w:val="TableText"/>
              <w:keepNext/>
            </w:pPr>
            <w:r>
              <w:t>Enter the Owner of the Aircraft.</w:t>
            </w:r>
          </w:p>
        </w:tc>
      </w:tr>
      <w:tr w:rsidR="008F514D" w:rsidRPr="0013748C" w14:paraId="01828997" w14:textId="77777777" w:rsidTr="008F514D">
        <w:trPr>
          <w:cantSplit/>
          <w:jc w:val="center"/>
        </w:trPr>
        <w:tc>
          <w:tcPr>
            <w:tcW w:w="2843" w:type="dxa"/>
          </w:tcPr>
          <w:p w14:paraId="243DCBA2" w14:textId="77777777" w:rsidR="008F514D" w:rsidRDefault="008F514D" w:rsidP="008F514D">
            <w:pPr>
              <w:pStyle w:val="Tablefieldindent2"/>
              <w:ind w:left="0"/>
            </w:pPr>
            <w:r>
              <w:rPr>
                <w:lang w:val="en-US"/>
              </w:rPr>
              <w:t>Length</w:t>
            </w:r>
          </w:p>
        </w:tc>
        <w:tc>
          <w:tcPr>
            <w:tcW w:w="5137" w:type="dxa"/>
          </w:tcPr>
          <w:p w14:paraId="71B9D739" w14:textId="77777777" w:rsidR="008F514D" w:rsidRDefault="008F514D" w:rsidP="008F514D">
            <w:pPr>
              <w:pStyle w:val="TableText"/>
              <w:keepNext/>
            </w:pPr>
            <w:r>
              <w:t>Enter the Length of the Aircraft.</w:t>
            </w:r>
          </w:p>
        </w:tc>
      </w:tr>
      <w:tr w:rsidR="008F514D" w:rsidRPr="0013748C" w14:paraId="29FB89E6" w14:textId="77777777" w:rsidTr="008F514D">
        <w:trPr>
          <w:cantSplit/>
          <w:jc w:val="center"/>
        </w:trPr>
        <w:tc>
          <w:tcPr>
            <w:tcW w:w="2843" w:type="dxa"/>
          </w:tcPr>
          <w:p w14:paraId="07E51E48" w14:textId="77777777" w:rsidR="008F514D" w:rsidRDefault="008F514D" w:rsidP="008F514D">
            <w:pPr>
              <w:pStyle w:val="Tablefieldindent2"/>
              <w:ind w:left="0"/>
            </w:pPr>
            <w:r>
              <w:rPr>
                <w:lang w:val="en-US"/>
              </w:rPr>
              <w:t>Draft SSL</w:t>
            </w:r>
          </w:p>
        </w:tc>
        <w:tc>
          <w:tcPr>
            <w:tcW w:w="5137" w:type="dxa"/>
          </w:tcPr>
          <w:p w14:paraId="7BC75B03" w14:textId="77777777" w:rsidR="008F514D" w:rsidRDefault="008F514D" w:rsidP="008F514D">
            <w:pPr>
              <w:pStyle w:val="TableText"/>
              <w:keepNext/>
            </w:pPr>
            <w:r>
              <w:rPr>
                <w:lang w:val="en-US"/>
              </w:rPr>
              <w:t xml:space="preserve">Enter the Draft SSL </w:t>
            </w:r>
            <w:r>
              <w:t>of the Aircraft</w:t>
            </w:r>
            <w:r>
              <w:rPr>
                <w:lang w:val="en-US"/>
              </w:rPr>
              <w:t>.</w:t>
            </w:r>
          </w:p>
        </w:tc>
      </w:tr>
      <w:tr w:rsidR="008F514D" w:rsidRPr="0013748C" w14:paraId="41DDCA7B" w14:textId="77777777" w:rsidTr="008F514D">
        <w:trPr>
          <w:cantSplit/>
          <w:jc w:val="center"/>
        </w:trPr>
        <w:tc>
          <w:tcPr>
            <w:tcW w:w="2843" w:type="dxa"/>
          </w:tcPr>
          <w:p w14:paraId="31E60BE8" w14:textId="77777777" w:rsidR="008F514D" w:rsidRDefault="008F514D" w:rsidP="008F514D">
            <w:pPr>
              <w:pStyle w:val="Tablefieldindent2"/>
              <w:ind w:left="0"/>
            </w:pPr>
            <w:r>
              <w:rPr>
                <w:lang w:val="en-US"/>
              </w:rPr>
              <w:t>Displacement</w:t>
            </w:r>
          </w:p>
        </w:tc>
        <w:tc>
          <w:tcPr>
            <w:tcW w:w="5137" w:type="dxa"/>
          </w:tcPr>
          <w:p w14:paraId="61638478" w14:textId="77777777" w:rsidR="008F514D" w:rsidRDefault="008F514D" w:rsidP="008F514D">
            <w:pPr>
              <w:pStyle w:val="TableText"/>
              <w:keepNext/>
            </w:pPr>
            <w:r>
              <w:t xml:space="preserve">Enter the </w:t>
            </w:r>
            <w:r>
              <w:rPr>
                <w:lang w:val="en-US"/>
              </w:rPr>
              <w:t>Displacement</w:t>
            </w:r>
            <w:r>
              <w:t xml:space="preserve"> of the Aircraft.</w:t>
            </w:r>
          </w:p>
        </w:tc>
      </w:tr>
      <w:tr w:rsidR="008F514D" w:rsidRPr="0013748C" w14:paraId="4D8A45AE" w14:textId="77777777" w:rsidTr="008F514D">
        <w:trPr>
          <w:cantSplit/>
          <w:jc w:val="center"/>
        </w:trPr>
        <w:tc>
          <w:tcPr>
            <w:tcW w:w="2843" w:type="dxa"/>
          </w:tcPr>
          <w:p w14:paraId="74ADB72F" w14:textId="77777777" w:rsidR="008F514D" w:rsidRDefault="008F514D" w:rsidP="008F514D">
            <w:pPr>
              <w:pStyle w:val="Tablefieldindent2"/>
              <w:ind w:left="0"/>
            </w:pPr>
            <w:r>
              <w:t>Airline Prefix</w:t>
            </w:r>
          </w:p>
        </w:tc>
        <w:tc>
          <w:tcPr>
            <w:tcW w:w="5137" w:type="dxa"/>
          </w:tcPr>
          <w:p w14:paraId="4759727F" w14:textId="77777777" w:rsidR="008F514D" w:rsidRDefault="008F514D" w:rsidP="008F514D">
            <w:pPr>
              <w:pStyle w:val="TableText"/>
              <w:keepNext/>
            </w:pPr>
            <w:r>
              <w:t>Enter the Airline Prefix of the Aircraft.</w:t>
            </w:r>
          </w:p>
        </w:tc>
      </w:tr>
      <w:tr w:rsidR="008F514D" w:rsidRPr="0013748C" w14:paraId="273FB674" w14:textId="77777777" w:rsidTr="008F514D">
        <w:trPr>
          <w:cantSplit/>
          <w:jc w:val="center"/>
        </w:trPr>
        <w:tc>
          <w:tcPr>
            <w:tcW w:w="2843" w:type="dxa"/>
          </w:tcPr>
          <w:p w14:paraId="4CA0125B" w14:textId="77777777" w:rsidR="008F514D" w:rsidRDefault="008F514D" w:rsidP="008F514D">
            <w:pPr>
              <w:pStyle w:val="Tablefieldindent2"/>
              <w:ind w:left="0"/>
            </w:pPr>
            <w:r>
              <w:rPr>
                <w:lang w:val="en-US"/>
              </w:rPr>
              <w:t>Net-Tonnage</w:t>
            </w:r>
          </w:p>
        </w:tc>
        <w:tc>
          <w:tcPr>
            <w:tcW w:w="5137" w:type="dxa"/>
          </w:tcPr>
          <w:p w14:paraId="33ED0759" w14:textId="77777777" w:rsidR="008F514D" w:rsidRDefault="008F514D" w:rsidP="008F514D">
            <w:pPr>
              <w:pStyle w:val="TableText"/>
              <w:keepNext/>
            </w:pPr>
            <w:r>
              <w:t xml:space="preserve">Enter the </w:t>
            </w:r>
            <w:r>
              <w:rPr>
                <w:lang w:val="en-US"/>
              </w:rPr>
              <w:t>Net-Tonnage</w:t>
            </w:r>
            <w:r>
              <w:t xml:space="preserve"> of the Aircraft.</w:t>
            </w:r>
          </w:p>
        </w:tc>
      </w:tr>
      <w:tr w:rsidR="008F514D" w:rsidRPr="0013748C" w14:paraId="6A2286AF" w14:textId="77777777" w:rsidTr="008F514D">
        <w:trPr>
          <w:cantSplit/>
          <w:jc w:val="center"/>
        </w:trPr>
        <w:tc>
          <w:tcPr>
            <w:tcW w:w="2843" w:type="dxa"/>
          </w:tcPr>
          <w:p w14:paraId="524740CE" w14:textId="77777777" w:rsidR="008F514D" w:rsidRPr="0013748C" w:rsidRDefault="008F514D" w:rsidP="008F514D">
            <w:pPr>
              <w:pStyle w:val="Tablefieldindent2"/>
              <w:ind w:left="0"/>
            </w:pPr>
            <w:r>
              <w:rPr>
                <w:lang w:val="en-US"/>
              </w:rPr>
              <w:t>Gross Tonnage</w:t>
            </w:r>
          </w:p>
        </w:tc>
        <w:tc>
          <w:tcPr>
            <w:tcW w:w="5137" w:type="dxa"/>
          </w:tcPr>
          <w:p w14:paraId="128DEF50" w14:textId="77777777" w:rsidR="008F514D" w:rsidRPr="0013748C" w:rsidRDefault="008F514D" w:rsidP="008F514D">
            <w:pPr>
              <w:pStyle w:val="TableText"/>
              <w:keepNext/>
            </w:pPr>
            <w:r>
              <w:t xml:space="preserve">Enter the </w:t>
            </w:r>
            <w:r>
              <w:rPr>
                <w:lang w:val="en-US"/>
              </w:rPr>
              <w:t>Gross Tonnage</w:t>
            </w:r>
            <w:r>
              <w:t xml:space="preserve"> of the Aircraft.</w:t>
            </w:r>
          </w:p>
        </w:tc>
      </w:tr>
      <w:tr w:rsidR="008F514D" w:rsidRPr="0013748C" w14:paraId="4CE0C5D0" w14:textId="77777777" w:rsidTr="008F514D">
        <w:trPr>
          <w:cantSplit/>
          <w:jc w:val="center"/>
        </w:trPr>
        <w:tc>
          <w:tcPr>
            <w:tcW w:w="2843" w:type="dxa"/>
          </w:tcPr>
          <w:p w14:paraId="4995D15F" w14:textId="77777777" w:rsidR="008F514D" w:rsidRPr="0013748C" w:rsidRDefault="008F514D" w:rsidP="008F514D">
            <w:pPr>
              <w:pStyle w:val="Tablefieldindent2"/>
              <w:ind w:left="0"/>
            </w:pPr>
            <w:r>
              <w:rPr>
                <w:lang w:val="en-US"/>
              </w:rPr>
              <w:t>Carrier</w:t>
            </w:r>
          </w:p>
        </w:tc>
        <w:tc>
          <w:tcPr>
            <w:tcW w:w="5137" w:type="dxa"/>
          </w:tcPr>
          <w:p w14:paraId="138E15A3" w14:textId="77777777" w:rsidR="008F514D" w:rsidRPr="0013748C" w:rsidRDefault="008F514D" w:rsidP="008F514D">
            <w:pPr>
              <w:pStyle w:val="TableText"/>
              <w:keepNext/>
            </w:pPr>
            <w:r>
              <w:rPr>
                <w:lang w:val="en-US"/>
              </w:rPr>
              <w:t>Select the Carrier</w:t>
            </w:r>
            <w:r>
              <w:t xml:space="preserve"> of the Aircraft.</w:t>
            </w:r>
          </w:p>
        </w:tc>
      </w:tr>
      <w:tr w:rsidR="008F514D" w:rsidRPr="0013748C" w14:paraId="142B8736" w14:textId="77777777" w:rsidTr="008F514D">
        <w:trPr>
          <w:cantSplit/>
          <w:jc w:val="center"/>
        </w:trPr>
        <w:tc>
          <w:tcPr>
            <w:tcW w:w="2843" w:type="dxa"/>
          </w:tcPr>
          <w:p w14:paraId="66118DDC" w14:textId="77777777" w:rsidR="008F514D" w:rsidRPr="00610949" w:rsidRDefault="008F514D" w:rsidP="008F514D">
            <w:pPr>
              <w:pStyle w:val="Tablefieldindent2"/>
              <w:ind w:left="0"/>
              <w:rPr>
                <w:lang w:val="en-US"/>
              </w:rPr>
            </w:pPr>
            <w:r>
              <w:rPr>
                <w:lang w:val="en-US"/>
              </w:rPr>
              <w:t>Party</w:t>
            </w:r>
          </w:p>
        </w:tc>
        <w:tc>
          <w:tcPr>
            <w:tcW w:w="5137" w:type="dxa"/>
          </w:tcPr>
          <w:p w14:paraId="4A7C0DD5" w14:textId="77777777" w:rsidR="008F514D" w:rsidRPr="00610949" w:rsidRDefault="008F514D" w:rsidP="008F514D">
            <w:pPr>
              <w:pStyle w:val="TableText"/>
              <w:keepNext/>
              <w:rPr>
                <w:lang w:val="en-US"/>
              </w:rPr>
            </w:pPr>
            <w:r>
              <w:rPr>
                <w:lang w:val="en-US"/>
              </w:rPr>
              <w:t xml:space="preserve">Select the Party that the </w:t>
            </w:r>
            <w:r>
              <w:t>Aircraft</w:t>
            </w:r>
            <w:r>
              <w:rPr>
                <w:lang w:val="en-US"/>
              </w:rPr>
              <w:t xml:space="preserve"> belongs to.</w:t>
            </w:r>
          </w:p>
        </w:tc>
      </w:tr>
      <w:tr w:rsidR="008F514D" w:rsidRPr="0013748C" w14:paraId="69900B06" w14:textId="77777777" w:rsidTr="008F514D">
        <w:trPr>
          <w:cantSplit/>
          <w:jc w:val="center"/>
        </w:trPr>
        <w:tc>
          <w:tcPr>
            <w:tcW w:w="2843" w:type="dxa"/>
          </w:tcPr>
          <w:p w14:paraId="64EEEC7F" w14:textId="77777777" w:rsidR="008F514D" w:rsidRDefault="008F514D" w:rsidP="008F514D">
            <w:pPr>
              <w:pStyle w:val="Tablefieldindent2"/>
              <w:ind w:left="0"/>
              <w:rPr>
                <w:lang w:val="en-US"/>
              </w:rPr>
            </w:pPr>
            <w:r>
              <w:rPr>
                <w:lang w:val="en-US"/>
              </w:rPr>
              <w:t>Active</w:t>
            </w:r>
          </w:p>
        </w:tc>
        <w:tc>
          <w:tcPr>
            <w:tcW w:w="5137" w:type="dxa"/>
          </w:tcPr>
          <w:p w14:paraId="3CF3A1B9" w14:textId="77777777" w:rsidR="008F514D" w:rsidRDefault="008F514D" w:rsidP="008F514D">
            <w:pPr>
              <w:pStyle w:val="TableText"/>
              <w:keepNext/>
              <w:rPr>
                <w:lang w:val="en-US"/>
              </w:rPr>
            </w:pPr>
            <w:r>
              <w:rPr>
                <w:lang w:val="en-US"/>
              </w:rPr>
              <w:t xml:space="preserve">Check Active to activate the </w:t>
            </w:r>
            <w:r>
              <w:t xml:space="preserve">Aircraft </w:t>
            </w:r>
            <w:r>
              <w:rPr>
                <w:lang w:val="en-US"/>
              </w:rPr>
              <w:t>code.</w:t>
            </w:r>
          </w:p>
        </w:tc>
      </w:tr>
    </w:tbl>
    <w:p w14:paraId="6C504B9E" w14:textId="77777777" w:rsidR="008F514D" w:rsidRDefault="008F514D" w:rsidP="001F7791">
      <w:pPr>
        <w:pStyle w:val="NumberedListing"/>
        <w:numPr>
          <w:ilvl w:val="0"/>
          <w:numId w:val="76"/>
        </w:numPr>
        <w:rPr>
          <w:lang w:val="en-US"/>
        </w:rPr>
      </w:pPr>
      <w:r>
        <w:rPr>
          <w:noProof/>
          <w:lang w:val="en-US"/>
        </w:rPr>
        <w:t xml:space="preserve">Click </w:t>
      </w:r>
      <w:r w:rsidRPr="002F19B8">
        <w:rPr>
          <w:b/>
          <w:noProof/>
          <w:lang w:val="en-US"/>
        </w:rPr>
        <w:t>Save</w:t>
      </w:r>
      <w:r>
        <w:rPr>
          <w:noProof/>
          <w:lang w:val="en-US"/>
        </w:rPr>
        <w:t xml:space="preserve"> button to save the </w:t>
      </w:r>
      <w:r>
        <w:t xml:space="preserve">Vessel/Aircraft </w:t>
      </w:r>
      <w:r>
        <w:rPr>
          <w:noProof/>
          <w:lang w:val="en-US"/>
        </w:rPr>
        <w:t>details.</w:t>
      </w:r>
    </w:p>
    <w:p w14:paraId="5F71EE3F" w14:textId="77777777" w:rsidR="008F514D" w:rsidRPr="00FC264F" w:rsidRDefault="008F514D" w:rsidP="008F514D">
      <w:pPr>
        <w:pStyle w:val="Screenshot"/>
        <w:rPr>
          <w:lang w:val="en-US"/>
        </w:rPr>
      </w:pPr>
      <w:r>
        <w:rPr>
          <w:lang w:val="en-SG" w:eastAsia="en-SG"/>
        </w:rPr>
        <w:drawing>
          <wp:inline distT="0" distB="0" distL="0" distR="0" wp14:anchorId="14BA5317" wp14:editId="4B125167">
            <wp:extent cx="3014133" cy="1154710"/>
            <wp:effectExtent l="19050" t="19050" r="15240" b="2667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30CDDED9" w14:textId="77777777" w:rsidR="008F514D" w:rsidRPr="00FC264F" w:rsidRDefault="008F514D" w:rsidP="008F514D">
      <w:pPr>
        <w:pStyle w:val="Figure"/>
        <w:rPr>
          <w:lang w:val="en-US"/>
        </w:rPr>
      </w:pPr>
      <w:r>
        <w:rPr>
          <w:lang w:val="en-US"/>
        </w:rPr>
        <w:t>Success Message</w:t>
      </w:r>
    </w:p>
    <w:p w14:paraId="260278F6" w14:textId="77777777" w:rsidR="008F514D" w:rsidRPr="000C0EC9" w:rsidRDefault="008F514D" w:rsidP="001F7791">
      <w:pPr>
        <w:pStyle w:val="NumberedListing"/>
        <w:numPr>
          <w:ilvl w:val="0"/>
          <w:numId w:val="76"/>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47E740BF" w14:textId="77777777" w:rsidR="008F514D" w:rsidRDefault="008F514D" w:rsidP="001F7791">
      <w:pPr>
        <w:pStyle w:val="NumberedListing"/>
        <w:numPr>
          <w:ilvl w:val="0"/>
          <w:numId w:val="76"/>
        </w:numPr>
        <w:rPr>
          <w:lang w:val="en-US"/>
        </w:rPr>
      </w:pPr>
      <w:r>
        <w:rPr>
          <w:lang w:val="en-US"/>
        </w:rPr>
        <w:lastRenderedPageBreak/>
        <w:t xml:space="preserve">Click </w:t>
      </w:r>
      <w:r>
        <w:rPr>
          <w:b/>
          <w:lang w:val="en-US"/>
        </w:rPr>
        <w:t>Close</w:t>
      </w:r>
      <w:r>
        <w:rPr>
          <w:lang w:val="en-US"/>
        </w:rPr>
        <w:t xml:space="preserve"> button to close the </w:t>
      </w:r>
      <w:r>
        <w:t xml:space="preserve">Vessel/Aircraft </w:t>
      </w:r>
      <w:r>
        <w:rPr>
          <w:lang w:val="en-US"/>
        </w:rPr>
        <w:t>details page.</w:t>
      </w:r>
      <w:r w:rsidRPr="00287AB9">
        <w:rPr>
          <w:noProof/>
          <w:lang w:val="en-US"/>
        </w:rPr>
        <w:t xml:space="preserve"> </w:t>
      </w:r>
    </w:p>
    <w:p w14:paraId="02B02647" w14:textId="77777777" w:rsidR="004D2B92" w:rsidRPr="007B14ED" w:rsidRDefault="004D2B92" w:rsidP="004D2B92">
      <w:pPr>
        <w:rPr>
          <w:lang w:val="en-US"/>
        </w:rPr>
      </w:pPr>
    </w:p>
    <w:p w14:paraId="0BCD1F05" w14:textId="6E92A4D5" w:rsidR="00C452D1" w:rsidRDefault="00C452D1" w:rsidP="00C452D1">
      <w:pPr>
        <w:pStyle w:val="Heading3CL"/>
        <w:rPr>
          <w:lang w:val="en-US"/>
        </w:rPr>
      </w:pPr>
      <w:bookmarkStart w:id="150" w:name="_Toc123813522"/>
      <w:r>
        <w:rPr>
          <w:lang w:val="en-US"/>
        </w:rPr>
        <w:t xml:space="preserve">Update </w:t>
      </w:r>
      <w:r>
        <w:t>Vessel or Aircraft</w:t>
      </w:r>
      <w:bookmarkEnd w:id="150"/>
      <w:r>
        <w:t xml:space="preserve">  </w:t>
      </w:r>
      <w:r>
        <w:rPr>
          <w:lang w:val="en-US"/>
        </w:rPr>
        <w:t xml:space="preserve"> </w:t>
      </w:r>
      <w:r>
        <w:t xml:space="preserve"> </w:t>
      </w:r>
      <w:r>
        <w:rPr>
          <w:lang w:val="en-US"/>
        </w:rPr>
        <w:t xml:space="preserve"> </w:t>
      </w:r>
    </w:p>
    <w:p w14:paraId="572BA7C1" w14:textId="767ABF08" w:rsidR="00C452D1" w:rsidRPr="006F6B43" w:rsidRDefault="00C452D1" w:rsidP="00C452D1">
      <w:pPr>
        <w:pStyle w:val="BodyText"/>
      </w:pPr>
      <w:r>
        <w:rPr>
          <w:lang w:val="en-US"/>
        </w:rPr>
        <w:t>This functionality allows you to update the</w:t>
      </w:r>
      <w:r w:rsidRPr="00A913E1">
        <w:rPr>
          <w:lang w:val="en-US"/>
        </w:rPr>
        <w:t xml:space="preserve"> </w:t>
      </w:r>
      <w:r>
        <w:t xml:space="preserve">Vessel or Aircraft </w:t>
      </w:r>
      <w:r>
        <w:rPr>
          <w:lang w:val="en-US"/>
        </w:rPr>
        <w:t>details.</w:t>
      </w:r>
    </w:p>
    <w:p w14:paraId="0DABAEE4" w14:textId="77777777" w:rsidR="008F514D" w:rsidRPr="00B616E0" w:rsidRDefault="008F514D" w:rsidP="008F514D">
      <w:pPr>
        <w:pStyle w:val="ProcedureHeading"/>
        <w:rPr>
          <w:lang w:val="en-US"/>
        </w:rPr>
      </w:pPr>
      <w:r>
        <w:rPr>
          <w:lang w:val="en-US"/>
        </w:rPr>
        <w:t xml:space="preserve">To update a </w:t>
      </w:r>
      <w:r>
        <w:t>Vessel/Aircraft</w:t>
      </w:r>
      <w:r>
        <w:rPr>
          <w:lang w:val="en-US"/>
        </w:rPr>
        <w:t xml:space="preserve">: </w:t>
      </w:r>
    </w:p>
    <w:p w14:paraId="5B1F1D70" w14:textId="77777777" w:rsidR="0092432F" w:rsidRDefault="0092432F" w:rsidP="001F7791">
      <w:pPr>
        <w:pStyle w:val="NumberedListing"/>
        <w:numPr>
          <w:ilvl w:val="0"/>
          <w:numId w:val="77"/>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3BB9B881" w14:textId="77777777" w:rsidR="008F514D" w:rsidRDefault="008F514D" w:rsidP="00FA3CF7">
      <w:pPr>
        <w:pStyle w:val="Screenshot"/>
        <w:rPr>
          <w:lang w:val="en-US"/>
        </w:rPr>
      </w:pPr>
      <w:r w:rsidRPr="00FA3CF7">
        <w:rPr>
          <w:lang w:val="en-SG" w:eastAsia="en-SG"/>
        </w:rPr>
        <w:drawing>
          <wp:inline distT="0" distB="0" distL="0" distR="0" wp14:anchorId="18C9B12A" wp14:editId="2F2E6A30">
            <wp:extent cx="5729605" cy="2647950"/>
            <wp:effectExtent l="19050" t="19050" r="23495" b="19050"/>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077FAD84" w14:textId="77777777" w:rsidR="0092432F" w:rsidRDefault="0092432F" w:rsidP="0092432F">
      <w:pPr>
        <w:pStyle w:val="Figure"/>
        <w:rPr>
          <w:lang w:val="en-US"/>
        </w:rPr>
      </w:pPr>
      <w:r>
        <w:rPr>
          <w:lang w:val="en-US"/>
        </w:rPr>
        <w:t>System Codes page</w:t>
      </w:r>
    </w:p>
    <w:p w14:paraId="02C0E0D2" w14:textId="77777777" w:rsidR="004D2B92" w:rsidRDefault="004D2B92" w:rsidP="001F7791">
      <w:pPr>
        <w:pStyle w:val="NumberedListing"/>
        <w:numPr>
          <w:ilvl w:val="0"/>
          <w:numId w:val="77"/>
        </w:numPr>
        <w:rPr>
          <w:lang w:val="en-US"/>
        </w:rPr>
      </w:pPr>
      <w:r>
        <w:rPr>
          <w:lang w:val="en-US"/>
        </w:rPr>
        <w:t>Select Code Type ‘</w:t>
      </w:r>
      <w:r>
        <w:t xml:space="preserve">Vessel/Aircraft’ </w:t>
      </w:r>
      <w:r>
        <w:rPr>
          <w:lang w:val="en-US"/>
        </w:rPr>
        <w:t>from the drop-down list</w:t>
      </w:r>
      <w:r w:rsidRPr="00C30D15">
        <w:rPr>
          <w:lang w:val="en-US"/>
        </w:rPr>
        <w:t>.</w:t>
      </w:r>
    </w:p>
    <w:p w14:paraId="0298C422" w14:textId="77777777" w:rsidR="008F514D" w:rsidRDefault="008F514D" w:rsidP="00AC4D4A">
      <w:pPr>
        <w:pStyle w:val="Screenshot"/>
        <w:rPr>
          <w:lang w:val="en-US"/>
        </w:rPr>
      </w:pPr>
      <w:r>
        <w:rPr>
          <w:lang w:val="en-SG" w:eastAsia="en-SG"/>
        </w:rPr>
        <w:drawing>
          <wp:inline distT="0" distB="0" distL="0" distR="0" wp14:anchorId="324D4021" wp14:editId="2CD13859">
            <wp:extent cx="5733415" cy="1149350"/>
            <wp:effectExtent l="19050" t="19050" r="19685" b="12700"/>
            <wp:docPr id="1341" name="Picture 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733415" cy="1149350"/>
                    </a:xfrm>
                    <a:prstGeom prst="rect">
                      <a:avLst/>
                    </a:prstGeom>
                    <a:ln>
                      <a:solidFill>
                        <a:schemeClr val="tx1"/>
                      </a:solidFill>
                    </a:ln>
                  </pic:spPr>
                </pic:pic>
              </a:graphicData>
            </a:graphic>
          </wp:inline>
        </w:drawing>
      </w:r>
    </w:p>
    <w:p w14:paraId="39A8F69D" w14:textId="77777777" w:rsidR="008F514D" w:rsidRPr="00A1279D" w:rsidRDefault="008F514D" w:rsidP="008F514D">
      <w:pPr>
        <w:pStyle w:val="Figure"/>
        <w:rPr>
          <w:lang w:val="en-US"/>
        </w:rPr>
      </w:pPr>
      <w:r>
        <w:t xml:space="preserve">Vessel/Aircraft </w:t>
      </w:r>
      <w:r>
        <w:rPr>
          <w:lang w:val="en-US"/>
        </w:rPr>
        <w:t>List</w:t>
      </w:r>
    </w:p>
    <w:p w14:paraId="2209A999" w14:textId="77777777" w:rsidR="008F514D" w:rsidRDefault="008F514D" w:rsidP="001F7791">
      <w:pPr>
        <w:pStyle w:val="NumberedListing"/>
        <w:numPr>
          <w:ilvl w:val="0"/>
          <w:numId w:val="77"/>
        </w:numPr>
        <w:rPr>
          <w:lang w:val="en-US"/>
        </w:rPr>
      </w:pPr>
      <w:r>
        <w:rPr>
          <w:lang w:val="en-US"/>
        </w:rPr>
        <w:t xml:space="preserve">Click the </w:t>
      </w:r>
      <w:r>
        <w:rPr>
          <w:noProof/>
          <w:lang w:val="en-SG" w:eastAsia="en-SG"/>
        </w:rPr>
        <w:drawing>
          <wp:inline distT="0" distB="0" distL="0" distR="0" wp14:anchorId="5BDD737D" wp14:editId="59A46278">
            <wp:extent cx="266667" cy="200000"/>
            <wp:effectExtent l="0" t="0" r="635" b="0"/>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Vessel/Aircraft </w:t>
      </w:r>
      <w:r>
        <w:rPr>
          <w:lang w:val="en-US"/>
        </w:rPr>
        <w:t>details. The following screen will be displayed</w:t>
      </w:r>
    </w:p>
    <w:p w14:paraId="67BC24C7" w14:textId="77777777" w:rsidR="008F514D" w:rsidRDefault="008F514D" w:rsidP="00AC4D4A">
      <w:pPr>
        <w:pStyle w:val="Screenshot"/>
        <w:rPr>
          <w:lang w:val="en-US"/>
        </w:rPr>
      </w:pPr>
      <w:r>
        <w:rPr>
          <w:lang w:val="en-SG" w:eastAsia="en-SG"/>
        </w:rPr>
        <w:drawing>
          <wp:inline distT="0" distB="0" distL="0" distR="0" wp14:anchorId="12626A31" wp14:editId="42AD702D">
            <wp:extent cx="5733415" cy="1273810"/>
            <wp:effectExtent l="19050" t="19050" r="19685" b="21590"/>
            <wp:docPr id="1343" name="Picture 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733415" cy="1273810"/>
                    </a:xfrm>
                    <a:prstGeom prst="rect">
                      <a:avLst/>
                    </a:prstGeom>
                    <a:ln>
                      <a:solidFill>
                        <a:schemeClr val="tx1"/>
                      </a:solidFill>
                    </a:ln>
                  </pic:spPr>
                </pic:pic>
              </a:graphicData>
            </a:graphic>
          </wp:inline>
        </w:drawing>
      </w:r>
    </w:p>
    <w:p w14:paraId="37DBCA19" w14:textId="77777777" w:rsidR="008F514D" w:rsidRDefault="008F514D" w:rsidP="008F514D">
      <w:pPr>
        <w:pStyle w:val="Figure"/>
        <w:rPr>
          <w:lang w:val="en-US"/>
        </w:rPr>
      </w:pPr>
      <w:r>
        <w:t xml:space="preserve">Vessel/Aircraft </w:t>
      </w:r>
      <w:r>
        <w:rPr>
          <w:lang w:val="en-US"/>
        </w:rPr>
        <w:t>Details Edit Page</w:t>
      </w:r>
    </w:p>
    <w:p w14:paraId="3C2A8507" w14:textId="77777777" w:rsidR="008F514D" w:rsidRDefault="008F514D" w:rsidP="001F7791">
      <w:pPr>
        <w:pStyle w:val="NumberedListing"/>
        <w:numPr>
          <w:ilvl w:val="0"/>
          <w:numId w:val="77"/>
        </w:numPr>
        <w:rPr>
          <w:lang w:val="en-US"/>
        </w:rPr>
      </w:pPr>
      <w:r>
        <w:rPr>
          <w:lang w:val="en-US"/>
        </w:rPr>
        <w:lastRenderedPageBreak/>
        <w:t xml:space="preserve">Modify the field values and click </w:t>
      </w:r>
      <w:r>
        <w:rPr>
          <w:noProof/>
          <w:lang w:val="en-SG" w:eastAsia="en-SG"/>
        </w:rPr>
        <w:drawing>
          <wp:inline distT="0" distB="0" distL="0" distR="0" wp14:anchorId="18F309AF" wp14:editId="3EC73293">
            <wp:extent cx="990476" cy="257143"/>
            <wp:effectExtent l="0" t="0" r="635" b="0"/>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463E373B" w14:textId="77777777" w:rsidR="008F514D" w:rsidRDefault="008F514D" w:rsidP="00AC4D4A">
      <w:pPr>
        <w:pStyle w:val="Screenshot"/>
        <w:rPr>
          <w:lang w:val="en-US"/>
        </w:rPr>
      </w:pPr>
      <w:r>
        <w:rPr>
          <w:lang w:val="en-SG" w:eastAsia="en-SG"/>
        </w:rPr>
        <w:drawing>
          <wp:inline distT="0" distB="0" distL="0" distR="0" wp14:anchorId="7AEC0D7C" wp14:editId="4CCE5751">
            <wp:extent cx="3438095" cy="1295238"/>
            <wp:effectExtent l="19050" t="19050" r="10160" b="19685"/>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5BD9BC88" w14:textId="77777777" w:rsidR="008F514D" w:rsidRPr="000C0EC9" w:rsidRDefault="008F514D" w:rsidP="004D2B92">
      <w:pPr>
        <w:pStyle w:val="Figure"/>
        <w:rPr>
          <w:lang w:val="en-US"/>
        </w:rPr>
      </w:pPr>
      <w:r w:rsidRPr="00C05334">
        <w:rPr>
          <w:lang w:val="en-US"/>
        </w:rPr>
        <w:t>Success Message</w:t>
      </w:r>
    </w:p>
    <w:p w14:paraId="07D6401D" w14:textId="77777777" w:rsidR="008F514D" w:rsidRPr="000C0EC9" w:rsidRDefault="008F514D" w:rsidP="001F7791">
      <w:pPr>
        <w:pStyle w:val="NumberedListing"/>
        <w:numPr>
          <w:ilvl w:val="0"/>
          <w:numId w:val="77"/>
        </w:numPr>
        <w:rPr>
          <w:lang w:val="en-US"/>
        </w:rPr>
      </w:pPr>
      <w:r>
        <w:rPr>
          <w:lang w:val="en-US"/>
        </w:rPr>
        <w:t xml:space="preserve">Click </w:t>
      </w:r>
      <w:r>
        <w:rPr>
          <w:b/>
          <w:lang w:val="en-US"/>
        </w:rPr>
        <w:t>Close</w:t>
      </w:r>
      <w:r>
        <w:rPr>
          <w:lang w:val="en-US"/>
        </w:rPr>
        <w:t xml:space="preserve"> button to close the </w:t>
      </w:r>
      <w:r>
        <w:t xml:space="preserve">Vessel/Aircraft </w:t>
      </w:r>
      <w:r>
        <w:rPr>
          <w:lang w:val="en-US"/>
        </w:rPr>
        <w:t>details edit page.</w:t>
      </w:r>
      <w:r w:rsidRPr="00287AB9">
        <w:rPr>
          <w:noProof/>
          <w:lang w:val="en-US"/>
        </w:rPr>
        <w:t xml:space="preserve"> </w:t>
      </w:r>
    </w:p>
    <w:p w14:paraId="416644F8" w14:textId="77777777" w:rsidR="008F514D" w:rsidRDefault="008F514D" w:rsidP="008F514D">
      <w:pPr>
        <w:rPr>
          <w:rFonts w:ascii="Century Gothic" w:hAnsi="Century Gothic"/>
          <w:color w:val="000000"/>
          <w:sz w:val="18"/>
          <w:szCs w:val="22"/>
          <w:lang w:val="en-US"/>
        </w:rPr>
      </w:pPr>
      <w:r>
        <w:rPr>
          <w:lang w:val="en-US"/>
        </w:rPr>
        <w:br w:type="page"/>
      </w:r>
    </w:p>
    <w:p w14:paraId="0B70ACEC" w14:textId="77777777" w:rsidR="008F514D" w:rsidRDefault="008F514D" w:rsidP="008F514D">
      <w:pPr>
        <w:pStyle w:val="Heading1CL"/>
      </w:pPr>
      <w:bookmarkStart w:id="151" w:name="_Toc467523021"/>
      <w:bookmarkStart w:id="152" w:name="_Toc123813523"/>
      <w:bookmarkStart w:id="153" w:name="_Toc129608425"/>
      <w:r>
        <w:lastRenderedPageBreak/>
        <w:t>Warehouse Code</w:t>
      </w:r>
      <w:bookmarkEnd w:id="151"/>
      <w:bookmarkEnd w:id="152"/>
      <w:bookmarkEnd w:id="153"/>
    </w:p>
    <w:p w14:paraId="7CA69081" w14:textId="77777777" w:rsidR="008F514D" w:rsidRDefault="008F514D" w:rsidP="008F514D">
      <w:pPr>
        <w:pStyle w:val="BodyText"/>
        <w:rPr>
          <w:lang w:val="en-US"/>
        </w:rPr>
      </w:pPr>
      <w:r>
        <w:rPr>
          <w:lang w:val="en-US"/>
        </w:rPr>
        <w:t xml:space="preserve">The System Administrator creates and updates the </w:t>
      </w:r>
      <w:r>
        <w:t xml:space="preserve">Warehouse </w:t>
      </w:r>
      <w:r>
        <w:rPr>
          <w:lang w:val="en-US"/>
        </w:rPr>
        <w:t>code.</w:t>
      </w:r>
    </w:p>
    <w:p w14:paraId="1D029C9A" w14:textId="77777777" w:rsidR="008F514D" w:rsidRPr="00B616E0" w:rsidRDefault="008F514D" w:rsidP="008F514D">
      <w:pPr>
        <w:pStyle w:val="ProcedureHeading"/>
        <w:rPr>
          <w:lang w:val="en-US"/>
        </w:rPr>
      </w:pPr>
      <w:r>
        <w:rPr>
          <w:lang w:val="en-US"/>
        </w:rPr>
        <w:t xml:space="preserve">To create a </w:t>
      </w:r>
      <w:r>
        <w:t>Warehouse</w:t>
      </w:r>
      <w:r>
        <w:rPr>
          <w:lang w:val="en-US"/>
        </w:rPr>
        <w:t xml:space="preserve">: </w:t>
      </w:r>
    </w:p>
    <w:p w14:paraId="056B01D1" w14:textId="77777777" w:rsidR="0092432F" w:rsidRDefault="0092432F" w:rsidP="001F7791">
      <w:pPr>
        <w:pStyle w:val="NumberedListing"/>
        <w:numPr>
          <w:ilvl w:val="0"/>
          <w:numId w:val="78"/>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6065B651" w14:textId="77777777" w:rsidR="008F514D" w:rsidRDefault="008F514D" w:rsidP="00AC4D4A">
      <w:pPr>
        <w:pStyle w:val="Screenshot"/>
        <w:rPr>
          <w:lang w:val="en-US"/>
        </w:rPr>
      </w:pPr>
      <w:r w:rsidRPr="00AC4D4A">
        <w:rPr>
          <w:lang w:val="en-SG" w:eastAsia="en-SG"/>
        </w:rPr>
        <w:drawing>
          <wp:inline distT="0" distB="0" distL="0" distR="0" wp14:anchorId="22F88F47" wp14:editId="51991459">
            <wp:extent cx="5760720" cy="2651760"/>
            <wp:effectExtent l="19050" t="19050" r="11430" b="15240"/>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solidFill>
                        <a:schemeClr val="tx1"/>
                      </a:solidFill>
                    </a:ln>
                  </pic:spPr>
                </pic:pic>
              </a:graphicData>
            </a:graphic>
          </wp:inline>
        </w:drawing>
      </w:r>
    </w:p>
    <w:p w14:paraId="79DC0595" w14:textId="77777777" w:rsidR="0092432F" w:rsidRDefault="0092432F" w:rsidP="0092432F">
      <w:pPr>
        <w:pStyle w:val="Figure"/>
        <w:rPr>
          <w:lang w:val="en-US"/>
        </w:rPr>
      </w:pPr>
      <w:r>
        <w:rPr>
          <w:lang w:val="en-US"/>
        </w:rPr>
        <w:t>System Codes page</w:t>
      </w:r>
    </w:p>
    <w:p w14:paraId="34FDABAF" w14:textId="77777777" w:rsidR="004D2B92" w:rsidRDefault="004D2B92" w:rsidP="001F7791">
      <w:pPr>
        <w:pStyle w:val="NumberedListing"/>
        <w:numPr>
          <w:ilvl w:val="0"/>
          <w:numId w:val="78"/>
        </w:numPr>
        <w:rPr>
          <w:lang w:val="en-US"/>
        </w:rPr>
      </w:pPr>
      <w:r>
        <w:rPr>
          <w:lang w:val="en-US"/>
        </w:rPr>
        <w:t>Select Code Type ‘</w:t>
      </w:r>
      <w:r>
        <w:t xml:space="preserve">Warehouse’ </w:t>
      </w:r>
      <w:r>
        <w:rPr>
          <w:lang w:val="en-US"/>
        </w:rPr>
        <w:t>from the drop-down list</w:t>
      </w:r>
      <w:r w:rsidRPr="00C30D15">
        <w:rPr>
          <w:lang w:val="en-US"/>
        </w:rPr>
        <w:t>.</w:t>
      </w:r>
    </w:p>
    <w:p w14:paraId="3C207849" w14:textId="77777777" w:rsidR="008F514D" w:rsidRDefault="008F514D" w:rsidP="00AC4D4A">
      <w:pPr>
        <w:pStyle w:val="Screenshot"/>
        <w:rPr>
          <w:lang w:val="en-US"/>
        </w:rPr>
      </w:pPr>
      <w:r>
        <w:rPr>
          <w:lang w:val="en-SG" w:eastAsia="en-SG"/>
        </w:rPr>
        <w:drawing>
          <wp:inline distT="0" distB="0" distL="0" distR="0" wp14:anchorId="1128AB63" wp14:editId="51E416AE">
            <wp:extent cx="5733415" cy="1391285"/>
            <wp:effectExtent l="19050" t="19050" r="19685" b="18415"/>
            <wp:docPr id="134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733415" cy="1391285"/>
                    </a:xfrm>
                    <a:prstGeom prst="rect">
                      <a:avLst/>
                    </a:prstGeom>
                    <a:ln>
                      <a:solidFill>
                        <a:schemeClr val="tx1"/>
                      </a:solidFill>
                    </a:ln>
                  </pic:spPr>
                </pic:pic>
              </a:graphicData>
            </a:graphic>
          </wp:inline>
        </w:drawing>
      </w:r>
    </w:p>
    <w:p w14:paraId="44B3680E" w14:textId="77777777" w:rsidR="008F514D" w:rsidRDefault="008F514D" w:rsidP="008F514D">
      <w:pPr>
        <w:pStyle w:val="Figure"/>
        <w:rPr>
          <w:lang w:val="en-US"/>
        </w:rPr>
      </w:pPr>
      <w:r>
        <w:t xml:space="preserve">Warehouse </w:t>
      </w:r>
      <w:r>
        <w:rPr>
          <w:lang w:val="en-US"/>
        </w:rPr>
        <w:t>List</w:t>
      </w:r>
    </w:p>
    <w:p w14:paraId="21D622CD" w14:textId="77777777" w:rsidR="008F514D" w:rsidRDefault="008F514D" w:rsidP="001F7791">
      <w:pPr>
        <w:pStyle w:val="NumberedListing"/>
        <w:numPr>
          <w:ilvl w:val="0"/>
          <w:numId w:val="78"/>
        </w:numPr>
        <w:rPr>
          <w:lang w:val="en-US"/>
        </w:rPr>
      </w:pPr>
      <w:r>
        <w:rPr>
          <w:lang w:val="en-US"/>
        </w:rPr>
        <w:t xml:space="preserve">Click </w:t>
      </w:r>
      <w:r>
        <w:rPr>
          <w:noProof/>
          <w:lang w:val="en-SG" w:eastAsia="en-SG"/>
        </w:rPr>
        <w:drawing>
          <wp:inline distT="0" distB="0" distL="0" distR="0" wp14:anchorId="21A705F0" wp14:editId="1F9B7F30">
            <wp:extent cx="276190" cy="238095"/>
            <wp:effectExtent l="0" t="0" r="0" b="0"/>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Warehouse </w:t>
      </w:r>
      <w:r>
        <w:rPr>
          <w:lang w:val="en-US"/>
        </w:rPr>
        <w:t>Code.</w:t>
      </w:r>
      <w:r>
        <w:rPr>
          <w:lang w:val="en-US"/>
        </w:rPr>
        <w:tab/>
      </w:r>
    </w:p>
    <w:p w14:paraId="2F01D6CF" w14:textId="77777777" w:rsidR="008F514D" w:rsidRDefault="008F514D" w:rsidP="00AC4D4A">
      <w:pPr>
        <w:pStyle w:val="Screenshot"/>
        <w:rPr>
          <w:lang w:val="en-US"/>
        </w:rPr>
      </w:pPr>
      <w:r>
        <w:rPr>
          <w:lang w:val="en-SG" w:eastAsia="en-SG"/>
        </w:rPr>
        <w:drawing>
          <wp:inline distT="0" distB="0" distL="0" distR="0" wp14:anchorId="2B6B145A" wp14:editId="5852934D">
            <wp:extent cx="5733415" cy="605155"/>
            <wp:effectExtent l="19050" t="19050" r="19685" b="23495"/>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733415" cy="605155"/>
                    </a:xfrm>
                    <a:prstGeom prst="rect">
                      <a:avLst/>
                    </a:prstGeom>
                    <a:ln>
                      <a:solidFill>
                        <a:schemeClr val="tx1"/>
                      </a:solidFill>
                    </a:ln>
                  </pic:spPr>
                </pic:pic>
              </a:graphicData>
            </a:graphic>
          </wp:inline>
        </w:drawing>
      </w:r>
    </w:p>
    <w:p w14:paraId="749A8FD9" w14:textId="77777777" w:rsidR="008F514D" w:rsidRDefault="008F514D" w:rsidP="008F514D">
      <w:pPr>
        <w:pStyle w:val="Figure"/>
        <w:rPr>
          <w:lang w:val="en-US"/>
        </w:rPr>
      </w:pPr>
      <w:r>
        <w:t xml:space="preserve">Warehouse </w:t>
      </w:r>
      <w:r>
        <w:rPr>
          <w:lang w:val="en-US"/>
        </w:rPr>
        <w:t>Details Page</w:t>
      </w:r>
    </w:p>
    <w:p w14:paraId="688D7110" w14:textId="77777777" w:rsidR="008F514D" w:rsidRPr="006E6158" w:rsidRDefault="008F514D" w:rsidP="004D2B92">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8F514D" w:rsidRPr="0013748C" w14:paraId="6BF64CB3" w14:textId="77777777" w:rsidTr="008F514D">
        <w:tc>
          <w:tcPr>
            <w:tcW w:w="630" w:type="dxa"/>
            <w:shd w:val="clear" w:color="auto" w:fill="C00000"/>
            <w:vAlign w:val="center"/>
          </w:tcPr>
          <w:p w14:paraId="15376F1F" w14:textId="77777777" w:rsidR="008F514D" w:rsidRPr="0013748C" w:rsidRDefault="008F514D" w:rsidP="008F514D">
            <w:pPr>
              <w:pStyle w:val="StyleCalloutSymbolScienceBold"/>
            </w:pPr>
            <w:r w:rsidRPr="0013748C">
              <w:t>@</w:t>
            </w:r>
          </w:p>
        </w:tc>
        <w:tc>
          <w:tcPr>
            <w:tcW w:w="7803" w:type="dxa"/>
            <w:shd w:val="clear" w:color="auto" w:fill="BFBFBF" w:themeFill="background1" w:themeFillShade="BF"/>
          </w:tcPr>
          <w:p w14:paraId="0AAEB8DA" w14:textId="77777777" w:rsidR="008F514D" w:rsidRPr="0013748C" w:rsidRDefault="008F514D" w:rsidP="008F514D">
            <w:pPr>
              <w:pStyle w:val="CalloutText"/>
            </w:pPr>
            <w:r>
              <w:t>The Warehouse Type Codes should already be created.</w:t>
            </w:r>
          </w:p>
        </w:tc>
      </w:tr>
    </w:tbl>
    <w:p w14:paraId="62E95022" w14:textId="77777777" w:rsidR="008F514D" w:rsidRPr="006E6158" w:rsidRDefault="008F514D" w:rsidP="008F514D">
      <w:pPr>
        <w:pStyle w:val="BodyText"/>
        <w:ind w:left="0"/>
      </w:pPr>
    </w:p>
    <w:p w14:paraId="2BB411C7" w14:textId="77777777" w:rsidR="008F514D" w:rsidRDefault="008F514D" w:rsidP="001F7791">
      <w:pPr>
        <w:pStyle w:val="NumberedListing"/>
        <w:numPr>
          <w:ilvl w:val="0"/>
          <w:numId w:val="78"/>
        </w:numPr>
        <w:rPr>
          <w:lang w:val="en-US"/>
        </w:rPr>
      </w:pPr>
      <w:r>
        <w:rPr>
          <w:lang w:val="en-US"/>
        </w:rPr>
        <w:t xml:space="preserve">Enter information in the </w:t>
      </w:r>
      <w:r>
        <w:t xml:space="preserve">Warehouse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1ACBB8BC" w14:textId="77777777" w:rsidTr="008F514D">
        <w:trPr>
          <w:cantSplit/>
          <w:tblHeader/>
          <w:jc w:val="center"/>
        </w:trPr>
        <w:tc>
          <w:tcPr>
            <w:tcW w:w="2843" w:type="dxa"/>
            <w:shd w:val="clear" w:color="auto" w:fill="BFBFBF" w:themeFill="background1" w:themeFillShade="BF"/>
          </w:tcPr>
          <w:p w14:paraId="361AC893" w14:textId="77777777" w:rsidR="008F514D" w:rsidRPr="0013748C" w:rsidRDefault="008F514D" w:rsidP="008F514D">
            <w:pPr>
              <w:pStyle w:val="TableHeading"/>
            </w:pPr>
            <w:r w:rsidRPr="0013748C">
              <w:lastRenderedPageBreak/>
              <w:t>Field/Button description</w:t>
            </w:r>
          </w:p>
        </w:tc>
        <w:tc>
          <w:tcPr>
            <w:tcW w:w="5137" w:type="dxa"/>
            <w:shd w:val="clear" w:color="auto" w:fill="BFBFBF" w:themeFill="background1" w:themeFillShade="BF"/>
          </w:tcPr>
          <w:p w14:paraId="3C8D7B9B" w14:textId="77777777" w:rsidR="008F514D" w:rsidRPr="0013748C" w:rsidRDefault="008F514D" w:rsidP="008F514D">
            <w:pPr>
              <w:pStyle w:val="TableHeading"/>
            </w:pPr>
            <w:r w:rsidRPr="0013748C">
              <w:t>Action/Input Required</w:t>
            </w:r>
          </w:p>
        </w:tc>
      </w:tr>
      <w:tr w:rsidR="008F514D" w:rsidRPr="0013748C" w14:paraId="62802F28" w14:textId="77777777" w:rsidTr="008F514D">
        <w:trPr>
          <w:cantSplit/>
          <w:jc w:val="center"/>
        </w:trPr>
        <w:tc>
          <w:tcPr>
            <w:tcW w:w="2843" w:type="dxa"/>
          </w:tcPr>
          <w:p w14:paraId="147ACC75" w14:textId="77777777" w:rsidR="008F514D" w:rsidRDefault="008F514D" w:rsidP="008F514D">
            <w:pPr>
              <w:pStyle w:val="Tablefieldindent2"/>
              <w:ind w:left="0"/>
            </w:pPr>
            <w:r>
              <w:rPr>
                <w:lang w:val="en-US"/>
              </w:rPr>
              <w:t>Code</w:t>
            </w:r>
          </w:p>
        </w:tc>
        <w:tc>
          <w:tcPr>
            <w:tcW w:w="5137" w:type="dxa"/>
          </w:tcPr>
          <w:p w14:paraId="460254E8" w14:textId="77777777" w:rsidR="008F514D" w:rsidRDefault="008F514D" w:rsidP="008F514D">
            <w:pPr>
              <w:pStyle w:val="TableText"/>
              <w:keepNext/>
            </w:pPr>
            <w:r>
              <w:t>Enter the code of the Warehouse.</w:t>
            </w:r>
          </w:p>
        </w:tc>
      </w:tr>
      <w:tr w:rsidR="008F514D" w:rsidRPr="0013748C" w14:paraId="2EC1A17D" w14:textId="77777777" w:rsidTr="008F514D">
        <w:trPr>
          <w:cantSplit/>
          <w:jc w:val="center"/>
        </w:trPr>
        <w:tc>
          <w:tcPr>
            <w:tcW w:w="2843" w:type="dxa"/>
          </w:tcPr>
          <w:p w14:paraId="6A9DFA6E" w14:textId="77777777" w:rsidR="008F514D" w:rsidRPr="0013748C" w:rsidRDefault="008F514D" w:rsidP="008F514D">
            <w:pPr>
              <w:pStyle w:val="Tablefieldindent2"/>
              <w:ind w:left="0"/>
            </w:pPr>
            <w:r>
              <w:rPr>
                <w:lang w:val="en-US"/>
              </w:rPr>
              <w:t>Description(English)</w:t>
            </w:r>
          </w:p>
        </w:tc>
        <w:tc>
          <w:tcPr>
            <w:tcW w:w="5137" w:type="dxa"/>
          </w:tcPr>
          <w:p w14:paraId="499D3330"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Warehouse</w:t>
            </w:r>
            <w:r>
              <w:rPr>
                <w:lang w:val="en-US"/>
              </w:rPr>
              <w:t>.</w:t>
            </w:r>
          </w:p>
        </w:tc>
      </w:tr>
      <w:tr w:rsidR="008F514D" w:rsidRPr="0013748C" w14:paraId="7C452825" w14:textId="77777777" w:rsidTr="008F514D">
        <w:trPr>
          <w:cantSplit/>
          <w:jc w:val="center"/>
        </w:trPr>
        <w:tc>
          <w:tcPr>
            <w:tcW w:w="2843" w:type="dxa"/>
          </w:tcPr>
          <w:p w14:paraId="555D0536" w14:textId="77777777" w:rsidR="008F514D" w:rsidRPr="00610949" w:rsidRDefault="008F514D" w:rsidP="008F514D">
            <w:pPr>
              <w:pStyle w:val="Tablefieldindent2"/>
              <w:ind w:left="0"/>
              <w:rPr>
                <w:lang w:val="en-US"/>
              </w:rPr>
            </w:pPr>
            <w:r>
              <w:rPr>
                <w:lang w:val="en-US"/>
              </w:rPr>
              <w:t>Description(Other)</w:t>
            </w:r>
          </w:p>
        </w:tc>
        <w:tc>
          <w:tcPr>
            <w:tcW w:w="5137" w:type="dxa"/>
          </w:tcPr>
          <w:p w14:paraId="6C9DC96C" w14:textId="77777777" w:rsidR="008F514D" w:rsidRPr="00610949" w:rsidRDefault="008F514D" w:rsidP="008F514D">
            <w:pPr>
              <w:pStyle w:val="TableText"/>
              <w:keepNext/>
              <w:rPr>
                <w:lang w:val="en-US"/>
              </w:rPr>
            </w:pPr>
            <w:r>
              <w:rPr>
                <w:lang w:val="en-US"/>
              </w:rPr>
              <w:t xml:space="preserve">Enter other descriptions of the </w:t>
            </w:r>
            <w:r>
              <w:t>Warehouse</w:t>
            </w:r>
            <w:r>
              <w:rPr>
                <w:lang w:val="en-US"/>
              </w:rPr>
              <w:t>.</w:t>
            </w:r>
          </w:p>
        </w:tc>
      </w:tr>
      <w:tr w:rsidR="008F514D" w:rsidRPr="0013748C" w14:paraId="1E34AA4C" w14:textId="77777777" w:rsidTr="008F514D">
        <w:trPr>
          <w:cantSplit/>
          <w:jc w:val="center"/>
        </w:trPr>
        <w:tc>
          <w:tcPr>
            <w:tcW w:w="2843" w:type="dxa"/>
          </w:tcPr>
          <w:p w14:paraId="042213A6" w14:textId="77777777" w:rsidR="008F514D" w:rsidRDefault="008F514D" w:rsidP="008F514D">
            <w:pPr>
              <w:pStyle w:val="Tablefieldindent2"/>
              <w:ind w:left="0"/>
              <w:rPr>
                <w:lang w:val="en-US"/>
              </w:rPr>
            </w:pPr>
            <w:r>
              <w:rPr>
                <w:lang w:val="en-US"/>
              </w:rPr>
              <w:t>Warehouse Type</w:t>
            </w:r>
          </w:p>
        </w:tc>
        <w:tc>
          <w:tcPr>
            <w:tcW w:w="5137" w:type="dxa"/>
          </w:tcPr>
          <w:p w14:paraId="2A5872B1" w14:textId="77777777" w:rsidR="008F514D" w:rsidRDefault="008F514D" w:rsidP="008F514D">
            <w:pPr>
              <w:pStyle w:val="TableText"/>
              <w:keepNext/>
              <w:rPr>
                <w:lang w:val="en-US"/>
              </w:rPr>
            </w:pPr>
            <w:r>
              <w:rPr>
                <w:lang w:val="en-US"/>
              </w:rPr>
              <w:t>Select the Warehouse type that the Warehouse belongs to.</w:t>
            </w:r>
          </w:p>
        </w:tc>
      </w:tr>
      <w:tr w:rsidR="008F514D" w:rsidRPr="0013748C" w14:paraId="7D1C2820" w14:textId="77777777" w:rsidTr="008F514D">
        <w:trPr>
          <w:cantSplit/>
          <w:jc w:val="center"/>
        </w:trPr>
        <w:tc>
          <w:tcPr>
            <w:tcW w:w="2843" w:type="dxa"/>
          </w:tcPr>
          <w:p w14:paraId="6575EFB6" w14:textId="77777777" w:rsidR="008F514D" w:rsidRDefault="008F514D" w:rsidP="008F514D">
            <w:pPr>
              <w:pStyle w:val="Tablefieldindent2"/>
              <w:ind w:left="0"/>
              <w:rPr>
                <w:lang w:val="en-US"/>
              </w:rPr>
            </w:pPr>
            <w:r>
              <w:rPr>
                <w:lang w:val="en-US"/>
              </w:rPr>
              <w:t>Active</w:t>
            </w:r>
          </w:p>
        </w:tc>
        <w:tc>
          <w:tcPr>
            <w:tcW w:w="5137" w:type="dxa"/>
          </w:tcPr>
          <w:p w14:paraId="787A0B9B" w14:textId="77777777" w:rsidR="008F514D" w:rsidRDefault="008F514D" w:rsidP="008F514D">
            <w:pPr>
              <w:pStyle w:val="TableText"/>
              <w:keepNext/>
              <w:rPr>
                <w:lang w:val="en-US"/>
              </w:rPr>
            </w:pPr>
            <w:r>
              <w:rPr>
                <w:lang w:val="en-US"/>
              </w:rPr>
              <w:t xml:space="preserve">Check Active to activate the </w:t>
            </w:r>
            <w:r>
              <w:t xml:space="preserve">Warehouse </w:t>
            </w:r>
            <w:r>
              <w:rPr>
                <w:lang w:val="en-US"/>
              </w:rPr>
              <w:t>code.</w:t>
            </w:r>
          </w:p>
        </w:tc>
      </w:tr>
    </w:tbl>
    <w:p w14:paraId="3C3C4657" w14:textId="77777777" w:rsidR="008F514D" w:rsidRPr="00EA5323" w:rsidRDefault="008F514D" w:rsidP="008F514D">
      <w:pPr>
        <w:pStyle w:val="Caption"/>
      </w:pPr>
    </w:p>
    <w:p w14:paraId="6F63550A" w14:textId="77777777" w:rsidR="008F514D" w:rsidRDefault="008F514D" w:rsidP="001F7791">
      <w:pPr>
        <w:pStyle w:val="NumberedListing"/>
        <w:numPr>
          <w:ilvl w:val="0"/>
          <w:numId w:val="78"/>
        </w:numPr>
        <w:rPr>
          <w:lang w:val="en-US"/>
        </w:rPr>
      </w:pPr>
      <w:r>
        <w:rPr>
          <w:noProof/>
          <w:lang w:val="en-US"/>
        </w:rPr>
        <w:t xml:space="preserve">Click </w:t>
      </w:r>
      <w:r w:rsidRPr="002F19B8">
        <w:rPr>
          <w:b/>
          <w:noProof/>
          <w:lang w:val="en-US"/>
        </w:rPr>
        <w:t>Save</w:t>
      </w:r>
      <w:r>
        <w:rPr>
          <w:noProof/>
          <w:lang w:val="en-US"/>
        </w:rPr>
        <w:t xml:space="preserve"> button to save the </w:t>
      </w:r>
      <w:r>
        <w:t xml:space="preserve">Warehouse </w:t>
      </w:r>
      <w:r>
        <w:rPr>
          <w:noProof/>
          <w:lang w:val="en-US"/>
        </w:rPr>
        <w:t>details.</w:t>
      </w:r>
    </w:p>
    <w:p w14:paraId="50C24DE1" w14:textId="77777777" w:rsidR="008F514D" w:rsidRPr="00FC264F" w:rsidRDefault="008F514D" w:rsidP="008F514D">
      <w:pPr>
        <w:pStyle w:val="Screenshot"/>
        <w:rPr>
          <w:lang w:val="en-US"/>
        </w:rPr>
      </w:pPr>
      <w:r>
        <w:rPr>
          <w:lang w:val="en-SG" w:eastAsia="en-SG"/>
        </w:rPr>
        <w:drawing>
          <wp:inline distT="0" distB="0" distL="0" distR="0" wp14:anchorId="6CF42F73" wp14:editId="6ECD34D4">
            <wp:extent cx="3014133" cy="1154710"/>
            <wp:effectExtent l="19050" t="19050" r="15240" b="2667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49328448" w14:textId="77777777" w:rsidR="008F514D" w:rsidRPr="00FC264F" w:rsidRDefault="008F514D" w:rsidP="008F514D">
      <w:pPr>
        <w:pStyle w:val="Figure"/>
        <w:rPr>
          <w:lang w:val="en-US"/>
        </w:rPr>
      </w:pPr>
      <w:r>
        <w:rPr>
          <w:lang w:val="en-US"/>
        </w:rPr>
        <w:t>Success Message</w:t>
      </w:r>
    </w:p>
    <w:p w14:paraId="3823E043" w14:textId="77777777" w:rsidR="008F514D" w:rsidRPr="000C0EC9" w:rsidRDefault="008F514D" w:rsidP="001F7791">
      <w:pPr>
        <w:pStyle w:val="NumberedListing"/>
        <w:numPr>
          <w:ilvl w:val="0"/>
          <w:numId w:val="78"/>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535F3F75" w14:textId="77777777" w:rsidR="008F514D" w:rsidRDefault="008F514D" w:rsidP="001F7791">
      <w:pPr>
        <w:pStyle w:val="NumberedListing"/>
        <w:numPr>
          <w:ilvl w:val="0"/>
          <w:numId w:val="78"/>
        </w:numPr>
        <w:rPr>
          <w:lang w:val="en-US"/>
        </w:rPr>
      </w:pPr>
      <w:r>
        <w:rPr>
          <w:lang w:val="en-US"/>
        </w:rPr>
        <w:t xml:space="preserve">Click </w:t>
      </w:r>
      <w:r>
        <w:rPr>
          <w:b/>
          <w:lang w:val="en-US"/>
        </w:rPr>
        <w:t>Reset</w:t>
      </w:r>
      <w:r>
        <w:rPr>
          <w:lang w:val="en-US"/>
        </w:rPr>
        <w:t xml:space="preserve"> button to clear the </w:t>
      </w:r>
      <w:r>
        <w:t xml:space="preserve">Warehouse </w:t>
      </w:r>
      <w:r>
        <w:rPr>
          <w:lang w:val="en-US"/>
        </w:rPr>
        <w:t>details.</w:t>
      </w:r>
      <w:r w:rsidRPr="00287AB9">
        <w:rPr>
          <w:noProof/>
          <w:lang w:val="en-US"/>
        </w:rPr>
        <w:t xml:space="preserve"> </w:t>
      </w:r>
    </w:p>
    <w:p w14:paraId="08125289" w14:textId="77777777" w:rsidR="008F514D" w:rsidRPr="000C0EC9" w:rsidRDefault="008F514D" w:rsidP="001F7791">
      <w:pPr>
        <w:pStyle w:val="NumberedListing"/>
        <w:numPr>
          <w:ilvl w:val="0"/>
          <w:numId w:val="78"/>
        </w:numPr>
        <w:rPr>
          <w:lang w:val="en-US"/>
        </w:rPr>
      </w:pPr>
      <w:r>
        <w:rPr>
          <w:lang w:val="en-US"/>
        </w:rPr>
        <w:t xml:space="preserve">Click </w:t>
      </w:r>
      <w:r>
        <w:rPr>
          <w:b/>
          <w:lang w:val="en-US"/>
        </w:rPr>
        <w:t>Close</w:t>
      </w:r>
      <w:r>
        <w:rPr>
          <w:lang w:val="en-US"/>
        </w:rPr>
        <w:t xml:space="preserve"> button to close the </w:t>
      </w:r>
      <w:r>
        <w:t xml:space="preserve">Warehouse </w:t>
      </w:r>
      <w:r>
        <w:rPr>
          <w:lang w:val="en-US"/>
        </w:rPr>
        <w:t>details page.</w:t>
      </w:r>
      <w:r w:rsidRPr="00287AB9">
        <w:rPr>
          <w:noProof/>
          <w:lang w:val="en-US"/>
        </w:rPr>
        <w:t xml:space="preserve"> </w:t>
      </w:r>
    </w:p>
    <w:p w14:paraId="41F4FBE1" w14:textId="77777777" w:rsidR="008F514D" w:rsidRDefault="008F514D" w:rsidP="008F514D">
      <w:pPr>
        <w:pStyle w:val="NumberedListing"/>
        <w:rPr>
          <w:lang w:val="en-US"/>
        </w:rPr>
      </w:pPr>
    </w:p>
    <w:p w14:paraId="6E6FC3B9" w14:textId="77777777" w:rsidR="008F514D" w:rsidRDefault="008F514D" w:rsidP="008F514D">
      <w:pPr>
        <w:pStyle w:val="NumberedListing"/>
        <w:rPr>
          <w:lang w:val="en-US"/>
        </w:rPr>
      </w:pPr>
    </w:p>
    <w:p w14:paraId="50B47A01" w14:textId="77777777" w:rsidR="008F514D" w:rsidRDefault="008F514D" w:rsidP="008F514D">
      <w:pPr>
        <w:pStyle w:val="NumberedListing"/>
        <w:rPr>
          <w:lang w:val="en-US"/>
        </w:rPr>
      </w:pPr>
    </w:p>
    <w:p w14:paraId="36B9647C" w14:textId="77777777" w:rsidR="008F514D" w:rsidRDefault="008F514D" w:rsidP="008F514D">
      <w:pPr>
        <w:pStyle w:val="NumberedListing"/>
        <w:rPr>
          <w:lang w:val="en-US"/>
        </w:rPr>
      </w:pPr>
    </w:p>
    <w:p w14:paraId="0150C703" w14:textId="77777777" w:rsidR="008F514D" w:rsidRDefault="008F514D" w:rsidP="008F514D">
      <w:pPr>
        <w:pStyle w:val="NumberedListing"/>
        <w:rPr>
          <w:lang w:val="en-US"/>
        </w:rPr>
      </w:pPr>
    </w:p>
    <w:p w14:paraId="12EF6907" w14:textId="77777777" w:rsidR="008F514D" w:rsidRDefault="008F514D" w:rsidP="008F514D">
      <w:pPr>
        <w:pStyle w:val="NumberedListing"/>
        <w:rPr>
          <w:lang w:val="en-US"/>
        </w:rPr>
      </w:pPr>
    </w:p>
    <w:p w14:paraId="059CE819" w14:textId="77777777" w:rsidR="008F514D" w:rsidRDefault="008F514D" w:rsidP="008F514D">
      <w:pPr>
        <w:pStyle w:val="NumberedListing"/>
        <w:rPr>
          <w:lang w:val="en-US"/>
        </w:rPr>
      </w:pPr>
    </w:p>
    <w:p w14:paraId="6F80A8AF" w14:textId="77777777" w:rsidR="008F514D" w:rsidRDefault="008F514D" w:rsidP="008F514D">
      <w:pPr>
        <w:pStyle w:val="NumberedListing"/>
        <w:rPr>
          <w:lang w:val="en-US"/>
        </w:rPr>
      </w:pPr>
    </w:p>
    <w:p w14:paraId="35D44077" w14:textId="77777777" w:rsidR="008F514D" w:rsidRDefault="008F514D" w:rsidP="008F514D">
      <w:pPr>
        <w:pStyle w:val="NumberedListing"/>
        <w:rPr>
          <w:lang w:val="en-US"/>
        </w:rPr>
      </w:pPr>
    </w:p>
    <w:p w14:paraId="2AB9F344" w14:textId="77777777" w:rsidR="008F514D" w:rsidRPr="00EA5323" w:rsidRDefault="008F514D" w:rsidP="008F514D">
      <w:pPr>
        <w:rPr>
          <w:rFonts w:ascii="Century Gothic" w:hAnsi="Century Gothic"/>
          <w:color w:val="000000"/>
          <w:sz w:val="18"/>
          <w:szCs w:val="22"/>
          <w:lang w:val="en-US"/>
        </w:rPr>
      </w:pPr>
      <w:r>
        <w:rPr>
          <w:lang w:val="en-US"/>
        </w:rPr>
        <w:br w:type="page"/>
      </w:r>
    </w:p>
    <w:p w14:paraId="7A604BD4" w14:textId="54CD438F" w:rsidR="004D2B92" w:rsidRDefault="004D2B92" w:rsidP="004D2B92">
      <w:pPr>
        <w:pStyle w:val="Heading3CL"/>
        <w:rPr>
          <w:lang w:val="en-US"/>
        </w:rPr>
      </w:pPr>
      <w:bookmarkStart w:id="154" w:name="_Toc123813524"/>
      <w:r>
        <w:rPr>
          <w:lang w:val="en-US"/>
        </w:rPr>
        <w:lastRenderedPageBreak/>
        <w:t xml:space="preserve">Update </w:t>
      </w:r>
      <w:r>
        <w:t>Warehouse</w:t>
      </w:r>
      <w:bookmarkEnd w:id="154"/>
      <w:r>
        <w:t xml:space="preserve">   </w:t>
      </w:r>
      <w:r>
        <w:rPr>
          <w:lang w:val="en-US"/>
        </w:rPr>
        <w:t xml:space="preserve"> </w:t>
      </w:r>
      <w:r>
        <w:t xml:space="preserve"> </w:t>
      </w:r>
      <w:r>
        <w:rPr>
          <w:lang w:val="en-US"/>
        </w:rPr>
        <w:t xml:space="preserve"> </w:t>
      </w:r>
    </w:p>
    <w:p w14:paraId="5B49FEAC" w14:textId="7AD25410" w:rsidR="004D2B92" w:rsidRPr="006F6B43" w:rsidRDefault="004D2B92" w:rsidP="004D2B92">
      <w:pPr>
        <w:pStyle w:val="BodyText"/>
      </w:pPr>
      <w:r>
        <w:rPr>
          <w:lang w:val="en-US"/>
        </w:rPr>
        <w:t>This functionality allows you to update the</w:t>
      </w:r>
      <w:r w:rsidRPr="00A913E1">
        <w:rPr>
          <w:lang w:val="en-US"/>
        </w:rPr>
        <w:t xml:space="preserve"> </w:t>
      </w:r>
      <w:r w:rsidR="00C662A7">
        <w:t>warehouse</w:t>
      </w:r>
      <w:r>
        <w:t xml:space="preserve"> </w:t>
      </w:r>
      <w:r>
        <w:rPr>
          <w:lang w:val="en-US"/>
        </w:rPr>
        <w:t>details.</w:t>
      </w:r>
    </w:p>
    <w:p w14:paraId="3AB64FF8" w14:textId="77777777" w:rsidR="008F514D" w:rsidRPr="00B616E0" w:rsidRDefault="008F514D" w:rsidP="008F514D">
      <w:pPr>
        <w:pStyle w:val="ProcedureHeading"/>
        <w:rPr>
          <w:lang w:val="en-US"/>
        </w:rPr>
      </w:pPr>
      <w:r>
        <w:rPr>
          <w:lang w:val="en-US"/>
        </w:rPr>
        <w:t xml:space="preserve">To update a </w:t>
      </w:r>
      <w:r>
        <w:t>Warehouse</w:t>
      </w:r>
      <w:r>
        <w:rPr>
          <w:lang w:val="en-US"/>
        </w:rPr>
        <w:t xml:space="preserve">: </w:t>
      </w:r>
    </w:p>
    <w:p w14:paraId="03A70EF0" w14:textId="77777777" w:rsidR="0092432F" w:rsidRDefault="0092432F" w:rsidP="001F7791">
      <w:pPr>
        <w:pStyle w:val="NumberedListing"/>
        <w:numPr>
          <w:ilvl w:val="0"/>
          <w:numId w:val="79"/>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0B1C824F" w14:textId="77777777" w:rsidR="008F514D" w:rsidRDefault="008F514D" w:rsidP="00AC4D4A">
      <w:pPr>
        <w:pStyle w:val="Screenshot"/>
        <w:rPr>
          <w:lang w:val="en-US"/>
        </w:rPr>
      </w:pPr>
      <w:r w:rsidRPr="00AC4D4A">
        <w:rPr>
          <w:lang w:val="en-SG" w:eastAsia="en-SG"/>
        </w:rPr>
        <w:drawing>
          <wp:inline distT="0" distB="0" distL="0" distR="0" wp14:anchorId="51709224" wp14:editId="0F3E71EB">
            <wp:extent cx="5729605" cy="2647950"/>
            <wp:effectExtent l="19050" t="19050" r="23495" b="19050"/>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08CF0FE8" w14:textId="77777777" w:rsidR="0092432F" w:rsidRDefault="0092432F" w:rsidP="0092432F">
      <w:pPr>
        <w:pStyle w:val="Figure"/>
        <w:rPr>
          <w:lang w:val="en-US"/>
        </w:rPr>
      </w:pPr>
      <w:r>
        <w:rPr>
          <w:lang w:val="en-US"/>
        </w:rPr>
        <w:t>System Codes page</w:t>
      </w:r>
    </w:p>
    <w:p w14:paraId="537D2897" w14:textId="77777777" w:rsidR="004D2B92" w:rsidRDefault="004D2B92" w:rsidP="001F7791">
      <w:pPr>
        <w:pStyle w:val="NumberedListing"/>
        <w:numPr>
          <w:ilvl w:val="0"/>
          <w:numId w:val="79"/>
        </w:numPr>
        <w:rPr>
          <w:lang w:val="en-US"/>
        </w:rPr>
      </w:pPr>
      <w:r>
        <w:rPr>
          <w:lang w:val="en-US"/>
        </w:rPr>
        <w:t>Select Code Type ‘</w:t>
      </w:r>
      <w:r>
        <w:t xml:space="preserve">Warehouse’ </w:t>
      </w:r>
      <w:r>
        <w:rPr>
          <w:lang w:val="en-US"/>
        </w:rPr>
        <w:t>from the drop-down list</w:t>
      </w:r>
      <w:r w:rsidRPr="00C30D15">
        <w:rPr>
          <w:lang w:val="en-US"/>
        </w:rPr>
        <w:t>.</w:t>
      </w:r>
    </w:p>
    <w:p w14:paraId="5DAA236E" w14:textId="77777777" w:rsidR="008F514D" w:rsidRDefault="008F514D" w:rsidP="00AC4D4A">
      <w:pPr>
        <w:pStyle w:val="Screenshot"/>
        <w:rPr>
          <w:lang w:val="en-US"/>
        </w:rPr>
      </w:pPr>
      <w:r>
        <w:rPr>
          <w:lang w:val="en-SG" w:eastAsia="en-SG"/>
        </w:rPr>
        <w:drawing>
          <wp:inline distT="0" distB="0" distL="0" distR="0" wp14:anchorId="204B3B64" wp14:editId="7857D66A">
            <wp:extent cx="5733415" cy="1391285"/>
            <wp:effectExtent l="19050" t="19050" r="19685" b="18415"/>
            <wp:docPr id="1349" name="Picture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733415" cy="1391285"/>
                    </a:xfrm>
                    <a:prstGeom prst="rect">
                      <a:avLst/>
                    </a:prstGeom>
                    <a:ln>
                      <a:solidFill>
                        <a:schemeClr val="tx1"/>
                      </a:solidFill>
                    </a:ln>
                  </pic:spPr>
                </pic:pic>
              </a:graphicData>
            </a:graphic>
          </wp:inline>
        </w:drawing>
      </w:r>
    </w:p>
    <w:p w14:paraId="631E09A7" w14:textId="77777777" w:rsidR="008F514D" w:rsidRPr="00A1279D" w:rsidRDefault="008F514D" w:rsidP="008F514D">
      <w:pPr>
        <w:pStyle w:val="Figure"/>
        <w:rPr>
          <w:lang w:val="en-US"/>
        </w:rPr>
      </w:pPr>
      <w:r>
        <w:t xml:space="preserve">Warehouse </w:t>
      </w:r>
      <w:r>
        <w:rPr>
          <w:lang w:val="en-US"/>
        </w:rPr>
        <w:t>List</w:t>
      </w:r>
    </w:p>
    <w:p w14:paraId="12652B94" w14:textId="77777777" w:rsidR="008F514D" w:rsidRDefault="008F514D" w:rsidP="001F7791">
      <w:pPr>
        <w:pStyle w:val="NumberedListing"/>
        <w:numPr>
          <w:ilvl w:val="0"/>
          <w:numId w:val="79"/>
        </w:numPr>
        <w:rPr>
          <w:lang w:val="en-US"/>
        </w:rPr>
      </w:pPr>
      <w:r>
        <w:rPr>
          <w:lang w:val="en-US"/>
        </w:rPr>
        <w:t xml:space="preserve">Click the </w:t>
      </w:r>
      <w:r>
        <w:rPr>
          <w:noProof/>
          <w:lang w:val="en-SG" w:eastAsia="en-SG"/>
        </w:rPr>
        <w:drawing>
          <wp:inline distT="0" distB="0" distL="0" distR="0" wp14:anchorId="7E2D2FF7" wp14:editId="26961609">
            <wp:extent cx="266667" cy="200000"/>
            <wp:effectExtent l="0" t="0" r="635" b="0"/>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Warehouse </w:t>
      </w:r>
      <w:r>
        <w:rPr>
          <w:lang w:val="en-US"/>
        </w:rPr>
        <w:t>details. The following screen will be displayed</w:t>
      </w:r>
    </w:p>
    <w:p w14:paraId="4E45936C" w14:textId="77777777" w:rsidR="008F514D" w:rsidRDefault="008F514D" w:rsidP="00AC4D4A">
      <w:pPr>
        <w:pStyle w:val="Screenshot"/>
        <w:rPr>
          <w:lang w:val="en-US"/>
        </w:rPr>
      </w:pPr>
      <w:r>
        <w:rPr>
          <w:lang w:val="en-SG" w:eastAsia="en-SG"/>
        </w:rPr>
        <w:drawing>
          <wp:inline distT="0" distB="0" distL="0" distR="0" wp14:anchorId="66D82DA9" wp14:editId="3E8EB335">
            <wp:extent cx="5733415" cy="628015"/>
            <wp:effectExtent l="19050" t="19050" r="19685" b="19685"/>
            <wp:docPr id="1350" name="Picture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733415" cy="628015"/>
                    </a:xfrm>
                    <a:prstGeom prst="rect">
                      <a:avLst/>
                    </a:prstGeom>
                    <a:ln>
                      <a:solidFill>
                        <a:schemeClr val="tx1"/>
                      </a:solidFill>
                    </a:ln>
                  </pic:spPr>
                </pic:pic>
              </a:graphicData>
            </a:graphic>
          </wp:inline>
        </w:drawing>
      </w:r>
    </w:p>
    <w:p w14:paraId="5E357B16" w14:textId="77777777" w:rsidR="008F514D" w:rsidRDefault="008F514D" w:rsidP="008F514D">
      <w:pPr>
        <w:pStyle w:val="Figure"/>
        <w:rPr>
          <w:lang w:val="en-US"/>
        </w:rPr>
      </w:pPr>
      <w:r>
        <w:t xml:space="preserve">Warehouse </w:t>
      </w:r>
      <w:r>
        <w:rPr>
          <w:lang w:val="en-US"/>
        </w:rPr>
        <w:t>Details Edit Page</w:t>
      </w:r>
    </w:p>
    <w:p w14:paraId="112360B9" w14:textId="77777777" w:rsidR="008F514D" w:rsidRDefault="008F514D" w:rsidP="001F7791">
      <w:pPr>
        <w:pStyle w:val="NumberedListing"/>
        <w:numPr>
          <w:ilvl w:val="0"/>
          <w:numId w:val="79"/>
        </w:numPr>
        <w:rPr>
          <w:lang w:val="en-US"/>
        </w:rPr>
      </w:pPr>
      <w:r>
        <w:rPr>
          <w:lang w:val="en-US"/>
        </w:rPr>
        <w:t xml:space="preserve">Modify the field values and click </w:t>
      </w:r>
      <w:r>
        <w:rPr>
          <w:noProof/>
          <w:lang w:val="en-SG" w:eastAsia="en-SG"/>
        </w:rPr>
        <w:drawing>
          <wp:inline distT="0" distB="0" distL="0" distR="0" wp14:anchorId="1111C0E4" wp14:editId="7121A7D1">
            <wp:extent cx="990476" cy="257143"/>
            <wp:effectExtent l="0" t="0" r="635" b="0"/>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154251C8" w14:textId="77777777" w:rsidR="008F514D" w:rsidRDefault="008F514D" w:rsidP="00AC4D4A">
      <w:pPr>
        <w:pStyle w:val="Screenshot"/>
        <w:rPr>
          <w:lang w:val="en-US"/>
        </w:rPr>
      </w:pPr>
      <w:r>
        <w:rPr>
          <w:lang w:val="en-SG" w:eastAsia="en-SG"/>
        </w:rPr>
        <w:lastRenderedPageBreak/>
        <w:drawing>
          <wp:inline distT="0" distB="0" distL="0" distR="0" wp14:anchorId="332FF796" wp14:editId="037DDDB6">
            <wp:extent cx="3438095" cy="1295238"/>
            <wp:effectExtent l="19050" t="19050" r="10160" b="19685"/>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2C481E74" w14:textId="77777777" w:rsidR="008F514D" w:rsidRPr="000C0EC9" w:rsidRDefault="008F514D" w:rsidP="004D2B92">
      <w:pPr>
        <w:pStyle w:val="Figure"/>
        <w:rPr>
          <w:lang w:val="en-US"/>
        </w:rPr>
      </w:pPr>
      <w:r w:rsidRPr="00C05334">
        <w:rPr>
          <w:lang w:val="en-US"/>
        </w:rPr>
        <w:t>Success Message</w:t>
      </w:r>
    </w:p>
    <w:p w14:paraId="54E3C0CE" w14:textId="77777777" w:rsidR="008F514D" w:rsidRPr="000C0EC9" w:rsidRDefault="008F514D" w:rsidP="001F7791">
      <w:pPr>
        <w:pStyle w:val="NumberedListing"/>
        <w:numPr>
          <w:ilvl w:val="0"/>
          <w:numId w:val="79"/>
        </w:numPr>
        <w:rPr>
          <w:lang w:val="en-US"/>
        </w:rPr>
      </w:pPr>
      <w:r>
        <w:rPr>
          <w:lang w:val="en-US"/>
        </w:rPr>
        <w:t xml:space="preserve">Click </w:t>
      </w:r>
      <w:r>
        <w:rPr>
          <w:b/>
          <w:lang w:val="en-US"/>
        </w:rPr>
        <w:t>Close</w:t>
      </w:r>
      <w:r>
        <w:rPr>
          <w:lang w:val="en-US"/>
        </w:rPr>
        <w:t xml:space="preserve"> button to close the </w:t>
      </w:r>
      <w:r>
        <w:t xml:space="preserve">Warehouse </w:t>
      </w:r>
      <w:r>
        <w:rPr>
          <w:lang w:val="en-US"/>
        </w:rPr>
        <w:t>details edit page.</w:t>
      </w:r>
      <w:r w:rsidRPr="00287AB9">
        <w:rPr>
          <w:noProof/>
          <w:lang w:val="en-US"/>
        </w:rPr>
        <w:t xml:space="preserve"> </w:t>
      </w:r>
    </w:p>
    <w:p w14:paraId="406887A9" w14:textId="038AFB48" w:rsidR="008F514D" w:rsidRDefault="008F514D" w:rsidP="004D2B92">
      <w:pPr>
        <w:rPr>
          <w:lang w:val="en-US"/>
        </w:rPr>
      </w:pPr>
    </w:p>
    <w:p w14:paraId="05293CA9" w14:textId="77777777" w:rsidR="008F514D" w:rsidRDefault="008F514D" w:rsidP="008F514D">
      <w:pPr>
        <w:pStyle w:val="Heading1CL"/>
      </w:pPr>
      <w:bookmarkStart w:id="155" w:name="_Toc467523022"/>
      <w:bookmarkStart w:id="156" w:name="_Toc123813525"/>
      <w:bookmarkStart w:id="157" w:name="_Toc129608426"/>
      <w:r>
        <w:t>Warehouse Type Code</w:t>
      </w:r>
      <w:bookmarkEnd w:id="155"/>
      <w:bookmarkEnd w:id="156"/>
      <w:bookmarkEnd w:id="157"/>
    </w:p>
    <w:p w14:paraId="1A08BFD7" w14:textId="77777777" w:rsidR="008F514D" w:rsidRDefault="008F514D" w:rsidP="008F514D">
      <w:pPr>
        <w:pStyle w:val="BodyText"/>
        <w:rPr>
          <w:lang w:val="en-US"/>
        </w:rPr>
      </w:pPr>
      <w:r>
        <w:rPr>
          <w:lang w:val="en-US"/>
        </w:rPr>
        <w:t xml:space="preserve">The System Administrator creates and updates the </w:t>
      </w:r>
      <w:r>
        <w:t xml:space="preserve">Warehouse Type </w:t>
      </w:r>
      <w:r>
        <w:rPr>
          <w:lang w:val="en-US"/>
        </w:rPr>
        <w:t>code.</w:t>
      </w:r>
    </w:p>
    <w:p w14:paraId="5CB46788" w14:textId="77777777" w:rsidR="008F514D" w:rsidRPr="00B616E0" w:rsidRDefault="008F514D" w:rsidP="008F514D">
      <w:pPr>
        <w:pStyle w:val="ProcedureHeading"/>
        <w:rPr>
          <w:lang w:val="en-US"/>
        </w:rPr>
      </w:pPr>
      <w:r>
        <w:rPr>
          <w:lang w:val="en-US"/>
        </w:rPr>
        <w:t xml:space="preserve">To create a </w:t>
      </w:r>
      <w:r>
        <w:t>Warehouse Type</w:t>
      </w:r>
      <w:r>
        <w:rPr>
          <w:lang w:val="en-US"/>
        </w:rPr>
        <w:t xml:space="preserve">: </w:t>
      </w:r>
    </w:p>
    <w:p w14:paraId="59EF12AC" w14:textId="77777777" w:rsidR="0092432F" w:rsidRDefault="0092432F" w:rsidP="001F7791">
      <w:pPr>
        <w:pStyle w:val="NumberedListing"/>
        <w:numPr>
          <w:ilvl w:val="0"/>
          <w:numId w:val="80"/>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392CFE74" w14:textId="77777777" w:rsidR="008F514D" w:rsidRDefault="008F514D" w:rsidP="00AC4D4A">
      <w:pPr>
        <w:pStyle w:val="Screenshot"/>
        <w:rPr>
          <w:lang w:val="en-US"/>
        </w:rPr>
      </w:pPr>
      <w:r w:rsidRPr="00AC4D4A">
        <w:rPr>
          <w:lang w:val="en-SG" w:eastAsia="en-SG"/>
        </w:rPr>
        <w:drawing>
          <wp:inline distT="0" distB="0" distL="0" distR="0" wp14:anchorId="14AAECC0" wp14:editId="51CB5D6E">
            <wp:extent cx="5358063" cy="2466410"/>
            <wp:effectExtent l="19050" t="19050" r="14605" b="10160"/>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369795" cy="2471811"/>
                    </a:xfrm>
                    <a:prstGeom prst="rect">
                      <a:avLst/>
                    </a:prstGeom>
                    <a:noFill/>
                    <a:ln>
                      <a:solidFill>
                        <a:schemeClr val="tx1"/>
                      </a:solidFill>
                    </a:ln>
                  </pic:spPr>
                </pic:pic>
              </a:graphicData>
            </a:graphic>
          </wp:inline>
        </w:drawing>
      </w:r>
    </w:p>
    <w:p w14:paraId="0AA1E49E" w14:textId="77777777" w:rsidR="0092432F" w:rsidRDefault="0092432F" w:rsidP="0092432F">
      <w:pPr>
        <w:pStyle w:val="Figure"/>
        <w:rPr>
          <w:lang w:val="en-US"/>
        </w:rPr>
      </w:pPr>
      <w:r>
        <w:rPr>
          <w:lang w:val="en-US"/>
        </w:rPr>
        <w:t>System Codes page</w:t>
      </w:r>
    </w:p>
    <w:p w14:paraId="168A2175" w14:textId="77777777" w:rsidR="004D2B92" w:rsidRDefault="004D2B92" w:rsidP="001F7791">
      <w:pPr>
        <w:pStyle w:val="NumberedListing"/>
        <w:numPr>
          <w:ilvl w:val="0"/>
          <w:numId w:val="80"/>
        </w:numPr>
        <w:rPr>
          <w:lang w:val="en-US"/>
        </w:rPr>
      </w:pPr>
      <w:r>
        <w:rPr>
          <w:lang w:val="en-US"/>
        </w:rPr>
        <w:t>Select Code Type ‘</w:t>
      </w:r>
      <w:r>
        <w:t xml:space="preserve">Warehouse Type’ </w:t>
      </w:r>
      <w:r>
        <w:rPr>
          <w:lang w:val="en-US"/>
        </w:rPr>
        <w:t>from the drop-down list</w:t>
      </w:r>
      <w:r w:rsidRPr="00C30D15">
        <w:rPr>
          <w:lang w:val="en-US"/>
        </w:rPr>
        <w:t>.</w:t>
      </w:r>
    </w:p>
    <w:p w14:paraId="0F7E8F39" w14:textId="77777777" w:rsidR="008F514D" w:rsidRDefault="008F514D" w:rsidP="00AC4D4A">
      <w:pPr>
        <w:pStyle w:val="Screenshot"/>
        <w:rPr>
          <w:lang w:val="en-US"/>
        </w:rPr>
      </w:pPr>
      <w:r>
        <w:rPr>
          <w:lang w:val="en-SG" w:eastAsia="en-SG"/>
        </w:rPr>
        <w:drawing>
          <wp:inline distT="0" distB="0" distL="0" distR="0" wp14:anchorId="1EC84C8A" wp14:editId="29B25F6C">
            <wp:extent cx="5277852" cy="1585285"/>
            <wp:effectExtent l="19050" t="19050" r="18415" b="15240"/>
            <wp:docPr id="1351"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293513" cy="1589989"/>
                    </a:xfrm>
                    <a:prstGeom prst="rect">
                      <a:avLst/>
                    </a:prstGeom>
                    <a:ln>
                      <a:solidFill>
                        <a:schemeClr val="tx1"/>
                      </a:solidFill>
                    </a:ln>
                  </pic:spPr>
                </pic:pic>
              </a:graphicData>
            </a:graphic>
          </wp:inline>
        </w:drawing>
      </w:r>
    </w:p>
    <w:p w14:paraId="054928CB" w14:textId="77777777" w:rsidR="008F514D" w:rsidRDefault="008F514D" w:rsidP="008F514D">
      <w:pPr>
        <w:pStyle w:val="Figure"/>
        <w:rPr>
          <w:lang w:val="en-US"/>
        </w:rPr>
      </w:pPr>
      <w:r>
        <w:t xml:space="preserve">Warehouse Type </w:t>
      </w:r>
      <w:r>
        <w:rPr>
          <w:lang w:val="en-US"/>
        </w:rPr>
        <w:t>List</w:t>
      </w:r>
    </w:p>
    <w:p w14:paraId="63DE8A05" w14:textId="77777777" w:rsidR="008F514D" w:rsidRDefault="008F514D" w:rsidP="001F7791">
      <w:pPr>
        <w:pStyle w:val="NumberedListing"/>
        <w:numPr>
          <w:ilvl w:val="0"/>
          <w:numId w:val="80"/>
        </w:numPr>
        <w:rPr>
          <w:lang w:val="en-US"/>
        </w:rPr>
      </w:pPr>
      <w:r>
        <w:rPr>
          <w:lang w:val="en-US"/>
        </w:rPr>
        <w:t xml:space="preserve">Click </w:t>
      </w:r>
      <w:r>
        <w:rPr>
          <w:noProof/>
          <w:lang w:val="en-SG" w:eastAsia="en-SG"/>
        </w:rPr>
        <w:drawing>
          <wp:inline distT="0" distB="0" distL="0" distR="0" wp14:anchorId="2BBF07B0" wp14:editId="5A96B7BD">
            <wp:extent cx="276190" cy="238095"/>
            <wp:effectExtent l="0" t="0" r="0" b="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76190" cy="238095"/>
                    </a:xfrm>
                    <a:prstGeom prst="rect">
                      <a:avLst/>
                    </a:prstGeom>
                  </pic:spPr>
                </pic:pic>
              </a:graphicData>
            </a:graphic>
          </wp:inline>
        </w:drawing>
      </w:r>
      <w:r>
        <w:rPr>
          <w:lang w:val="en-US"/>
        </w:rPr>
        <w:t xml:space="preserve"> icon to create a new </w:t>
      </w:r>
      <w:r>
        <w:t xml:space="preserve">Warehouse Type </w:t>
      </w:r>
      <w:r>
        <w:rPr>
          <w:lang w:val="en-US"/>
        </w:rPr>
        <w:t>Code.</w:t>
      </w:r>
      <w:r>
        <w:rPr>
          <w:lang w:val="en-US"/>
        </w:rPr>
        <w:tab/>
      </w:r>
    </w:p>
    <w:p w14:paraId="6B61D2CE" w14:textId="77777777" w:rsidR="008F514D" w:rsidRDefault="008F514D" w:rsidP="00AC4D4A">
      <w:pPr>
        <w:pStyle w:val="Screenshot"/>
        <w:rPr>
          <w:lang w:val="en-US"/>
        </w:rPr>
      </w:pPr>
      <w:r>
        <w:rPr>
          <w:lang w:val="en-SG" w:eastAsia="en-SG"/>
        </w:rPr>
        <w:lastRenderedPageBreak/>
        <w:drawing>
          <wp:inline distT="0" distB="0" distL="0" distR="0" wp14:anchorId="6313AE77" wp14:editId="7821AE4A">
            <wp:extent cx="5733415" cy="600075"/>
            <wp:effectExtent l="19050" t="19050" r="19685" b="28575"/>
            <wp:docPr id="1353"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733415" cy="600075"/>
                    </a:xfrm>
                    <a:prstGeom prst="rect">
                      <a:avLst/>
                    </a:prstGeom>
                    <a:ln>
                      <a:solidFill>
                        <a:schemeClr val="tx1"/>
                      </a:solidFill>
                    </a:ln>
                  </pic:spPr>
                </pic:pic>
              </a:graphicData>
            </a:graphic>
          </wp:inline>
        </w:drawing>
      </w:r>
    </w:p>
    <w:p w14:paraId="22E125BE" w14:textId="77777777" w:rsidR="008F514D" w:rsidRDefault="008F514D" w:rsidP="008F514D">
      <w:pPr>
        <w:pStyle w:val="Figure"/>
        <w:rPr>
          <w:lang w:val="en-US"/>
        </w:rPr>
      </w:pPr>
      <w:r>
        <w:t xml:space="preserve">Warehouse Type </w:t>
      </w:r>
      <w:r>
        <w:rPr>
          <w:lang w:val="en-US"/>
        </w:rPr>
        <w:t>Details Page</w:t>
      </w:r>
    </w:p>
    <w:p w14:paraId="5048D468" w14:textId="77777777" w:rsidR="008F514D" w:rsidRDefault="008F514D" w:rsidP="001F7791">
      <w:pPr>
        <w:pStyle w:val="NumberedListing"/>
        <w:numPr>
          <w:ilvl w:val="0"/>
          <w:numId w:val="80"/>
        </w:numPr>
        <w:rPr>
          <w:lang w:val="en-US"/>
        </w:rPr>
      </w:pPr>
      <w:r>
        <w:rPr>
          <w:lang w:val="en-US"/>
        </w:rPr>
        <w:t xml:space="preserve">Enter information in the </w:t>
      </w:r>
      <w:r>
        <w:t xml:space="preserve">Warehouse Type </w:t>
      </w:r>
      <w:r>
        <w:rPr>
          <w:lang w:val="en-US"/>
        </w:rPr>
        <w:t>Details fields.</w:t>
      </w:r>
    </w:p>
    <w:tbl>
      <w:tblPr>
        <w:tblStyle w:val="TableGrid"/>
        <w:tblW w:w="0" w:type="auto"/>
        <w:jc w:val="center"/>
        <w:tblLook w:val="04A0" w:firstRow="1" w:lastRow="0" w:firstColumn="1" w:lastColumn="0" w:noHBand="0" w:noVBand="1"/>
      </w:tblPr>
      <w:tblGrid>
        <w:gridCol w:w="2843"/>
        <w:gridCol w:w="5137"/>
      </w:tblGrid>
      <w:tr w:rsidR="008F514D" w:rsidRPr="0013748C" w14:paraId="05CBA2C0" w14:textId="77777777" w:rsidTr="008F514D">
        <w:trPr>
          <w:cantSplit/>
          <w:tblHeader/>
          <w:jc w:val="center"/>
        </w:trPr>
        <w:tc>
          <w:tcPr>
            <w:tcW w:w="2843" w:type="dxa"/>
            <w:shd w:val="clear" w:color="auto" w:fill="BFBFBF" w:themeFill="background1" w:themeFillShade="BF"/>
          </w:tcPr>
          <w:p w14:paraId="150979C4" w14:textId="77777777" w:rsidR="008F514D" w:rsidRPr="0013748C" w:rsidRDefault="008F514D" w:rsidP="008F514D">
            <w:pPr>
              <w:pStyle w:val="TableHeading"/>
            </w:pPr>
            <w:r w:rsidRPr="0013748C">
              <w:t>Field/Button description</w:t>
            </w:r>
          </w:p>
        </w:tc>
        <w:tc>
          <w:tcPr>
            <w:tcW w:w="5137" w:type="dxa"/>
            <w:shd w:val="clear" w:color="auto" w:fill="BFBFBF" w:themeFill="background1" w:themeFillShade="BF"/>
          </w:tcPr>
          <w:p w14:paraId="279121D5" w14:textId="77777777" w:rsidR="008F514D" w:rsidRPr="0013748C" w:rsidRDefault="008F514D" w:rsidP="008F514D">
            <w:pPr>
              <w:pStyle w:val="TableHeading"/>
            </w:pPr>
            <w:r w:rsidRPr="0013748C">
              <w:t>Action/Input Required</w:t>
            </w:r>
          </w:p>
        </w:tc>
      </w:tr>
      <w:tr w:rsidR="008F514D" w:rsidRPr="0013748C" w14:paraId="6DD8319B" w14:textId="77777777" w:rsidTr="008F514D">
        <w:trPr>
          <w:cantSplit/>
          <w:jc w:val="center"/>
        </w:trPr>
        <w:tc>
          <w:tcPr>
            <w:tcW w:w="2843" w:type="dxa"/>
          </w:tcPr>
          <w:p w14:paraId="702F6654" w14:textId="77777777" w:rsidR="008F514D" w:rsidRDefault="008F514D" w:rsidP="008F514D">
            <w:pPr>
              <w:pStyle w:val="Tablefieldindent2"/>
              <w:ind w:left="0"/>
            </w:pPr>
            <w:r>
              <w:rPr>
                <w:lang w:val="en-US"/>
              </w:rPr>
              <w:t>Code</w:t>
            </w:r>
          </w:p>
        </w:tc>
        <w:tc>
          <w:tcPr>
            <w:tcW w:w="5137" w:type="dxa"/>
          </w:tcPr>
          <w:p w14:paraId="6575A8C3" w14:textId="77777777" w:rsidR="008F514D" w:rsidRDefault="008F514D" w:rsidP="008F514D">
            <w:pPr>
              <w:pStyle w:val="TableText"/>
              <w:keepNext/>
            </w:pPr>
            <w:r>
              <w:t>Enter the code of the Warehouse Type.</w:t>
            </w:r>
          </w:p>
        </w:tc>
      </w:tr>
      <w:tr w:rsidR="008F514D" w:rsidRPr="0013748C" w14:paraId="66DF8F0B" w14:textId="77777777" w:rsidTr="008F514D">
        <w:trPr>
          <w:cantSplit/>
          <w:jc w:val="center"/>
        </w:trPr>
        <w:tc>
          <w:tcPr>
            <w:tcW w:w="2843" w:type="dxa"/>
          </w:tcPr>
          <w:p w14:paraId="19F3EF50" w14:textId="77777777" w:rsidR="008F514D" w:rsidRPr="0013748C" w:rsidRDefault="008F514D" w:rsidP="008F514D">
            <w:pPr>
              <w:pStyle w:val="Tablefieldindent2"/>
              <w:ind w:left="0"/>
            </w:pPr>
            <w:r>
              <w:rPr>
                <w:lang w:val="en-US"/>
              </w:rPr>
              <w:t>Description(English)</w:t>
            </w:r>
          </w:p>
        </w:tc>
        <w:tc>
          <w:tcPr>
            <w:tcW w:w="5137" w:type="dxa"/>
          </w:tcPr>
          <w:p w14:paraId="3E308809" w14:textId="77777777" w:rsidR="008F514D" w:rsidRPr="0013748C" w:rsidRDefault="008F514D" w:rsidP="008F514D">
            <w:pPr>
              <w:pStyle w:val="TableText"/>
              <w:keepNext/>
            </w:pPr>
            <w:r w:rsidRPr="00610949">
              <w:rPr>
                <w:lang w:val="en-US"/>
              </w:rPr>
              <w:t xml:space="preserve">Enter the </w:t>
            </w:r>
            <w:r>
              <w:rPr>
                <w:lang w:val="en-US"/>
              </w:rPr>
              <w:t xml:space="preserve">description of the </w:t>
            </w:r>
            <w:r>
              <w:t>Warehouse Type</w:t>
            </w:r>
            <w:r>
              <w:rPr>
                <w:lang w:val="en-US"/>
              </w:rPr>
              <w:t>.</w:t>
            </w:r>
          </w:p>
        </w:tc>
      </w:tr>
      <w:tr w:rsidR="008F514D" w:rsidRPr="0013748C" w14:paraId="1ECEB281" w14:textId="77777777" w:rsidTr="008F514D">
        <w:trPr>
          <w:cantSplit/>
          <w:jc w:val="center"/>
        </w:trPr>
        <w:tc>
          <w:tcPr>
            <w:tcW w:w="2843" w:type="dxa"/>
          </w:tcPr>
          <w:p w14:paraId="297F87AB" w14:textId="77777777" w:rsidR="008F514D" w:rsidRPr="00610949" w:rsidRDefault="008F514D" w:rsidP="008F514D">
            <w:pPr>
              <w:pStyle w:val="Tablefieldindent2"/>
              <w:ind w:left="0"/>
              <w:rPr>
                <w:lang w:val="en-US"/>
              </w:rPr>
            </w:pPr>
            <w:r>
              <w:rPr>
                <w:lang w:val="en-US"/>
              </w:rPr>
              <w:t>Description(Other)</w:t>
            </w:r>
          </w:p>
        </w:tc>
        <w:tc>
          <w:tcPr>
            <w:tcW w:w="5137" w:type="dxa"/>
          </w:tcPr>
          <w:p w14:paraId="1C846977" w14:textId="77777777" w:rsidR="008F514D" w:rsidRPr="00610949" w:rsidRDefault="008F514D" w:rsidP="008F514D">
            <w:pPr>
              <w:pStyle w:val="TableText"/>
              <w:keepNext/>
              <w:rPr>
                <w:lang w:val="en-US"/>
              </w:rPr>
            </w:pPr>
            <w:r>
              <w:rPr>
                <w:lang w:val="en-US"/>
              </w:rPr>
              <w:t xml:space="preserve">Enter other descriptions of the </w:t>
            </w:r>
            <w:r>
              <w:t>Warehouse Type</w:t>
            </w:r>
            <w:r>
              <w:rPr>
                <w:lang w:val="en-US"/>
              </w:rPr>
              <w:t>.</w:t>
            </w:r>
          </w:p>
        </w:tc>
      </w:tr>
      <w:tr w:rsidR="008F514D" w:rsidRPr="0013748C" w14:paraId="632F152F" w14:textId="77777777" w:rsidTr="008F514D">
        <w:trPr>
          <w:cantSplit/>
          <w:jc w:val="center"/>
        </w:trPr>
        <w:tc>
          <w:tcPr>
            <w:tcW w:w="2843" w:type="dxa"/>
          </w:tcPr>
          <w:p w14:paraId="7AA2C225" w14:textId="77777777" w:rsidR="008F514D" w:rsidRDefault="008F514D" w:rsidP="008F514D">
            <w:pPr>
              <w:pStyle w:val="Tablefieldindent2"/>
              <w:ind w:left="0"/>
              <w:rPr>
                <w:lang w:val="en-US"/>
              </w:rPr>
            </w:pPr>
            <w:r>
              <w:rPr>
                <w:lang w:val="en-US"/>
              </w:rPr>
              <w:t>Active</w:t>
            </w:r>
          </w:p>
        </w:tc>
        <w:tc>
          <w:tcPr>
            <w:tcW w:w="5137" w:type="dxa"/>
          </w:tcPr>
          <w:p w14:paraId="50FF09FD" w14:textId="77777777" w:rsidR="008F514D" w:rsidRDefault="008F514D" w:rsidP="008F514D">
            <w:pPr>
              <w:pStyle w:val="TableText"/>
              <w:keepNext/>
              <w:rPr>
                <w:lang w:val="en-US"/>
              </w:rPr>
            </w:pPr>
            <w:r>
              <w:rPr>
                <w:lang w:val="en-US"/>
              </w:rPr>
              <w:t xml:space="preserve">Check Active to activate the </w:t>
            </w:r>
            <w:r>
              <w:t xml:space="preserve">Warehouse Type </w:t>
            </w:r>
            <w:r>
              <w:rPr>
                <w:lang w:val="en-US"/>
              </w:rPr>
              <w:t>code.</w:t>
            </w:r>
          </w:p>
        </w:tc>
      </w:tr>
    </w:tbl>
    <w:p w14:paraId="204CA9F5" w14:textId="77777777" w:rsidR="008F514D" w:rsidRPr="00EA5323" w:rsidRDefault="008F514D" w:rsidP="008F514D">
      <w:pPr>
        <w:pStyle w:val="Caption"/>
      </w:pPr>
    </w:p>
    <w:p w14:paraId="3820D57A" w14:textId="77777777" w:rsidR="008F514D" w:rsidRDefault="008F514D" w:rsidP="001F7791">
      <w:pPr>
        <w:pStyle w:val="NumberedListing"/>
        <w:numPr>
          <w:ilvl w:val="0"/>
          <w:numId w:val="80"/>
        </w:numPr>
        <w:rPr>
          <w:lang w:val="en-US"/>
        </w:rPr>
      </w:pPr>
      <w:r>
        <w:rPr>
          <w:noProof/>
          <w:lang w:val="en-US"/>
        </w:rPr>
        <w:t xml:space="preserve">Click </w:t>
      </w:r>
      <w:r w:rsidRPr="002F19B8">
        <w:rPr>
          <w:b/>
          <w:noProof/>
          <w:lang w:val="en-US"/>
        </w:rPr>
        <w:t>Save</w:t>
      </w:r>
      <w:r>
        <w:rPr>
          <w:noProof/>
          <w:lang w:val="en-US"/>
        </w:rPr>
        <w:t xml:space="preserve"> button to save the </w:t>
      </w:r>
      <w:r>
        <w:t xml:space="preserve">Warehouse Type </w:t>
      </w:r>
      <w:r>
        <w:rPr>
          <w:noProof/>
          <w:lang w:val="en-US"/>
        </w:rPr>
        <w:t>details.</w:t>
      </w:r>
    </w:p>
    <w:p w14:paraId="5EAA6902" w14:textId="77777777" w:rsidR="008F514D" w:rsidRPr="00FC264F" w:rsidRDefault="008F514D" w:rsidP="008F514D">
      <w:pPr>
        <w:pStyle w:val="Screenshot"/>
        <w:rPr>
          <w:lang w:val="en-US"/>
        </w:rPr>
      </w:pPr>
      <w:r>
        <w:rPr>
          <w:lang w:val="en-SG" w:eastAsia="en-SG"/>
        </w:rPr>
        <w:drawing>
          <wp:inline distT="0" distB="0" distL="0" distR="0" wp14:anchorId="2B010835" wp14:editId="61A4A3F5">
            <wp:extent cx="3014133" cy="1154710"/>
            <wp:effectExtent l="19050" t="19050" r="15240" b="26670"/>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038490" cy="1164041"/>
                    </a:xfrm>
                    <a:prstGeom prst="rect">
                      <a:avLst/>
                    </a:prstGeom>
                    <a:ln w="3175">
                      <a:solidFill>
                        <a:schemeClr val="tx1"/>
                      </a:solidFill>
                    </a:ln>
                  </pic:spPr>
                </pic:pic>
              </a:graphicData>
            </a:graphic>
          </wp:inline>
        </w:drawing>
      </w:r>
    </w:p>
    <w:p w14:paraId="4A8B5AB3" w14:textId="77777777" w:rsidR="008F514D" w:rsidRPr="00FC264F" w:rsidRDefault="008F514D" w:rsidP="008F514D">
      <w:pPr>
        <w:pStyle w:val="Figure"/>
        <w:rPr>
          <w:lang w:val="en-US"/>
        </w:rPr>
      </w:pPr>
      <w:r>
        <w:rPr>
          <w:lang w:val="en-US"/>
        </w:rPr>
        <w:t>Success Message</w:t>
      </w:r>
    </w:p>
    <w:p w14:paraId="6DBB7CA2" w14:textId="77777777" w:rsidR="008F514D" w:rsidRPr="000C0EC9" w:rsidRDefault="008F514D" w:rsidP="001F7791">
      <w:pPr>
        <w:pStyle w:val="NumberedListing"/>
        <w:numPr>
          <w:ilvl w:val="0"/>
          <w:numId w:val="80"/>
        </w:numPr>
        <w:rPr>
          <w:lang w:val="en-US"/>
        </w:rPr>
      </w:pPr>
      <w:r>
        <w:rPr>
          <w:lang w:val="en-US"/>
        </w:rPr>
        <w:t xml:space="preserve">Click </w:t>
      </w:r>
      <w:r>
        <w:rPr>
          <w:b/>
          <w:lang w:val="en-US"/>
        </w:rPr>
        <w:t xml:space="preserve">Ok </w:t>
      </w:r>
      <w:r w:rsidRPr="00FC264F">
        <w:rPr>
          <w:lang w:val="en-US"/>
        </w:rPr>
        <w:t>button</w:t>
      </w:r>
      <w:r>
        <w:rPr>
          <w:b/>
          <w:lang w:val="en-US"/>
        </w:rPr>
        <w:t xml:space="preserve"> </w:t>
      </w:r>
      <w:r>
        <w:rPr>
          <w:lang w:val="en-US"/>
        </w:rPr>
        <w:t>in success message box to co</w:t>
      </w:r>
      <w:r w:rsidRPr="00FC264F">
        <w:rPr>
          <w:lang w:val="en-US"/>
        </w:rPr>
        <w:t>ntinue.</w:t>
      </w:r>
    </w:p>
    <w:p w14:paraId="4CA94664" w14:textId="77777777" w:rsidR="008F514D" w:rsidRDefault="008F514D" w:rsidP="001F7791">
      <w:pPr>
        <w:pStyle w:val="NumberedListing"/>
        <w:numPr>
          <w:ilvl w:val="0"/>
          <w:numId w:val="80"/>
        </w:numPr>
        <w:rPr>
          <w:lang w:val="en-US"/>
        </w:rPr>
      </w:pPr>
      <w:r>
        <w:rPr>
          <w:lang w:val="en-US"/>
        </w:rPr>
        <w:t xml:space="preserve">Click </w:t>
      </w:r>
      <w:r>
        <w:rPr>
          <w:b/>
          <w:lang w:val="en-US"/>
        </w:rPr>
        <w:t>Reset</w:t>
      </w:r>
      <w:r>
        <w:rPr>
          <w:lang w:val="en-US"/>
        </w:rPr>
        <w:t xml:space="preserve"> button to clear the </w:t>
      </w:r>
      <w:r>
        <w:t xml:space="preserve">Warehouse Type </w:t>
      </w:r>
      <w:r>
        <w:rPr>
          <w:lang w:val="en-US"/>
        </w:rPr>
        <w:t>details.</w:t>
      </w:r>
      <w:r w:rsidRPr="00287AB9">
        <w:rPr>
          <w:noProof/>
          <w:lang w:val="en-US"/>
        </w:rPr>
        <w:t xml:space="preserve"> </w:t>
      </w:r>
    </w:p>
    <w:p w14:paraId="14FE47C4" w14:textId="77777777" w:rsidR="008F514D" w:rsidRPr="000C0EC9" w:rsidRDefault="008F514D" w:rsidP="001F7791">
      <w:pPr>
        <w:pStyle w:val="NumberedListing"/>
        <w:numPr>
          <w:ilvl w:val="0"/>
          <w:numId w:val="80"/>
        </w:numPr>
        <w:rPr>
          <w:lang w:val="en-US"/>
        </w:rPr>
      </w:pPr>
      <w:r>
        <w:rPr>
          <w:lang w:val="en-US"/>
        </w:rPr>
        <w:t xml:space="preserve">Click </w:t>
      </w:r>
      <w:r>
        <w:rPr>
          <w:b/>
          <w:lang w:val="en-US"/>
        </w:rPr>
        <w:t>Close</w:t>
      </w:r>
      <w:r>
        <w:rPr>
          <w:lang w:val="en-US"/>
        </w:rPr>
        <w:t xml:space="preserve"> button to close the </w:t>
      </w:r>
      <w:r>
        <w:t xml:space="preserve">Warehouse Type </w:t>
      </w:r>
      <w:r>
        <w:rPr>
          <w:lang w:val="en-US"/>
        </w:rPr>
        <w:t>details page.</w:t>
      </w:r>
      <w:r w:rsidRPr="00287AB9">
        <w:rPr>
          <w:noProof/>
          <w:lang w:val="en-US"/>
        </w:rPr>
        <w:t xml:space="preserve"> </w:t>
      </w:r>
    </w:p>
    <w:p w14:paraId="7A13F115" w14:textId="77777777" w:rsidR="008F514D" w:rsidRDefault="008F514D" w:rsidP="008F514D">
      <w:pPr>
        <w:pStyle w:val="NumberedListing"/>
        <w:rPr>
          <w:lang w:val="en-US"/>
        </w:rPr>
      </w:pPr>
    </w:p>
    <w:p w14:paraId="6A14AC63" w14:textId="77777777" w:rsidR="008F514D" w:rsidRDefault="008F514D" w:rsidP="008F514D">
      <w:pPr>
        <w:pStyle w:val="NumberedListing"/>
        <w:rPr>
          <w:lang w:val="en-US"/>
        </w:rPr>
      </w:pPr>
    </w:p>
    <w:p w14:paraId="36263240" w14:textId="77777777" w:rsidR="008F514D" w:rsidRDefault="008F514D" w:rsidP="008F514D">
      <w:pPr>
        <w:pStyle w:val="NumberedListing"/>
        <w:rPr>
          <w:lang w:val="en-US"/>
        </w:rPr>
      </w:pPr>
    </w:p>
    <w:p w14:paraId="72628462" w14:textId="77777777" w:rsidR="008F514D" w:rsidRDefault="008F514D" w:rsidP="008F514D">
      <w:pPr>
        <w:pStyle w:val="NumberedListing"/>
        <w:rPr>
          <w:lang w:val="en-US"/>
        </w:rPr>
      </w:pPr>
    </w:p>
    <w:p w14:paraId="487D9A36" w14:textId="77777777" w:rsidR="008F514D" w:rsidRDefault="008F514D" w:rsidP="008F514D">
      <w:pPr>
        <w:pStyle w:val="NumberedListing"/>
        <w:rPr>
          <w:lang w:val="en-US"/>
        </w:rPr>
      </w:pPr>
    </w:p>
    <w:p w14:paraId="1591F824" w14:textId="77777777" w:rsidR="008F514D" w:rsidRDefault="008F514D" w:rsidP="008F514D">
      <w:pPr>
        <w:pStyle w:val="NumberedListing"/>
        <w:rPr>
          <w:lang w:val="en-US"/>
        </w:rPr>
      </w:pPr>
    </w:p>
    <w:p w14:paraId="1BE92D7C" w14:textId="77777777" w:rsidR="008F514D" w:rsidRDefault="008F514D" w:rsidP="008F514D">
      <w:pPr>
        <w:pStyle w:val="NumberedListing"/>
        <w:rPr>
          <w:lang w:val="en-US"/>
        </w:rPr>
      </w:pPr>
    </w:p>
    <w:p w14:paraId="5B82AE8F" w14:textId="77777777" w:rsidR="008F514D" w:rsidRDefault="008F514D" w:rsidP="008F514D">
      <w:pPr>
        <w:pStyle w:val="NumberedListing"/>
        <w:rPr>
          <w:lang w:val="en-US"/>
        </w:rPr>
      </w:pPr>
    </w:p>
    <w:p w14:paraId="3F6F8CD9" w14:textId="77777777" w:rsidR="008F514D" w:rsidRDefault="008F514D" w:rsidP="008F514D">
      <w:pPr>
        <w:pStyle w:val="NumberedListing"/>
        <w:rPr>
          <w:lang w:val="en-US"/>
        </w:rPr>
      </w:pPr>
    </w:p>
    <w:p w14:paraId="357B4610" w14:textId="77777777" w:rsidR="008F514D" w:rsidRPr="00EA5323" w:rsidRDefault="008F514D" w:rsidP="008F514D">
      <w:pPr>
        <w:rPr>
          <w:rFonts w:ascii="Century Gothic" w:hAnsi="Century Gothic"/>
          <w:color w:val="000000"/>
          <w:sz w:val="18"/>
          <w:szCs w:val="22"/>
          <w:lang w:val="en-US"/>
        </w:rPr>
      </w:pPr>
      <w:r>
        <w:rPr>
          <w:lang w:val="en-US"/>
        </w:rPr>
        <w:br w:type="page"/>
      </w:r>
    </w:p>
    <w:p w14:paraId="319E9235" w14:textId="5FFE6920" w:rsidR="00C662A7" w:rsidRDefault="00C662A7" w:rsidP="00C662A7">
      <w:pPr>
        <w:pStyle w:val="Heading3CL"/>
        <w:rPr>
          <w:lang w:val="en-US"/>
        </w:rPr>
      </w:pPr>
      <w:bookmarkStart w:id="158" w:name="_Toc123813526"/>
      <w:r>
        <w:rPr>
          <w:lang w:val="en-US"/>
        </w:rPr>
        <w:lastRenderedPageBreak/>
        <w:t xml:space="preserve">Update </w:t>
      </w:r>
      <w:r>
        <w:t>Warehouse Type</w:t>
      </w:r>
      <w:bookmarkEnd w:id="158"/>
      <w:r>
        <w:t xml:space="preserve">   </w:t>
      </w:r>
      <w:r>
        <w:rPr>
          <w:lang w:val="en-US"/>
        </w:rPr>
        <w:t xml:space="preserve"> </w:t>
      </w:r>
      <w:r>
        <w:t xml:space="preserve"> </w:t>
      </w:r>
      <w:r>
        <w:rPr>
          <w:lang w:val="en-US"/>
        </w:rPr>
        <w:t xml:space="preserve"> </w:t>
      </w:r>
    </w:p>
    <w:p w14:paraId="2B5BBEEA" w14:textId="5FBBF681" w:rsidR="00C662A7" w:rsidRPr="006F6B43" w:rsidRDefault="00C662A7" w:rsidP="00C662A7">
      <w:pPr>
        <w:pStyle w:val="BodyText"/>
      </w:pPr>
      <w:r>
        <w:rPr>
          <w:lang w:val="en-US"/>
        </w:rPr>
        <w:t>This functionality allows you to update the</w:t>
      </w:r>
      <w:r w:rsidRPr="00A913E1">
        <w:rPr>
          <w:lang w:val="en-US"/>
        </w:rPr>
        <w:t xml:space="preserve"> </w:t>
      </w:r>
      <w:r>
        <w:t xml:space="preserve">warehouse type </w:t>
      </w:r>
      <w:r>
        <w:rPr>
          <w:lang w:val="en-US"/>
        </w:rPr>
        <w:t>details.</w:t>
      </w:r>
    </w:p>
    <w:p w14:paraId="553B967F" w14:textId="77777777" w:rsidR="008F514D" w:rsidRPr="00B616E0" w:rsidRDefault="008F514D" w:rsidP="008F514D">
      <w:pPr>
        <w:pStyle w:val="ProcedureHeading"/>
        <w:rPr>
          <w:lang w:val="en-US"/>
        </w:rPr>
      </w:pPr>
      <w:r>
        <w:rPr>
          <w:lang w:val="en-US"/>
        </w:rPr>
        <w:t xml:space="preserve">To update a </w:t>
      </w:r>
      <w:r>
        <w:t>Warehouse Type</w:t>
      </w:r>
      <w:r>
        <w:rPr>
          <w:lang w:val="en-US"/>
        </w:rPr>
        <w:t xml:space="preserve">: </w:t>
      </w:r>
    </w:p>
    <w:p w14:paraId="3EE64391" w14:textId="77777777" w:rsidR="0092432F" w:rsidRDefault="0092432F" w:rsidP="001F7791">
      <w:pPr>
        <w:pStyle w:val="NumberedListing"/>
        <w:numPr>
          <w:ilvl w:val="0"/>
          <w:numId w:val="81"/>
        </w:numPr>
        <w:rPr>
          <w:lang w:val="en-US"/>
        </w:rPr>
      </w:pPr>
      <w:r>
        <w:rPr>
          <w:lang w:val="en-US"/>
        </w:rPr>
        <w:t xml:space="preserve">Click </w:t>
      </w:r>
      <w:r>
        <w:rPr>
          <w:b/>
          <w:lang w:val="en-US"/>
        </w:rPr>
        <w:t>Code</w:t>
      </w:r>
      <w:r w:rsidRPr="00C05334">
        <w:rPr>
          <w:b/>
          <w:lang w:val="en-US"/>
        </w:rPr>
        <w:t xml:space="preserve"> </w:t>
      </w:r>
      <w:r>
        <w:rPr>
          <w:b/>
          <w:lang w:val="en-US"/>
        </w:rPr>
        <w:t xml:space="preserve">Maintenance </w:t>
      </w:r>
      <w:r>
        <w:rPr>
          <w:lang w:val="en-US"/>
        </w:rPr>
        <w:t xml:space="preserve">&gt;&gt; </w:t>
      </w:r>
      <w:r>
        <w:rPr>
          <w:b/>
          <w:lang w:val="en-US"/>
        </w:rPr>
        <w:t>Code</w:t>
      </w:r>
      <w:r w:rsidRPr="00C05334">
        <w:rPr>
          <w:b/>
          <w:lang w:val="en-US"/>
        </w:rPr>
        <w:t xml:space="preserve"> </w:t>
      </w:r>
      <w:r>
        <w:rPr>
          <w:b/>
          <w:lang w:val="en-US"/>
        </w:rPr>
        <w:t>Maintenance</w:t>
      </w:r>
      <w:r>
        <w:rPr>
          <w:lang w:val="en-US"/>
        </w:rPr>
        <w:t>. The subsequent screen will be displayed.</w:t>
      </w:r>
    </w:p>
    <w:p w14:paraId="087F5FC9" w14:textId="77777777" w:rsidR="008F514D" w:rsidRDefault="008F514D" w:rsidP="00AC4D4A">
      <w:pPr>
        <w:pStyle w:val="Screenshot"/>
        <w:rPr>
          <w:lang w:val="en-US"/>
        </w:rPr>
      </w:pPr>
      <w:r w:rsidRPr="00AC4D4A">
        <w:rPr>
          <w:lang w:val="en-SG" w:eastAsia="en-SG"/>
        </w:rPr>
        <w:drawing>
          <wp:inline distT="0" distB="0" distL="0" distR="0" wp14:anchorId="0432CB85" wp14:editId="05F46FD5">
            <wp:extent cx="5729605" cy="2647950"/>
            <wp:effectExtent l="19050" t="19050" r="23495" b="19050"/>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29605" cy="2647950"/>
                    </a:xfrm>
                    <a:prstGeom prst="rect">
                      <a:avLst/>
                    </a:prstGeom>
                    <a:noFill/>
                    <a:ln>
                      <a:solidFill>
                        <a:schemeClr val="tx1"/>
                      </a:solidFill>
                    </a:ln>
                  </pic:spPr>
                </pic:pic>
              </a:graphicData>
            </a:graphic>
          </wp:inline>
        </w:drawing>
      </w:r>
    </w:p>
    <w:p w14:paraId="7FCC30C0" w14:textId="77777777" w:rsidR="0092432F" w:rsidRDefault="0092432F" w:rsidP="0092432F">
      <w:pPr>
        <w:pStyle w:val="Figure"/>
        <w:rPr>
          <w:lang w:val="en-US"/>
        </w:rPr>
      </w:pPr>
      <w:r>
        <w:rPr>
          <w:lang w:val="en-US"/>
        </w:rPr>
        <w:t>System Codes page</w:t>
      </w:r>
    </w:p>
    <w:p w14:paraId="76843CC8" w14:textId="77777777" w:rsidR="00C662A7" w:rsidRDefault="00C662A7" w:rsidP="001F7791">
      <w:pPr>
        <w:pStyle w:val="NumberedListing"/>
        <w:numPr>
          <w:ilvl w:val="0"/>
          <w:numId w:val="81"/>
        </w:numPr>
        <w:rPr>
          <w:lang w:val="en-US"/>
        </w:rPr>
      </w:pPr>
      <w:r>
        <w:rPr>
          <w:lang w:val="en-US"/>
        </w:rPr>
        <w:t>Select Code Type ‘</w:t>
      </w:r>
      <w:r>
        <w:t xml:space="preserve">Warehouse Type’ </w:t>
      </w:r>
      <w:r>
        <w:rPr>
          <w:lang w:val="en-US"/>
        </w:rPr>
        <w:t>from the drop-down list</w:t>
      </w:r>
      <w:r w:rsidRPr="00C30D15">
        <w:rPr>
          <w:lang w:val="en-US"/>
        </w:rPr>
        <w:t>.</w:t>
      </w:r>
    </w:p>
    <w:p w14:paraId="69275004" w14:textId="77777777" w:rsidR="008F514D" w:rsidRDefault="008F514D" w:rsidP="00AC4D4A">
      <w:pPr>
        <w:pStyle w:val="Screenshot"/>
        <w:rPr>
          <w:lang w:val="en-US"/>
        </w:rPr>
      </w:pPr>
      <w:r>
        <w:rPr>
          <w:lang w:val="en-SG" w:eastAsia="en-SG"/>
        </w:rPr>
        <w:drawing>
          <wp:inline distT="0" distB="0" distL="0" distR="0" wp14:anchorId="0CE0321D" wp14:editId="0DC38F96">
            <wp:extent cx="5733415" cy="1722120"/>
            <wp:effectExtent l="19050" t="19050" r="19685" b="11430"/>
            <wp:docPr id="1352"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733415" cy="1722120"/>
                    </a:xfrm>
                    <a:prstGeom prst="rect">
                      <a:avLst/>
                    </a:prstGeom>
                    <a:ln>
                      <a:solidFill>
                        <a:schemeClr val="tx1"/>
                      </a:solidFill>
                    </a:ln>
                  </pic:spPr>
                </pic:pic>
              </a:graphicData>
            </a:graphic>
          </wp:inline>
        </w:drawing>
      </w:r>
    </w:p>
    <w:p w14:paraId="24359A86" w14:textId="77777777" w:rsidR="008F514D" w:rsidRPr="00A1279D" w:rsidRDefault="008F514D" w:rsidP="008F514D">
      <w:pPr>
        <w:pStyle w:val="Figure"/>
        <w:rPr>
          <w:lang w:val="en-US"/>
        </w:rPr>
      </w:pPr>
      <w:r>
        <w:t xml:space="preserve">Warehouse Type </w:t>
      </w:r>
      <w:r>
        <w:rPr>
          <w:lang w:val="en-US"/>
        </w:rPr>
        <w:t>List</w:t>
      </w:r>
    </w:p>
    <w:p w14:paraId="3775BDD4" w14:textId="77777777" w:rsidR="008F514D" w:rsidRDefault="008F514D" w:rsidP="001F7791">
      <w:pPr>
        <w:pStyle w:val="NumberedListing"/>
        <w:numPr>
          <w:ilvl w:val="0"/>
          <w:numId w:val="81"/>
        </w:numPr>
        <w:rPr>
          <w:lang w:val="en-US"/>
        </w:rPr>
      </w:pPr>
      <w:r>
        <w:rPr>
          <w:lang w:val="en-US"/>
        </w:rPr>
        <w:t xml:space="preserve">Click the </w:t>
      </w:r>
      <w:r>
        <w:rPr>
          <w:noProof/>
          <w:lang w:val="en-SG" w:eastAsia="en-SG"/>
        </w:rPr>
        <w:drawing>
          <wp:inline distT="0" distB="0" distL="0" distR="0" wp14:anchorId="67FA971F" wp14:editId="13846664">
            <wp:extent cx="266667" cy="200000"/>
            <wp:effectExtent l="0" t="0" r="635"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6667" cy="200000"/>
                    </a:xfrm>
                    <a:prstGeom prst="rect">
                      <a:avLst/>
                    </a:prstGeom>
                  </pic:spPr>
                </pic:pic>
              </a:graphicData>
            </a:graphic>
          </wp:inline>
        </w:drawing>
      </w:r>
      <w:r>
        <w:rPr>
          <w:lang w:val="en-US"/>
        </w:rPr>
        <w:t xml:space="preserve">edit icon to update the </w:t>
      </w:r>
      <w:r>
        <w:t xml:space="preserve">Warehouse Type </w:t>
      </w:r>
      <w:r>
        <w:rPr>
          <w:lang w:val="en-US"/>
        </w:rPr>
        <w:t>details. The following screen will be displayed</w:t>
      </w:r>
    </w:p>
    <w:p w14:paraId="3B003BDE" w14:textId="77777777" w:rsidR="008F514D" w:rsidRDefault="008F514D" w:rsidP="00AC4D4A">
      <w:pPr>
        <w:pStyle w:val="Screenshot"/>
        <w:rPr>
          <w:lang w:val="en-US"/>
        </w:rPr>
      </w:pPr>
      <w:r>
        <w:rPr>
          <w:lang w:val="en-SG" w:eastAsia="en-SG"/>
        </w:rPr>
        <w:drawing>
          <wp:inline distT="0" distB="0" distL="0" distR="0" wp14:anchorId="5958D3E8" wp14:editId="125D9DE5">
            <wp:extent cx="5733415" cy="543560"/>
            <wp:effectExtent l="19050" t="19050" r="19685" b="27940"/>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33415" cy="543560"/>
                    </a:xfrm>
                    <a:prstGeom prst="rect">
                      <a:avLst/>
                    </a:prstGeom>
                    <a:ln>
                      <a:solidFill>
                        <a:schemeClr val="tx1"/>
                      </a:solidFill>
                    </a:ln>
                  </pic:spPr>
                </pic:pic>
              </a:graphicData>
            </a:graphic>
          </wp:inline>
        </w:drawing>
      </w:r>
    </w:p>
    <w:p w14:paraId="130582ED" w14:textId="77777777" w:rsidR="008F514D" w:rsidRDefault="008F514D" w:rsidP="008F514D">
      <w:pPr>
        <w:pStyle w:val="Figure"/>
        <w:rPr>
          <w:lang w:val="en-US"/>
        </w:rPr>
      </w:pPr>
      <w:r>
        <w:t xml:space="preserve">Warehouse Type </w:t>
      </w:r>
      <w:r>
        <w:rPr>
          <w:lang w:val="en-US"/>
        </w:rPr>
        <w:t>Details Edit Page</w:t>
      </w:r>
    </w:p>
    <w:p w14:paraId="23209A70" w14:textId="77777777" w:rsidR="008F514D" w:rsidRDefault="008F514D" w:rsidP="001F7791">
      <w:pPr>
        <w:pStyle w:val="NumberedListing"/>
        <w:numPr>
          <w:ilvl w:val="0"/>
          <w:numId w:val="81"/>
        </w:numPr>
        <w:rPr>
          <w:lang w:val="en-US"/>
        </w:rPr>
      </w:pPr>
      <w:r>
        <w:rPr>
          <w:lang w:val="en-US"/>
        </w:rPr>
        <w:t xml:space="preserve">Modify the field values and click </w:t>
      </w:r>
      <w:r>
        <w:rPr>
          <w:noProof/>
          <w:lang w:val="en-SG" w:eastAsia="en-SG"/>
        </w:rPr>
        <w:drawing>
          <wp:inline distT="0" distB="0" distL="0" distR="0" wp14:anchorId="3678AF5D" wp14:editId="4EEC4C70">
            <wp:extent cx="990476" cy="257143"/>
            <wp:effectExtent l="0" t="0" r="635" b="0"/>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90476" cy="257143"/>
                    </a:xfrm>
                    <a:prstGeom prst="rect">
                      <a:avLst/>
                    </a:prstGeom>
                  </pic:spPr>
                </pic:pic>
              </a:graphicData>
            </a:graphic>
          </wp:inline>
        </w:drawing>
      </w:r>
      <w:r>
        <w:rPr>
          <w:lang w:val="en-US"/>
        </w:rPr>
        <w:t xml:space="preserve"> button. </w:t>
      </w:r>
    </w:p>
    <w:p w14:paraId="34D17A74" w14:textId="77777777" w:rsidR="008F514D" w:rsidRDefault="008F514D" w:rsidP="00D11895">
      <w:pPr>
        <w:pStyle w:val="Screenshot"/>
        <w:rPr>
          <w:lang w:val="en-US"/>
        </w:rPr>
      </w:pPr>
      <w:r>
        <w:rPr>
          <w:lang w:val="en-SG" w:eastAsia="en-SG"/>
        </w:rPr>
        <w:lastRenderedPageBreak/>
        <w:drawing>
          <wp:inline distT="0" distB="0" distL="0" distR="0" wp14:anchorId="5A3D53BB" wp14:editId="7DC20E1D">
            <wp:extent cx="3438095" cy="1295238"/>
            <wp:effectExtent l="19050" t="19050" r="10160" b="19685"/>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438095" cy="1295238"/>
                    </a:xfrm>
                    <a:prstGeom prst="rect">
                      <a:avLst/>
                    </a:prstGeom>
                    <a:ln w="3175">
                      <a:solidFill>
                        <a:schemeClr val="tx1"/>
                      </a:solidFill>
                    </a:ln>
                  </pic:spPr>
                </pic:pic>
              </a:graphicData>
            </a:graphic>
          </wp:inline>
        </w:drawing>
      </w:r>
    </w:p>
    <w:p w14:paraId="63537DB8" w14:textId="77777777" w:rsidR="008F514D" w:rsidRPr="000C0EC9" w:rsidRDefault="008F514D" w:rsidP="00C662A7">
      <w:pPr>
        <w:pStyle w:val="Figure"/>
        <w:rPr>
          <w:lang w:val="en-US"/>
        </w:rPr>
      </w:pPr>
      <w:r w:rsidRPr="00C05334">
        <w:rPr>
          <w:lang w:val="en-US"/>
        </w:rPr>
        <w:t>Success Message</w:t>
      </w:r>
    </w:p>
    <w:p w14:paraId="5DD693AC" w14:textId="77777777" w:rsidR="008F514D" w:rsidRPr="000C0EC9" w:rsidRDefault="008F514D" w:rsidP="001F7791">
      <w:pPr>
        <w:pStyle w:val="NumberedListing"/>
        <w:numPr>
          <w:ilvl w:val="0"/>
          <w:numId w:val="81"/>
        </w:numPr>
        <w:rPr>
          <w:lang w:val="en-US"/>
        </w:rPr>
      </w:pPr>
      <w:r>
        <w:rPr>
          <w:lang w:val="en-US"/>
        </w:rPr>
        <w:t xml:space="preserve">Click </w:t>
      </w:r>
      <w:r>
        <w:rPr>
          <w:b/>
          <w:lang w:val="en-US"/>
        </w:rPr>
        <w:t>Close</w:t>
      </w:r>
      <w:r>
        <w:rPr>
          <w:lang w:val="en-US"/>
        </w:rPr>
        <w:t xml:space="preserve"> button to close the </w:t>
      </w:r>
      <w:r>
        <w:t xml:space="preserve">Warehouse Type </w:t>
      </w:r>
      <w:r>
        <w:rPr>
          <w:lang w:val="en-US"/>
        </w:rPr>
        <w:t>details edit page.</w:t>
      </w:r>
      <w:r w:rsidRPr="00287AB9">
        <w:rPr>
          <w:noProof/>
          <w:lang w:val="en-US"/>
        </w:rPr>
        <w:t xml:space="preserve"> </w:t>
      </w:r>
    </w:p>
    <w:p w14:paraId="0BEC1D81" w14:textId="77777777" w:rsidR="008F514D" w:rsidRDefault="008F514D" w:rsidP="008F514D">
      <w:pPr>
        <w:pStyle w:val="NumberedListing"/>
        <w:rPr>
          <w:lang w:val="en-US"/>
        </w:rPr>
      </w:pPr>
    </w:p>
    <w:p w14:paraId="1E0AF98A" w14:textId="77777777" w:rsidR="00974C3B" w:rsidRDefault="00974C3B" w:rsidP="007024D0">
      <w:pPr>
        <w:pStyle w:val="NumberedListing"/>
        <w:ind w:left="578"/>
        <w:rPr>
          <w:b/>
          <w:lang w:val="en-US"/>
        </w:rPr>
        <w:sectPr w:rsidR="00974C3B" w:rsidSect="00DB7724">
          <w:headerReference w:type="default" r:id="rId202"/>
          <w:pgSz w:w="11909" w:h="16834" w:code="9"/>
          <w:pgMar w:top="1440" w:right="1440" w:bottom="1797" w:left="1440" w:header="862" w:footer="1009" w:gutter="0"/>
          <w:cols w:space="720"/>
        </w:sectPr>
      </w:pPr>
    </w:p>
    <w:p w14:paraId="2BEC4DDE" w14:textId="62713E15" w:rsidR="008F514D" w:rsidRDefault="00974C3B" w:rsidP="00974C3B">
      <w:pPr>
        <w:pStyle w:val="ChapterNumber"/>
      </w:pPr>
      <w:r>
        <w:lastRenderedPageBreak/>
        <w:t>Chapter8</w:t>
      </w:r>
    </w:p>
    <w:p w14:paraId="2D67A1CB" w14:textId="7BB6AD61" w:rsidR="00974C3B" w:rsidRDefault="00974C3B" w:rsidP="00974C3B">
      <w:pPr>
        <w:pStyle w:val="ChapterHeading"/>
      </w:pPr>
      <w:bookmarkStart w:id="159" w:name="_Toc123813527"/>
      <w:bookmarkStart w:id="160" w:name="_Toc129608427"/>
      <w:r>
        <w:t>Notification</w:t>
      </w:r>
      <w:bookmarkEnd w:id="159"/>
      <w:bookmarkEnd w:id="160"/>
    </w:p>
    <w:p w14:paraId="0BED686F" w14:textId="3021C99A" w:rsidR="0074243A" w:rsidRPr="0074243A" w:rsidRDefault="0074243A" w:rsidP="0074243A">
      <w:pPr>
        <w:pStyle w:val="BodyText"/>
      </w:pPr>
      <w:r>
        <w:t xml:space="preserve">Notification module is used to send out notifications to relevant parties involved in trade, such as the Trader, Shipping Line, Shipping Agents, and Customs Officer.  These notifications contain instructions that the involved parties are to perform and/or conduct.  </w:t>
      </w:r>
    </w:p>
    <w:p w14:paraId="08612D03" w14:textId="77FEBC58" w:rsidR="0074243A" w:rsidRDefault="0074243A" w:rsidP="0074243A">
      <w:pPr>
        <w:pStyle w:val="BodyText"/>
      </w:pPr>
      <w:r>
        <w:t>Notifications to parties like the Shipping or Air Carrier Agents, Customs Clearing Agents and T</w:t>
      </w:r>
      <w:r w:rsidR="008D4084">
        <w:t xml:space="preserve">raders can be sent through SMS or </w:t>
      </w:r>
      <w:r>
        <w:t>Email depending on the communication preference selected by the user during registration.</w:t>
      </w:r>
    </w:p>
    <w:p w14:paraId="51BE4F8B" w14:textId="77777777" w:rsidR="00086B4F" w:rsidRDefault="00086B4F" w:rsidP="00086B4F">
      <w:pPr>
        <w:pStyle w:val="BodyText"/>
      </w:pPr>
      <w:r>
        <w:t>This chapter covers the following topics:</w:t>
      </w:r>
    </w:p>
    <w:p w14:paraId="0CFE751F" w14:textId="406B339B" w:rsidR="00086B4F" w:rsidRPr="009740FD" w:rsidRDefault="009740FD" w:rsidP="00086B4F">
      <w:pPr>
        <w:pStyle w:val="BulletedList"/>
        <w:rPr>
          <w:rStyle w:val="Hyperlink"/>
        </w:rPr>
      </w:pPr>
      <w:r>
        <w:fldChar w:fldCharType="begin"/>
      </w:r>
      <w:r>
        <w:instrText xml:space="preserve"> HYPERLINK  \l "CreatingNotificationTemplateDetails" </w:instrText>
      </w:r>
      <w:r>
        <w:fldChar w:fldCharType="separate"/>
      </w:r>
      <w:r w:rsidR="00086B4F" w:rsidRPr="009740FD">
        <w:rPr>
          <w:rStyle w:val="Hyperlink"/>
        </w:rPr>
        <w:t xml:space="preserve">Creating </w:t>
      </w:r>
      <w:r w:rsidR="00F95CE6" w:rsidRPr="009740FD">
        <w:rPr>
          <w:rStyle w:val="Hyperlink"/>
        </w:rPr>
        <w:t xml:space="preserve">Notification </w:t>
      </w:r>
      <w:r w:rsidR="00086B4F" w:rsidRPr="009740FD">
        <w:rPr>
          <w:rStyle w:val="Hyperlink"/>
        </w:rPr>
        <w:t xml:space="preserve">Template </w:t>
      </w:r>
      <w:r w:rsidR="00EE5E95" w:rsidRPr="009740FD">
        <w:rPr>
          <w:rStyle w:val="Hyperlink"/>
        </w:rPr>
        <w:t>Details</w:t>
      </w:r>
    </w:p>
    <w:p w14:paraId="5D32AA88" w14:textId="7FB43845" w:rsidR="00086B4F" w:rsidRPr="007F4C15" w:rsidRDefault="009740FD" w:rsidP="00086B4F">
      <w:pPr>
        <w:pStyle w:val="BulletedList"/>
        <w:rPr>
          <w:rStyle w:val="Hyperlink"/>
        </w:rPr>
      </w:pPr>
      <w:r>
        <w:fldChar w:fldCharType="end"/>
      </w:r>
      <w:r w:rsidR="007F4C15">
        <w:fldChar w:fldCharType="begin"/>
      </w:r>
      <w:r>
        <w:instrText>HYPERLINK  \l "SearchNotificationTemplateDetails"</w:instrText>
      </w:r>
      <w:r w:rsidR="007F4C15">
        <w:fldChar w:fldCharType="separate"/>
      </w:r>
      <w:r w:rsidR="00086B4F" w:rsidRPr="007F4C15">
        <w:rPr>
          <w:rStyle w:val="Hyperlink"/>
        </w:rPr>
        <w:t xml:space="preserve">Searching </w:t>
      </w:r>
      <w:r w:rsidR="00F95CE6" w:rsidRPr="007F4C15">
        <w:rPr>
          <w:rStyle w:val="Hyperlink"/>
        </w:rPr>
        <w:t xml:space="preserve">Notification </w:t>
      </w:r>
      <w:r w:rsidR="00332594" w:rsidRPr="007F4C15">
        <w:rPr>
          <w:rStyle w:val="Hyperlink"/>
        </w:rPr>
        <w:t>Template Details</w:t>
      </w:r>
    </w:p>
    <w:p w14:paraId="7BC507CF" w14:textId="3C0DDCCF" w:rsidR="00086B4F" w:rsidRPr="009740FD" w:rsidRDefault="007F4C15" w:rsidP="00086B4F">
      <w:pPr>
        <w:pStyle w:val="BulletedList"/>
        <w:rPr>
          <w:rStyle w:val="Hyperlink"/>
        </w:rPr>
      </w:pPr>
      <w:r>
        <w:fldChar w:fldCharType="end"/>
      </w:r>
      <w:r w:rsidR="009740FD">
        <w:fldChar w:fldCharType="begin"/>
      </w:r>
      <w:r w:rsidR="009740FD">
        <w:instrText xml:space="preserve"> HYPERLINK  \l "SearchTransactionDetails" </w:instrText>
      </w:r>
      <w:r w:rsidR="009740FD">
        <w:fldChar w:fldCharType="separate"/>
      </w:r>
      <w:r w:rsidR="00086B4F" w:rsidRPr="009740FD">
        <w:rPr>
          <w:rStyle w:val="Hyperlink"/>
        </w:rPr>
        <w:t>Searching Transaction Details</w:t>
      </w:r>
    </w:p>
    <w:p w14:paraId="25207C4B" w14:textId="657A8A16" w:rsidR="00332594" w:rsidRPr="009740FD" w:rsidRDefault="009740FD" w:rsidP="00086B4F">
      <w:pPr>
        <w:pStyle w:val="BulletedList"/>
        <w:rPr>
          <w:rStyle w:val="Hyperlink"/>
        </w:rPr>
      </w:pPr>
      <w:r>
        <w:fldChar w:fldCharType="end"/>
      </w:r>
      <w:r>
        <w:fldChar w:fldCharType="begin"/>
      </w:r>
      <w:r>
        <w:instrText xml:space="preserve"> HYPERLINK  \l "CreatingEmailSettingForm" </w:instrText>
      </w:r>
      <w:r>
        <w:fldChar w:fldCharType="separate"/>
      </w:r>
      <w:r w:rsidR="00EE5E95" w:rsidRPr="009740FD">
        <w:rPr>
          <w:rStyle w:val="Hyperlink"/>
        </w:rPr>
        <w:t>Creating  Email Settings</w:t>
      </w:r>
    </w:p>
    <w:p w14:paraId="6B0A3550" w14:textId="5457F152" w:rsidR="00EE5E95" w:rsidRPr="009740FD" w:rsidRDefault="009740FD" w:rsidP="00086B4F">
      <w:pPr>
        <w:pStyle w:val="BulletedList"/>
        <w:rPr>
          <w:rStyle w:val="Hyperlink"/>
        </w:rPr>
      </w:pPr>
      <w:r>
        <w:fldChar w:fldCharType="end"/>
      </w:r>
      <w:r>
        <w:fldChar w:fldCharType="begin"/>
      </w:r>
      <w:r>
        <w:instrText>HYPERLINK  \l "SearchEmailSettingFormDetails"</w:instrText>
      </w:r>
      <w:r>
        <w:fldChar w:fldCharType="separate"/>
      </w:r>
      <w:r w:rsidR="00EE5E95" w:rsidRPr="009740FD">
        <w:rPr>
          <w:rStyle w:val="Hyperlink"/>
        </w:rPr>
        <w:t>Searching</w:t>
      </w:r>
      <w:r w:rsidR="00EF2192" w:rsidRPr="009740FD">
        <w:rPr>
          <w:rStyle w:val="Hyperlink"/>
        </w:rPr>
        <w:t xml:space="preserve"> Email Settings</w:t>
      </w:r>
    </w:p>
    <w:p w14:paraId="50C97953" w14:textId="0C278D9D" w:rsidR="00086B4F" w:rsidRDefault="009740FD" w:rsidP="00086B4F">
      <w:r>
        <w:rPr>
          <w:rFonts w:ascii="Century Gothic" w:hAnsi="Century Gothic"/>
          <w:color w:val="000000"/>
          <w:sz w:val="18"/>
          <w:szCs w:val="22"/>
        </w:rPr>
        <w:fldChar w:fldCharType="end"/>
      </w:r>
    </w:p>
    <w:p w14:paraId="5C4038FF" w14:textId="26816FFC" w:rsidR="00086B4F" w:rsidRDefault="00086B4F" w:rsidP="00086B4F">
      <w:pPr>
        <w:pStyle w:val="Heading1CL"/>
      </w:pPr>
      <w:bookmarkStart w:id="161" w:name="_Toc460339594"/>
      <w:bookmarkStart w:id="162" w:name="_Toc467576999"/>
      <w:bookmarkStart w:id="163" w:name="_Toc123813528"/>
      <w:bookmarkStart w:id="164" w:name="SearchingPortofEntryDetails"/>
      <w:bookmarkStart w:id="165" w:name="CreatingNotificationTemplateDetails"/>
      <w:bookmarkStart w:id="166" w:name="_Toc129608428"/>
      <w:r>
        <w:t xml:space="preserve">Creating </w:t>
      </w:r>
      <w:r w:rsidR="00097CBD">
        <w:t xml:space="preserve">Notification </w:t>
      </w:r>
      <w:r>
        <w:t>Template Details</w:t>
      </w:r>
      <w:bookmarkEnd w:id="161"/>
      <w:bookmarkEnd w:id="162"/>
      <w:bookmarkEnd w:id="163"/>
      <w:bookmarkEnd w:id="166"/>
    </w:p>
    <w:bookmarkEnd w:id="164"/>
    <w:bookmarkEnd w:id="165"/>
    <w:p w14:paraId="26D7724B" w14:textId="77777777" w:rsidR="00086B4F" w:rsidRDefault="00086B4F" w:rsidP="00086B4F">
      <w:pPr>
        <w:pStyle w:val="BodyText"/>
        <w:rPr>
          <w:lang w:val="en-US"/>
        </w:rPr>
      </w:pPr>
      <w:r w:rsidRPr="00DA3320">
        <w:rPr>
          <w:lang w:val="en-US"/>
        </w:rPr>
        <w:t xml:space="preserve">The functionality allows you to </w:t>
      </w:r>
      <w:r>
        <w:rPr>
          <w:lang w:val="en-US"/>
        </w:rPr>
        <w:t>create a template for notification</w:t>
      </w:r>
      <w:r w:rsidRPr="00DA3320">
        <w:rPr>
          <w:lang w:val="en-US"/>
        </w:rPr>
        <w:t xml:space="preserve"> in the TFB system.</w:t>
      </w:r>
    </w:p>
    <w:p w14:paraId="3248710D" w14:textId="77777777" w:rsidR="00086B4F" w:rsidRDefault="00086B4F" w:rsidP="00086B4F">
      <w:pPr>
        <w:pStyle w:val="ProcedureHeading"/>
        <w:rPr>
          <w:lang w:val="en-US"/>
        </w:rPr>
      </w:pPr>
      <w:r>
        <w:rPr>
          <w:lang w:val="en-US"/>
        </w:rPr>
        <w:t>To create a template for notification:</w:t>
      </w:r>
    </w:p>
    <w:p w14:paraId="2025D658" w14:textId="77777777" w:rsidR="00086B4F" w:rsidRPr="00DF5194" w:rsidRDefault="00086B4F" w:rsidP="001F7791">
      <w:pPr>
        <w:pStyle w:val="NumberedListing"/>
        <w:numPr>
          <w:ilvl w:val="0"/>
          <w:numId w:val="84"/>
        </w:numPr>
        <w:rPr>
          <w:lang w:val="en-US"/>
        </w:rPr>
      </w:pPr>
      <w:r w:rsidRPr="00DF5194">
        <w:rPr>
          <w:lang w:val="en-US"/>
        </w:rPr>
        <w:t>Click</w:t>
      </w:r>
      <w:r>
        <w:rPr>
          <w:lang w:val="en-US"/>
        </w:rPr>
        <w:t xml:space="preserve"> </w:t>
      </w:r>
      <w:r>
        <w:rPr>
          <w:b/>
          <w:lang w:val="en-US"/>
        </w:rPr>
        <w:t>Notification</w:t>
      </w:r>
      <w:r>
        <w:rPr>
          <w:lang w:val="en-US"/>
        </w:rPr>
        <w:t xml:space="preserve">&gt;&gt; </w:t>
      </w:r>
      <w:r w:rsidRPr="00E21ED6">
        <w:rPr>
          <w:b/>
          <w:lang w:val="en-US"/>
        </w:rPr>
        <w:t>Create/Search Template</w:t>
      </w:r>
      <w:r w:rsidRPr="00DF5194">
        <w:rPr>
          <w:lang w:val="en-US"/>
        </w:rPr>
        <w:t xml:space="preserve">. The </w:t>
      </w:r>
      <w:r w:rsidRPr="00A87D15">
        <w:rPr>
          <w:rStyle w:val="redarrow"/>
        </w:rPr>
        <w:t xml:space="preserve">Search </w:t>
      </w:r>
      <w:r>
        <w:rPr>
          <w:rStyle w:val="redarrow"/>
        </w:rPr>
        <w:t>Template</w:t>
      </w:r>
      <w:r w:rsidRPr="00A87D15">
        <w:rPr>
          <w:rStyle w:val="redarrow"/>
        </w:rPr>
        <w:t xml:space="preserve"> Page</w:t>
      </w:r>
      <w:r w:rsidRPr="00DF5194">
        <w:rPr>
          <w:lang w:val="en-US"/>
        </w:rPr>
        <w:t xml:space="preserve"> </w:t>
      </w:r>
      <w:r>
        <w:rPr>
          <w:lang w:val="en-US"/>
        </w:rPr>
        <w:t>will be displayed</w:t>
      </w:r>
      <w:r w:rsidRPr="00DF5194">
        <w:rPr>
          <w:lang w:val="en-US"/>
        </w:rPr>
        <w:t>.</w:t>
      </w:r>
    </w:p>
    <w:p w14:paraId="669CA08B" w14:textId="77777777" w:rsidR="00086B4F" w:rsidRDefault="00086B4F" w:rsidP="00086B4F">
      <w:pPr>
        <w:pStyle w:val="Screenshot"/>
        <w:rPr>
          <w:lang w:val="en-US"/>
        </w:rPr>
      </w:pPr>
      <w:r>
        <w:rPr>
          <w:lang w:val="en-SG" w:eastAsia="en-SG"/>
        </w:rPr>
        <w:drawing>
          <wp:inline distT="0" distB="0" distL="0" distR="0" wp14:anchorId="78566620" wp14:editId="2598DF13">
            <wp:extent cx="5733415" cy="2921635"/>
            <wp:effectExtent l="19050" t="19050" r="1968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733415" cy="2921635"/>
                    </a:xfrm>
                    <a:prstGeom prst="rect">
                      <a:avLst/>
                    </a:prstGeom>
                    <a:ln>
                      <a:solidFill>
                        <a:schemeClr val="tx1"/>
                      </a:solidFill>
                    </a:ln>
                  </pic:spPr>
                </pic:pic>
              </a:graphicData>
            </a:graphic>
          </wp:inline>
        </w:drawing>
      </w:r>
    </w:p>
    <w:p w14:paraId="21C7E5A4" w14:textId="77777777" w:rsidR="00086B4F" w:rsidRDefault="00086B4F" w:rsidP="00086B4F">
      <w:pPr>
        <w:pStyle w:val="Figure"/>
        <w:rPr>
          <w:lang w:val="en-US"/>
        </w:rPr>
      </w:pPr>
      <w:r>
        <w:rPr>
          <w:lang w:val="en-US"/>
        </w:rPr>
        <w:t xml:space="preserve">Search </w:t>
      </w:r>
      <w:r>
        <w:rPr>
          <w:rStyle w:val="redarrow"/>
        </w:rPr>
        <w:t>Template</w:t>
      </w:r>
      <w:r>
        <w:rPr>
          <w:lang w:val="en-US"/>
        </w:rPr>
        <w:t xml:space="preserve"> Page</w:t>
      </w:r>
    </w:p>
    <w:p w14:paraId="0CC182B2" w14:textId="77777777" w:rsidR="00086B4F" w:rsidRDefault="00086B4F" w:rsidP="001F7791">
      <w:pPr>
        <w:pStyle w:val="NumberedListing"/>
        <w:numPr>
          <w:ilvl w:val="0"/>
          <w:numId w:val="84"/>
        </w:numPr>
        <w:rPr>
          <w:lang w:val="en-US"/>
        </w:rPr>
      </w:pPr>
      <w:r>
        <w:rPr>
          <w:lang w:val="en-US"/>
        </w:rPr>
        <w:t xml:space="preserve">Click the </w:t>
      </w:r>
      <w:r>
        <w:rPr>
          <w:noProof/>
          <w:lang w:val="en-SG" w:eastAsia="en-SG"/>
        </w:rPr>
        <w:drawing>
          <wp:inline distT="0" distB="0" distL="0" distR="0" wp14:anchorId="74B2A2B5" wp14:editId="0418EC8C">
            <wp:extent cx="200000" cy="219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00000" cy="219048"/>
                    </a:xfrm>
                    <a:prstGeom prst="rect">
                      <a:avLst/>
                    </a:prstGeom>
                  </pic:spPr>
                </pic:pic>
              </a:graphicData>
            </a:graphic>
          </wp:inline>
        </w:drawing>
      </w:r>
      <w:r>
        <w:rPr>
          <w:lang w:val="en-US"/>
        </w:rPr>
        <w:t xml:space="preserve"> add button to create a new notification.</w:t>
      </w:r>
    </w:p>
    <w:p w14:paraId="76BFB064" w14:textId="77777777" w:rsidR="00086B4F" w:rsidRDefault="00086B4F" w:rsidP="00086B4F">
      <w:pPr>
        <w:pStyle w:val="Screenshot"/>
        <w:rPr>
          <w:lang w:val="en-US"/>
        </w:rPr>
      </w:pPr>
      <w:r>
        <w:rPr>
          <w:lang w:val="en-SG" w:eastAsia="en-SG"/>
        </w:rPr>
        <w:lastRenderedPageBreak/>
        <w:drawing>
          <wp:inline distT="0" distB="0" distL="0" distR="0" wp14:anchorId="4B3774D3" wp14:editId="2989A4CF">
            <wp:extent cx="5733415" cy="1752600"/>
            <wp:effectExtent l="19050" t="19050" r="1968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33415" cy="1752600"/>
                    </a:xfrm>
                    <a:prstGeom prst="rect">
                      <a:avLst/>
                    </a:prstGeom>
                    <a:ln>
                      <a:solidFill>
                        <a:schemeClr val="tx1"/>
                      </a:solidFill>
                    </a:ln>
                  </pic:spPr>
                </pic:pic>
              </a:graphicData>
            </a:graphic>
          </wp:inline>
        </w:drawing>
      </w:r>
    </w:p>
    <w:p w14:paraId="32DEE257" w14:textId="77777777" w:rsidR="00086B4F" w:rsidRDefault="00086B4F" w:rsidP="00086B4F">
      <w:pPr>
        <w:pStyle w:val="Figure"/>
        <w:rPr>
          <w:lang w:val="en-US"/>
        </w:rPr>
      </w:pPr>
      <w:r>
        <w:rPr>
          <w:lang w:val="en-US"/>
        </w:rPr>
        <w:t>Create Template Page</w:t>
      </w:r>
    </w:p>
    <w:p w14:paraId="2B9E00BE" w14:textId="77777777" w:rsidR="00086B4F" w:rsidRDefault="00086B4F" w:rsidP="00086B4F">
      <w:pPr>
        <w:rPr>
          <w:rFonts w:ascii="Century Gothic" w:hAnsi="Century Gothic"/>
          <w:color w:val="000000"/>
          <w:sz w:val="18"/>
          <w:szCs w:val="22"/>
          <w:lang w:val="en-US"/>
        </w:rPr>
      </w:pPr>
    </w:p>
    <w:p w14:paraId="678F4A65" w14:textId="77777777" w:rsidR="00086B4F" w:rsidRPr="005951C7" w:rsidRDefault="00086B4F" w:rsidP="00086B4F">
      <w:pPr>
        <w:pStyle w:val="BodyText"/>
        <w:rPr>
          <w:lang w:val="en-US"/>
        </w:rPr>
      </w:pPr>
      <w:r w:rsidRPr="00CD4015">
        <w:rPr>
          <w:lang w:val="en-US"/>
        </w:rPr>
        <w:t xml:space="preserve">Following are the field and button descriptions of the </w:t>
      </w:r>
      <w:r>
        <w:rPr>
          <w:b/>
          <w:lang w:val="en-US"/>
        </w:rPr>
        <w:t>Create Notification Template</w:t>
      </w:r>
      <w:r>
        <w:rPr>
          <w:rStyle w:val="redarrow"/>
          <w:b/>
        </w:rPr>
        <w:t xml:space="preserve"> </w:t>
      </w:r>
      <w:r w:rsidRPr="00CD4015">
        <w:rPr>
          <w:lang w:val="en-US"/>
        </w:rPr>
        <w:t>page.</w:t>
      </w:r>
    </w:p>
    <w:tbl>
      <w:tblPr>
        <w:tblStyle w:val="TableGrid"/>
        <w:tblW w:w="0" w:type="auto"/>
        <w:jc w:val="center"/>
        <w:tblLook w:val="04A0" w:firstRow="1" w:lastRow="0" w:firstColumn="1" w:lastColumn="0" w:noHBand="0" w:noVBand="1"/>
      </w:tblPr>
      <w:tblGrid>
        <w:gridCol w:w="2843"/>
        <w:gridCol w:w="5137"/>
      </w:tblGrid>
      <w:tr w:rsidR="00086B4F" w:rsidRPr="0013748C" w14:paraId="082E1B02" w14:textId="77777777" w:rsidTr="0034329F">
        <w:trPr>
          <w:cantSplit/>
          <w:tblHeader/>
          <w:jc w:val="center"/>
        </w:trPr>
        <w:tc>
          <w:tcPr>
            <w:tcW w:w="2843" w:type="dxa"/>
            <w:shd w:val="clear" w:color="auto" w:fill="BFBFBF" w:themeFill="background1" w:themeFillShade="BF"/>
          </w:tcPr>
          <w:p w14:paraId="7F25E891" w14:textId="77777777" w:rsidR="00086B4F" w:rsidRPr="0013748C" w:rsidRDefault="00086B4F" w:rsidP="0034329F">
            <w:pPr>
              <w:pStyle w:val="TableHeading"/>
            </w:pPr>
            <w:r w:rsidRPr="0013748C">
              <w:t>Field/Button description</w:t>
            </w:r>
          </w:p>
        </w:tc>
        <w:tc>
          <w:tcPr>
            <w:tcW w:w="5137" w:type="dxa"/>
            <w:shd w:val="clear" w:color="auto" w:fill="BFBFBF" w:themeFill="background1" w:themeFillShade="BF"/>
          </w:tcPr>
          <w:p w14:paraId="6C5807BF" w14:textId="77777777" w:rsidR="00086B4F" w:rsidRPr="0013748C" w:rsidRDefault="00086B4F" w:rsidP="0034329F">
            <w:pPr>
              <w:pStyle w:val="TableHeading"/>
            </w:pPr>
            <w:r w:rsidRPr="0013748C">
              <w:t>Action/Input Required</w:t>
            </w:r>
          </w:p>
        </w:tc>
      </w:tr>
      <w:tr w:rsidR="00086B4F" w:rsidRPr="0013748C" w14:paraId="7F144869" w14:textId="77777777" w:rsidTr="0034329F">
        <w:trPr>
          <w:cantSplit/>
          <w:jc w:val="center"/>
        </w:trPr>
        <w:tc>
          <w:tcPr>
            <w:tcW w:w="2843" w:type="dxa"/>
          </w:tcPr>
          <w:p w14:paraId="6BCECF80" w14:textId="77777777" w:rsidR="00086B4F" w:rsidRDefault="00086B4F" w:rsidP="0034329F">
            <w:pPr>
              <w:pStyle w:val="Tablefieldindent2"/>
              <w:ind w:left="0"/>
            </w:pPr>
            <w:r>
              <w:t>Template Code</w:t>
            </w:r>
          </w:p>
        </w:tc>
        <w:tc>
          <w:tcPr>
            <w:tcW w:w="5137" w:type="dxa"/>
          </w:tcPr>
          <w:p w14:paraId="77FB4F0B" w14:textId="54F4AAE2" w:rsidR="00086B4F" w:rsidRDefault="00086B4F" w:rsidP="000B4327">
            <w:pPr>
              <w:pStyle w:val="TableText"/>
            </w:pPr>
            <w:r>
              <w:t>Th</w:t>
            </w:r>
            <w:r w:rsidR="00B43C33">
              <w:t>e system generates the template code once the details ha</w:t>
            </w:r>
            <w:r w:rsidR="000B4327">
              <w:t>s</w:t>
            </w:r>
            <w:r w:rsidR="00B43C33">
              <w:t xml:space="preserve"> been saved.</w:t>
            </w:r>
          </w:p>
        </w:tc>
      </w:tr>
      <w:tr w:rsidR="00086B4F" w:rsidRPr="0013748C" w14:paraId="2BCEEDF0" w14:textId="77777777" w:rsidTr="0034329F">
        <w:trPr>
          <w:cantSplit/>
          <w:jc w:val="center"/>
        </w:trPr>
        <w:tc>
          <w:tcPr>
            <w:tcW w:w="2843" w:type="dxa"/>
          </w:tcPr>
          <w:p w14:paraId="482AE83E" w14:textId="77777777" w:rsidR="00086B4F" w:rsidRDefault="00086B4F" w:rsidP="0034329F">
            <w:pPr>
              <w:pStyle w:val="Tablefieldindent2"/>
              <w:ind w:left="0"/>
            </w:pPr>
            <w:r>
              <w:t>Name</w:t>
            </w:r>
          </w:p>
        </w:tc>
        <w:tc>
          <w:tcPr>
            <w:tcW w:w="5137" w:type="dxa"/>
          </w:tcPr>
          <w:p w14:paraId="311C755B" w14:textId="6A337AF1" w:rsidR="00086B4F" w:rsidRDefault="00086B4F" w:rsidP="00B43C33">
            <w:pPr>
              <w:pStyle w:val="TableText"/>
            </w:pPr>
            <w:r>
              <w:t xml:space="preserve">Enter the </w:t>
            </w:r>
            <w:r w:rsidR="00B43C33">
              <w:t>name of the notification</w:t>
            </w:r>
            <w:r>
              <w:t>.</w:t>
            </w:r>
          </w:p>
        </w:tc>
      </w:tr>
      <w:tr w:rsidR="00086B4F" w:rsidRPr="0013748C" w14:paraId="35A725E7" w14:textId="77777777" w:rsidTr="0034329F">
        <w:trPr>
          <w:cantSplit/>
          <w:jc w:val="center"/>
        </w:trPr>
        <w:tc>
          <w:tcPr>
            <w:tcW w:w="2843" w:type="dxa"/>
          </w:tcPr>
          <w:p w14:paraId="3C8AEDC6" w14:textId="77777777" w:rsidR="00086B4F" w:rsidRDefault="00086B4F" w:rsidP="0034329F">
            <w:pPr>
              <w:pStyle w:val="Tablefieldindent2"/>
              <w:ind w:left="0"/>
            </w:pPr>
            <w:r>
              <w:t>Module Code</w:t>
            </w:r>
          </w:p>
        </w:tc>
        <w:tc>
          <w:tcPr>
            <w:tcW w:w="5137" w:type="dxa"/>
          </w:tcPr>
          <w:p w14:paraId="38D099C0" w14:textId="025A668A" w:rsidR="00086B4F" w:rsidRDefault="00B43C33" w:rsidP="00B43C33">
            <w:pPr>
              <w:pStyle w:val="TableText"/>
            </w:pPr>
            <w:r>
              <w:t>Select the module code from the dropdown list</w:t>
            </w:r>
            <w:r w:rsidR="00086B4F">
              <w:t>.</w:t>
            </w:r>
          </w:p>
        </w:tc>
      </w:tr>
      <w:tr w:rsidR="00086B4F" w:rsidRPr="0013748C" w14:paraId="698ED2CE" w14:textId="77777777" w:rsidTr="0034329F">
        <w:trPr>
          <w:cantSplit/>
          <w:jc w:val="center"/>
        </w:trPr>
        <w:tc>
          <w:tcPr>
            <w:tcW w:w="2843" w:type="dxa"/>
          </w:tcPr>
          <w:p w14:paraId="6865EFDF" w14:textId="77777777" w:rsidR="00086B4F" w:rsidRDefault="00086B4F" w:rsidP="0034329F">
            <w:pPr>
              <w:pStyle w:val="Tablefieldindent2"/>
              <w:ind w:left="0"/>
              <w:rPr>
                <w:noProof/>
                <w:lang w:val="en-SG" w:eastAsia="en-SG"/>
              </w:rPr>
            </w:pPr>
            <w:r>
              <w:rPr>
                <w:noProof/>
                <w:lang w:val="en-SG" w:eastAsia="en-SG"/>
              </w:rPr>
              <w:t>Event Code</w:t>
            </w:r>
          </w:p>
        </w:tc>
        <w:tc>
          <w:tcPr>
            <w:tcW w:w="5137" w:type="dxa"/>
          </w:tcPr>
          <w:p w14:paraId="29B03FDD" w14:textId="38A493AE" w:rsidR="00086B4F" w:rsidRDefault="00B43C33" w:rsidP="00B43C33">
            <w:pPr>
              <w:pStyle w:val="TableText"/>
            </w:pPr>
            <w:r>
              <w:t>Select the event code from the dropdown list.</w:t>
            </w:r>
          </w:p>
        </w:tc>
      </w:tr>
      <w:tr w:rsidR="00086B4F" w:rsidRPr="0013748C" w14:paraId="2E71BCB8" w14:textId="77777777" w:rsidTr="0034329F">
        <w:trPr>
          <w:cantSplit/>
          <w:jc w:val="center"/>
        </w:trPr>
        <w:tc>
          <w:tcPr>
            <w:tcW w:w="2843" w:type="dxa"/>
          </w:tcPr>
          <w:p w14:paraId="273A1AA7" w14:textId="77777777" w:rsidR="00086B4F" w:rsidRDefault="00086B4F" w:rsidP="0034329F">
            <w:pPr>
              <w:pStyle w:val="Tablefieldindent2"/>
              <w:ind w:left="0"/>
            </w:pPr>
            <w:r>
              <w:t>Parameter</w:t>
            </w:r>
          </w:p>
        </w:tc>
        <w:tc>
          <w:tcPr>
            <w:tcW w:w="5137" w:type="dxa"/>
          </w:tcPr>
          <w:p w14:paraId="7B1D4F22" w14:textId="3BD0FFC0" w:rsidR="00086B4F" w:rsidRDefault="00B43C33" w:rsidP="00B43C33">
            <w:pPr>
              <w:pStyle w:val="TableText"/>
            </w:pPr>
            <w:r>
              <w:t>Select the parameter from the dropdown list.</w:t>
            </w:r>
            <w:r w:rsidR="00B07DE1">
              <w:t xml:space="preserve"> This will be added to the message body.</w:t>
            </w:r>
          </w:p>
        </w:tc>
      </w:tr>
      <w:tr w:rsidR="00086B4F" w:rsidRPr="0013748C" w14:paraId="74B7871D" w14:textId="77777777" w:rsidTr="0034329F">
        <w:trPr>
          <w:cantSplit/>
          <w:jc w:val="center"/>
        </w:trPr>
        <w:tc>
          <w:tcPr>
            <w:tcW w:w="2843" w:type="dxa"/>
          </w:tcPr>
          <w:p w14:paraId="5C61B1F0" w14:textId="77777777" w:rsidR="00086B4F" w:rsidRDefault="00086B4F" w:rsidP="0034329F">
            <w:pPr>
              <w:pStyle w:val="Tablefieldindent2"/>
              <w:ind w:left="0"/>
            </w:pPr>
            <w:r>
              <w:t>Subject</w:t>
            </w:r>
          </w:p>
        </w:tc>
        <w:tc>
          <w:tcPr>
            <w:tcW w:w="5137" w:type="dxa"/>
          </w:tcPr>
          <w:p w14:paraId="2AF42EE3" w14:textId="0BA424D3" w:rsidR="00086B4F" w:rsidRDefault="00B43C33" w:rsidP="00B43C33">
            <w:pPr>
              <w:pStyle w:val="TableText"/>
            </w:pPr>
            <w:r>
              <w:t>Enter the subject of the notification.</w:t>
            </w:r>
          </w:p>
        </w:tc>
      </w:tr>
      <w:tr w:rsidR="00086B4F" w:rsidRPr="0013748C" w14:paraId="2978AD2E" w14:textId="77777777" w:rsidTr="0034329F">
        <w:trPr>
          <w:cantSplit/>
          <w:jc w:val="center"/>
        </w:trPr>
        <w:tc>
          <w:tcPr>
            <w:tcW w:w="2843" w:type="dxa"/>
          </w:tcPr>
          <w:p w14:paraId="3FC75CC5" w14:textId="77777777" w:rsidR="00086B4F" w:rsidRDefault="00086B4F" w:rsidP="0034329F">
            <w:pPr>
              <w:pStyle w:val="Tablefieldindent2"/>
              <w:ind w:left="0"/>
            </w:pPr>
            <w:r>
              <w:t>Message Type</w:t>
            </w:r>
          </w:p>
        </w:tc>
        <w:tc>
          <w:tcPr>
            <w:tcW w:w="5137" w:type="dxa"/>
          </w:tcPr>
          <w:p w14:paraId="5E3EC782" w14:textId="4E26A069" w:rsidR="00086B4F" w:rsidRDefault="00B43C33" w:rsidP="00B43C33">
            <w:pPr>
              <w:pStyle w:val="TableText"/>
            </w:pPr>
            <w:r>
              <w:t>Select the message type from the dropdown list.</w:t>
            </w:r>
            <w:r w:rsidR="00B41A6E">
              <w:t xml:space="preserve"> If the message type is selected as </w:t>
            </w:r>
            <w:r w:rsidR="00B41A6E" w:rsidRPr="00B41A6E">
              <w:rPr>
                <w:b/>
              </w:rPr>
              <w:t>SMS</w:t>
            </w:r>
            <w:r w:rsidR="00B41A6E">
              <w:t xml:space="preserve">, the </w:t>
            </w:r>
            <w:r w:rsidR="00B41A6E" w:rsidRPr="00B41A6E">
              <w:rPr>
                <w:b/>
              </w:rPr>
              <w:t>SMS Message Body</w:t>
            </w:r>
            <w:r w:rsidR="00B41A6E">
              <w:t xml:space="preserve"> field is displayed.</w:t>
            </w:r>
          </w:p>
        </w:tc>
      </w:tr>
      <w:tr w:rsidR="00086B4F" w:rsidRPr="0013748C" w14:paraId="5DC3776A" w14:textId="77777777" w:rsidTr="0034329F">
        <w:trPr>
          <w:cantSplit/>
          <w:jc w:val="center"/>
        </w:trPr>
        <w:tc>
          <w:tcPr>
            <w:tcW w:w="2843" w:type="dxa"/>
          </w:tcPr>
          <w:p w14:paraId="15988738" w14:textId="77777777" w:rsidR="00086B4F" w:rsidRDefault="00086B4F" w:rsidP="0034329F">
            <w:pPr>
              <w:pStyle w:val="Tablefieldindent2"/>
              <w:ind w:left="0"/>
            </w:pPr>
            <w:r>
              <w:t>Message Body</w:t>
            </w:r>
          </w:p>
        </w:tc>
        <w:tc>
          <w:tcPr>
            <w:tcW w:w="5137" w:type="dxa"/>
          </w:tcPr>
          <w:p w14:paraId="17882A17" w14:textId="21CE977B" w:rsidR="00086B4F" w:rsidRDefault="00B43C33" w:rsidP="00B43C33">
            <w:pPr>
              <w:pStyle w:val="TableText"/>
            </w:pPr>
            <w:r>
              <w:t>Enter the message body of the notification.</w:t>
            </w:r>
          </w:p>
        </w:tc>
      </w:tr>
      <w:tr w:rsidR="00086B4F" w:rsidRPr="0013748C" w14:paraId="46CA5C2C" w14:textId="77777777" w:rsidTr="0034329F">
        <w:trPr>
          <w:cantSplit/>
          <w:jc w:val="center"/>
        </w:trPr>
        <w:tc>
          <w:tcPr>
            <w:tcW w:w="2843" w:type="dxa"/>
          </w:tcPr>
          <w:p w14:paraId="0B71C359" w14:textId="77777777" w:rsidR="00086B4F" w:rsidRDefault="00086B4F" w:rsidP="0034329F">
            <w:pPr>
              <w:pStyle w:val="Tablefieldindent2"/>
              <w:ind w:left="0"/>
            </w:pPr>
            <w:r>
              <w:t>Remarks</w:t>
            </w:r>
          </w:p>
        </w:tc>
        <w:tc>
          <w:tcPr>
            <w:tcW w:w="5137" w:type="dxa"/>
          </w:tcPr>
          <w:p w14:paraId="265FDDBD" w14:textId="5E2F8CE8" w:rsidR="00086B4F" w:rsidRDefault="00B43C33" w:rsidP="00B43C33">
            <w:pPr>
              <w:pStyle w:val="TableText"/>
            </w:pPr>
            <w:r>
              <w:t>Enter the remarks of the notification</w:t>
            </w:r>
            <w:r w:rsidR="00D87BB7">
              <w:t xml:space="preserve"> if any</w:t>
            </w:r>
            <w:r>
              <w:t>.</w:t>
            </w:r>
          </w:p>
        </w:tc>
      </w:tr>
      <w:tr w:rsidR="00086B4F" w:rsidRPr="0013748C" w14:paraId="61ABA290" w14:textId="77777777" w:rsidTr="0034329F">
        <w:trPr>
          <w:cantSplit/>
          <w:jc w:val="center"/>
        </w:trPr>
        <w:tc>
          <w:tcPr>
            <w:tcW w:w="2843" w:type="dxa"/>
          </w:tcPr>
          <w:p w14:paraId="5C3EECE2" w14:textId="77777777" w:rsidR="00086B4F" w:rsidRDefault="00086B4F" w:rsidP="0034329F">
            <w:pPr>
              <w:pStyle w:val="Tablefieldindent2"/>
              <w:ind w:left="0"/>
            </w:pPr>
            <w:r>
              <w:t>Status</w:t>
            </w:r>
          </w:p>
        </w:tc>
        <w:tc>
          <w:tcPr>
            <w:tcW w:w="5137" w:type="dxa"/>
          </w:tcPr>
          <w:p w14:paraId="75127F54" w14:textId="1F898D63" w:rsidR="00086B4F" w:rsidRDefault="00B43C33" w:rsidP="00B43C33">
            <w:pPr>
              <w:pStyle w:val="TableText"/>
            </w:pPr>
            <w:r>
              <w:t>Select the status checkbox</w:t>
            </w:r>
            <w:r w:rsidR="00084355">
              <w:t xml:space="preserve"> if Checked, it is </w:t>
            </w:r>
            <w:r w:rsidR="00084355" w:rsidRPr="00084355">
              <w:rPr>
                <w:b/>
              </w:rPr>
              <w:t>ON</w:t>
            </w:r>
            <w:r w:rsidR="00084355">
              <w:t xml:space="preserve">, if unchecked it is </w:t>
            </w:r>
            <w:r w:rsidR="00084355" w:rsidRPr="00084355">
              <w:rPr>
                <w:b/>
              </w:rPr>
              <w:t>OFF</w:t>
            </w:r>
            <w:r>
              <w:t>.</w:t>
            </w:r>
          </w:p>
        </w:tc>
      </w:tr>
    </w:tbl>
    <w:p w14:paraId="108861A1" w14:textId="77777777" w:rsidR="00086B4F" w:rsidRDefault="00086B4F" w:rsidP="00086B4F">
      <w:pPr>
        <w:rPr>
          <w:lang w:val="en-US"/>
        </w:rPr>
      </w:pPr>
    </w:p>
    <w:p w14:paraId="1801119C" w14:textId="7D107054" w:rsidR="00086B4F" w:rsidRPr="00501275" w:rsidRDefault="00A41DB1" w:rsidP="001F7791">
      <w:pPr>
        <w:pStyle w:val="NumberedListing"/>
        <w:numPr>
          <w:ilvl w:val="0"/>
          <w:numId w:val="84"/>
        </w:numPr>
        <w:rPr>
          <w:lang w:val="en-US"/>
        </w:rPr>
      </w:pPr>
      <w:r>
        <w:rPr>
          <w:lang w:val="en-US"/>
        </w:rPr>
        <w:t xml:space="preserve">Click </w:t>
      </w:r>
      <w:r w:rsidRPr="00A41DB1">
        <w:rPr>
          <w:b/>
          <w:lang w:val="en-US"/>
        </w:rPr>
        <w:t>Save</w:t>
      </w:r>
      <w:r>
        <w:rPr>
          <w:lang w:val="en-US"/>
        </w:rPr>
        <w:t xml:space="preserve"> button to save the notification details. The Record saved successfully message will be displayed.</w:t>
      </w:r>
    </w:p>
    <w:p w14:paraId="7C0D4A6F" w14:textId="259E7A8D" w:rsidR="00086B4F" w:rsidRDefault="00A41DB1" w:rsidP="00086B4F">
      <w:pPr>
        <w:pStyle w:val="Screenshot"/>
        <w:rPr>
          <w:lang w:val="en-US"/>
        </w:rPr>
      </w:pPr>
      <w:r>
        <w:rPr>
          <w:lang w:val="en-SG" w:eastAsia="en-SG"/>
        </w:rPr>
        <w:lastRenderedPageBreak/>
        <w:drawing>
          <wp:inline distT="0" distB="0" distL="0" distR="0" wp14:anchorId="4BD04B57" wp14:editId="3CBC36BF">
            <wp:extent cx="3048000" cy="1187204"/>
            <wp:effectExtent l="19050" t="19050" r="19050" b="13335"/>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071255" cy="1196262"/>
                    </a:xfrm>
                    <a:prstGeom prst="rect">
                      <a:avLst/>
                    </a:prstGeom>
                    <a:ln>
                      <a:solidFill>
                        <a:schemeClr val="tx1"/>
                      </a:solidFill>
                    </a:ln>
                  </pic:spPr>
                </pic:pic>
              </a:graphicData>
            </a:graphic>
          </wp:inline>
        </w:drawing>
      </w:r>
    </w:p>
    <w:p w14:paraId="24ED9071" w14:textId="0BDF5334" w:rsidR="00086B4F" w:rsidRDefault="00A41DB1" w:rsidP="00086B4F">
      <w:pPr>
        <w:pStyle w:val="Figure"/>
        <w:rPr>
          <w:lang w:val="en-US"/>
        </w:rPr>
      </w:pPr>
      <w:r>
        <w:rPr>
          <w:lang w:val="en-US"/>
        </w:rPr>
        <w:t>Record Saved Successfully Message</w:t>
      </w:r>
    </w:p>
    <w:p w14:paraId="0DD9A37F" w14:textId="54011140" w:rsidR="003032D8" w:rsidRDefault="003032D8" w:rsidP="003032D8">
      <w:pPr>
        <w:pStyle w:val="Heading1CL"/>
      </w:pPr>
      <w:bookmarkStart w:id="167" w:name="_Toc123813529"/>
      <w:bookmarkStart w:id="168" w:name="SearchNotificationTemplateDetails"/>
      <w:bookmarkStart w:id="169" w:name="_Toc467577000"/>
      <w:bookmarkStart w:id="170" w:name="_Toc129608429"/>
      <w:r>
        <w:t xml:space="preserve">Search Notification </w:t>
      </w:r>
      <w:r w:rsidR="00ED4E98">
        <w:t xml:space="preserve">Template </w:t>
      </w:r>
      <w:r>
        <w:t>Details</w:t>
      </w:r>
      <w:bookmarkEnd w:id="167"/>
      <w:bookmarkEnd w:id="170"/>
    </w:p>
    <w:bookmarkEnd w:id="168"/>
    <w:p w14:paraId="7161EDBD" w14:textId="00D6361E" w:rsidR="003032D8" w:rsidRDefault="003032D8" w:rsidP="003032D8">
      <w:pPr>
        <w:pStyle w:val="BodyText"/>
        <w:rPr>
          <w:lang w:val="en-US"/>
        </w:rPr>
      </w:pPr>
      <w:r w:rsidRPr="00DA3320">
        <w:rPr>
          <w:lang w:val="en-US"/>
        </w:rPr>
        <w:t>The functionality allows you to search for, view</w:t>
      </w:r>
      <w:r>
        <w:rPr>
          <w:lang w:val="en-US"/>
        </w:rPr>
        <w:t>,</w:t>
      </w:r>
      <w:r w:rsidRPr="00DA3320">
        <w:rPr>
          <w:lang w:val="en-US"/>
        </w:rPr>
        <w:t xml:space="preserve"> </w:t>
      </w:r>
      <w:r>
        <w:rPr>
          <w:lang w:val="en-US"/>
        </w:rPr>
        <w:t>edit and</w:t>
      </w:r>
      <w:r w:rsidRPr="00DA3320">
        <w:rPr>
          <w:lang w:val="en-US"/>
        </w:rPr>
        <w:t xml:space="preserve"> </w:t>
      </w:r>
      <w:r>
        <w:rPr>
          <w:lang w:val="en-US"/>
        </w:rPr>
        <w:t xml:space="preserve">overview </w:t>
      </w:r>
      <w:r w:rsidRPr="00DA3320">
        <w:rPr>
          <w:lang w:val="en-US"/>
        </w:rPr>
        <w:t xml:space="preserve">the </w:t>
      </w:r>
      <w:r>
        <w:rPr>
          <w:lang w:val="en-US"/>
        </w:rPr>
        <w:t>notification</w:t>
      </w:r>
      <w:r w:rsidRPr="00DA3320">
        <w:rPr>
          <w:lang w:val="en-US"/>
        </w:rPr>
        <w:t xml:space="preserve"> details in the TFB system.</w:t>
      </w:r>
    </w:p>
    <w:p w14:paraId="54EA6B1D" w14:textId="3AD2D212" w:rsidR="003032D8" w:rsidRDefault="003032D8" w:rsidP="003032D8">
      <w:pPr>
        <w:pStyle w:val="ProcedureHeading"/>
        <w:rPr>
          <w:lang w:val="en-US"/>
        </w:rPr>
      </w:pPr>
      <w:r>
        <w:rPr>
          <w:lang w:val="en-US"/>
        </w:rPr>
        <w:t>To search for a notification</w:t>
      </w:r>
      <w:r w:rsidR="00ED4E98">
        <w:rPr>
          <w:lang w:val="en-US"/>
        </w:rPr>
        <w:t xml:space="preserve"> t</w:t>
      </w:r>
      <w:r w:rsidR="00ED4E98">
        <w:t>emplate</w:t>
      </w:r>
      <w:r>
        <w:rPr>
          <w:lang w:val="en-US"/>
        </w:rPr>
        <w:t>:</w:t>
      </w:r>
    </w:p>
    <w:p w14:paraId="401C1053" w14:textId="3CBEB151" w:rsidR="003032D8" w:rsidRPr="00DF5194" w:rsidRDefault="003032D8" w:rsidP="001F7791">
      <w:pPr>
        <w:pStyle w:val="NumberedListing"/>
        <w:numPr>
          <w:ilvl w:val="0"/>
          <w:numId w:val="87"/>
        </w:numPr>
        <w:rPr>
          <w:lang w:val="en-US"/>
        </w:rPr>
      </w:pPr>
      <w:r w:rsidRPr="00DF5194">
        <w:rPr>
          <w:lang w:val="en-US"/>
        </w:rPr>
        <w:t>Click</w:t>
      </w:r>
      <w:r>
        <w:rPr>
          <w:lang w:val="en-US"/>
        </w:rPr>
        <w:t xml:space="preserve"> </w:t>
      </w:r>
      <w:r w:rsidR="00264B36">
        <w:rPr>
          <w:b/>
          <w:lang w:val="en-US"/>
        </w:rPr>
        <w:t>Notification</w:t>
      </w:r>
      <w:r w:rsidR="00264B36">
        <w:rPr>
          <w:lang w:val="en-US"/>
        </w:rPr>
        <w:t xml:space="preserve">&gt;&gt; </w:t>
      </w:r>
      <w:r w:rsidR="00264B36" w:rsidRPr="00E21ED6">
        <w:rPr>
          <w:b/>
          <w:lang w:val="en-US"/>
        </w:rPr>
        <w:t>Create/Search Template</w:t>
      </w:r>
      <w:r w:rsidR="00264B36" w:rsidRPr="00DF5194">
        <w:rPr>
          <w:lang w:val="en-US"/>
        </w:rPr>
        <w:t xml:space="preserve">. The </w:t>
      </w:r>
      <w:r w:rsidR="00264B36" w:rsidRPr="00A87D15">
        <w:rPr>
          <w:rStyle w:val="redarrow"/>
        </w:rPr>
        <w:t xml:space="preserve">Search </w:t>
      </w:r>
      <w:r w:rsidR="00264B36">
        <w:rPr>
          <w:rStyle w:val="redarrow"/>
        </w:rPr>
        <w:t>Template</w:t>
      </w:r>
      <w:r w:rsidR="00264B36" w:rsidRPr="00A87D15">
        <w:rPr>
          <w:rStyle w:val="redarrow"/>
        </w:rPr>
        <w:t xml:space="preserve"> Page</w:t>
      </w:r>
      <w:r w:rsidR="00264B36" w:rsidRPr="00DF5194">
        <w:rPr>
          <w:lang w:val="en-US"/>
        </w:rPr>
        <w:t xml:space="preserve"> </w:t>
      </w:r>
      <w:r w:rsidR="00264B36">
        <w:rPr>
          <w:lang w:val="en-US"/>
        </w:rPr>
        <w:t>will be displayed</w:t>
      </w:r>
      <w:r w:rsidRPr="00DF5194">
        <w:rPr>
          <w:lang w:val="en-US"/>
        </w:rPr>
        <w:t>.</w:t>
      </w:r>
    </w:p>
    <w:p w14:paraId="0FAB235C" w14:textId="04765E66" w:rsidR="003032D8" w:rsidRDefault="00264B36" w:rsidP="003032D8">
      <w:pPr>
        <w:pStyle w:val="Screenshot"/>
        <w:rPr>
          <w:lang w:val="en-US"/>
        </w:rPr>
      </w:pPr>
      <w:r>
        <w:rPr>
          <w:lang w:val="en-SG" w:eastAsia="en-SG"/>
        </w:rPr>
        <w:drawing>
          <wp:inline distT="0" distB="0" distL="0" distR="0" wp14:anchorId="4C101ABD" wp14:editId="05B1B756">
            <wp:extent cx="5733415" cy="2921635"/>
            <wp:effectExtent l="19050" t="19050" r="19685" b="12065"/>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733415" cy="2921635"/>
                    </a:xfrm>
                    <a:prstGeom prst="rect">
                      <a:avLst/>
                    </a:prstGeom>
                    <a:ln>
                      <a:solidFill>
                        <a:schemeClr val="tx1"/>
                      </a:solidFill>
                    </a:ln>
                  </pic:spPr>
                </pic:pic>
              </a:graphicData>
            </a:graphic>
          </wp:inline>
        </w:drawing>
      </w:r>
    </w:p>
    <w:p w14:paraId="337846C8" w14:textId="52B8CFFF" w:rsidR="003032D8" w:rsidRDefault="00264B36" w:rsidP="003032D8">
      <w:pPr>
        <w:pStyle w:val="Figure"/>
        <w:rPr>
          <w:lang w:val="en-US"/>
        </w:rPr>
      </w:pPr>
      <w:r w:rsidRPr="00A87D15">
        <w:rPr>
          <w:rStyle w:val="redarrow"/>
        </w:rPr>
        <w:t xml:space="preserve">Search </w:t>
      </w:r>
      <w:r>
        <w:rPr>
          <w:rStyle w:val="redarrow"/>
        </w:rPr>
        <w:t>Template</w:t>
      </w:r>
      <w:r w:rsidRPr="00A87D15">
        <w:rPr>
          <w:rStyle w:val="redarrow"/>
        </w:rPr>
        <w:t xml:space="preserve"> </w:t>
      </w:r>
      <w:r w:rsidR="003032D8">
        <w:rPr>
          <w:lang w:val="en-US"/>
        </w:rPr>
        <w:t>Page</w:t>
      </w:r>
    </w:p>
    <w:p w14:paraId="28402FA3" w14:textId="21DC000A" w:rsidR="003032D8" w:rsidRPr="005951C7" w:rsidRDefault="003032D8" w:rsidP="003032D8">
      <w:pPr>
        <w:pStyle w:val="BodyText"/>
        <w:rPr>
          <w:lang w:val="en-US"/>
        </w:rPr>
      </w:pPr>
      <w:r w:rsidRPr="00CD4015">
        <w:rPr>
          <w:lang w:val="en-US"/>
        </w:rPr>
        <w:t xml:space="preserve">Following are the field and button descriptions of the </w:t>
      </w:r>
      <w:r w:rsidRPr="00CD4015">
        <w:rPr>
          <w:b/>
          <w:lang w:val="en-US"/>
        </w:rPr>
        <w:t xml:space="preserve">Search </w:t>
      </w:r>
      <w:r w:rsidR="00264B36" w:rsidRPr="00264B36">
        <w:rPr>
          <w:rStyle w:val="redarrow"/>
          <w:b/>
        </w:rPr>
        <w:t>Template</w:t>
      </w:r>
      <w:r w:rsidR="00264B36" w:rsidRPr="00CD4015">
        <w:rPr>
          <w:lang w:val="en-US"/>
        </w:rPr>
        <w:t xml:space="preserve"> </w:t>
      </w:r>
      <w:r w:rsidRPr="00CD4015">
        <w:rPr>
          <w:lang w:val="en-US"/>
        </w:rPr>
        <w:t>page.</w:t>
      </w:r>
    </w:p>
    <w:tbl>
      <w:tblPr>
        <w:tblStyle w:val="TableGrid"/>
        <w:tblW w:w="0" w:type="auto"/>
        <w:jc w:val="center"/>
        <w:tblLook w:val="04A0" w:firstRow="1" w:lastRow="0" w:firstColumn="1" w:lastColumn="0" w:noHBand="0" w:noVBand="1"/>
      </w:tblPr>
      <w:tblGrid>
        <w:gridCol w:w="2843"/>
        <w:gridCol w:w="5137"/>
      </w:tblGrid>
      <w:tr w:rsidR="003032D8" w:rsidRPr="0013748C" w14:paraId="086C3876" w14:textId="77777777" w:rsidTr="0034329F">
        <w:trPr>
          <w:cantSplit/>
          <w:tblHeader/>
          <w:jc w:val="center"/>
        </w:trPr>
        <w:tc>
          <w:tcPr>
            <w:tcW w:w="2843" w:type="dxa"/>
            <w:shd w:val="clear" w:color="auto" w:fill="BFBFBF" w:themeFill="background1" w:themeFillShade="BF"/>
          </w:tcPr>
          <w:p w14:paraId="417056E8" w14:textId="77777777" w:rsidR="003032D8" w:rsidRPr="0013748C" w:rsidRDefault="003032D8" w:rsidP="0034329F">
            <w:pPr>
              <w:pStyle w:val="TableHeading"/>
            </w:pPr>
            <w:r w:rsidRPr="0013748C">
              <w:t>Field/Button description</w:t>
            </w:r>
          </w:p>
        </w:tc>
        <w:tc>
          <w:tcPr>
            <w:tcW w:w="5137" w:type="dxa"/>
            <w:shd w:val="clear" w:color="auto" w:fill="BFBFBF" w:themeFill="background1" w:themeFillShade="BF"/>
          </w:tcPr>
          <w:p w14:paraId="0DC2E231" w14:textId="77777777" w:rsidR="003032D8" w:rsidRPr="0013748C" w:rsidRDefault="003032D8" w:rsidP="0034329F">
            <w:pPr>
              <w:pStyle w:val="TableHeading"/>
            </w:pPr>
            <w:r w:rsidRPr="0013748C">
              <w:t>Action/Input Required</w:t>
            </w:r>
          </w:p>
        </w:tc>
      </w:tr>
      <w:tr w:rsidR="003B2636" w:rsidRPr="0013748C" w14:paraId="573EA1E5" w14:textId="77777777" w:rsidTr="0034329F">
        <w:trPr>
          <w:cantSplit/>
          <w:jc w:val="center"/>
        </w:trPr>
        <w:tc>
          <w:tcPr>
            <w:tcW w:w="2843" w:type="dxa"/>
          </w:tcPr>
          <w:p w14:paraId="3ABEC55C" w14:textId="41E18A6B" w:rsidR="003B2636" w:rsidRDefault="003B2636" w:rsidP="003B2636">
            <w:pPr>
              <w:pStyle w:val="Tablefieldindent2"/>
              <w:ind w:left="0"/>
            </w:pPr>
            <w:r>
              <w:t>Template Code</w:t>
            </w:r>
          </w:p>
        </w:tc>
        <w:tc>
          <w:tcPr>
            <w:tcW w:w="5137" w:type="dxa"/>
          </w:tcPr>
          <w:p w14:paraId="43A620A1" w14:textId="0487F188" w:rsidR="003B2636" w:rsidRDefault="003B2636" w:rsidP="003B2636">
            <w:pPr>
              <w:pStyle w:val="TableText"/>
            </w:pPr>
            <w:r>
              <w:t>The system generates the template code once the details have been saved.</w:t>
            </w:r>
          </w:p>
        </w:tc>
      </w:tr>
      <w:tr w:rsidR="003B2636" w:rsidRPr="0013748C" w14:paraId="634F83B8" w14:textId="77777777" w:rsidTr="0034329F">
        <w:trPr>
          <w:cantSplit/>
          <w:jc w:val="center"/>
        </w:trPr>
        <w:tc>
          <w:tcPr>
            <w:tcW w:w="2843" w:type="dxa"/>
          </w:tcPr>
          <w:p w14:paraId="18D5AD21" w14:textId="6E49ACE5" w:rsidR="003B2636" w:rsidRDefault="003B2636" w:rsidP="003B2636">
            <w:pPr>
              <w:pStyle w:val="Tablefieldindent2"/>
              <w:ind w:left="0"/>
            </w:pPr>
            <w:r>
              <w:t>Name</w:t>
            </w:r>
          </w:p>
        </w:tc>
        <w:tc>
          <w:tcPr>
            <w:tcW w:w="5137" w:type="dxa"/>
          </w:tcPr>
          <w:p w14:paraId="585F83C8" w14:textId="1B7AB9C4" w:rsidR="003B2636" w:rsidRDefault="003B2636" w:rsidP="003B2636">
            <w:pPr>
              <w:pStyle w:val="TableText"/>
            </w:pPr>
            <w:r>
              <w:t>Enter the name of the notification.</w:t>
            </w:r>
          </w:p>
        </w:tc>
      </w:tr>
      <w:tr w:rsidR="003B2636" w:rsidRPr="0013748C" w14:paraId="3B282A20" w14:textId="77777777" w:rsidTr="0034329F">
        <w:trPr>
          <w:cantSplit/>
          <w:jc w:val="center"/>
        </w:trPr>
        <w:tc>
          <w:tcPr>
            <w:tcW w:w="2843" w:type="dxa"/>
          </w:tcPr>
          <w:p w14:paraId="7C7D118B" w14:textId="4E354F52" w:rsidR="003B2636" w:rsidRDefault="003B2636" w:rsidP="003B2636">
            <w:pPr>
              <w:pStyle w:val="Tablefieldindent2"/>
              <w:ind w:left="0"/>
            </w:pPr>
            <w:r>
              <w:t>Module Code</w:t>
            </w:r>
          </w:p>
        </w:tc>
        <w:tc>
          <w:tcPr>
            <w:tcW w:w="5137" w:type="dxa"/>
          </w:tcPr>
          <w:p w14:paraId="6516EA52" w14:textId="6E30E2B0" w:rsidR="003B2636" w:rsidRDefault="003B2636" w:rsidP="003B2636">
            <w:pPr>
              <w:pStyle w:val="TableText"/>
            </w:pPr>
            <w:r>
              <w:t>Select the module code from the dropdown list.</w:t>
            </w:r>
          </w:p>
        </w:tc>
      </w:tr>
      <w:tr w:rsidR="003B2636" w:rsidRPr="0013748C" w14:paraId="30F18BE9" w14:textId="77777777" w:rsidTr="0034329F">
        <w:trPr>
          <w:cantSplit/>
          <w:jc w:val="center"/>
        </w:trPr>
        <w:tc>
          <w:tcPr>
            <w:tcW w:w="2843" w:type="dxa"/>
          </w:tcPr>
          <w:p w14:paraId="0EE4DB67" w14:textId="64757B56" w:rsidR="003B2636" w:rsidRDefault="003B2636" w:rsidP="003B2636">
            <w:pPr>
              <w:pStyle w:val="Tablefieldindent2"/>
              <w:ind w:left="0"/>
              <w:rPr>
                <w:noProof/>
                <w:lang w:val="en-SG" w:eastAsia="en-SG"/>
              </w:rPr>
            </w:pPr>
            <w:r>
              <w:rPr>
                <w:noProof/>
                <w:lang w:val="en-SG" w:eastAsia="en-SG"/>
              </w:rPr>
              <w:t>Event Code</w:t>
            </w:r>
          </w:p>
        </w:tc>
        <w:tc>
          <w:tcPr>
            <w:tcW w:w="5137" w:type="dxa"/>
          </w:tcPr>
          <w:p w14:paraId="7CC1C6B8" w14:textId="0A0986C2" w:rsidR="003B2636" w:rsidRDefault="003B2636" w:rsidP="003B2636">
            <w:pPr>
              <w:pStyle w:val="TableText"/>
            </w:pPr>
            <w:r>
              <w:t>Select the event code from the dropdown list.</w:t>
            </w:r>
          </w:p>
        </w:tc>
      </w:tr>
      <w:tr w:rsidR="003B2636" w:rsidRPr="0013748C" w14:paraId="42D38E3C" w14:textId="77777777" w:rsidTr="0034329F">
        <w:trPr>
          <w:cantSplit/>
          <w:jc w:val="center"/>
        </w:trPr>
        <w:tc>
          <w:tcPr>
            <w:tcW w:w="2843" w:type="dxa"/>
          </w:tcPr>
          <w:p w14:paraId="3D914848" w14:textId="6C33EC2C" w:rsidR="003B2636" w:rsidRDefault="003B2636" w:rsidP="003B2636">
            <w:pPr>
              <w:pStyle w:val="Tablefieldindent2"/>
              <w:ind w:left="0"/>
            </w:pPr>
            <w:r>
              <w:lastRenderedPageBreak/>
              <w:t>Message Type</w:t>
            </w:r>
          </w:p>
        </w:tc>
        <w:tc>
          <w:tcPr>
            <w:tcW w:w="5137" w:type="dxa"/>
          </w:tcPr>
          <w:p w14:paraId="098EB572" w14:textId="1EF854A3" w:rsidR="003B2636" w:rsidRDefault="003B2636" w:rsidP="003B2636">
            <w:pPr>
              <w:pStyle w:val="TableText"/>
            </w:pPr>
            <w:r>
              <w:t>Select the message type from the dropdown list.</w:t>
            </w:r>
          </w:p>
        </w:tc>
      </w:tr>
      <w:tr w:rsidR="003B2636" w:rsidRPr="0013748C" w14:paraId="7E3F38CF" w14:textId="77777777" w:rsidTr="0034329F">
        <w:trPr>
          <w:cantSplit/>
          <w:jc w:val="center"/>
        </w:trPr>
        <w:tc>
          <w:tcPr>
            <w:tcW w:w="2843" w:type="dxa"/>
          </w:tcPr>
          <w:p w14:paraId="49047A00" w14:textId="77777777" w:rsidR="003B2636" w:rsidRDefault="003B2636" w:rsidP="003B2636">
            <w:pPr>
              <w:pStyle w:val="Tablefieldindent2"/>
              <w:ind w:left="0"/>
            </w:pPr>
            <w:r>
              <w:t>Status</w:t>
            </w:r>
          </w:p>
        </w:tc>
        <w:tc>
          <w:tcPr>
            <w:tcW w:w="5137" w:type="dxa"/>
          </w:tcPr>
          <w:p w14:paraId="4BC9228C" w14:textId="502CA88E" w:rsidR="003B2636" w:rsidRDefault="003B2636" w:rsidP="003B2636">
            <w:pPr>
              <w:pStyle w:val="TableText"/>
            </w:pPr>
            <w:r>
              <w:t xml:space="preserve">Select the status </w:t>
            </w:r>
            <w:r w:rsidR="0054115D">
              <w:t xml:space="preserve">checkbox </w:t>
            </w:r>
            <w:r>
              <w:t>of the notification.</w:t>
            </w:r>
          </w:p>
        </w:tc>
      </w:tr>
    </w:tbl>
    <w:p w14:paraId="5A73693D" w14:textId="77777777" w:rsidR="003032D8" w:rsidRDefault="003032D8" w:rsidP="003032D8">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3032D8" w:rsidRPr="00A51DE3" w14:paraId="45C85FFB" w14:textId="77777777" w:rsidTr="0034329F">
        <w:tc>
          <w:tcPr>
            <w:tcW w:w="630" w:type="dxa"/>
            <w:shd w:val="clear" w:color="auto" w:fill="C00000"/>
            <w:vAlign w:val="center"/>
          </w:tcPr>
          <w:p w14:paraId="189935BC" w14:textId="77777777" w:rsidR="003032D8" w:rsidRPr="00A51DE3" w:rsidRDefault="003032D8" w:rsidP="0034329F">
            <w:pPr>
              <w:pStyle w:val="StyleCalloutSymbolScienceBold"/>
              <w:spacing w:before="100" w:after="100"/>
            </w:pPr>
            <w:r w:rsidRPr="00A51DE3">
              <w:t>@</w:t>
            </w:r>
          </w:p>
        </w:tc>
        <w:tc>
          <w:tcPr>
            <w:tcW w:w="7803" w:type="dxa"/>
            <w:shd w:val="clear" w:color="auto" w:fill="BFBFBF" w:themeFill="background1" w:themeFillShade="BF"/>
          </w:tcPr>
          <w:p w14:paraId="48AF2857" w14:textId="77777777" w:rsidR="003032D8" w:rsidRDefault="003032D8" w:rsidP="0034329F">
            <w:pPr>
              <w:pStyle w:val="CalloutText"/>
              <w:numPr>
                <w:ilvl w:val="0"/>
                <w:numId w:val="17"/>
              </w:numPr>
              <w:spacing w:before="100" w:after="100"/>
              <w:rPr>
                <w:lang w:val="en-US"/>
              </w:rPr>
            </w:pPr>
            <w:r>
              <w:rPr>
                <w:lang w:val="en-US"/>
              </w:rPr>
              <w:t xml:space="preserve">If you do not know the complete search phrase (words) for any criterion, enter partial search phrase (words) and click the </w:t>
            </w:r>
            <w:r w:rsidRPr="00891802">
              <w:rPr>
                <w:b/>
                <w:lang w:val="en-US"/>
              </w:rPr>
              <w:t>Search</w:t>
            </w:r>
            <w:r>
              <w:rPr>
                <w:b/>
                <w:lang w:val="en-US"/>
              </w:rPr>
              <w:t xml:space="preserve"> </w:t>
            </w:r>
            <w:r w:rsidRPr="00A87D15">
              <w:rPr>
                <w:lang w:val="en-US"/>
              </w:rPr>
              <w:t>icon</w:t>
            </w:r>
            <w:r>
              <w:rPr>
                <w:lang w:val="en-US"/>
              </w:rPr>
              <w:t xml:space="preserve">. </w:t>
            </w:r>
          </w:p>
          <w:p w14:paraId="02AB708B" w14:textId="77777777" w:rsidR="003032D8" w:rsidRPr="00146D05" w:rsidRDefault="003032D8" w:rsidP="0034329F">
            <w:pPr>
              <w:pStyle w:val="CalloutText"/>
              <w:numPr>
                <w:ilvl w:val="0"/>
                <w:numId w:val="17"/>
              </w:numPr>
              <w:spacing w:before="100" w:after="100"/>
            </w:pPr>
            <w:r>
              <w:rPr>
                <w:lang w:val="en-US"/>
              </w:rPr>
              <w:t xml:space="preserve">To get an exact search result, you must enter the following  search criteria: </w:t>
            </w:r>
          </w:p>
          <w:p w14:paraId="1AF1BE19" w14:textId="77777777" w:rsidR="003636C0" w:rsidRDefault="003636C0" w:rsidP="003636C0">
            <w:pPr>
              <w:pStyle w:val="CalloutText"/>
              <w:numPr>
                <w:ilvl w:val="1"/>
                <w:numId w:val="17"/>
              </w:numPr>
              <w:spacing w:before="100" w:after="100"/>
            </w:pPr>
            <w:r>
              <w:t>Template Code</w:t>
            </w:r>
          </w:p>
          <w:p w14:paraId="47169089" w14:textId="77777777" w:rsidR="003636C0" w:rsidRDefault="003636C0" w:rsidP="003636C0">
            <w:pPr>
              <w:pStyle w:val="CalloutText"/>
              <w:numPr>
                <w:ilvl w:val="1"/>
                <w:numId w:val="17"/>
              </w:numPr>
              <w:spacing w:before="100" w:after="100"/>
            </w:pPr>
            <w:r>
              <w:t>Name</w:t>
            </w:r>
          </w:p>
          <w:p w14:paraId="47B3AE3D" w14:textId="77777777" w:rsidR="003636C0" w:rsidRDefault="003636C0" w:rsidP="003636C0">
            <w:pPr>
              <w:pStyle w:val="CalloutText"/>
              <w:numPr>
                <w:ilvl w:val="1"/>
                <w:numId w:val="17"/>
              </w:numPr>
              <w:spacing w:before="100" w:after="100"/>
            </w:pPr>
            <w:r>
              <w:t>Module Code</w:t>
            </w:r>
          </w:p>
          <w:p w14:paraId="5330252A" w14:textId="77777777" w:rsidR="003636C0" w:rsidRDefault="003636C0" w:rsidP="003636C0">
            <w:pPr>
              <w:pStyle w:val="CalloutText"/>
              <w:numPr>
                <w:ilvl w:val="1"/>
                <w:numId w:val="17"/>
              </w:numPr>
              <w:spacing w:before="100" w:after="100"/>
            </w:pPr>
            <w:r>
              <w:t>Event Code</w:t>
            </w:r>
          </w:p>
          <w:p w14:paraId="790E8F46" w14:textId="77777777" w:rsidR="003636C0" w:rsidRDefault="003636C0" w:rsidP="003636C0">
            <w:pPr>
              <w:pStyle w:val="CalloutText"/>
              <w:numPr>
                <w:ilvl w:val="1"/>
                <w:numId w:val="17"/>
              </w:numPr>
              <w:spacing w:before="100" w:after="100"/>
            </w:pPr>
            <w:r>
              <w:t>Message Type</w:t>
            </w:r>
          </w:p>
          <w:p w14:paraId="437DA24E" w14:textId="3E9B7A86" w:rsidR="003032D8" w:rsidRPr="00A51DE3" w:rsidRDefault="003636C0" w:rsidP="003636C0">
            <w:pPr>
              <w:pStyle w:val="CalloutText"/>
              <w:numPr>
                <w:ilvl w:val="1"/>
                <w:numId w:val="17"/>
              </w:numPr>
              <w:spacing w:before="100" w:after="100"/>
            </w:pPr>
            <w:r>
              <w:t>Status</w:t>
            </w:r>
          </w:p>
        </w:tc>
      </w:tr>
    </w:tbl>
    <w:p w14:paraId="3316EB43" w14:textId="77777777" w:rsidR="003032D8" w:rsidRDefault="003032D8" w:rsidP="003032D8">
      <w:pPr>
        <w:rPr>
          <w:lang w:val="en-US"/>
        </w:rPr>
      </w:pPr>
    </w:p>
    <w:p w14:paraId="114C4355" w14:textId="77777777" w:rsidR="003032D8" w:rsidRPr="00501275" w:rsidRDefault="003032D8" w:rsidP="001F7791">
      <w:pPr>
        <w:pStyle w:val="NumberedListing"/>
        <w:numPr>
          <w:ilvl w:val="0"/>
          <w:numId w:val="87"/>
        </w:numPr>
        <w:rPr>
          <w:lang w:val="en-US"/>
        </w:rPr>
      </w:pPr>
      <w:r w:rsidRPr="00501275">
        <w:rPr>
          <w:lang w:val="en-US"/>
        </w:rPr>
        <w:t xml:space="preserve">Enter the search criteria and Click </w:t>
      </w:r>
      <w:r>
        <w:rPr>
          <w:noProof/>
          <w:lang w:val="en-SG" w:eastAsia="en-SG"/>
        </w:rPr>
        <w:drawing>
          <wp:inline distT="0" distB="0" distL="0" distR="0" wp14:anchorId="4A5C7467" wp14:editId="57EA780C">
            <wp:extent cx="161905" cy="209524"/>
            <wp:effectExtent l="19050" t="19050" r="10160" b="19685"/>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1905" cy="209524"/>
                    </a:xfrm>
                    <a:prstGeom prst="rect">
                      <a:avLst/>
                    </a:prstGeom>
                    <a:ln>
                      <a:solidFill>
                        <a:schemeClr val="tx1"/>
                      </a:solidFill>
                    </a:ln>
                  </pic:spPr>
                </pic:pic>
              </a:graphicData>
            </a:graphic>
          </wp:inline>
        </w:drawing>
      </w:r>
      <w:r w:rsidRPr="00501275">
        <w:rPr>
          <w:lang w:val="en-US"/>
        </w:rPr>
        <w:t xml:space="preserve"> icon to view the matching results in the </w:t>
      </w:r>
      <w:r w:rsidRPr="00501275">
        <w:rPr>
          <w:b/>
          <w:lang w:val="en-US"/>
        </w:rPr>
        <w:t>Search Results</w:t>
      </w:r>
      <w:r w:rsidRPr="00501275">
        <w:rPr>
          <w:lang w:val="en-US"/>
        </w:rPr>
        <w:t xml:space="preserve"> </w:t>
      </w:r>
      <w:r w:rsidRPr="00501275">
        <w:rPr>
          <w:b/>
          <w:lang w:val="en-US"/>
        </w:rPr>
        <w:t>Page</w:t>
      </w:r>
      <w:r w:rsidRPr="00501275">
        <w:rPr>
          <w:lang w:val="en-US"/>
        </w:rPr>
        <w:t>.</w:t>
      </w:r>
    </w:p>
    <w:p w14:paraId="35BFCD20" w14:textId="490781E6" w:rsidR="003032D8" w:rsidRDefault="00E93BA8" w:rsidP="003032D8">
      <w:pPr>
        <w:pStyle w:val="Screenshot"/>
        <w:rPr>
          <w:lang w:val="en-US"/>
        </w:rPr>
      </w:pPr>
      <w:r>
        <w:rPr>
          <w:lang w:val="en-SG" w:eastAsia="en-SG"/>
        </w:rPr>
        <w:drawing>
          <wp:inline distT="0" distB="0" distL="0" distR="0" wp14:anchorId="400F3969" wp14:editId="0663F6D1">
            <wp:extent cx="5733415" cy="2954655"/>
            <wp:effectExtent l="19050" t="19050" r="19685" b="1714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33415" cy="2954655"/>
                    </a:xfrm>
                    <a:prstGeom prst="rect">
                      <a:avLst/>
                    </a:prstGeom>
                    <a:ln>
                      <a:solidFill>
                        <a:schemeClr val="tx1"/>
                      </a:solidFill>
                    </a:ln>
                  </pic:spPr>
                </pic:pic>
              </a:graphicData>
            </a:graphic>
          </wp:inline>
        </w:drawing>
      </w:r>
    </w:p>
    <w:p w14:paraId="1A2D15C6" w14:textId="4F3F3936" w:rsidR="000B4327" w:rsidRDefault="003032D8" w:rsidP="003032D8">
      <w:pPr>
        <w:pStyle w:val="Figure"/>
        <w:rPr>
          <w:lang w:val="en-US"/>
        </w:rPr>
      </w:pPr>
      <w:r>
        <w:rPr>
          <w:lang w:val="en-US"/>
        </w:rPr>
        <w:t>Search Results Page</w:t>
      </w:r>
    </w:p>
    <w:p w14:paraId="4782BC09" w14:textId="77777777" w:rsidR="000B4327" w:rsidRDefault="000B4327">
      <w:pPr>
        <w:rPr>
          <w:rFonts w:ascii="Century Gothic" w:hAnsi="Century Gothic" w:cs="Helv"/>
          <w:b/>
          <w:sz w:val="18"/>
          <w:szCs w:val="18"/>
          <w:lang w:val="en-US"/>
        </w:rPr>
      </w:pPr>
      <w:r>
        <w:rPr>
          <w:lang w:val="en-US"/>
        </w:rPr>
        <w:br w:type="page"/>
      </w:r>
    </w:p>
    <w:p w14:paraId="30A3CA3A" w14:textId="2E4D616C" w:rsidR="00086B4F" w:rsidRDefault="00086B4F" w:rsidP="00086B4F">
      <w:pPr>
        <w:pStyle w:val="Heading2CL"/>
      </w:pPr>
      <w:bookmarkStart w:id="171" w:name="_Toc123813530"/>
      <w:bookmarkStart w:id="172" w:name="_Toc129608430"/>
      <w:r w:rsidRPr="00894FD3">
        <w:lastRenderedPageBreak/>
        <w:t xml:space="preserve">View </w:t>
      </w:r>
      <w:r w:rsidR="00E93BA8">
        <w:t xml:space="preserve">Notification </w:t>
      </w:r>
      <w:r w:rsidRPr="00894FD3">
        <w:t>Details</w:t>
      </w:r>
      <w:bookmarkEnd w:id="169"/>
      <w:bookmarkEnd w:id="171"/>
      <w:bookmarkEnd w:id="172"/>
    </w:p>
    <w:p w14:paraId="1691EE43" w14:textId="51434A72" w:rsidR="00086B4F" w:rsidRDefault="00086B4F" w:rsidP="00086B4F">
      <w:pPr>
        <w:pStyle w:val="Figure"/>
        <w:rPr>
          <w:lang w:val="en-US"/>
        </w:rPr>
      </w:pPr>
      <w:r w:rsidRPr="00C1263A">
        <w:rPr>
          <w:b w:val="0"/>
          <w:lang w:val="en-US"/>
        </w:rPr>
        <w:t xml:space="preserve">This functionality allows </w:t>
      </w:r>
      <w:r>
        <w:rPr>
          <w:b w:val="0"/>
          <w:lang w:val="en-US"/>
        </w:rPr>
        <w:t>you</w:t>
      </w:r>
      <w:r w:rsidRPr="00C1263A">
        <w:rPr>
          <w:b w:val="0"/>
          <w:lang w:val="en-US"/>
        </w:rPr>
        <w:t xml:space="preserve"> to </w:t>
      </w:r>
      <w:r>
        <w:rPr>
          <w:b w:val="0"/>
          <w:lang w:val="en-US"/>
        </w:rPr>
        <w:t xml:space="preserve">view the </w:t>
      </w:r>
      <w:r w:rsidR="00E93BA8" w:rsidRPr="00E93BA8">
        <w:rPr>
          <w:b w:val="0"/>
        </w:rPr>
        <w:t>Notification</w:t>
      </w:r>
      <w:r w:rsidR="00E93BA8">
        <w:rPr>
          <w:b w:val="0"/>
          <w:lang w:val="en-US"/>
        </w:rPr>
        <w:t xml:space="preserve"> </w:t>
      </w:r>
      <w:r>
        <w:rPr>
          <w:b w:val="0"/>
          <w:lang w:val="en-US"/>
        </w:rPr>
        <w:t>details</w:t>
      </w:r>
      <w:r>
        <w:rPr>
          <w:lang w:val="en-US"/>
        </w:rPr>
        <w:t>.</w:t>
      </w:r>
    </w:p>
    <w:p w14:paraId="776E35FC" w14:textId="42730964" w:rsidR="00086B4F" w:rsidRDefault="00086B4F" w:rsidP="00086B4F">
      <w:pPr>
        <w:pStyle w:val="ProcedureHeading"/>
        <w:rPr>
          <w:lang w:val="en-US"/>
        </w:rPr>
      </w:pPr>
      <w:r>
        <w:rPr>
          <w:lang w:val="en-US"/>
        </w:rPr>
        <w:t xml:space="preserve">To view the </w:t>
      </w:r>
      <w:r w:rsidR="00ED4E98">
        <w:rPr>
          <w:lang w:val="en-US"/>
        </w:rPr>
        <w:t>n</w:t>
      </w:r>
      <w:r w:rsidR="00276F03">
        <w:t>otification</w:t>
      </w:r>
      <w:r w:rsidR="00276F03">
        <w:rPr>
          <w:b w:val="0"/>
          <w:lang w:val="en-US"/>
        </w:rPr>
        <w:t xml:space="preserve"> </w:t>
      </w:r>
      <w:r>
        <w:rPr>
          <w:lang w:val="en-US"/>
        </w:rPr>
        <w:t>details:</w:t>
      </w:r>
    </w:p>
    <w:p w14:paraId="5A1A06D9" w14:textId="4E2A26ED" w:rsidR="00086B4F" w:rsidRPr="0054038A" w:rsidRDefault="00086B4F" w:rsidP="001F7791">
      <w:pPr>
        <w:pStyle w:val="NumberedListing"/>
        <w:numPr>
          <w:ilvl w:val="0"/>
          <w:numId w:val="85"/>
        </w:numPr>
        <w:rPr>
          <w:lang w:val="en-US"/>
        </w:rPr>
      </w:pPr>
      <w:r w:rsidRPr="006A0A73">
        <w:rPr>
          <w:lang w:val="en-US"/>
        </w:rPr>
        <w:t xml:space="preserve">From the search results, click the </w:t>
      </w:r>
      <w:r>
        <w:rPr>
          <w:noProof/>
          <w:lang w:val="en-SG" w:eastAsia="en-SG"/>
        </w:rPr>
        <w:drawing>
          <wp:inline distT="0" distB="0" distL="0" distR="0" wp14:anchorId="20A9606C" wp14:editId="1CE4C170">
            <wp:extent cx="314286" cy="238095"/>
            <wp:effectExtent l="19050" t="19050" r="10160" b="1016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14286" cy="238095"/>
                    </a:xfrm>
                    <a:prstGeom prst="rect">
                      <a:avLst/>
                    </a:prstGeom>
                    <a:ln>
                      <a:solidFill>
                        <a:schemeClr val="tx1"/>
                      </a:solidFill>
                    </a:ln>
                  </pic:spPr>
                </pic:pic>
              </a:graphicData>
            </a:graphic>
          </wp:inline>
        </w:drawing>
      </w:r>
      <w:r w:rsidRPr="006A0A73">
        <w:rPr>
          <w:lang w:val="en-US"/>
        </w:rPr>
        <w:t xml:space="preserve"> icon.  The</w:t>
      </w:r>
      <w:r w:rsidRPr="006A0A73">
        <w:rPr>
          <w:b/>
          <w:lang w:val="en-US"/>
        </w:rPr>
        <w:t xml:space="preserve"> </w:t>
      </w:r>
      <w:r w:rsidR="00276F03">
        <w:t>Notification</w:t>
      </w:r>
      <w:r w:rsidRPr="00591D9D">
        <w:rPr>
          <w:lang w:val="en-US"/>
        </w:rPr>
        <w:t xml:space="preserve"> </w:t>
      </w:r>
      <w:r w:rsidRPr="006A0A73">
        <w:rPr>
          <w:lang w:val="en-US"/>
        </w:rPr>
        <w:t>Details Page</w:t>
      </w:r>
      <w:r w:rsidRPr="006A0A73">
        <w:rPr>
          <w:b/>
          <w:lang w:val="en-US"/>
        </w:rPr>
        <w:t xml:space="preserve"> </w:t>
      </w:r>
      <w:r w:rsidRPr="006A0A73">
        <w:rPr>
          <w:lang w:val="en-US"/>
        </w:rPr>
        <w:t>will be</w:t>
      </w:r>
      <w:r w:rsidRPr="006A0A73">
        <w:rPr>
          <w:b/>
          <w:lang w:val="en-US"/>
        </w:rPr>
        <w:t xml:space="preserve"> </w:t>
      </w:r>
      <w:r w:rsidRPr="006A0A73">
        <w:rPr>
          <w:lang w:val="en-US"/>
        </w:rPr>
        <w:t>displayed.</w:t>
      </w:r>
      <w:r>
        <w:rPr>
          <w:noProof/>
          <w:lang w:val="en-IN" w:eastAsia="en-IN"/>
        </w:rPr>
        <w:t xml:space="preserve"> </w:t>
      </w:r>
    </w:p>
    <w:p w14:paraId="338587E0" w14:textId="4B8ED1D9" w:rsidR="00086B4F" w:rsidRDefault="00276F03" w:rsidP="00086B4F">
      <w:pPr>
        <w:pStyle w:val="Screenshot"/>
        <w:rPr>
          <w:lang w:val="en-US"/>
        </w:rPr>
      </w:pPr>
      <w:r>
        <w:rPr>
          <w:lang w:val="en-SG" w:eastAsia="en-SG"/>
        </w:rPr>
        <w:drawing>
          <wp:inline distT="0" distB="0" distL="0" distR="0" wp14:anchorId="41154946" wp14:editId="52272740">
            <wp:extent cx="5733415" cy="2932430"/>
            <wp:effectExtent l="19050" t="19050" r="19685" b="2032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33415" cy="2932430"/>
                    </a:xfrm>
                    <a:prstGeom prst="rect">
                      <a:avLst/>
                    </a:prstGeom>
                    <a:ln>
                      <a:solidFill>
                        <a:schemeClr val="tx1"/>
                      </a:solidFill>
                    </a:ln>
                  </pic:spPr>
                </pic:pic>
              </a:graphicData>
            </a:graphic>
          </wp:inline>
        </w:drawing>
      </w:r>
    </w:p>
    <w:p w14:paraId="24BA7C6F" w14:textId="7F5D7760" w:rsidR="00086B4F" w:rsidRDefault="00276F03" w:rsidP="00086B4F">
      <w:pPr>
        <w:pStyle w:val="Figure"/>
        <w:rPr>
          <w:lang w:val="en-US"/>
        </w:rPr>
      </w:pPr>
      <w:r>
        <w:t>Notification</w:t>
      </w:r>
      <w:r w:rsidR="00086B4F">
        <w:rPr>
          <w:lang w:val="en-US"/>
        </w:rPr>
        <w:t xml:space="preserve"> Details Page</w:t>
      </w:r>
    </w:p>
    <w:p w14:paraId="3D3A877F" w14:textId="512E57FA" w:rsidR="006F3FF2" w:rsidRPr="00FC1528" w:rsidRDefault="006F3FF2" w:rsidP="001F7791">
      <w:pPr>
        <w:pStyle w:val="NumberedListing"/>
        <w:numPr>
          <w:ilvl w:val="0"/>
          <w:numId w:val="85"/>
        </w:numPr>
        <w:rPr>
          <w:lang w:val="en-US"/>
        </w:rPr>
      </w:pPr>
      <w:r w:rsidRPr="00FC1528">
        <w:rPr>
          <w:lang w:val="en-US"/>
        </w:rPr>
        <w:t xml:space="preserve">Click </w:t>
      </w:r>
      <w:r w:rsidRPr="00FC1528">
        <w:rPr>
          <w:b/>
          <w:lang w:val="en-US"/>
        </w:rPr>
        <w:t>Close</w:t>
      </w:r>
      <w:r w:rsidRPr="00FC1528">
        <w:rPr>
          <w:lang w:val="en-US"/>
        </w:rPr>
        <w:t xml:space="preserve"> button to close the </w:t>
      </w:r>
      <w:r>
        <w:t>Notification</w:t>
      </w:r>
      <w:r w:rsidRPr="00FC1528">
        <w:rPr>
          <w:lang w:val="en-US"/>
        </w:rPr>
        <w:t xml:space="preserve"> details.</w:t>
      </w:r>
    </w:p>
    <w:p w14:paraId="2D2F2AE4" w14:textId="77777777" w:rsidR="00086B4F" w:rsidRDefault="00086B4F" w:rsidP="00086B4F">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DC2C89" w:rsidRPr="00A51DE3" w14:paraId="14C68EF2" w14:textId="77777777" w:rsidTr="00691E54">
        <w:tc>
          <w:tcPr>
            <w:tcW w:w="630" w:type="dxa"/>
            <w:shd w:val="clear" w:color="auto" w:fill="C00000"/>
            <w:vAlign w:val="center"/>
          </w:tcPr>
          <w:p w14:paraId="671F660C" w14:textId="77777777" w:rsidR="00DC2C89" w:rsidRPr="00A51DE3" w:rsidRDefault="00DC2C89" w:rsidP="00691E54">
            <w:pPr>
              <w:pStyle w:val="StyleCalloutSymbolScienceBold"/>
              <w:spacing w:before="100" w:after="100"/>
            </w:pPr>
            <w:r w:rsidRPr="00A51DE3">
              <w:t>@</w:t>
            </w:r>
          </w:p>
        </w:tc>
        <w:tc>
          <w:tcPr>
            <w:tcW w:w="7803" w:type="dxa"/>
            <w:shd w:val="clear" w:color="auto" w:fill="BFBFBF" w:themeFill="background1" w:themeFillShade="BF"/>
          </w:tcPr>
          <w:p w14:paraId="464D0BB2" w14:textId="1D2ABA63" w:rsidR="00DC2C89" w:rsidRPr="00A51DE3" w:rsidRDefault="00DC2C89" w:rsidP="00DC2C89">
            <w:pPr>
              <w:pStyle w:val="CalloutText"/>
              <w:spacing w:before="100" w:after="100"/>
            </w:pPr>
            <w:r>
              <w:t xml:space="preserve">Click the </w:t>
            </w:r>
            <w:r w:rsidRPr="00DC2C89">
              <w:rPr>
                <w:b/>
              </w:rPr>
              <w:t>Delete</w:t>
            </w:r>
            <w:r>
              <w:t xml:space="preserve"> icon to delete the notification details.</w:t>
            </w:r>
          </w:p>
        </w:tc>
      </w:tr>
    </w:tbl>
    <w:p w14:paraId="0BEDC0DA" w14:textId="77777777" w:rsidR="00DC2C89" w:rsidRDefault="00DC2C89" w:rsidP="00086B4F">
      <w:pPr>
        <w:rPr>
          <w:lang w:val="en-US"/>
        </w:rPr>
      </w:pPr>
    </w:p>
    <w:p w14:paraId="058D2840" w14:textId="221A20CF" w:rsidR="00086B4F" w:rsidRDefault="00086B4F" w:rsidP="00086B4F">
      <w:pPr>
        <w:pStyle w:val="Heading2CL"/>
      </w:pPr>
      <w:bookmarkStart w:id="173" w:name="_Toc467577002"/>
      <w:bookmarkStart w:id="174" w:name="_Toc123813531"/>
      <w:bookmarkStart w:id="175" w:name="_Toc129608431"/>
      <w:r>
        <w:t xml:space="preserve">Quick View </w:t>
      </w:r>
      <w:r w:rsidR="00276F03">
        <w:t xml:space="preserve">Notification </w:t>
      </w:r>
      <w:r>
        <w:t>Details</w:t>
      </w:r>
      <w:bookmarkEnd w:id="173"/>
      <w:bookmarkEnd w:id="174"/>
      <w:bookmarkEnd w:id="175"/>
    </w:p>
    <w:p w14:paraId="134DD44D" w14:textId="67BEB3D1" w:rsidR="00086B4F" w:rsidRDefault="00086B4F" w:rsidP="00086B4F">
      <w:pPr>
        <w:pStyle w:val="BodyText"/>
        <w:rPr>
          <w:lang w:val="en-US"/>
        </w:rPr>
      </w:pPr>
      <w:r w:rsidRPr="00DD2C43">
        <w:rPr>
          <w:lang w:val="en-US"/>
        </w:rPr>
        <w:t xml:space="preserve">This functionality allows you to overview view the </w:t>
      </w:r>
      <w:r w:rsidR="00A45836">
        <w:t>Notification</w:t>
      </w:r>
      <w:r w:rsidR="00A45836">
        <w:rPr>
          <w:lang w:val="en-US"/>
        </w:rPr>
        <w:t xml:space="preserve"> details such as </w:t>
      </w:r>
      <w:r w:rsidR="00276F03">
        <w:rPr>
          <w:lang w:val="en-US"/>
        </w:rPr>
        <w:t>Name, Module Code, Event Code and Message Type</w:t>
      </w:r>
      <w:r w:rsidRPr="00DD2C43">
        <w:rPr>
          <w:lang w:val="en-US"/>
        </w:rPr>
        <w:t>.</w:t>
      </w:r>
    </w:p>
    <w:p w14:paraId="2BD65887" w14:textId="525FA55F" w:rsidR="00086B4F" w:rsidRDefault="00086B4F" w:rsidP="00086B4F">
      <w:pPr>
        <w:pStyle w:val="ProcedureHeading"/>
        <w:rPr>
          <w:lang w:val="en-US"/>
        </w:rPr>
      </w:pPr>
      <w:r>
        <w:rPr>
          <w:lang w:val="en-US"/>
        </w:rPr>
        <w:t xml:space="preserve">To quick view the </w:t>
      </w:r>
      <w:r w:rsidR="006F3FF2">
        <w:t>notification</w:t>
      </w:r>
      <w:r w:rsidR="00276F03">
        <w:rPr>
          <w:lang w:val="en-US"/>
        </w:rPr>
        <w:t xml:space="preserve"> </w:t>
      </w:r>
      <w:r>
        <w:rPr>
          <w:lang w:val="en-US"/>
        </w:rPr>
        <w:t>details:</w:t>
      </w:r>
    </w:p>
    <w:p w14:paraId="590F029E" w14:textId="5DC38849" w:rsidR="00086B4F" w:rsidRPr="00BC2C20" w:rsidRDefault="00086B4F" w:rsidP="001F7791">
      <w:pPr>
        <w:pStyle w:val="NumberedListing"/>
        <w:numPr>
          <w:ilvl w:val="0"/>
          <w:numId w:val="86"/>
        </w:numPr>
        <w:rPr>
          <w:lang w:val="en-US"/>
        </w:rPr>
      </w:pPr>
      <w:r w:rsidRPr="00BC2C20">
        <w:rPr>
          <w:lang w:val="en-US"/>
        </w:rPr>
        <w:t xml:space="preserve">From the search results, click the </w:t>
      </w:r>
      <w:r>
        <w:rPr>
          <w:noProof/>
          <w:lang w:val="en-SG" w:eastAsia="en-SG"/>
        </w:rPr>
        <w:drawing>
          <wp:inline distT="0" distB="0" distL="0" distR="0" wp14:anchorId="78EF8541" wp14:editId="17D801EE">
            <wp:extent cx="285714" cy="247619"/>
            <wp:effectExtent l="19050" t="19050" r="19685" b="1968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85714" cy="247619"/>
                    </a:xfrm>
                    <a:prstGeom prst="rect">
                      <a:avLst/>
                    </a:prstGeom>
                    <a:ln>
                      <a:solidFill>
                        <a:schemeClr val="tx1"/>
                      </a:solidFill>
                    </a:ln>
                  </pic:spPr>
                </pic:pic>
              </a:graphicData>
            </a:graphic>
          </wp:inline>
        </w:drawing>
      </w:r>
      <w:r w:rsidRPr="00BC2C20">
        <w:rPr>
          <w:lang w:val="en-US"/>
        </w:rPr>
        <w:t xml:space="preserve"> icon.  The</w:t>
      </w:r>
      <w:r w:rsidRPr="00BC2C20">
        <w:rPr>
          <w:b/>
          <w:lang w:val="en-US"/>
        </w:rPr>
        <w:t xml:space="preserve"> </w:t>
      </w:r>
      <w:r w:rsidR="00735ECB">
        <w:t xml:space="preserve">Notification </w:t>
      </w:r>
      <w:r>
        <w:rPr>
          <w:lang w:val="en-US"/>
        </w:rPr>
        <w:t>Details</w:t>
      </w:r>
      <w:r w:rsidRPr="008153E4">
        <w:rPr>
          <w:lang w:val="en-US"/>
        </w:rPr>
        <w:t xml:space="preserve"> Quick View</w:t>
      </w:r>
      <w:r w:rsidRPr="00BC2C20">
        <w:rPr>
          <w:lang w:val="en-US"/>
        </w:rPr>
        <w:t xml:space="preserve"> Page</w:t>
      </w:r>
      <w:r w:rsidRPr="00BC2C20">
        <w:rPr>
          <w:b/>
          <w:lang w:val="en-US"/>
        </w:rPr>
        <w:t xml:space="preserve"> </w:t>
      </w:r>
      <w:r w:rsidRPr="00BC2C20">
        <w:rPr>
          <w:lang w:val="en-US"/>
        </w:rPr>
        <w:t>will be</w:t>
      </w:r>
      <w:r w:rsidRPr="00BC2C20">
        <w:rPr>
          <w:b/>
          <w:lang w:val="en-US"/>
        </w:rPr>
        <w:t xml:space="preserve"> </w:t>
      </w:r>
      <w:r w:rsidRPr="00BC2C20">
        <w:rPr>
          <w:lang w:val="en-US"/>
        </w:rPr>
        <w:t>displayed.</w:t>
      </w:r>
    </w:p>
    <w:p w14:paraId="2FE43D7E" w14:textId="57395816" w:rsidR="00086B4F" w:rsidRPr="002A7239" w:rsidRDefault="00276F03" w:rsidP="00086B4F">
      <w:pPr>
        <w:pStyle w:val="BodyText"/>
        <w:rPr>
          <w:lang w:val="en-US"/>
        </w:rPr>
      </w:pPr>
      <w:r>
        <w:rPr>
          <w:noProof/>
          <w:lang w:val="en-SG" w:eastAsia="en-SG"/>
        </w:rPr>
        <w:lastRenderedPageBreak/>
        <w:drawing>
          <wp:inline distT="0" distB="0" distL="0" distR="0" wp14:anchorId="435C547B" wp14:editId="7E27B382">
            <wp:extent cx="5733415" cy="3061652"/>
            <wp:effectExtent l="19050" t="19050" r="19685" b="24765"/>
            <wp:docPr id="680" name="Picture 680" descr="C:\Users\JAISRE~1\AppData\Local\Temp\SNAGHTML68285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ISRE~1\AppData\Local\Temp\SNAGHTML6828574.PNG"/>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5733415" cy="3061652"/>
                    </a:xfrm>
                    <a:prstGeom prst="rect">
                      <a:avLst/>
                    </a:prstGeom>
                    <a:noFill/>
                    <a:ln>
                      <a:solidFill>
                        <a:schemeClr val="tx1"/>
                      </a:solidFill>
                    </a:ln>
                  </pic:spPr>
                </pic:pic>
              </a:graphicData>
            </a:graphic>
          </wp:inline>
        </w:drawing>
      </w:r>
    </w:p>
    <w:p w14:paraId="6217D94C" w14:textId="0A096808" w:rsidR="00086B4F" w:rsidRDefault="00735ECB" w:rsidP="00086B4F">
      <w:pPr>
        <w:pStyle w:val="Figure"/>
        <w:rPr>
          <w:lang w:val="en-US"/>
        </w:rPr>
      </w:pPr>
      <w:r>
        <w:t xml:space="preserve">Notification </w:t>
      </w:r>
      <w:r w:rsidR="00086B4F">
        <w:rPr>
          <w:lang w:val="en-US"/>
        </w:rPr>
        <w:t xml:space="preserve">Quick View Details Page </w:t>
      </w:r>
    </w:p>
    <w:p w14:paraId="47F8203C" w14:textId="75E362B0" w:rsidR="00086B4F" w:rsidRDefault="00086B4F" w:rsidP="00086B4F">
      <w:pPr>
        <w:pStyle w:val="Heading2CL"/>
      </w:pPr>
      <w:bookmarkStart w:id="176" w:name="_Toc467577003"/>
      <w:bookmarkStart w:id="177" w:name="_Toc123813532"/>
      <w:bookmarkStart w:id="178" w:name="_Toc129608432"/>
      <w:r w:rsidRPr="004C5565">
        <w:t xml:space="preserve">Edit </w:t>
      </w:r>
      <w:r w:rsidR="0034329F">
        <w:t xml:space="preserve">Notification </w:t>
      </w:r>
      <w:r w:rsidRPr="004C5565">
        <w:t>Details</w:t>
      </w:r>
      <w:bookmarkEnd w:id="176"/>
      <w:bookmarkEnd w:id="177"/>
      <w:bookmarkEnd w:id="178"/>
    </w:p>
    <w:p w14:paraId="14F97FA8" w14:textId="45B30A2D" w:rsidR="00086B4F" w:rsidRDefault="00086B4F" w:rsidP="00086B4F">
      <w:pPr>
        <w:pStyle w:val="BodyText"/>
        <w:rPr>
          <w:lang w:val="en-US"/>
        </w:rPr>
      </w:pPr>
      <w:r w:rsidRPr="00ED4E98">
        <w:rPr>
          <w:lang w:val="en-US"/>
        </w:rPr>
        <w:t xml:space="preserve">This functionality allows you to edit the </w:t>
      </w:r>
      <w:r w:rsidR="0034329F" w:rsidRPr="00ED4E98">
        <w:t>Notification</w:t>
      </w:r>
      <w:r w:rsidR="0034329F" w:rsidRPr="00ED4E98">
        <w:rPr>
          <w:lang w:val="en-US"/>
        </w:rPr>
        <w:t xml:space="preserve"> </w:t>
      </w:r>
      <w:r w:rsidRPr="00ED4E98">
        <w:rPr>
          <w:lang w:val="en-US"/>
        </w:rPr>
        <w:t>details in the TFB system.</w:t>
      </w:r>
    </w:p>
    <w:p w14:paraId="42A30C0D" w14:textId="362A66F5" w:rsidR="00086B4F" w:rsidRDefault="00086B4F" w:rsidP="00086B4F">
      <w:pPr>
        <w:pStyle w:val="ProcedureHeading"/>
        <w:rPr>
          <w:lang w:val="en-US"/>
        </w:rPr>
      </w:pPr>
      <w:r>
        <w:rPr>
          <w:lang w:val="en-US"/>
        </w:rPr>
        <w:t xml:space="preserve">To edit the </w:t>
      </w:r>
      <w:r w:rsidR="00ED4E98">
        <w:rPr>
          <w:lang w:val="en-US"/>
        </w:rPr>
        <w:t>n</w:t>
      </w:r>
      <w:r w:rsidR="001E5F7F">
        <w:t>otification</w:t>
      </w:r>
      <w:r w:rsidR="001E5F7F">
        <w:rPr>
          <w:lang w:val="en-US"/>
        </w:rPr>
        <w:t xml:space="preserve"> </w:t>
      </w:r>
      <w:r>
        <w:rPr>
          <w:lang w:val="en-US"/>
        </w:rPr>
        <w:t>details:</w:t>
      </w:r>
    </w:p>
    <w:p w14:paraId="72B361E5" w14:textId="364D3581" w:rsidR="00086B4F" w:rsidRPr="009A0990" w:rsidRDefault="00086B4F" w:rsidP="001F7791">
      <w:pPr>
        <w:pStyle w:val="NumberedListing"/>
        <w:numPr>
          <w:ilvl w:val="0"/>
          <w:numId w:val="88"/>
        </w:numPr>
        <w:rPr>
          <w:lang w:val="en-US"/>
        </w:rPr>
      </w:pPr>
      <w:r w:rsidRPr="009A0990">
        <w:rPr>
          <w:lang w:val="en-US"/>
        </w:rPr>
        <w:t xml:space="preserve">From the search results, click the </w:t>
      </w:r>
      <w:r>
        <w:rPr>
          <w:noProof/>
          <w:lang w:val="en-SG" w:eastAsia="en-SG"/>
        </w:rPr>
        <w:drawing>
          <wp:inline distT="0" distB="0" distL="0" distR="0" wp14:anchorId="203D0BF5" wp14:editId="61007312">
            <wp:extent cx="276190" cy="228571"/>
            <wp:effectExtent l="19050" t="19050" r="10160" b="1968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76190" cy="228571"/>
                    </a:xfrm>
                    <a:prstGeom prst="rect">
                      <a:avLst/>
                    </a:prstGeom>
                    <a:ln>
                      <a:solidFill>
                        <a:schemeClr val="tx1"/>
                      </a:solidFill>
                    </a:ln>
                  </pic:spPr>
                </pic:pic>
              </a:graphicData>
            </a:graphic>
          </wp:inline>
        </w:drawing>
      </w:r>
      <w:r w:rsidRPr="009A0990">
        <w:rPr>
          <w:lang w:val="en-US"/>
        </w:rPr>
        <w:t xml:space="preserve"> icon.  The</w:t>
      </w:r>
      <w:r>
        <w:rPr>
          <w:lang w:val="en-US"/>
        </w:rPr>
        <w:t xml:space="preserve"> </w:t>
      </w:r>
      <w:r w:rsidR="005B6BF8">
        <w:t>Notification</w:t>
      </w:r>
      <w:r w:rsidR="005B6BF8">
        <w:rPr>
          <w:lang w:val="en-US"/>
        </w:rPr>
        <w:t xml:space="preserve"> Search Results page will be displayed</w:t>
      </w:r>
      <w:r w:rsidRPr="009A0990">
        <w:rPr>
          <w:lang w:val="en-US"/>
        </w:rPr>
        <w:t>.</w:t>
      </w:r>
    </w:p>
    <w:p w14:paraId="66BF77C3" w14:textId="4F2E39AF" w:rsidR="00086B4F" w:rsidRPr="002A7239" w:rsidRDefault="005B6BF8" w:rsidP="00086B4F">
      <w:pPr>
        <w:pStyle w:val="BodyText"/>
        <w:rPr>
          <w:lang w:val="en-US"/>
        </w:rPr>
      </w:pPr>
      <w:r>
        <w:rPr>
          <w:noProof/>
          <w:lang w:val="en-SG" w:eastAsia="en-SG"/>
        </w:rPr>
        <w:drawing>
          <wp:inline distT="0" distB="0" distL="0" distR="0" wp14:anchorId="3B67BDA0" wp14:editId="59786E1A">
            <wp:extent cx="5733415" cy="2952750"/>
            <wp:effectExtent l="19050" t="19050" r="19685" b="1905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733415" cy="2952750"/>
                    </a:xfrm>
                    <a:prstGeom prst="rect">
                      <a:avLst/>
                    </a:prstGeom>
                    <a:ln>
                      <a:solidFill>
                        <a:schemeClr val="tx1"/>
                      </a:solidFill>
                    </a:ln>
                  </pic:spPr>
                </pic:pic>
              </a:graphicData>
            </a:graphic>
          </wp:inline>
        </w:drawing>
      </w:r>
    </w:p>
    <w:p w14:paraId="5A62717E" w14:textId="1A8B678F" w:rsidR="00086B4F" w:rsidRDefault="00BA27AF" w:rsidP="00086B4F">
      <w:pPr>
        <w:pStyle w:val="Figure"/>
        <w:rPr>
          <w:lang w:val="en-US"/>
        </w:rPr>
      </w:pPr>
      <w:r>
        <w:t>Notification</w:t>
      </w:r>
      <w:r>
        <w:rPr>
          <w:lang w:val="en-US"/>
        </w:rPr>
        <w:t xml:space="preserve"> </w:t>
      </w:r>
      <w:r w:rsidR="00086B4F">
        <w:rPr>
          <w:lang w:val="en-US"/>
        </w:rPr>
        <w:t xml:space="preserve">Details Page </w:t>
      </w:r>
    </w:p>
    <w:p w14:paraId="0DA8E012" w14:textId="77777777" w:rsidR="00086B4F" w:rsidRPr="00632DEE" w:rsidRDefault="00086B4F" w:rsidP="00086B4F">
      <w:pPr>
        <w:rPr>
          <w:lang w:val="en-US"/>
        </w:rPr>
      </w:pPr>
    </w:p>
    <w:p w14:paraId="5E10D7D7" w14:textId="6CFC2D71" w:rsidR="00086B4F" w:rsidRPr="00FC1528" w:rsidRDefault="00086B4F" w:rsidP="001F7791">
      <w:pPr>
        <w:pStyle w:val="NumberedListing"/>
        <w:numPr>
          <w:ilvl w:val="0"/>
          <w:numId w:val="88"/>
        </w:numPr>
        <w:rPr>
          <w:lang w:val="en-US"/>
        </w:rPr>
      </w:pPr>
      <w:r w:rsidRPr="00FC1528">
        <w:rPr>
          <w:lang w:val="en-US"/>
        </w:rPr>
        <w:lastRenderedPageBreak/>
        <w:t xml:space="preserve">Click </w:t>
      </w:r>
      <w:r w:rsidRPr="00FC1528">
        <w:rPr>
          <w:b/>
          <w:lang w:val="en-US"/>
        </w:rPr>
        <w:t>Close</w:t>
      </w:r>
      <w:r w:rsidRPr="00FC1528">
        <w:rPr>
          <w:lang w:val="en-US"/>
        </w:rPr>
        <w:t xml:space="preserve"> button to close the </w:t>
      </w:r>
      <w:r w:rsidR="00B704CE">
        <w:t>Notification</w:t>
      </w:r>
      <w:r>
        <w:rPr>
          <w:lang w:val="en-US"/>
        </w:rPr>
        <w:t xml:space="preserve"> </w:t>
      </w:r>
      <w:r w:rsidRPr="00FC1528">
        <w:rPr>
          <w:lang w:val="en-US"/>
        </w:rPr>
        <w:t>details.</w:t>
      </w:r>
    </w:p>
    <w:p w14:paraId="6325AF70" w14:textId="55CA2460" w:rsidR="00086B4F" w:rsidRPr="00A66E1E" w:rsidRDefault="00086B4F" w:rsidP="001F7791">
      <w:pPr>
        <w:pStyle w:val="NumberedListing"/>
        <w:numPr>
          <w:ilvl w:val="0"/>
          <w:numId w:val="88"/>
        </w:numPr>
        <w:rPr>
          <w:lang w:val="en-US"/>
        </w:rPr>
      </w:pPr>
      <w:r w:rsidRPr="00A66E1E">
        <w:rPr>
          <w:lang w:val="en-US"/>
        </w:rPr>
        <w:t xml:space="preserve">Modify the necessary information in the </w:t>
      </w:r>
      <w:r w:rsidR="00B704CE">
        <w:t>Notification</w:t>
      </w:r>
      <w:r w:rsidR="00B704CE">
        <w:rPr>
          <w:lang w:val="en-US"/>
        </w:rPr>
        <w:t xml:space="preserve"> </w:t>
      </w:r>
      <w:r w:rsidRPr="00A66E1E">
        <w:rPr>
          <w:lang w:val="en-US"/>
        </w:rPr>
        <w:t>details</w:t>
      </w:r>
      <w:r>
        <w:rPr>
          <w:lang w:val="en-US"/>
        </w:rPr>
        <w:t xml:space="preserve"> and c</w:t>
      </w:r>
      <w:r w:rsidRPr="00A66E1E">
        <w:rPr>
          <w:lang w:val="en-US"/>
        </w:rPr>
        <w:t xml:space="preserve">lick </w:t>
      </w:r>
      <w:r w:rsidRPr="00A66E1E">
        <w:rPr>
          <w:b/>
          <w:noProof/>
          <w:lang w:val="en-IN" w:eastAsia="en-IN"/>
        </w:rPr>
        <w:t>Update</w:t>
      </w:r>
      <w:r w:rsidRPr="00A66E1E">
        <w:rPr>
          <w:noProof/>
          <w:lang w:val="en-IN" w:eastAsia="en-IN"/>
        </w:rPr>
        <w:t>. The Records updated successfully message will be displayed</w:t>
      </w:r>
      <w:r w:rsidRPr="00A66E1E">
        <w:rPr>
          <w:lang w:val="en-US"/>
        </w:rPr>
        <w:t>.</w:t>
      </w:r>
    </w:p>
    <w:p w14:paraId="37C84DBB" w14:textId="77777777" w:rsidR="00086B4F" w:rsidRDefault="00086B4F" w:rsidP="00086B4F">
      <w:pPr>
        <w:pStyle w:val="BodyText"/>
        <w:rPr>
          <w:lang w:val="en-US"/>
        </w:rPr>
      </w:pPr>
      <w:r>
        <w:rPr>
          <w:noProof/>
          <w:lang w:val="en-SG" w:eastAsia="en-SG"/>
        </w:rPr>
        <w:drawing>
          <wp:inline distT="0" distB="0" distL="0" distR="0" wp14:anchorId="0167F78A" wp14:editId="0C900AA1">
            <wp:extent cx="3438095" cy="132381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438095" cy="1323810"/>
                    </a:xfrm>
                    <a:prstGeom prst="rect">
                      <a:avLst/>
                    </a:prstGeom>
                  </pic:spPr>
                </pic:pic>
              </a:graphicData>
            </a:graphic>
          </wp:inline>
        </w:drawing>
      </w:r>
    </w:p>
    <w:p w14:paraId="1A5AC3F2" w14:textId="77777777" w:rsidR="00086B4F" w:rsidRDefault="00086B4F" w:rsidP="00086B4F">
      <w:pPr>
        <w:pStyle w:val="Figure"/>
        <w:rPr>
          <w:lang w:val="en-US"/>
        </w:rPr>
      </w:pPr>
      <w:r>
        <w:rPr>
          <w:lang w:val="en-US"/>
        </w:rPr>
        <w:t>Records Updated Successfully Message</w:t>
      </w:r>
    </w:p>
    <w:p w14:paraId="271BD98E" w14:textId="77777777" w:rsidR="00086B4F" w:rsidRPr="00ED4E98" w:rsidRDefault="00086B4F" w:rsidP="001F7791">
      <w:pPr>
        <w:pStyle w:val="NumberedListing"/>
        <w:numPr>
          <w:ilvl w:val="0"/>
          <w:numId w:val="88"/>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4512AE05" w14:textId="77777777" w:rsidR="00ED4E98" w:rsidRPr="006F3FF2" w:rsidRDefault="00ED4E98" w:rsidP="00ED4E98">
      <w:pPr>
        <w:rPr>
          <w:lang w:val="en-US"/>
        </w:rPr>
      </w:pPr>
    </w:p>
    <w:p w14:paraId="2E397F53" w14:textId="13BC97A7" w:rsidR="005303ED" w:rsidRDefault="005303ED" w:rsidP="005303ED">
      <w:pPr>
        <w:pStyle w:val="Heading1CL"/>
      </w:pPr>
      <w:bookmarkStart w:id="179" w:name="SearchTransactionDetails"/>
      <w:bookmarkStart w:id="180" w:name="_Toc123813533"/>
      <w:bookmarkStart w:id="181" w:name="_Toc129608433"/>
      <w:r>
        <w:t xml:space="preserve">Search </w:t>
      </w:r>
      <w:r w:rsidR="00472784">
        <w:t>Trans</w:t>
      </w:r>
      <w:r>
        <w:t>a</w:t>
      </w:r>
      <w:r w:rsidR="00472784">
        <w:t>c</w:t>
      </w:r>
      <w:r>
        <w:t>tion Details</w:t>
      </w:r>
      <w:bookmarkEnd w:id="179"/>
      <w:bookmarkEnd w:id="180"/>
      <w:bookmarkEnd w:id="181"/>
    </w:p>
    <w:p w14:paraId="6ED65550" w14:textId="0F634977" w:rsidR="005303ED" w:rsidRDefault="005303ED" w:rsidP="005303ED">
      <w:pPr>
        <w:pStyle w:val="BodyText"/>
        <w:rPr>
          <w:lang w:val="en-US"/>
        </w:rPr>
      </w:pPr>
      <w:r w:rsidRPr="00DA3320">
        <w:rPr>
          <w:lang w:val="en-US"/>
        </w:rPr>
        <w:t>The functionality allows you to search for, view</w:t>
      </w:r>
      <w:r>
        <w:rPr>
          <w:lang w:val="en-US"/>
        </w:rPr>
        <w:t>,</w:t>
      </w:r>
      <w:r w:rsidRPr="00DA3320">
        <w:rPr>
          <w:lang w:val="en-US"/>
        </w:rPr>
        <w:t xml:space="preserve"> </w:t>
      </w:r>
      <w:r>
        <w:rPr>
          <w:lang w:val="en-US"/>
        </w:rPr>
        <w:t>edit and</w:t>
      </w:r>
      <w:r w:rsidRPr="00DA3320">
        <w:rPr>
          <w:lang w:val="en-US"/>
        </w:rPr>
        <w:t xml:space="preserve"> </w:t>
      </w:r>
      <w:r>
        <w:rPr>
          <w:lang w:val="en-US"/>
        </w:rPr>
        <w:t xml:space="preserve">overview </w:t>
      </w:r>
      <w:r w:rsidRPr="00DA3320">
        <w:rPr>
          <w:lang w:val="en-US"/>
        </w:rPr>
        <w:t xml:space="preserve">the </w:t>
      </w:r>
      <w:r w:rsidR="00472784">
        <w:t>Trans</w:t>
      </w:r>
      <w:r w:rsidR="000A0C9A">
        <w:t>a</w:t>
      </w:r>
      <w:r w:rsidR="00472784">
        <w:t>c</w:t>
      </w:r>
      <w:r w:rsidR="000A0C9A">
        <w:t>tion</w:t>
      </w:r>
      <w:r w:rsidR="000A0C9A">
        <w:rPr>
          <w:lang w:val="en-US"/>
        </w:rPr>
        <w:t xml:space="preserve"> </w:t>
      </w:r>
      <w:r w:rsidRPr="00DA3320">
        <w:rPr>
          <w:lang w:val="en-US"/>
        </w:rPr>
        <w:t>details in the TFB system.</w:t>
      </w:r>
    </w:p>
    <w:p w14:paraId="2F93C6D0" w14:textId="661DF725" w:rsidR="005303ED" w:rsidRDefault="005303ED" w:rsidP="005303ED">
      <w:pPr>
        <w:pStyle w:val="ProcedureHeading"/>
        <w:rPr>
          <w:lang w:val="en-US"/>
        </w:rPr>
      </w:pPr>
      <w:r>
        <w:rPr>
          <w:lang w:val="en-US"/>
        </w:rPr>
        <w:t xml:space="preserve">To search for a </w:t>
      </w:r>
      <w:r w:rsidR="00472784">
        <w:t>trans</w:t>
      </w:r>
      <w:r w:rsidR="000A0C9A">
        <w:t>a</w:t>
      </w:r>
      <w:r w:rsidR="00472784">
        <w:t>c</w:t>
      </w:r>
      <w:r w:rsidR="000A0C9A">
        <w:t>tion</w:t>
      </w:r>
      <w:r>
        <w:rPr>
          <w:lang w:val="en-US"/>
        </w:rPr>
        <w:t>:</w:t>
      </w:r>
    </w:p>
    <w:p w14:paraId="533EF101" w14:textId="3A0BA23C" w:rsidR="005303ED" w:rsidRPr="00DF5194" w:rsidRDefault="005303ED" w:rsidP="001F7791">
      <w:pPr>
        <w:pStyle w:val="NumberedListing"/>
        <w:numPr>
          <w:ilvl w:val="0"/>
          <w:numId w:val="89"/>
        </w:numPr>
        <w:rPr>
          <w:lang w:val="en-US"/>
        </w:rPr>
      </w:pPr>
      <w:r w:rsidRPr="00DF5194">
        <w:rPr>
          <w:lang w:val="en-US"/>
        </w:rPr>
        <w:t>Click</w:t>
      </w:r>
      <w:r>
        <w:rPr>
          <w:lang w:val="en-US"/>
        </w:rPr>
        <w:t xml:space="preserve"> </w:t>
      </w:r>
      <w:r>
        <w:rPr>
          <w:b/>
          <w:lang w:val="en-US"/>
        </w:rPr>
        <w:t>Notification</w:t>
      </w:r>
      <w:r>
        <w:rPr>
          <w:lang w:val="en-US"/>
        </w:rPr>
        <w:t xml:space="preserve">&gt;&gt; </w:t>
      </w:r>
      <w:r w:rsidRPr="00E21ED6">
        <w:rPr>
          <w:b/>
          <w:lang w:val="en-US"/>
        </w:rPr>
        <w:t>Search T</w:t>
      </w:r>
      <w:r w:rsidR="00472784">
        <w:rPr>
          <w:b/>
          <w:lang w:val="en-US"/>
        </w:rPr>
        <w:t>rans</w:t>
      </w:r>
      <w:r w:rsidR="000A0C9A">
        <w:rPr>
          <w:b/>
          <w:lang w:val="en-US"/>
        </w:rPr>
        <w:t>a</w:t>
      </w:r>
      <w:r w:rsidR="00472784">
        <w:rPr>
          <w:b/>
          <w:lang w:val="en-US"/>
        </w:rPr>
        <w:t>c</w:t>
      </w:r>
      <w:r w:rsidR="000A0C9A">
        <w:rPr>
          <w:b/>
          <w:lang w:val="en-US"/>
        </w:rPr>
        <w:t>tion</w:t>
      </w:r>
      <w:r w:rsidRPr="00DF5194">
        <w:rPr>
          <w:lang w:val="en-US"/>
        </w:rPr>
        <w:t xml:space="preserve">. The </w:t>
      </w:r>
      <w:r w:rsidRPr="00A87D15">
        <w:rPr>
          <w:rStyle w:val="redarrow"/>
        </w:rPr>
        <w:t xml:space="preserve">Search </w:t>
      </w:r>
      <w:r w:rsidR="00472784">
        <w:t>Trans</w:t>
      </w:r>
      <w:r w:rsidR="000A0C9A">
        <w:t>a</w:t>
      </w:r>
      <w:r w:rsidR="00472784">
        <w:t>c</w:t>
      </w:r>
      <w:r w:rsidR="000A0C9A">
        <w:t>tion</w:t>
      </w:r>
      <w:r w:rsidRPr="00A87D15">
        <w:rPr>
          <w:rStyle w:val="redarrow"/>
        </w:rPr>
        <w:t xml:space="preserve"> Page</w:t>
      </w:r>
      <w:r w:rsidRPr="00DF5194">
        <w:rPr>
          <w:lang w:val="en-US"/>
        </w:rPr>
        <w:t xml:space="preserve"> </w:t>
      </w:r>
      <w:r>
        <w:rPr>
          <w:lang w:val="en-US"/>
        </w:rPr>
        <w:t>will be displayed</w:t>
      </w:r>
      <w:r w:rsidRPr="00DF5194">
        <w:rPr>
          <w:lang w:val="en-US"/>
        </w:rPr>
        <w:t>.</w:t>
      </w:r>
    </w:p>
    <w:p w14:paraId="30B08C3B" w14:textId="3A3A2492" w:rsidR="005303ED" w:rsidRDefault="0014639F" w:rsidP="005303ED">
      <w:pPr>
        <w:pStyle w:val="Screenshot"/>
        <w:rPr>
          <w:lang w:val="en-US"/>
        </w:rPr>
      </w:pPr>
      <w:r>
        <w:rPr>
          <w:lang w:val="en-SG" w:eastAsia="en-SG"/>
        </w:rPr>
        <w:drawing>
          <wp:inline distT="0" distB="0" distL="0" distR="0" wp14:anchorId="6399B507" wp14:editId="45DD16EE">
            <wp:extent cx="5733415" cy="2938145"/>
            <wp:effectExtent l="19050" t="19050" r="19685" b="14605"/>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733415" cy="2938145"/>
                    </a:xfrm>
                    <a:prstGeom prst="rect">
                      <a:avLst/>
                    </a:prstGeom>
                    <a:ln>
                      <a:solidFill>
                        <a:schemeClr val="tx1"/>
                      </a:solidFill>
                    </a:ln>
                  </pic:spPr>
                </pic:pic>
              </a:graphicData>
            </a:graphic>
          </wp:inline>
        </w:drawing>
      </w:r>
    </w:p>
    <w:p w14:paraId="0000773F" w14:textId="39445A2B" w:rsidR="005303ED" w:rsidRDefault="005303ED" w:rsidP="005303ED">
      <w:pPr>
        <w:pStyle w:val="Figure"/>
        <w:rPr>
          <w:lang w:val="en-US"/>
        </w:rPr>
      </w:pPr>
      <w:r w:rsidRPr="00A87D15">
        <w:rPr>
          <w:rStyle w:val="redarrow"/>
        </w:rPr>
        <w:t xml:space="preserve">Search </w:t>
      </w:r>
      <w:r w:rsidR="00020751">
        <w:t>Transa</w:t>
      </w:r>
      <w:r w:rsidR="00472784">
        <w:t>c</w:t>
      </w:r>
      <w:r w:rsidR="00020751">
        <w:t>tion</w:t>
      </w:r>
      <w:r w:rsidRPr="00A87D15">
        <w:rPr>
          <w:rStyle w:val="redarrow"/>
        </w:rPr>
        <w:t xml:space="preserve"> </w:t>
      </w:r>
      <w:r>
        <w:rPr>
          <w:lang w:val="en-US"/>
        </w:rPr>
        <w:t>Page</w:t>
      </w:r>
    </w:p>
    <w:p w14:paraId="2CEB6E20" w14:textId="27ED44FE" w:rsidR="005303ED" w:rsidRPr="005951C7" w:rsidRDefault="005303ED" w:rsidP="005303ED">
      <w:pPr>
        <w:pStyle w:val="BodyText"/>
        <w:rPr>
          <w:lang w:val="en-US"/>
        </w:rPr>
      </w:pPr>
      <w:r w:rsidRPr="00CD4015">
        <w:rPr>
          <w:lang w:val="en-US"/>
        </w:rPr>
        <w:t xml:space="preserve">Following are the field and button descriptions of the </w:t>
      </w:r>
      <w:r w:rsidRPr="00CD4015">
        <w:rPr>
          <w:b/>
          <w:lang w:val="en-US"/>
        </w:rPr>
        <w:t xml:space="preserve">Search </w:t>
      </w:r>
      <w:r w:rsidRPr="00264B36">
        <w:rPr>
          <w:rStyle w:val="redarrow"/>
          <w:b/>
        </w:rPr>
        <w:t>T</w:t>
      </w:r>
      <w:r w:rsidR="0044657F">
        <w:rPr>
          <w:rStyle w:val="redarrow"/>
          <w:b/>
        </w:rPr>
        <w:t>ransaction</w:t>
      </w:r>
      <w:r w:rsidRPr="00CD4015">
        <w:rPr>
          <w:lang w:val="en-US"/>
        </w:rPr>
        <w:t xml:space="preserve"> page.</w:t>
      </w:r>
    </w:p>
    <w:tbl>
      <w:tblPr>
        <w:tblStyle w:val="TableGrid"/>
        <w:tblW w:w="0" w:type="auto"/>
        <w:jc w:val="center"/>
        <w:tblLook w:val="04A0" w:firstRow="1" w:lastRow="0" w:firstColumn="1" w:lastColumn="0" w:noHBand="0" w:noVBand="1"/>
      </w:tblPr>
      <w:tblGrid>
        <w:gridCol w:w="2843"/>
        <w:gridCol w:w="5137"/>
      </w:tblGrid>
      <w:tr w:rsidR="005303ED" w:rsidRPr="0013748C" w14:paraId="1AB86091" w14:textId="77777777" w:rsidTr="00691E54">
        <w:trPr>
          <w:cantSplit/>
          <w:tblHeader/>
          <w:jc w:val="center"/>
        </w:trPr>
        <w:tc>
          <w:tcPr>
            <w:tcW w:w="2843" w:type="dxa"/>
            <w:shd w:val="clear" w:color="auto" w:fill="BFBFBF" w:themeFill="background1" w:themeFillShade="BF"/>
          </w:tcPr>
          <w:p w14:paraId="5EEC8AFB" w14:textId="77777777" w:rsidR="005303ED" w:rsidRPr="0013748C" w:rsidRDefault="005303ED" w:rsidP="00691E54">
            <w:pPr>
              <w:pStyle w:val="TableHeading"/>
            </w:pPr>
            <w:r w:rsidRPr="0013748C">
              <w:t>Field/Button description</w:t>
            </w:r>
          </w:p>
        </w:tc>
        <w:tc>
          <w:tcPr>
            <w:tcW w:w="5137" w:type="dxa"/>
            <w:shd w:val="clear" w:color="auto" w:fill="BFBFBF" w:themeFill="background1" w:themeFillShade="BF"/>
          </w:tcPr>
          <w:p w14:paraId="339CA024" w14:textId="77777777" w:rsidR="005303ED" w:rsidRPr="0013748C" w:rsidRDefault="005303ED" w:rsidP="00691E54">
            <w:pPr>
              <w:pStyle w:val="TableHeading"/>
            </w:pPr>
            <w:r w:rsidRPr="0013748C">
              <w:t>Action/Input Required</w:t>
            </w:r>
          </w:p>
        </w:tc>
      </w:tr>
      <w:tr w:rsidR="0044657F" w:rsidRPr="0013748C" w14:paraId="2A362216" w14:textId="77777777" w:rsidTr="00691E54">
        <w:trPr>
          <w:cantSplit/>
          <w:jc w:val="center"/>
        </w:trPr>
        <w:tc>
          <w:tcPr>
            <w:tcW w:w="2843" w:type="dxa"/>
          </w:tcPr>
          <w:p w14:paraId="18458379" w14:textId="79C67A35" w:rsidR="0044657F" w:rsidRDefault="0044657F" w:rsidP="00691E54">
            <w:pPr>
              <w:pStyle w:val="Tablefieldindent2"/>
              <w:ind w:left="0"/>
            </w:pPr>
            <w:r>
              <w:t>Timestamp</w:t>
            </w:r>
          </w:p>
        </w:tc>
        <w:tc>
          <w:tcPr>
            <w:tcW w:w="5137" w:type="dxa"/>
          </w:tcPr>
          <w:p w14:paraId="3DD18708" w14:textId="4318AFCF" w:rsidR="0044657F" w:rsidRDefault="0044657F" w:rsidP="00691E54">
            <w:pPr>
              <w:pStyle w:val="TableText"/>
            </w:pPr>
            <w:r>
              <w:t>Enter the time using the calendar icon.</w:t>
            </w:r>
          </w:p>
        </w:tc>
      </w:tr>
      <w:tr w:rsidR="005303ED" w:rsidRPr="0013748C" w14:paraId="6E2E92A6" w14:textId="77777777" w:rsidTr="00691E54">
        <w:trPr>
          <w:cantSplit/>
          <w:jc w:val="center"/>
        </w:trPr>
        <w:tc>
          <w:tcPr>
            <w:tcW w:w="2843" w:type="dxa"/>
          </w:tcPr>
          <w:p w14:paraId="2E5D6C33" w14:textId="77777777" w:rsidR="005303ED" w:rsidRDefault="005303ED" w:rsidP="00691E54">
            <w:pPr>
              <w:pStyle w:val="Tablefieldindent2"/>
              <w:ind w:left="0"/>
            </w:pPr>
            <w:r>
              <w:lastRenderedPageBreak/>
              <w:t>Template Code</w:t>
            </w:r>
          </w:p>
        </w:tc>
        <w:tc>
          <w:tcPr>
            <w:tcW w:w="5137" w:type="dxa"/>
          </w:tcPr>
          <w:p w14:paraId="510CABFB" w14:textId="798F7F21" w:rsidR="005303ED" w:rsidRDefault="00424FFD" w:rsidP="00424FFD">
            <w:pPr>
              <w:pStyle w:val="TableText"/>
            </w:pPr>
            <w:r>
              <w:t>Enter the template code.</w:t>
            </w:r>
          </w:p>
        </w:tc>
      </w:tr>
      <w:tr w:rsidR="005303ED" w:rsidRPr="0013748C" w14:paraId="3CD5A077" w14:textId="77777777" w:rsidTr="00691E54">
        <w:trPr>
          <w:cantSplit/>
          <w:jc w:val="center"/>
        </w:trPr>
        <w:tc>
          <w:tcPr>
            <w:tcW w:w="2843" w:type="dxa"/>
          </w:tcPr>
          <w:p w14:paraId="0BBCDBAD" w14:textId="48FA9F3D" w:rsidR="005303ED" w:rsidRDefault="00424FFD" w:rsidP="00424FFD">
            <w:pPr>
              <w:pStyle w:val="Tablefieldindent2"/>
              <w:ind w:left="0"/>
            </w:pPr>
            <w:r>
              <w:t>To Email Id</w:t>
            </w:r>
          </w:p>
        </w:tc>
        <w:tc>
          <w:tcPr>
            <w:tcW w:w="5137" w:type="dxa"/>
          </w:tcPr>
          <w:p w14:paraId="67442894" w14:textId="77777777" w:rsidR="005303ED" w:rsidRDefault="005303ED" w:rsidP="00691E54">
            <w:pPr>
              <w:pStyle w:val="TableText"/>
            </w:pPr>
            <w:r>
              <w:t>Enter the name of the notification.</w:t>
            </w:r>
          </w:p>
        </w:tc>
      </w:tr>
      <w:tr w:rsidR="005303ED" w:rsidRPr="0013748C" w14:paraId="655D9F3F" w14:textId="77777777" w:rsidTr="00691E54">
        <w:trPr>
          <w:cantSplit/>
          <w:jc w:val="center"/>
        </w:trPr>
        <w:tc>
          <w:tcPr>
            <w:tcW w:w="2843" w:type="dxa"/>
          </w:tcPr>
          <w:p w14:paraId="6A79C1E1" w14:textId="5A1C6D4A" w:rsidR="005303ED" w:rsidRDefault="00424FFD" w:rsidP="00691E54">
            <w:pPr>
              <w:pStyle w:val="Tablefieldindent2"/>
              <w:ind w:left="0"/>
            </w:pPr>
            <w:r>
              <w:t>Subject</w:t>
            </w:r>
          </w:p>
        </w:tc>
        <w:tc>
          <w:tcPr>
            <w:tcW w:w="5137" w:type="dxa"/>
          </w:tcPr>
          <w:p w14:paraId="5C0FCDF9" w14:textId="17491BB5" w:rsidR="005303ED" w:rsidRDefault="007E5E8D" w:rsidP="007E5E8D">
            <w:pPr>
              <w:pStyle w:val="TableText"/>
            </w:pPr>
            <w:r>
              <w:t>Enter the subject of the notification.</w:t>
            </w:r>
          </w:p>
        </w:tc>
      </w:tr>
      <w:tr w:rsidR="005303ED" w:rsidRPr="0013748C" w14:paraId="6E1FE122" w14:textId="77777777" w:rsidTr="00691E54">
        <w:trPr>
          <w:cantSplit/>
          <w:jc w:val="center"/>
        </w:trPr>
        <w:tc>
          <w:tcPr>
            <w:tcW w:w="2843" w:type="dxa"/>
          </w:tcPr>
          <w:p w14:paraId="53B33344" w14:textId="47824B20" w:rsidR="005303ED" w:rsidRDefault="007E5E8D" w:rsidP="00691E54">
            <w:pPr>
              <w:pStyle w:val="Tablefieldindent2"/>
              <w:ind w:left="0"/>
              <w:rPr>
                <w:noProof/>
                <w:lang w:val="en-SG" w:eastAsia="en-SG"/>
              </w:rPr>
            </w:pPr>
            <w:r>
              <w:rPr>
                <w:noProof/>
                <w:lang w:val="en-SG" w:eastAsia="en-SG"/>
              </w:rPr>
              <w:t>Business Transaction Number</w:t>
            </w:r>
          </w:p>
        </w:tc>
        <w:tc>
          <w:tcPr>
            <w:tcW w:w="5137" w:type="dxa"/>
          </w:tcPr>
          <w:p w14:paraId="1CC28974" w14:textId="3856DC06" w:rsidR="005303ED" w:rsidRDefault="007E5E8D" w:rsidP="007E5E8D">
            <w:pPr>
              <w:pStyle w:val="TableText"/>
            </w:pPr>
            <w:r>
              <w:t xml:space="preserve">Enter the </w:t>
            </w:r>
            <w:r>
              <w:rPr>
                <w:noProof/>
                <w:lang w:val="en-SG" w:eastAsia="en-SG"/>
              </w:rPr>
              <w:t>Business Transaction Number</w:t>
            </w:r>
            <w:r>
              <w:t xml:space="preserve"> of the notification.</w:t>
            </w:r>
          </w:p>
        </w:tc>
      </w:tr>
      <w:tr w:rsidR="005303ED" w:rsidRPr="0013748C" w14:paraId="16C41233" w14:textId="77777777" w:rsidTr="00691E54">
        <w:trPr>
          <w:cantSplit/>
          <w:jc w:val="center"/>
        </w:trPr>
        <w:tc>
          <w:tcPr>
            <w:tcW w:w="2843" w:type="dxa"/>
          </w:tcPr>
          <w:p w14:paraId="580CC5D1" w14:textId="17639DAB" w:rsidR="005303ED" w:rsidRDefault="007E5E8D" w:rsidP="00691E54">
            <w:pPr>
              <w:pStyle w:val="Tablefieldindent2"/>
              <w:ind w:left="0"/>
            </w:pPr>
            <w:r>
              <w:t>Status</w:t>
            </w:r>
          </w:p>
        </w:tc>
        <w:tc>
          <w:tcPr>
            <w:tcW w:w="5137" w:type="dxa"/>
          </w:tcPr>
          <w:p w14:paraId="7D0DD57D" w14:textId="7F7D6522" w:rsidR="005303ED" w:rsidRDefault="007E5E8D" w:rsidP="00691E54">
            <w:pPr>
              <w:pStyle w:val="TableText"/>
            </w:pPr>
            <w:r>
              <w:t>Select the status checkbox of the notification.</w:t>
            </w:r>
          </w:p>
        </w:tc>
      </w:tr>
    </w:tbl>
    <w:p w14:paraId="1EC3A554" w14:textId="77777777" w:rsidR="005303ED" w:rsidRDefault="005303ED" w:rsidP="005303ED">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5303ED" w:rsidRPr="00A51DE3" w14:paraId="668A047A" w14:textId="77777777" w:rsidTr="00691E54">
        <w:tc>
          <w:tcPr>
            <w:tcW w:w="630" w:type="dxa"/>
            <w:shd w:val="clear" w:color="auto" w:fill="C00000"/>
            <w:vAlign w:val="center"/>
          </w:tcPr>
          <w:p w14:paraId="52AA3E23" w14:textId="77777777" w:rsidR="005303ED" w:rsidRPr="00A51DE3" w:rsidRDefault="005303ED" w:rsidP="00691E54">
            <w:pPr>
              <w:pStyle w:val="StyleCalloutSymbolScienceBold"/>
              <w:spacing w:before="100" w:after="100"/>
            </w:pPr>
            <w:r w:rsidRPr="00A51DE3">
              <w:t>@</w:t>
            </w:r>
          </w:p>
        </w:tc>
        <w:tc>
          <w:tcPr>
            <w:tcW w:w="7803" w:type="dxa"/>
            <w:shd w:val="clear" w:color="auto" w:fill="BFBFBF" w:themeFill="background1" w:themeFillShade="BF"/>
          </w:tcPr>
          <w:p w14:paraId="681EAE83" w14:textId="77777777" w:rsidR="005303ED" w:rsidRDefault="005303ED" w:rsidP="00691E54">
            <w:pPr>
              <w:pStyle w:val="CalloutText"/>
              <w:numPr>
                <w:ilvl w:val="0"/>
                <w:numId w:val="17"/>
              </w:numPr>
              <w:spacing w:before="100" w:after="100"/>
              <w:rPr>
                <w:lang w:val="en-US"/>
              </w:rPr>
            </w:pPr>
            <w:r>
              <w:rPr>
                <w:lang w:val="en-US"/>
              </w:rPr>
              <w:t xml:space="preserve">If you do not know the complete search phrase (words) for any criterion, enter partial search phrase (words) and click the </w:t>
            </w:r>
            <w:r w:rsidRPr="00891802">
              <w:rPr>
                <w:b/>
                <w:lang w:val="en-US"/>
              </w:rPr>
              <w:t>Search</w:t>
            </w:r>
            <w:r>
              <w:rPr>
                <w:b/>
                <w:lang w:val="en-US"/>
              </w:rPr>
              <w:t xml:space="preserve"> </w:t>
            </w:r>
            <w:r w:rsidRPr="00A87D15">
              <w:rPr>
                <w:lang w:val="en-US"/>
              </w:rPr>
              <w:t>icon</w:t>
            </w:r>
            <w:r>
              <w:rPr>
                <w:lang w:val="en-US"/>
              </w:rPr>
              <w:t xml:space="preserve">. </w:t>
            </w:r>
          </w:p>
          <w:p w14:paraId="7C19C3B5" w14:textId="77777777" w:rsidR="005303ED" w:rsidRPr="00146D05" w:rsidRDefault="005303ED" w:rsidP="00691E54">
            <w:pPr>
              <w:pStyle w:val="CalloutText"/>
              <w:numPr>
                <w:ilvl w:val="0"/>
                <w:numId w:val="17"/>
              </w:numPr>
              <w:spacing w:before="100" w:after="100"/>
            </w:pPr>
            <w:r>
              <w:rPr>
                <w:lang w:val="en-US"/>
              </w:rPr>
              <w:t xml:space="preserve">To get an exact search result, you must enter the following  search criteria: </w:t>
            </w:r>
          </w:p>
          <w:p w14:paraId="04DA6303" w14:textId="77777777" w:rsidR="000901A1" w:rsidRDefault="000901A1" w:rsidP="000901A1">
            <w:pPr>
              <w:pStyle w:val="CalloutText"/>
              <w:numPr>
                <w:ilvl w:val="1"/>
                <w:numId w:val="17"/>
              </w:numPr>
              <w:spacing w:before="100" w:after="100"/>
            </w:pPr>
            <w:r>
              <w:t>Timestamp</w:t>
            </w:r>
          </w:p>
          <w:p w14:paraId="491527E8" w14:textId="77777777" w:rsidR="000901A1" w:rsidRDefault="000901A1" w:rsidP="000901A1">
            <w:pPr>
              <w:pStyle w:val="CalloutText"/>
              <w:numPr>
                <w:ilvl w:val="1"/>
                <w:numId w:val="17"/>
              </w:numPr>
              <w:spacing w:before="100" w:after="100"/>
            </w:pPr>
            <w:r>
              <w:t>Template Code</w:t>
            </w:r>
          </w:p>
          <w:p w14:paraId="4BA8C380" w14:textId="77777777" w:rsidR="000901A1" w:rsidRDefault="000901A1" w:rsidP="000901A1">
            <w:pPr>
              <w:pStyle w:val="CalloutText"/>
              <w:numPr>
                <w:ilvl w:val="1"/>
                <w:numId w:val="17"/>
              </w:numPr>
              <w:spacing w:before="100" w:after="100"/>
            </w:pPr>
            <w:r>
              <w:t>To Email Id</w:t>
            </w:r>
          </w:p>
          <w:p w14:paraId="2460E5A3" w14:textId="77777777" w:rsidR="000901A1" w:rsidRDefault="000901A1" w:rsidP="000901A1">
            <w:pPr>
              <w:pStyle w:val="CalloutText"/>
              <w:numPr>
                <w:ilvl w:val="1"/>
                <w:numId w:val="17"/>
              </w:numPr>
              <w:spacing w:before="100" w:after="100"/>
            </w:pPr>
            <w:r>
              <w:t>Subject</w:t>
            </w:r>
          </w:p>
          <w:p w14:paraId="3456536A" w14:textId="77777777" w:rsidR="000901A1" w:rsidRDefault="000901A1" w:rsidP="000901A1">
            <w:pPr>
              <w:pStyle w:val="CalloutText"/>
              <w:numPr>
                <w:ilvl w:val="1"/>
                <w:numId w:val="17"/>
              </w:numPr>
              <w:spacing w:before="100" w:after="100"/>
            </w:pPr>
            <w:r>
              <w:t>Business Transaction Number</w:t>
            </w:r>
          </w:p>
          <w:p w14:paraId="5DAD9069" w14:textId="53684B3E" w:rsidR="005303ED" w:rsidRPr="00A51DE3" w:rsidRDefault="000901A1" w:rsidP="00674AAC">
            <w:pPr>
              <w:pStyle w:val="CalloutText"/>
              <w:numPr>
                <w:ilvl w:val="1"/>
                <w:numId w:val="17"/>
              </w:numPr>
              <w:spacing w:before="100" w:after="100"/>
            </w:pPr>
            <w:r>
              <w:t>Status</w:t>
            </w:r>
          </w:p>
        </w:tc>
      </w:tr>
    </w:tbl>
    <w:p w14:paraId="57DAB195" w14:textId="77777777" w:rsidR="005303ED" w:rsidRDefault="005303ED" w:rsidP="005303ED">
      <w:pPr>
        <w:rPr>
          <w:lang w:val="en-US"/>
        </w:rPr>
      </w:pPr>
    </w:p>
    <w:p w14:paraId="7BDB853B" w14:textId="77777777" w:rsidR="005303ED" w:rsidRPr="00501275" w:rsidRDefault="005303ED" w:rsidP="001F7791">
      <w:pPr>
        <w:pStyle w:val="NumberedListing"/>
        <w:numPr>
          <w:ilvl w:val="0"/>
          <w:numId w:val="89"/>
        </w:numPr>
        <w:rPr>
          <w:lang w:val="en-US"/>
        </w:rPr>
      </w:pPr>
      <w:r w:rsidRPr="00501275">
        <w:rPr>
          <w:lang w:val="en-US"/>
        </w:rPr>
        <w:t xml:space="preserve">Enter the search criteria and Click </w:t>
      </w:r>
      <w:r>
        <w:rPr>
          <w:noProof/>
          <w:lang w:val="en-SG" w:eastAsia="en-SG"/>
        </w:rPr>
        <w:drawing>
          <wp:inline distT="0" distB="0" distL="0" distR="0" wp14:anchorId="28B5CC2B" wp14:editId="616661C4">
            <wp:extent cx="161905" cy="209524"/>
            <wp:effectExtent l="19050" t="19050" r="10160" b="19685"/>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1905" cy="209524"/>
                    </a:xfrm>
                    <a:prstGeom prst="rect">
                      <a:avLst/>
                    </a:prstGeom>
                    <a:ln>
                      <a:solidFill>
                        <a:schemeClr val="tx1"/>
                      </a:solidFill>
                    </a:ln>
                  </pic:spPr>
                </pic:pic>
              </a:graphicData>
            </a:graphic>
          </wp:inline>
        </w:drawing>
      </w:r>
      <w:r w:rsidRPr="00501275">
        <w:rPr>
          <w:lang w:val="en-US"/>
        </w:rPr>
        <w:t xml:space="preserve"> icon to view the matching results in the </w:t>
      </w:r>
      <w:r w:rsidRPr="00501275">
        <w:rPr>
          <w:b/>
          <w:lang w:val="en-US"/>
        </w:rPr>
        <w:t>Search Results</w:t>
      </w:r>
      <w:r w:rsidRPr="00501275">
        <w:rPr>
          <w:lang w:val="en-US"/>
        </w:rPr>
        <w:t xml:space="preserve"> </w:t>
      </w:r>
      <w:r w:rsidRPr="00501275">
        <w:rPr>
          <w:b/>
          <w:lang w:val="en-US"/>
        </w:rPr>
        <w:t>Page</w:t>
      </w:r>
      <w:r w:rsidRPr="00501275">
        <w:rPr>
          <w:lang w:val="en-US"/>
        </w:rPr>
        <w:t>.</w:t>
      </w:r>
    </w:p>
    <w:p w14:paraId="2F931C0D" w14:textId="05B5EF9F" w:rsidR="005303ED" w:rsidRDefault="0014639F" w:rsidP="005303ED">
      <w:pPr>
        <w:pStyle w:val="Screenshot"/>
        <w:rPr>
          <w:lang w:val="en-US"/>
        </w:rPr>
      </w:pPr>
      <w:r>
        <w:rPr>
          <w:lang w:val="en-SG" w:eastAsia="en-SG"/>
        </w:rPr>
        <w:drawing>
          <wp:inline distT="0" distB="0" distL="0" distR="0" wp14:anchorId="2FB66015" wp14:editId="2CA3CF3D">
            <wp:extent cx="5733415" cy="2948305"/>
            <wp:effectExtent l="19050" t="19050" r="19685" b="23495"/>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733415" cy="2948305"/>
                    </a:xfrm>
                    <a:prstGeom prst="rect">
                      <a:avLst/>
                    </a:prstGeom>
                    <a:ln>
                      <a:solidFill>
                        <a:schemeClr val="tx1"/>
                      </a:solidFill>
                    </a:ln>
                  </pic:spPr>
                </pic:pic>
              </a:graphicData>
            </a:graphic>
          </wp:inline>
        </w:drawing>
      </w:r>
    </w:p>
    <w:p w14:paraId="39A7DCB0" w14:textId="77777777" w:rsidR="005303ED" w:rsidRDefault="005303ED" w:rsidP="005303ED">
      <w:pPr>
        <w:pStyle w:val="Figure"/>
        <w:rPr>
          <w:lang w:val="en-US"/>
        </w:rPr>
      </w:pPr>
      <w:r>
        <w:rPr>
          <w:lang w:val="en-US"/>
        </w:rPr>
        <w:t>Search Results Page</w:t>
      </w:r>
    </w:p>
    <w:p w14:paraId="77CA2E17" w14:textId="62F1D76E" w:rsidR="005303ED" w:rsidRDefault="005303ED" w:rsidP="005303ED">
      <w:pPr>
        <w:pStyle w:val="Heading2CL"/>
      </w:pPr>
      <w:bookmarkStart w:id="182" w:name="_Toc123813534"/>
      <w:bookmarkStart w:id="183" w:name="_Toc129608434"/>
      <w:r w:rsidRPr="00894FD3">
        <w:lastRenderedPageBreak/>
        <w:t xml:space="preserve">View </w:t>
      </w:r>
      <w:r w:rsidR="00472784">
        <w:t>Transaction</w:t>
      </w:r>
      <w:r>
        <w:t xml:space="preserve"> </w:t>
      </w:r>
      <w:r w:rsidRPr="00894FD3">
        <w:t>Details</w:t>
      </w:r>
      <w:bookmarkEnd w:id="182"/>
      <w:bookmarkEnd w:id="183"/>
    </w:p>
    <w:p w14:paraId="2257269D" w14:textId="79833B4A" w:rsidR="005303ED" w:rsidRDefault="005303ED" w:rsidP="005303ED">
      <w:pPr>
        <w:pStyle w:val="Figure"/>
        <w:rPr>
          <w:lang w:val="en-US"/>
        </w:rPr>
      </w:pPr>
      <w:r w:rsidRPr="00C1263A">
        <w:rPr>
          <w:b w:val="0"/>
          <w:lang w:val="en-US"/>
        </w:rPr>
        <w:t xml:space="preserve">This functionality allows </w:t>
      </w:r>
      <w:r>
        <w:rPr>
          <w:b w:val="0"/>
          <w:lang w:val="en-US"/>
        </w:rPr>
        <w:t>you</w:t>
      </w:r>
      <w:r w:rsidRPr="00C1263A">
        <w:rPr>
          <w:b w:val="0"/>
          <w:lang w:val="en-US"/>
        </w:rPr>
        <w:t xml:space="preserve"> to </w:t>
      </w:r>
      <w:r>
        <w:rPr>
          <w:b w:val="0"/>
          <w:lang w:val="en-US"/>
        </w:rPr>
        <w:t xml:space="preserve">view the </w:t>
      </w:r>
      <w:r w:rsidR="00472784" w:rsidRPr="002B654A">
        <w:rPr>
          <w:b w:val="0"/>
        </w:rPr>
        <w:t>Transaction</w:t>
      </w:r>
      <w:r>
        <w:rPr>
          <w:b w:val="0"/>
          <w:lang w:val="en-US"/>
        </w:rPr>
        <w:t xml:space="preserve"> details</w:t>
      </w:r>
      <w:r>
        <w:rPr>
          <w:lang w:val="en-US"/>
        </w:rPr>
        <w:t>.</w:t>
      </w:r>
    </w:p>
    <w:p w14:paraId="04710B10" w14:textId="5AF97193" w:rsidR="005303ED" w:rsidRDefault="005303ED" w:rsidP="005303ED">
      <w:pPr>
        <w:pStyle w:val="ProcedureHeading"/>
        <w:rPr>
          <w:lang w:val="en-US"/>
        </w:rPr>
      </w:pPr>
      <w:r>
        <w:rPr>
          <w:lang w:val="en-US"/>
        </w:rPr>
        <w:t xml:space="preserve">To view the </w:t>
      </w:r>
      <w:r w:rsidR="00B9515F">
        <w:t>transaction</w:t>
      </w:r>
      <w:r w:rsidR="00472784">
        <w:rPr>
          <w:lang w:val="en-US"/>
        </w:rPr>
        <w:t xml:space="preserve"> </w:t>
      </w:r>
      <w:r>
        <w:rPr>
          <w:lang w:val="en-US"/>
        </w:rPr>
        <w:t>details:</w:t>
      </w:r>
    </w:p>
    <w:p w14:paraId="7FC216DC" w14:textId="50A83201" w:rsidR="005303ED" w:rsidRPr="0054038A" w:rsidRDefault="005303ED" w:rsidP="001F7791">
      <w:pPr>
        <w:pStyle w:val="NumberedListing"/>
        <w:numPr>
          <w:ilvl w:val="0"/>
          <w:numId w:val="91"/>
        </w:numPr>
        <w:rPr>
          <w:lang w:val="en-US"/>
        </w:rPr>
      </w:pPr>
      <w:r w:rsidRPr="006A0A73">
        <w:rPr>
          <w:lang w:val="en-US"/>
        </w:rPr>
        <w:t xml:space="preserve">From the search results, click the </w:t>
      </w:r>
      <w:r>
        <w:rPr>
          <w:noProof/>
          <w:lang w:val="en-SG" w:eastAsia="en-SG"/>
        </w:rPr>
        <w:drawing>
          <wp:inline distT="0" distB="0" distL="0" distR="0" wp14:anchorId="119BA17F" wp14:editId="1A8F4FFE">
            <wp:extent cx="314286" cy="238095"/>
            <wp:effectExtent l="19050" t="19050" r="10160" b="1016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14286" cy="238095"/>
                    </a:xfrm>
                    <a:prstGeom prst="rect">
                      <a:avLst/>
                    </a:prstGeom>
                    <a:ln>
                      <a:solidFill>
                        <a:schemeClr val="tx1"/>
                      </a:solidFill>
                    </a:ln>
                  </pic:spPr>
                </pic:pic>
              </a:graphicData>
            </a:graphic>
          </wp:inline>
        </w:drawing>
      </w:r>
      <w:r w:rsidRPr="006A0A73">
        <w:rPr>
          <w:lang w:val="en-US"/>
        </w:rPr>
        <w:t xml:space="preserve"> icon.  The</w:t>
      </w:r>
      <w:r w:rsidRPr="006A0A73">
        <w:rPr>
          <w:b/>
          <w:lang w:val="en-US"/>
        </w:rPr>
        <w:t xml:space="preserve"> </w:t>
      </w:r>
      <w:r w:rsidR="00472784">
        <w:t>Transaction</w:t>
      </w:r>
      <w:r w:rsidRPr="00591D9D">
        <w:rPr>
          <w:lang w:val="en-US"/>
        </w:rPr>
        <w:t xml:space="preserve"> </w:t>
      </w:r>
      <w:r w:rsidRPr="006A0A73">
        <w:rPr>
          <w:lang w:val="en-US"/>
        </w:rPr>
        <w:t>Details Page</w:t>
      </w:r>
      <w:r w:rsidRPr="006A0A73">
        <w:rPr>
          <w:b/>
          <w:lang w:val="en-US"/>
        </w:rPr>
        <w:t xml:space="preserve"> </w:t>
      </w:r>
      <w:r w:rsidRPr="006A0A73">
        <w:rPr>
          <w:lang w:val="en-US"/>
        </w:rPr>
        <w:t>will be</w:t>
      </w:r>
      <w:r w:rsidRPr="006A0A73">
        <w:rPr>
          <w:b/>
          <w:lang w:val="en-US"/>
        </w:rPr>
        <w:t xml:space="preserve"> </w:t>
      </w:r>
      <w:r w:rsidRPr="006A0A73">
        <w:rPr>
          <w:lang w:val="en-US"/>
        </w:rPr>
        <w:t>displayed.</w:t>
      </w:r>
      <w:r>
        <w:rPr>
          <w:noProof/>
          <w:lang w:val="en-IN" w:eastAsia="en-IN"/>
        </w:rPr>
        <w:t xml:space="preserve"> </w:t>
      </w:r>
    </w:p>
    <w:p w14:paraId="53F40303" w14:textId="6AA2CEBB" w:rsidR="005303ED" w:rsidRDefault="0014639F" w:rsidP="005303ED">
      <w:pPr>
        <w:pStyle w:val="Screenshot"/>
        <w:rPr>
          <w:lang w:val="en-US"/>
        </w:rPr>
      </w:pPr>
      <w:r>
        <w:rPr>
          <w:lang w:val="en-SG" w:eastAsia="en-SG"/>
        </w:rPr>
        <w:drawing>
          <wp:inline distT="0" distB="0" distL="0" distR="0" wp14:anchorId="02E1C177" wp14:editId="72DC58D0">
            <wp:extent cx="5733415" cy="2748915"/>
            <wp:effectExtent l="19050" t="19050" r="19685" b="13335"/>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733415" cy="2748915"/>
                    </a:xfrm>
                    <a:prstGeom prst="rect">
                      <a:avLst/>
                    </a:prstGeom>
                    <a:ln>
                      <a:solidFill>
                        <a:schemeClr val="tx1"/>
                      </a:solidFill>
                    </a:ln>
                  </pic:spPr>
                </pic:pic>
              </a:graphicData>
            </a:graphic>
          </wp:inline>
        </w:drawing>
      </w:r>
    </w:p>
    <w:p w14:paraId="53246520" w14:textId="2B4B4420" w:rsidR="005303ED" w:rsidRDefault="00472784" w:rsidP="005303ED">
      <w:pPr>
        <w:pStyle w:val="Figure"/>
        <w:rPr>
          <w:lang w:val="en-US"/>
        </w:rPr>
      </w:pPr>
      <w:r>
        <w:t>Transaction</w:t>
      </w:r>
      <w:r w:rsidR="005303ED">
        <w:rPr>
          <w:lang w:val="en-US"/>
        </w:rPr>
        <w:t xml:space="preserve"> Details Page</w:t>
      </w:r>
    </w:p>
    <w:p w14:paraId="36487111" w14:textId="581035E5" w:rsidR="005303ED" w:rsidRPr="00FC1528" w:rsidRDefault="005303ED" w:rsidP="001F7791">
      <w:pPr>
        <w:pStyle w:val="NumberedListing"/>
        <w:numPr>
          <w:ilvl w:val="0"/>
          <w:numId w:val="91"/>
        </w:numPr>
        <w:rPr>
          <w:lang w:val="en-US"/>
        </w:rPr>
      </w:pPr>
      <w:r w:rsidRPr="00FC1528">
        <w:rPr>
          <w:lang w:val="en-US"/>
        </w:rPr>
        <w:t xml:space="preserve">Click </w:t>
      </w:r>
      <w:r w:rsidRPr="00FC1528">
        <w:rPr>
          <w:b/>
          <w:lang w:val="en-US"/>
        </w:rPr>
        <w:t>Close</w:t>
      </w:r>
      <w:r w:rsidRPr="00FC1528">
        <w:rPr>
          <w:lang w:val="en-US"/>
        </w:rPr>
        <w:t xml:space="preserve"> button to close the </w:t>
      </w:r>
      <w:r w:rsidR="00472784">
        <w:t>Transaction</w:t>
      </w:r>
      <w:r w:rsidRPr="00FC1528">
        <w:rPr>
          <w:lang w:val="en-US"/>
        </w:rPr>
        <w:t xml:space="preserve"> details.</w:t>
      </w:r>
    </w:p>
    <w:p w14:paraId="1F842CF6" w14:textId="77777777" w:rsidR="005303ED" w:rsidRDefault="005303ED" w:rsidP="005303ED">
      <w:pPr>
        <w:rPr>
          <w:lang w:val="en-US"/>
        </w:rPr>
      </w:pPr>
    </w:p>
    <w:p w14:paraId="2CBDA0C6" w14:textId="7CCDF906" w:rsidR="005303ED" w:rsidRDefault="005303ED" w:rsidP="005303ED">
      <w:pPr>
        <w:pStyle w:val="Heading2CL"/>
      </w:pPr>
      <w:bookmarkStart w:id="184" w:name="_Toc123813535"/>
      <w:bookmarkStart w:id="185" w:name="_Toc129608435"/>
      <w:r>
        <w:t xml:space="preserve">Quick View </w:t>
      </w:r>
      <w:r w:rsidR="00C5474B">
        <w:t>Transaction</w:t>
      </w:r>
      <w:r>
        <w:t xml:space="preserve"> Details</w:t>
      </w:r>
      <w:bookmarkEnd w:id="184"/>
      <w:bookmarkEnd w:id="185"/>
    </w:p>
    <w:p w14:paraId="01CDA9BE" w14:textId="4488146C" w:rsidR="005303ED" w:rsidRDefault="005303ED" w:rsidP="005303ED">
      <w:pPr>
        <w:pStyle w:val="BodyText"/>
        <w:rPr>
          <w:lang w:val="en-US"/>
        </w:rPr>
      </w:pPr>
      <w:r w:rsidRPr="00DD2C43">
        <w:rPr>
          <w:lang w:val="en-US"/>
        </w:rPr>
        <w:t xml:space="preserve">This functionality allows you to overview view the </w:t>
      </w:r>
      <w:r w:rsidR="00F11D63">
        <w:t>Transaction</w:t>
      </w:r>
      <w:r>
        <w:rPr>
          <w:lang w:val="en-US"/>
        </w:rPr>
        <w:t xml:space="preserve"> details such as </w:t>
      </w:r>
      <w:r w:rsidR="00F11D63">
        <w:rPr>
          <w:lang w:val="en-US"/>
        </w:rPr>
        <w:t>To Email ID, Subject, Business Transaction Number and Status</w:t>
      </w:r>
      <w:r w:rsidRPr="00DD2C43">
        <w:rPr>
          <w:lang w:val="en-US"/>
        </w:rPr>
        <w:t>.</w:t>
      </w:r>
    </w:p>
    <w:p w14:paraId="49F5A162" w14:textId="75F0AE28" w:rsidR="005303ED" w:rsidRDefault="005303ED" w:rsidP="005303ED">
      <w:pPr>
        <w:pStyle w:val="ProcedureHeading"/>
        <w:rPr>
          <w:lang w:val="en-US"/>
        </w:rPr>
      </w:pPr>
      <w:r>
        <w:rPr>
          <w:lang w:val="en-US"/>
        </w:rPr>
        <w:t xml:space="preserve">To quick view the </w:t>
      </w:r>
      <w:r w:rsidR="00F140F9">
        <w:t>transaction</w:t>
      </w:r>
      <w:r>
        <w:rPr>
          <w:lang w:val="en-US"/>
        </w:rPr>
        <w:t xml:space="preserve"> details:</w:t>
      </w:r>
    </w:p>
    <w:p w14:paraId="6F3D11C1" w14:textId="7D997A11" w:rsidR="005303ED" w:rsidRPr="00BC2C20" w:rsidRDefault="005303ED" w:rsidP="001F7791">
      <w:pPr>
        <w:pStyle w:val="NumberedListing"/>
        <w:numPr>
          <w:ilvl w:val="0"/>
          <w:numId w:val="92"/>
        </w:numPr>
        <w:rPr>
          <w:lang w:val="en-US"/>
        </w:rPr>
      </w:pPr>
      <w:r w:rsidRPr="00BC2C20">
        <w:rPr>
          <w:lang w:val="en-US"/>
        </w:rPr>
        <w:t xml:space="preserve">From the search results, click the </w:t>
      </w:r>
      <w:r>
        <w:rPr>
          <w:noProof/>
          <w:lang w:val="en-SG" w:eastAsia="en-SG"/>
        </w:rPr>
        <w:drawing>
          <wp:inline distT="0" distB="0" distL="0" distR="0" wp14:anchorId="499CBDEE" wp14:editId="1D2F2D01">
            <wp:extent cx="285714" cy="247619"/>
            <wp:effectExtent l="19050" t="19050" r="19685" b="19685"/>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85714" cy="247619"/>
                    </a:xfrm>
                    <a:prstGeom prst="rect">
                      <a:avLst/>
                    </a:prstGeom>
                    <a:ln>
                      <a:solidFill>
                        <a:schemeClr val="tx1"/>
                      </a:solidFill>
                    </a:ln>
                  </pic:spPr>
                </pic:pic>
              </a:graphicData>
            </a:graphic>
          </wp:inline>
        </w:drawing>
      </w:r>
      <w:r w:rsidRPr="00BC2C20">
        <w:rPr>
          <w:lang w:val="en-US"/>
        </w:rPr>
        <w:t xml:space="preserve"> icon.  The</w:t>
      </w:r>
      <w:r w:rsidRPr="00BC2C20">
        <w:rPr>
          <w:b/>
          <w:lang w:val="en-US"/>
        </w:rPr>
        <w:t xml:space="preserve"> </w:t>
      </w:r>
      <w:r w:rsidR="00F140F9">
        <w:t xml:space="preserve">Transaction </w:t>
      </w:r>
      <w:r>
        <w:rPr>
          <w:lang w:val="en-US"/>
        </w:rPr>
        <w:t>Details</w:t>
      </w:r>
      <w:r w:rsidRPr="008153E4">
        <w:rPr>
          <w:lang w:val="en-US"/>
        </w:rPr>
        <w:t xml:space="preserve"> Quick View</w:t>
      </w:r>
      <w:r w:rsidRPr="00BC2C20">
        <w:rPr>
          <w:lang w:val="en-US"/>
        </w:rPr>
        <w:t xml:space="preserve"> Page</w:t>
      </w:r>
      <w:r w:rsidRPr="00BC2C20">
        <w:rPr>
          <w:b/>
          <w:lang w:val="en-US"/>
        </w:rPr>
        <w:t xml:space="preserve"> </w:t>
      </w:r>
      <w:r w:rsidRPr="00BC2C20">
        <w:rPr>
          <w:lang w:val="en-US"/>
        </w:rPr>
        <w:t>will be</w:t>
      </w:r>
      <w:r w:rsidRPr="00BC2C20">
        <w:rPr>
          <w:b/>
          <w:lang w:val="en-US"/>
        </w:rPr>
        <w:t xml:space="preserve"> </w:t>
      </w:r>
      <w:r w:rsidRPr="00BC2C20">
        <w:rPr>
          <w:lang w:val="en-US"/>
        </w:rPr>
        <w:t>displayed.</w:t>
      </w:r>
    </w:p>
    <w:p w14:paraId="14DF1233" w14:textId="6D6796E4" w:rsidR="005303ED" w:rsidRPr="002A7239" w:rsidRDefault="00D948BF" w:rsidP="005303ED">
      <w:pPr>
        <w:pStyle w:val="BodyText"/>
        <w:rPr>
          <w:lang w:val="en-US"/>
        </w:rPr>
      </w:pPr>
      <w:r>
        <w:rPr>
          <w:noProof/>
          <w:lang w:val="en-SG" w:eastAsia="en-SG"/>
        </w:rPr>
        <w:lastRenderedPageBreak/>
        <w:drawing>
          <wp:inline distT="0" distB="0" distL="0" distR="0" wp14:anchorId="3A148E95" wp14:editId="4C8B496C">
            <wp:extent cx="5457825" cy="2922647"/>
            <wp:effectExtent l="19050" t="19050" r="9525" b="11430"/>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467371" cy="2927759"/>
                    </a:xfrm>
                    <a:prstGeom prst="rect">
                      <a:avLst/>
                    </a:prstGeom>
                    <a:ln>
                      <a:solidFill>
                        <a:schemeClr val="tx1"/>
                      </a:solidFill>
                    </a:ln>
                  </pic:spPr>
                </pic:pic>
              </a:graphicData>
            </a:graphic>
          </wp:inline>
        </w:drawing>
      </w:r>
    </w:p>
    <w:p w14:paraId="4CC9F662" w14:textId="366A94CC" w:rsidR="005303ED" w:rsidRDefault="00BE2534" w:rsidP="005303ED">
      <w:pPr>
        <w:pStyle w:val="Figure"/>
        <w:rPr>
          <w:lang w:val="en-US"/>
        </w:rPr>
      </w:pPr>
      <w:r>
        <w:t>Transaction</w:t>
      </w:r>
      <w:r>
        <w:rPr>
          <w:lang w:val="en-US"/>
        </w:rPr>
        <w:t xml:space="preserve"> </w:t>
      </w:r>
      <w:r w:rsidR="005303ED">
        <w:rPr>
          <w:lang w:val="en-US"/>
        </w:rPr>
        <w:t xml:space="preserve">Quick View Details Page </w:t>
      </w:r>
    </w:p>
    <w:p w14:paraId="7AFDEEDB" w14:textId="065BB09F" w:rsidR="005303ED" w:rsidRDefault="005303ED" w:rsidP="005303ED">
      <w:pPr>
        <w:pStyle w:val="Heading2CL"/>
      </w:pPr>
      <w:bookmarkStart w:id="186" w:name="_Toc123813536"/>
      <w:bookmarkStart w:id="187" w:name="_Toc129608436"/>
      <w:r w:rsidRPr="004C5565">
        <w:t xml:space="preserve">Edit </w:t>
      </w:r>
      <w:r w:rsidR="00B30EB6">
        <w:t>Transaction</w:t>
      </w:r>
      <w:r w:rsidR="00B30EB6" w:rsidRPr="004C5565">
        <w:t xml:space="preserve"> </w:t>
      </w:r>
      <w:r w:rsidRPr="004C5565">
        <w:t>Details</w:t>
      </w:r>
      <w:bookmarkEnd w:id="186"/>
      <w:bookmarkEnd w:id="187"/>
    </w:p>
    <w:p w14:paraId="7AC13EEB" w14:textId="7EB76FB8" w:rsidR="005303ED" w:rsidRDefault="005303ED" w:rsidP="005303ED">
      <w:pPr>
        <w:pStyle w:val="BodyText"/>
        <w:rPr>
          <w:lang w:val="en-US"/>
        </w:rPr>
      </w:pPr>
      <w:r w:rsidRPr="00D66038">
        <w:rPr>
          <w:lang w:val="en-US"/>
        </w:rPr>
        <w:t xml:space="preserve">This functionality allows you to </w:t>
      </w:r>
      <w:r w:rsidR="006D2552">
        <w:rPr>
          <w:lang w:val="en-US"/>
        </w:rPr>
        <w:t>resend the email</w:t>
      </w:r>
      <w:r w:rsidRPr="00D66038">
        <w:rPr>
          <w:lang w:val="en-US"/>
        </w:rPr>
        <w:t xml:space="preserve"> in the TFB system.</w:t>
      </w:r>
    </w:p>
    <w:p w14:paraId="6297A4D8" w14:textId="71E33119" w:rsidR="005303ED" w:rsidRDefault="005303ED" w:rsidP="005303ED">
      <w:pPr>
        <w:pStyle w:val="ProcedureHeading"/>
        <w:rPr>
          <w:lang w:val="en-US"/>
        </w:rPr>
      </w:pPr>
      <w:r>
        <w:rPr>
          <w:lang w:val="en-US"/>
        </w:rPr>
        <w:t xml:space="preserve">To edit the </w:t>
      </w:r>
      <w:r w:rsidR="00B431AB">
        <w:t xml:space="preserve">Transaction </w:t>
      </w:r>
      <w:r>
        <w:rPr>
          <w:lang w:val="en-US"/>
        </w:rPr>
        <w:t>details:</w:t>
      </w:r>
    </w:p>
    <w:p w14:paraId="6E9BECD3" w14:textId="18F7EF60" w:rsidR="005303ED" w:rsidRPr="009A0990" w:rsidRDefault="005303ED" w:rsidP="001F7791">
      <w:pPr>
        <w:pStyle w:val="NumberedListing"/>
        <w:numPr>
          <w:ilvl w:val="0"/>
          <w:numId w:val="90"/>
        </w:numPr>
        <w:rPr>
          <w:lang w:val="en-US"/>
        </w:rPr>
      </w:pPr>
      <w:r w:rsidRPr="009A0990">
        <w:rPr>
          <w:lang w:val="en-US"/>
        </w:rPr>
        <w:t xml:space="preserve">From the search results, click the </w:t>
      </w:r>
      <w:r>
        <w:rPr>
          <w:noProof/>
          <w:lang w:val="en-SG" w:eastAsia="en-SG"/>
        </w:rPr>
        <w:drawing>
          <wp:inline distT="0" distB="0" distL="0" distR="0" wp14:anchorId="28C3054B" wp14:editId="5CAEE815">
            <wp:extent cx="276190" cy="228571"/>
            <wp:effectExtent l="19050" t="19050" r="10160" b="19685"/>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76190" cy="228571"/>
                    </a:xfrm>
                    <a:prstGeom prst="rect">
                      <a:avLst/>
                    </a:prstGeom>
                    <a:ln>
                      <a:solidFill>
                        <a:schemeClr val="tx1"/>
                      </a:solidFill>
                    </a:ln>
                  </pic:spPr>
                </pic:pic>
              </a:graphicData>
            </a:graphic>
          </wp:inline>
        </w:drawing>
      </w:r>
      <w:r w:rsidRPr="009A0990">
        <w:rPr>
          <w:lang w:val="en-US"/>
        </w:rPr>
        <w:t xml:space="preserve"> icon.  The</w:t>
      </w:r>
      <w:r>
        <w:rPr>
          <w:lang w:val="en-US"/>
        </w:rPr>
        <w:t xml:space="preserve"> </w:t>
      </w:r>
      <w:r w:rsidR="00F470C7">
        <w:t>Transaction</w:t>
      </w:r>
      <w:r w:rsidR="00F470C7">
        <w:rPr>
          <w:lang w:val="en-US"/>
        </w:rPr>
        <w:t xml:space="preserve"> </w:t>
      </w:r>
      <w:r>
        <w:rPr>
          <w:lang w:val="en-US"/>
        </w:rPr>
        <w:t>Search Results page will be displayed</w:t>
      </w:r>
      <w:r w:rsidRPr="009A0990">
        <w:rPr>
          <w:lang w:val="en-US"/>
        </w:rPr>
        <w:t>.</w:t>
      </w:r>
    </w:p>
    <w:p w14:paraId="6ED94C3E" w14:textId="582A6980" w:rsidR="005303ED" w:rsidRPr="002A7239" w:rsidRDefault="00821E8E" w:rsidP="005303ED">
      <w:pPr>
        <w:pStyle w:val="BodyText"/>
        <w:rPr>
          <w:lang w:val="en-US"/>
        </w:rPr>
      </w:pPr>
      <w:r>
        <w:rPr>
          <w:noProof/>
          <w:lang w:val="en-SG" w:eastAsia="en-SG"/>
        </w:rPr>
        <w:drawing>
          <wp:inline distT="0" distB="0" distL="0" distR="0" wp14:anchorId="6E1E3A73" wp14:editId="7D9F5823">
            <wp:extent cx="5733415" cy="2387600"/>
            <wp:effectExtent l="19050" t="19050" r="19685" b="12700"/>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733415" cy="2387600"/>
                    </a:xfrm>
                    <a:prstGeom prst="rect">
                      <a:avLst/>
                    </a:prstGeom>
                    <a:ln>
                      <a:solidFill>
                        <a:schemeClr val="tx1"/>
                      </a:solidFill>
                    </a:ln>
                  </pic:spPr>
                </pic:pic>
              </a:graphicData>
            </a:graphic>
          </wp:inline>
        </w:drawing>
      </w:r>
    </w:p>
    <w:p w14:paraId="214ECE74" w14:textId="62B173EA" w:rsidR="005303ED" w:rsidRDefault="00821E8E" w:rsidP="005303ED">
      <w:pPr>
        <w:pStyle w:val="Figure"/>
        <w:rPr>
          <w:lang w:val="en-US"/>
        </w:rPr>
      </w:pPr>
      <w:r>
        <w:t>Transaction</w:t>
      </w:r>
      <w:r>
        <w:rPr>
          <w:lang w:val="en-US"/>
        </w:rPr>
        <w:t xml:space="preserve"> </w:t>
      </w:r>
      <w:r w:rsidR="005303ED">
        <w:rPr>
          <w:lang w:val="en-US"/>
        </w:rPr>
        <w:t xml:space="preserve">Details Page </w:t>
      </w:r>
    </w:p>
    <w:p w14:paraId="6752E937" w14:textId="77777777" w:rsidR="005303ED" w:rsidRPr="00632DEE" w:rsidRDefault="005303ED" w:rsidP="005303ED">
      <w:pPr>
        <w:rPr>
          <w:lang w:val="en-US"/>
        </w:rPr>
      </w:pPr>
    </w:p>
    <w:p w14:paraId="72C9E235" w14:textId="75DE06B3" w:rsidR="005303ED" w:rsidRPr="00FC1528" w:rsidRDefault="005303ED" w:rsidP="001F7791">
      <w:pPr>
        <w:pStyle w:val="NumberedListing"/>
        <w:numPr>
          <w:ilvl w:val="0"/>
          <w:numId w:val="90"/>
        </w:numPr>
        <w:rPr>
          <w:lang w:val="en-US"/>
        </w:rPr>
      </w:pPr>
      <w:r w:rsidRPr="00FC1528">
        <w:rPr>
          <w:lang w:val="en-US"/>
        </w:rPr>
        <w:t xml:space="preserve">Click </w:t>
      </w:r>
      <w:r w:rsidRPr="00FC1528">
        <w:rPr>
          <w:b/>
          <w:lang w:val="en-US"/>
        </w:rPr>
        <w:t>Close</w:t>
      </w:r>
      <w:r w:rsidRPr="00FC1528">
        <w:rPr>
          <w:lang w:val="en-US"/>
        </w:rPr>
        <w:t xml:space="preserve"> button to close the </w:t>
      </w:r>
      <w:r w:rsidR="00821E8E">
        <w:t>Transaction</w:t>
      </w:r>
      <w:r w:rsidRPr="00FC1528">
        <w:rPr>
          <w:lang w:val="en-US"/>
        </w:rPr>
        <w:t xml:space="preserve"> details.</w:t>
      </w:r>
    </w:p>
    <w:p w14:paraId="45F7F56D" w14:textId="2D2C3665" w:rsidR="005303ED" w:rsidRPr="00A66E1E" w:rsidRDefault="00D948BF" w:rsidP="001F7791">
      <w:pPr>
        <w:pStyle w:val="NumberedListing"/>
        <w:numPr>
          <w:ilvl w:val="0"/>
          <w:numId w:val="90"/>
        </w:numPr>
        <w:rPr>
          <w:lang w:val="en-US"/>
        </w:rPr>
      </w:pPr>
      <w:r>
        <w:rPr>
          <w:lang w:val="en-US"/>
        </w:rPr>
        <w:t xml:space="preserve">Click </w:t>
      </w:r>
      <w:r w:rsidRPr="00B573EF">
        <w:rPr>
          <w:b/>
          <w:lang w:val="en-US"/>
        </w:rPr>
        <w:t>Resend</w:t>
      </w:r>
      <w:r>
        <w:rPr>
          <w:lang w:val="en-US"/>
        </w:rPr>
        <w:t xml:space="preserve"> button to resend the</w:t>
      </w:r>
      <w:r w:rsidR="005303ED" w:rsidRPr="00A66E1E">
        <w:rPr>
          <w:lang w:val="en-US"/>
        </w:rPr>
        <w:t xml:space="preserve"> </w:t>
      </w:r>
      <w:r w:rsidR="00821E8E">
        <w:t>Transaction</w:t>
      </w:r>
      <w:r w:rsidR="005303ED">
        <w:rPr>
          <w:lang w:val="en-US"/>
        </w:rPr>
        <w:t xml:space="preserve"> </w:t>
      </w:r>
      <w:r w:rsidR="005303ED" w:rsidRPr="00A66E1E">
        <w:rPr>
          <w:lang w:val="en-US"/>
        </w:rPr>
        <w:t>details</w:t>
      </w:r>
      <w:r w:rsidR="005303ED" w:rsidRPr="00A66E1E">
        <w:rPr>
          <w:noProof/>
          <w:lang w:val="en-IN" w:eastAsia="en-IN"/>
        </w:rPr>
        <w:t>. The Records updated successfully message will be displayed</w:t>
      </w:r>
      <w:r w:rsidR="005303ED" w:rsidRPr="00A66E1E">
        <w:rPr>
          <w:lang w:val="en-US"/>
        </w:rPr>
        <w:t>.</w:t>
      </w:r>
    </w:p>
    <w:p w14:paraId="548F3F46" w14:textId="77777777" w:rsidR="005303ED" w:rsidRDefault="005303ED" w:rsidP="005303ED">
      <w:pPr>
        <w:pStyle w:val="BodyText"/>
        <w:rPr>
          <w:lang w:val="en-US"/>
        </w:rPr>
      </w:pPr>
      <w:r>
        <w:rPr>
          <w:noProof/>
          <w:lang w:val="en-SG" w:eastAsia="en-SG"/>
        </w:rPr>
        <w:lastRenderedPageBreak/>
        <w:drawing>
          <wp:inline distT="0" distB="0" distL="0" distR="0" wp14:anchorId="1D0AF408" wp14:editId="4840A2A9">
            <wp:extent cx="3438095" cy="1323810"/>
            <wp:effectExtent l="0" t="0" r="0" b="0"/>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438095" cy="1323810"/>
                    </a:xfrm>
                    <a:prstGeom prst="rect">
                      <a:avLst/>
                    </a:prstGeom>
                  </pic:spPr>
                </pic:pic>
              </a:graphicData>
            </a:graphic>
          </wp:inline>
        </w:drawing>
      </w:r>
    </w:p>
    <w:p w14:paraId="167B30C1" w14:textId="77777777" w:rsidR="005303ED" w:rsidRDefault="005303ED" w:rsidP="005303ED">
      <w:pPr>
        <w:pStyle w:val="Figure"/>
        <w:rPr>
          <w:lang w:val="en-US"/>
        </w:rPr>
      </w:pPr>
      <w:r>
        <w:rPr>
          <w:lang w:val="en-US"/>
        </w:rPr>
        <w:t>Records Updated Successfully Message</w:t>
      </w:r>
    </w:p>
    <w:p w14:paraId="0F0A2B2A" w14:textId="77777777" w:rsidR="005303ED" w:rsidRPr="006F3FF2" w:rsidRDefault="005303ED" w:rsidP="001F7791">
      <w:pPr>
        <w:pStyle w:val="NumberedListing"/>
        <w:numPr>
          <w:ilvl w:val="0"/>
          <w:numId w:val="90"/>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31A10F19" w14:textId="269A32CB" w:rsidR="007108EE" w:rsidRDefault="007108EE" w:rsidP="00D66038">
      <w:pPr>
        <w:rPr>
          <w:lang w:val="en-US"/>
        </w:rPr>
      </w:pPr>
    </w:p>
    <w:p w14:paraId="50728D5C" w14:textId="7503004C" w:rsidR="00097CBD" w:rsidRDefault="00097CBD" w:rsidP="00097CBD">
      <w:pPr>
        <w:pStyle w:val="Heading1CL"/>
      </w:pPr>
      <w:bookmarkStart w:id="188" w:name="_Toc123813537"/>
      <w:bookmarkStart w:id="189" w:name="CreatingEmailSettingForm"/>
      <w:bookmarkStart w:id="190" w:name="_Toc129608437"/>
      <w:r>
        <w:t xml:space="preserve">Creating </w:t>
      </w:r>
      <w:r w:rsidR="00E44253">
        <w:t>Email Setting Form</w:t>
      </w:r>
      <w:bookmarkEnd w:id="188"/>
      <w:bookmarkEnd w:id="190"/>
    </w:p>
    <w:bookmarkEnd w:id="189"/>
    <w:p w14:paraId="55A5EC38" w14:textId="1603E6A4" w:rsidR="00097CBD" w:rsidRDefault="00097CBD" w:rsidP="00097CBD">
      <w:pPr>
        <w:pStyle w:val="BodyText"/>
        <w:rPr>
          <w:lang w:val="en-US"/>
        </w:rPr>
      </w:pPr>
      <w:r w:rsidRPr="00DA3320">
        <w:rPr>
          <w:lang w:val="en-US"/>
        </w:rPr>
        <w:t xml:space="preserve">The functionality allows you to </w:t>
      </w:r>
      <w:r>
        <w:rPr>
          <w:lang w:val="en-US"/>
        </w:rPr>
        <w:t>create a</w:t>
      </w:r>
      <w:r w:rsidR="00E44253">
        <w:rPr>
          <w:lang w:val="en-US"/>
        </w:rPr>
        <w:t>n email setting form</w:t>
      </w:r>
      <w:r w:rsidRPr="00DA3320">
        <w:rPr>
          <w:lang w:val="en-US"/>
        </w:rPr>
        <w:t xml:space="preserve"> </w:t>
      </w:r>
      <w:r w:rsidR="00E00A66">
        <w:rPr>
          <w:lang w:val="en-US"/>
        </w:rPr>
        <w:t xml:space="preserve">to configure the email server </w:t>
      </w:r>
      <w:r w:rsidRPr="00DA3320">
        <w:rPr>
          <w:lang w:val="en-US"/>
        </w:rPr>
        <w:t>in the TFB system.</w:t>
      </w:r>
    </w:p>
    <w:p w14:paraId="59640C77" w14:textId="395B8B87" w:rsidR="00097CBD" w:rsidRDefault="00097CBD" w:rsidP="00097CBD">
      <w:pPr>
        <w:pStyle w:val="ProcedureHeading"/>
        <w:rPr>
          <w:lang w:val="en-US"/>
        </w:rPr>
      </w:pPr>
      <w:r>
        <w:rPr>
          <w:lang w:val="en-US"/>
        </w:rPr>
        <w:t>To create a</w:t>
      </w:r>
      <w:r w:rsidR="00E34568">
        <w:rPr>
          <w:lang w:val="en-US"/>
        </w:rPr>
        <w:t>n</w:t>
      </w:r>
      <w:r>
        <w:rPr>
          <w:lang w:val="en-US"/>
        </w:rPr>
        <w:t xml:space="preserve"> </w:t>
      </w:r>
      <w:r w:rsidR="00E44253">
        <w:rPr>
          <w:lang w:val="en-US"/>
        </w:rPr>
        <w:t>email setting form</w:t>
      </w:r>
      <w:r>
        <w:rPr>
          <w:lang w:val="en-US"/>
        </w:rPr>
        <w:t>:</w:t>
      </w:r>
    </w:p>
    <w:p w14:paraId="6E3F0F30" w14:textId="6E6DCF82" w:rsidR="00097CBD" w:rsidRPr="00DF5194" w:rsidRDefault="00097CBD" w:rsidP="001F7791">
      <w:pPr>
        <w:pStyle w:val="NumberedListing"/>
        <w:numPr>
          <w:ilvl w:val="0"/>
          <w:numId w:val="93"/>
        </w:numPr>
        <w:rPr>
          <w:lang w:val="en-US"/>
        </w:rPr>
      </w:pPr>
      <w:r w:rsidRPr="00DF5194">
        <w:rPr>
          <w:lang w:val="en-US"/>
        </w:rPr>
        <w:t>Click</w:t>
      </w:r>
      <w:r>
        <w:rPr>
          <w:lang w:val="en-US"/>
        </w:rPr>
        <w:t xml:space="preserve"> </w:t>
      </w:r>
      <w:r>
        <w:rPr>
          <w:b/>
          <w:lang w:val="en-US"/>
        </w:rPr>
        <w:t>Notification</w:t>
      </w:r>
      <w:r>
        <w:rPr>
          <w:lang w:val="en-US"/>
        </w:rPr>
        <w:t xml:space="preserve">&gt;&gt; </w:t>
      </w:r>
      <w:r w:rsidR="009F4C14" w:rsidRPr="009F4C14">
        <w:rPr>
          <w:b/>
        </w:rPr>
        <w:t>Email Setting</w:t>
      </w:r>
      <w:r w:rsidRPr="00DF5194">
        <w:rPr>
          <w:lang w:val="en-US"/>
        </w:rPr>
        <w:t xml:space="preserve">. The </w:t>
      </w:r>
      <w:r w:rsidRPr="00A87D15">
        <w:rPr>
          <w:rStyle w:val="redarrow"/>
        </w:rPr>
        <w:t xml:space="preserve">Search </w:t>
      </w:r>
      <w:r w:rsidR="005A2784">
        <w:rPr>
          <w:rStyle w:val="redarrow"/>
        </w:rPr>
        <w:t xml:space="preserve">Email Setting </w:t>
      </w:r>
      <w:r w:rsidRPr="00A87D15">
        <w:rPr>
          <w:rStyle w:val="redarrow"/>
        </w:rPr>
        <w:t>Page</w:t>
      </w:r>
      <w:r w:rsidRPr="00DF5194">
        <w:rPr>
          <w:lang w:val="en-US"/>
        </w:rPr>
        <w:t xml:space="preserve"> </w:t>
      </w:r>
      <w:r>
        <w:rPr>
          <w:lang w:val="en-US"/>
        </w:rPr>
        <w:t>will be displayed</w:t>
      </w:r>
      <w:r w:rsidRPr="00DF5194">
        <w:rPr>
          <w:lang w:val="en-US"/>
        </w:rPr>
        <w:t>.</w:t>
      </w:r>
    </w:p>
    <w:p w14:paraId="04369C1A" w14:textId="1F2DF439" w:rsidR="00097CBD" w:rsidRDefault="00E34568" w:rsidP="00097CBD">
      <w:pPr>
        <w:pStyle w:val="Screenshot"/>
        <w:rPr>
          <w:lang w:val="en-US"/>
        </w:rPr>
      </w:pPr>
      <w:r>
        <w:rPr>
          <w:lang w:val="en-SG" w:eastAsia="en-SG"/>
        </w:rPr>
        <w:drawing>
          <wp:inline distT="0" distB="0" distL="0" distR="0" wp14:anchorId="40FEFECE" wp14:editId="3BDF09D7">
            <wp:extent cx="5733415" cy="2942590"/>
            <wp:effectExtent l="19050" t="19050" r="19685" b="1016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733415" cy="2942590"/>
                    </a:xfrm>
                    <a:prstGeom prst="rect">
                      <a:avLst/>
                    </a:prstGeom>
                    <a:ln>
                      <a:solidFill>
                        <a:schemeClr val="tx1"/>
                      </a:solidFill>
                    </a:ln>
                  </pic:spPr>
                </pic:pic>
              </a:graphicData>
            </a:graphic>
          </wp:inline>
        </w:drawing>
      </w:r>
    </w:p>
    <w:p w14:paraId="3E0F4812" w14:textId="54B57C5C" w:rsidR="00097CBD" w:rsidRDefault="00097CBD" w:rsidP="00097CBD">
      <w:pPr>
        <w:pStyle w:val="Figure"/>
        <w:rPr>
          <w:lang w:val="en-US"/>
        </w:rPr>
      </w:pPr>
      <w:r>
        <w:rPr>
          <w:lang w:val="en-US"/>
        </w:rPr>
        <w:t xml:space="preserve">Search </w:t>
      </w:r>
      <w:r w:rsidR="005A2784">
        <w:rPr>
          <w:rStyle w:val="redarrow"/>
        </w:rPr>
        <w:t>Email Setting</w:t>
      </w:r>
      <w:r>
        <w:rPr>
          <w:lang w:val="en-US"/>
        </w:rPr>
        <w:t xml:space="preserve"> Page</w:t>
      </w:r>
    </w:p>
    <w:p w14:paraId="6B4C9DF9" w14:textId="77777777" w:rsidR="00097CBD" w:rsidRDefault="00097CBD" w:rsidP="001F7791">
      <w:pPr>
        <w:pStyle w:val="NumberedListing"/>
        <w:numPr>
          <w:ilvl w:val="0"/>
          <w:numId w:val="93"/>
        </w:numPr>
        <w:rPr>
          <w:lang w:val="en-US"/>
        </w:rPr>
      </w:pPr>
      <w:r>
        <w:rPr>
          <w:lang w:val="en-US"/>
        </w:rPr>
        <w:t xml:space="preserve">Click the </w:t>
      </w:r>
      <w:r>
        <w:rPr>
          <w:noProof/>
          <w:lang w:val="en-SG" w:eastAsia="en-SG"/>
        </w:rPr>
        <w:drawing>
          <wp:inline distT="0" distB="0" distL="0" distR="0" wp14:anchorId="469A1D0B" wp14:editId="21591C65">
            <wp:extent cx="200000" cy="219048"/>
            <wp:effectExtent l="0" t="0" r="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00000" cy="219048"/>
                    </a:xfrm>
                    <a:prstGeom prst="rect">
                      <a:avLst/>
                    </a:prstGeom>
                  </pic:spPr>
                </pic:pic>
              </a:graphicData>
            </a:graphic>
          </wp:inline>
        </w:drawing>
      </w:r>
      <w:r>
        <w:rPr>
          <w:lang w:val="en-US"/>
        </w:rPr>
        <w:t xml:space="preserve"> add button to create a new notification.</w:t>
      </w:r>
    </w:p>
    <w:p w14:paraId="75554593" w14:textId="3A303DDD" w:rsidR="00097CBD" w:rsidRDefault="00E34568" w:rsidP="00097CBD">
      <w:pPr>
        <w:pStyle w:val="Screenshot"/>
        <w:rPr>
          <w:lang w:val="en-US"/>
        </w:rPr>
      </w:pPr>
      <w:r>
        <w:rPr>
          <w:lang w:val="en-SG" w:eastAsia="en-SG"/>
        </w:rPr>
        <w:lastRenderedPageBreak/>
        <w:drawing>
          <wp:inline distT="0" distB="0" distL="0" distR="0" wp14:anchorId="67C21EE0" wp14:editId="5E4BFCC0">
            <wp:extent cx="5733415" cy="1776095"/>
            <wp:effectExtent l="19050" t="19050" r="19685" b="14605"/>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733415" cy="1776095"/>
                    </a:xfrm>
                    <a:prstGeom prst="rect">
                      <a:avLst/>
                    </a:prstGeom>
                    <a:ln>
                      <a:solidFill>
                        <a:schemeClr val="tx1"/>
                      </a:solidFill>
                    </a:ln>
                  </pic:spPr>
                </pic:pic>
              </a:graphicData>
            </a:graphic>
          </wp:inline>
        </w:drawing>
      </w:r>
    </w:p>
    <w:p w14:paraId="635B1CCC" w14:textId="77777777" w:rsidR="00097CBD" w:rsidRDefault="00097CBD" w:rsidP="00097CBD">
      <w:pPr>
        <w:pStyle w:val="Figure"/>
        <w:rPr>
          <w:lang w:val="en-US"/>
        </w:rPr>
      </w:pPr>
      <w:r>
        <w:rPr>
          <w:lang w:val="en-US"/>
        </w:rPr>
        <w:t>Create Template Page</w:t>
      </w:r>
    </w:p>
    <w:p w14:paraId="396CBCD0" w14:textId="77777777" w:rsidR="00097CBD" w:rsidRDefault="00097CBD" w:rsidP="00097CBD">
      <w:pPr>
        <w:rPr>
          <w:rFonts w:ascii="Century Gothic" w:hAnsi="Century Gothic"/>
          <w:color w:val="000000"/>
          <w:sz w:val="18"/>
          <w:szCs w:val="22"/>
          <w:lang w:val="en-US"/>
        </w:rPr>
      </w:pPr>
    </w:p>
    <w:p w14:paraId="1B945753" w14:textId="7394A0F0" w:rsidR="00097CBD" w:rsidRPr="005951C7" w:rsidRDefault="00097CBD" w:rsidP="00097CBD">
      <w:pPr>
        <w:pStyle w:val="BodyText"/>
        <w:rPr>
          <w:lang w:val="en-US"/>
        </w:rPr>
      </w:pPr>
      <w:r w:rsidRPr="00CD4015">
        <w:rPr>
          <w:lang w:val="en-US"/>
        </w:rPr>
        <w:t xml:space="preserve">Following are the field and button descriptions of the </w:t>
      </w:r>
      <w:r>
        <w:rPr>
          <w:b/>
          <w:lang w:val="en-US"/>
        </w:rPr>
        <w:t xml:space="preserve">Create </w:t>
      </w:r>
      <w:r w:rsidR="001037B1">
        <w:rPr>
          <w:b/>
          <w:lang w:val="en-US"/>
        </w:rPr>
        <w:t>Setting Form</w:t>
      </w:r>
      <w:r>
        <w:rPr>
          <w:rStyle w:val="redarrow"/>
          <w:b/>
        </w:rPr>
        <w:t xml:space="preserve"> </w:t>
      </w:r>
      <w:r w:rsidRPr="00CD4015">
        <w:rPr>
          <w:lang w:val="en-US"/>
        </w:rPr>
        <w:t>page.</w:t>
      </w:r>
    </w:p>
    <w:tbl>
      <w:tblPr>
        <w:tblStyle w:val="TableGrid"/>
        <w:tblW w:w="0" w:type="auto"/>
        <w:jc w:val="center"/>
        <w:tblLook w:val="04A0" w:firstRow="1" w:lastRow="0" w:firstColumn="1" w:lastColumn="0" w:noHBand="0" w:noVBand="1"/>
      </w:tblPr>
      <w:tblGrid>
        <w:gridCol w:w="2843"/>
        <w:gridCol w:w="5137"/>
      </w:tblGrid>
      <w:tr w:rsidR="00097CBD" w:rsidRPr="0013748C" w14:paraId="301D0AA2" w14:textId="77777777" w:rsidTr="00691E54">
        <w:trPr>
          <w:cantSplit/>
          <w:tblHeader/>
          <w:jc w:val="center"/>
        </w:trPr>
        <w:tc>
          <w:tcPr>
            <w:tcW w:w="2843" w:type="dxa"/>
            <w:shd w:val="clear" w:color="auto" w:fill="BFBFBF" w:themeFill="background1" w:themeFillShade="BF"/>
          </w:tcPr>
          <w:p w14:paraId="24E6C3E0" w14:textId="77777777" w:rsidR="00097CBD" w:rsidRPr="0013748C" w:rsidRDefault="00097CBD" w:rsidP="00691E54">
            <w:pPr>
              <w:pStyle w:val="TableHeading"/>
            </w:pPr>
            <w:r w:rsidRPr="0013748C">
              <w:t>Field/Button description</w:t>
            </w:r>
          </w:p>
        </w:tc>
        <w:tc>
          <w:tcPr>
            <w:tcW w:w="5137" w:type="dxa"/>
            <w:shd w:val="clear" w:color="auto" w:fill="BFBFBF" w:themeFill="background1" w:themeFillShade="BF"/>
          </w:tcPr>
          <w:p w14:paraId="43F52F1B" w14:textId="77777777" w:rsidR="00097CBD" w:rsidRPr="0013748C" w:rsidRDefault="00097CBD" w:rsidP="00691E54">
            <w:pPr>
              <w:pStyle w:val="TableHeading"/>
            </w:pPr>
            <w:r w:rsidRPr="0013748C">
              <w:t>Action/Input Required</w:t>
            </w:r>
          </w:p>
        </w:tc>
      </w:tr>
      <w:tr w:rsidR="00097CBD" w:rsidRPr="0013748C" w14:paraId="395CF782" w14:textId="77777777" w:rsidTr="00691E54">
        <w:trPr>
          <w:cantSplit/>
          <w:jc w:val="center"/>
        </w:trPr>
        <w:tc>
          <w:tcPr>
            <w:tcW w:w="2843" w:type="dxa"/>
          </w:tcPr>
          <w:p w14:paraId="652DAAF0" w14:textId="409F791F" w:rsidR="00097CBD" w:rsidRDefault="001037B1" w:rsidP="00691E54">
            <w:pPr>
              <w:pStyle w:val="Tablefieldindent2"/>
              <w:ind w:left="0"/>
            </w:pPr>
            <w:r>
              <w:t>Host</w:t>
            </w:r>
          </w:p>
        </w:tc>
        <w:tc>
          <w:tcPr>
            <w:tcW w:w="5137" w:type="dxa"/>
          </w:tcPr>
          <w:p w14:paraId="24039AF9" w14:textId="40F66AF6" w:rsidR="00097CBD" w:rsidRDefault="001037B1" w:rsidP="00691E54">
            <w:pPr>
              <w:pStyle w:val="TableText"/>
            </w:pPr>
            <w:r>
              <w:t>Enter the host name.</w:t>
            </w:r>
          </w:p>
        </w:tc>
      </w:tr>
      <w:tr w:rsidR="00097CBD" w:rsidRPr="0013748C" w14:paraId="42605587" w14:textId="77777777" w:rsidTr="00691E54">
        <w:trPr>
          <w:cantSplit/>
          <w:jc w:val="center"/>
        </w:trPr>
        <w:tc>
          <w:tcPr>
            <w:tcW w:w="2843" w:type="dxa"/>
          </w:tcPr>
          <w:p w14:paraId="3E9000C8" w14:textId="0A8B96CF" w:rsidR="00097CBD" w:rsidRDefault="001037B1" w:rsidP="001037B1">
            <w:pPr>
              <w:pStyle w:val="Tablefieldindent2"/>
              <w:ind w:left="0"/>
            </w:pPr>
            <w:r>
              <w:t>Usern</w:t>
            </w:r>
            <w:r w:rsidR="00097CBD">
              <w:t>ame</w:t>
            </w:r>
          </w:p>
        </w:tc>
        <w:tc>
          <w:tcPr>
            <w:tcW w:w="5137" w:type="dxa"/>
          </w:tcPr>
          <w:p w14:paraId="357AC83B" w14:textId="62B75C56" w:rsidR="00097CBD" w:rsidRDefault="00097CBD" w:rsidP="001037B1">
            <w:pPr>
              <w:pStyle w:val="TableText"/>
            </w:pPr>
            <w:r>
              <w:t xml:space="preserve">Enter the </w:t>
            </w:r>
            <w:r w:rsidR="001037B1">
              <w:t xml:space="preserve">user </w:t>
            </w:r>
            <w:r>
              <w:t>name.</w:t>
            </w:r>
          </w:p>
        </w:tc>
      </w:tr>
      <w:tr w:rsidR="00097CBD" w:rsidRPr="0013748C" w14:paraId="1F97FFD5" w14:textId="77777777" w:rsidTr="00691E54">
        <w:trPr>
          <w:cantSplit/>
          <w:jc w:val="center"/>
        </w:trPr>
        <w:tc>
          <w:tcPr>
            <w:tcW w:w="2843" w:type="dxa"/>
          </w:tcPr>
          <w:p w14:paraId="04BDEA92" w14:textId="5D1DA37B" w:rsidR="00097CBD" w:rsidRDefault="001037B1" w:rsidP="00691E54">
            <w:pPr>
              <w:pStyle w:val="Tablefieldindent2"/>
              <w:ind w:left="0"/>
            </w:pPr>
            <w:r>
              <w:t>Password</w:t>
            </w:r>
          </w:p>
        </w:tc>
        <w:tc>
          <w:tcPr>
            <w:tcW w:w="5137" w:type="dxa"/>
          </w:tcPr>
          <w:p w14:paraId="04DCA44E" w14:textId="10CA66C3" w:rsidR="00097CBD" w:rsidRDefault="00375B51" w:rsidP="00375B51">
            <w:pPr>
              <w:pStyle w:val="TableText"/>
            </w:pPr>
            <w:r>
              <w:t>Enter the password</w:t>
            </w:r>
            <w:r w:rsidR="00097CBD">
              <w:t>.</w:t>
            </w:r>
          </w:p>
        </w:tc>
      </w:tr>
      <w:tr w:rsidR="00097CBD" w:rsidRPr="0013748C" w14:paraId="0F15185D" w14:textId="77777777" w:rsidTr="00691E54">
        <w:trPr>
          <w:cantSplit/>
          <w:jc w:val="center"/>
        </w:trPr>
        <w:tc>
          <w:tcPr>
            <w:tcW w:w="2843" w:type="dxa"/>
          </w:tcPr>
          <w:p w14:paraId="253E4A66" w14:textId="55159B18" w:rsidR="00097CBD" w:rsidRDefault="001037B1" w:rsidP="00691E54">
            <w:pPr>
              <w:pStyle w:val="Tablefieldindent2"/>
              <w:ind w:left="0"/>
              <w:rPr>
                <w:noProof/>
                <w:lang w:val="en-SG" w:eastAsia="en-SG"/>
              </w:rPr>
            </w:pPr>
            <w:r>
              <w:rPr>
                <w:noProof/>
                <w:lang w:val="en-SG" w:eastAsia="en-SG"/>
              </w:rPr>
              <w:t>Email</w:t>
            </w:r>
          </w:p>
        </w:tc>
        <w:tc>
          <w:tcPr>
            <w:tcW w:w="5137" w:type="dxa"/>
          </w:tcPr>
          <w:p w14:paraId="61B8F17C" w14:textId="0370F88C" w:rsidR="00097CBD" w:rsidRDefault="00375B51" w:rsidP="00375B51">
            <w:pPr>
              <w:pStyle w:val="TableText"/>
            </w:pPr>
            <w:r>
              <w:t>Enter the email address</w:t>
            </w:r>
            <w:r w:rsidR="00097CBD">
              <w:t>.</w:t>
            </w:r>
          </w:p>
        </w:tc>
      </w:tr>
      <w:tr w:rsidR="00097CBD" w:rsidRPr="0013748C" w14:paraId="2BBF8C16" w14:textId="77777777" w:rsidTr="00691E54">
        <w:trPr>
          <w:cantSplit/>
          <w:jc w:val="center"/>
        </w:trPr>
        <w:tc>
          <w:tcPr>
            <w:tcW w:w="2843" w:type="dxa"/>
          </w:tcPr>
          <w:p w14:paraId="375453FE" w14:textId="38EBD9C3" w:rsidR="00097CBD" w:rsidRDefault="001037B1" w:rsidP="00691E54">
            <w:pPr>
              <w:pStyle w:val="Tablefieldindent2"/>
              <w:ind w:left="0"/>
            </w:pPr>
            <w:r>
              <w:t>Port</w:t>
            </w:r>
          </w:p>
        </w:tc>
        <w:tc>
          <w:tcPr>
            <w:tcW w:w="5137" w:type="dxa"/>
          </w:tcPr>
          <w:p w14:paraId="3927178F" w14:textId="247FDD61" w:rsidR="00097CBD" w:rsidRDefault="00375B51" w:rsidP="00375B51">
            <w:pPr>
              <w:pStyle w:val="TableText"/>
            </w:pPr>
            <w:r>
              <w:t>Enter the port</w:t>
            </w:r>
            <w:r w:rsidR="00097CBD">
              <w:t>.</w:t>
            </w:r>
          </w:p>
        </w:tc>
      </w:tr>
      <w:tr w:rsidR="00097CBD" w:rsidRPr="0013748C" w14:paraId="25444C42" w14:textId="77777777" w:rsidTr="00691E54">
        <w:trPr>
          <w:cantSplit/>
          <w:jc w:val="center"/>
        </w:trPr>
        <w:tc>
          <w:tcPr>
            <w:tcW w:w="2843" w:type="dxa"/>
          </w:tcPr>
          <w:p w14:paraId="6E6DF83D" w14:textId="4B0DD2D9" w:rsidR="00097CBD" w:rsidRDefault="001037B1" w:rsidP="00691E54">
            <w:pPr>
              <w:pStyle w:val="Tablefieldindent2"/>
              <w:ind w:left="0"/>
            </w:pPr>
            <w:r>
              <w:t>Protocol</w:t>
            </w:r>
          </w:p>
        </w:tc>
        <w:tc>
          <w:tcPr>
            <w:tcW w:w="5137" w:type="dxa"/>
          </w:tcPr>
          <w:p w14:paraId="0BD92A9C" w14:textId="507487F8" w:rsidR="00097CBD" w:rsidRDefault="00375B51" w:rsidP="00375B51">
            <w:pPr>
              <w:pStyle w:val="TableText"/>
            </w:pPr>
            <w:r>
              <w:t>Select the protocol from the dropdown list</w:t>
            </w:r>
            <w:r w:rsidR="005C274C">
              <w:t>.</w:t>
            </w:r>
          </w:p>
        </w:tc>
      </w:tr>
      <w:tr w:rsidR="00097CBD" w:rsidRPr="0013748C" w14:paraId="4AFF74B0" w14:textId="77777777" w:rsidTr="00691E54">
        <w:trPr>
          <w:cantSplit/>
          <w:jc w:val="center"/>
        </w:trPr>
        <w:tc>
          <w:tcPr>
            <w:tcW w:w="2843" w:type="dxa"/>
          </w:tcPr>
          <w:p w14:paraId="20D31DD1" w14:textId="77777777" w:rsidR="00097CBD" w:rsidRDefault="00097CBD" w:rsidP="00691E54">
            <w:pPr>
              <w:pStyle w:val="Tablefieldindent2"/>
              <w:ind w:left="0"/>
            </w:pPr>
            <w:r>
              <w:t>Status</w:t>
            </w:r>
          </w:p>
        </w:tc>
        <w:tc>
          <w:tcPr>
            <w:tcW w:w="5137" w:type="dxa"/>
          </w:tcPr>
          <w:p w14:paraId="5E2BA255" w14:textId="77777777" w:rsidR="00097CBD" w:rsidRDefault="00097CBD" w:rsidP="00691E54">
            <w:pPr>
              <w:pStyle w:val="TableText"/>
            </w:pPr>
            <w:r>
              <w:t>Select the status checkbox.</w:t>
            </w:r>
          </w:p>
        </w:tc>
      </w:tr>
    </w:tbl>
    <w:p w14:paraId="452C6DA9" w14:textId="77777777" w:rsidR="00097CBD" w:rsidRDefault="00097CBD" w:rsidP="00097CBD">
      <w:pPr>
        <w:rPr>
          <w:lang w:val="en-US"/>
        </w:rPr>
      </w:pPr>
    </w:p>
    <w:p w14:paraId="5477D18C" w14:textId="2E995060" w:rsidR="00097CBD" w:rsidRPr="00501275" w:rsidRDefault="00097CBD" w:rsidP="001F7791">
      <w:pPr>
        <w:pStyle w:val="NumberedListing"/>
        <w:numPr>
          <w:ilvl w:val="0"/>
          <w:numId w:val="93"/>
        </w:numPr>
        <w:rPr>
          <w:lang w:val="en-US"/>
        </w:rPr>
      </w:pPr>
      <w:r>
        <w:rPr>
          <w:lang w:val="en-US"/>
        </w:rPr>
        <w:t xml:space="preserve">Click </w:t>
      </w:r>
      <w:r w:rsidRPr="00A41DB1">
        <w:rPr>
          <w:b/>
          <w:lang w:val="en-US"/>
        </w:rPr>
        <w:t>Save</w:t>
      </w:r>
      <w:r>
        <w:rPr>
          <w:lang w:val="en-US"/>
        </w:rPr>
        <w:t xml:space="preserve"> button to save the </w:t>
      </w:r>
      <w:r w:rsidR="00FD2216">
        <w:rPr>
          <w:lang w:val="en-US"/>
        </w:rPr>
        <w:t>setting form</w:t>
      </w:r>
      <w:r>
        <w:rPr>
          <w:lang w:val="en-US"/>
        </w:rPr>
        <w:t xml:space="preserve"> details. The Record saved successfully message will be displayed.</w:t>
      </w:r>
    </w:p>
    <w:p w14:paraId="13AEC9F2" w14:textId="77777777" w:rsidR="00097CBD" w:rsidRDefault="00097CBD" w:rsidP="00097CBD">
      <w:pPr>
        <w:pStyle w:val="Screenshot"/>
        <w:rPr>
          <w:lang w:val="en-US"/>
        </w:rPr>
      </w:pPr>
      <w:r>
        <w:rPr>
          <w:lang w:val="en-SG" w:eastAsia="en-SG"/>
        </w:rPr>
        <w:drawing>
          <wp:inline distT="0" distB="0" distL="0" distR="0" wp14:anchorId="39015CDA" wp14:editId="0453F289">
            <wp:extent cx="3048000" cy="1187204"/>
            <wp:effectExtent l="19050" t="19050" r="19050" b="13335"/>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3071255" cy="1196262"/>
                    </a:xfrm>
                    <a:prstGeom prst="rect">
                      <a:avLst/>
                    </a:prstGeom>
                    <a:ln>
                      <a:solidFill>
                        <a:schemeClr val="tx1"/>
                      </a:solidFill>
                    </a:ln>
                  </pic:spPr>
                </pic:pic>
              </a:graphicData>
            </a:graphic>
          </wp:inline>
        </w:drawing>
      </w:r>
    </w:p>
    <w:p w14:paraId="3385F379" w14:textId="77777777" w:rsidR="00097CBD" w:rsidRDefault="00097CBD" w:rsidP="00097CBD">
      <w:pPr>
        <w:pStyle w:val="Figure"/>
        <w:rPr>
          <w:lang w:val="en-US"/>
        </w:rPr>
      </w:pPr>
      <w:r>
        <w:rPr>
          <w:lang w:val="en-US"/>
        </w:rPr>
        <w:t>Record Saved Successfully Message</w:t>
      </w:r>
    </w:p>
    <w:p w14:paraId="34DA4964" w14:textId="77777777" w:rsidR="00097CBD" w:rsidRDefault="00097CBD" w:rsidP="00097CBD">
      <w:pPr>
        <w:rPr>
          <w:lang w:val="en-US"/>
        </w:rPr>
      </w:pPr>
    </w:p>
    <w:p w14:paraId="560D8BF3" w14:textId="77777777" w:rsidR="005C274C" w:rsidRDefault="005C274C">
      <w:pPr>
        <w:rPr>
          <w:rFonts w:ascii="Century Gothic Bold" w:hAnsi="Century Gothic Bold"/>
          <w:b/>
          <w:color w:val="000000" w:themeColor="text1"/>
          <w:sz w:val="36"/>
          <w:szCs w:val="36"/>
          <w:lang w:val="en-US"/>
        </w:rPr>
      </w:pPr>
      <w:r>
        <w:br w:type="page"/>
      </w:r>
    </w:p>
    <w:p w14:paraId="353E5267" w14:textId="21911634" w:rsidR="00097CBD" w:rsidRDefault="00097CBD" w:rsidP="00097CBD">
      <w:pPr>
        <w:pStyle w:val="Heading1CL"/>
      </w:pPr>
      <w:bookmarkStart w:id="191" w:name="_Toc123813538"/>
      <w:bookmarkStart w:id="192" w:name="SearchEmailSettingFormDetails"/>
      <w:bookmarkStart w:id="193" w:name="_Toc129608438"/>
      <w:r>
        <w:lastRenderedPageBreak/>
        <w:t xml:space="preserve">Search </w:t>
      </w:r>
      <w:r w:rsidR="00FD2216">
        <w:t>Email Setting Form</w:t>
      </w:r>
      <w:r>
        <w:t xml:space="preserve"> Details</w:t>
      </w:r>
      <w:bookmarkEnd w:id="191"/>
      <w:bookmarkEnd w:id="193"/>
    </w:p>
    <w:bookmarkEnd w:id="192"/>
    <w:p w14:paraId="32EC016D" w14:textId="60BED8EB" w:rsidR="00097CBD" w:rsidRDefault="00097CBD" w:rsidP="00097CBD">
      <w:pPr>
        <w:pStyle w:val="BodyText"/>
        <w:rPr>
          <w:lang w:val="en-US"/>
        </w:rPr>
      </w:pPr>
      <w:r w:rsidRPr="00DA3320">
        <w:rPr>
          <w:lang w:val="en-US"/>
        </w:rPr>
        <w:t>The functionality allows you to search for, view</w:t>
      </w:r>
      <w:r>
        <w:rPr>
          <w:lang w:val="en-US"/>
        </w:rPr>
        <w:t>,</w:t>
      </w:r>
      <w:r w:rsidRPr="00DA3320">
        <w:rPr>
          <w:lang w:val="en-US"/>
        </w:rPr>
        <w:t xml:space="preserve"> </w:t>
      </w:r>
      <w:r>
        <w:rPr>
          <w:lang w:val="en-US"/>
        </w:rPr>
        <w:t>edit</w:t>
      </w:r>
      <w:r w:rsidR="005C274C">
        <w:rPr>
          <w:lang w:val="en-US"/>
        </w:rPr>
        <w:t>, delete</w:t>
      </w:r>
      <w:r>
        <w:rPr>
          <w:lang w:val="en-US"/>
        </w:rPr>
        <w:t xml:space="preserve"> and</w:t>
      </w:r>
      <w:r w:rsidRPr="00DA3320">
        <w:rPr>
          <w:lang w:val="en-US"/>
        </w:rPr>
        <w:t xml:space="preserve"> </w:t>
      </w:r>
      <w:r>
        <w:rPr>
          <w:lang w:val="en-US"/>
        </w:rPr>
        <w:t xml:space="preserve">overview </w:t>
      </w:r>
      <w:r w:rsidRPr="00DA3320">
        <w:rPr>
          <w:lang w:val="en-US"/>
        </w:rPr>
        <w:t xml:space="preserve">the </w:t>
      </w:r>
      <w:r w:rsidR="00A37F03">
        <w:t xml:space="preserve">Email Setting Form </w:t>
      </w:r>
      <w:r w:rsidRPr="00DA3320">
        <w:rPr>
          <w:lang w:val="en-US"/>
        </w:rPr>
        <w:t>details in the TFB system.</w:t>
      </w:r>
    </w:p>
    <w:p w14:paraId="22FF7B6E" w14:textId="5B216B33" w:rsidR="00097CBD" w:rsidRDefault="00097CBD" w:rsidP="00097CBD">
      <w:pPr>
        <w:pStyle w:val="ProcedureHeading"/>
        <w:rPr>
          <w:lang w:val="en-US"/>
        </w:rPr>
      </w:pPr>
      <w:r>
        <w:rPr>
          <w:lang w:val="en-US"/>
        </w:rPr>
        <w:t>To search for a</w:t>
      </w:r>
      <w:r w:rsidR="00672DD0">
        <w:rPr>
          <w:lang w:val="en-US"/>
        </w:rPr>
        <w:t>n</w:t>
      </w:r>
      <w:r>
        <w:rPr>
          <w:lang w:val="en-US"/>
        </w:rPr>
        <w:t xml:space="preserve"> </w:t>
      </w:r>
      <w:r w:rsidR="00A54165">
        <w:t>Email Setting Form</w:t>
      </w:r>
      <w:r>
        <w:rPr>
          <w:lang w:val="en-US"/>
        </w:rPr>
        <w:t>:</w:t>
      </w:r>
    </w:p>
    <w:p w14:paraId="3E2EF3B7" w14:textId="673AF04B" w:rsidR="00097CBD" w:rsidRPr="00DF5194" w:rsidRDefault="00097CBD" w:rsidP="001F7791">
      <w:pPr>
        <w:pStyle w:val="NumberedListing"/>
        <w:numPr>
          <w:ilvl w:val="0"/>
          <w:numId w:val="94"/>
        </w:numPr>
        <w:rPr>
          <w:lang w:val="en-US"/>
        </w:rPr>
      </w:pPr>
      <w:r w:rsidRPr="00DF5194">
        <w:rPr>
          <w:lang w:val="en-US"/>
        </w:rPr>
        <w:t>Click</w:t>
      </w:r>
      <w:r>
        <w:rPr>
          <w:lang w:val="en-US"/>
        </w:rPr>
        <w:t xml:space="preserve"> </w:t>
      </w:r>
      <w:r>
        <w:rPr>
          <w:b/>
          <w:lang w:val="en-US"/>
        </w:rPr>
        <w:t>Notification</w:t>
      </w:r>
      <w:r>
        <w:rPr>
          <w:lang w:val="en-US"/>
        </w:rPr>
        <w:t xml:space="preserve">&gt;&gt; </w:t>
      </w:r>
      <w:r w:rsidR="00672DD0" w:rsidRPr="009F4C14">
        <w:rPr>
          <w:b/>
        </w:rPr>
        <w:t>Email Setting</w:t>
      </w:r>
      <w:r w:rsidR="00672DD0" w:rsidRPr="00DF5194">
        <w:rPr>
          <w:lang w:val="en-US"/>
        </w:rPr>
        <w:t xml:space="preserve">. The </w:t>
      </w:r>
      <w:r w:rsidR="00672DD0" w:rsidRPr="00A87D15">
        <w:rPr>
          <w:rStyle w:val="redarrow"/>
        </w:rPr>
        <w:t xml:space="preserve">Search </w:t>
      </w:r>
      <w:r w:rsidR="00672DD0">
        <w:rPr>
          <w:rStyle w:val="redarrow"/>
        </w:rPr>
        <w:t xml:space="preserve">Email Setting </w:t>
      </w:r>
      <w:r w:rsidR="00672DD0" w:rsidRPr="00A87D15">
        <w:rPr>
          <w:rStyle w:val="redarrow"/>
        </w:rPr>
        <w:t>Page</w:t>
      </w:r>
      <w:r w:rsidR="00672DD0" w:rsidRPr="00DF5194">
        <w:rPr>
          <w:lang w:val="en-US"/>
        </w:rPr>
        <w:t xml:space="preserve"> </w:t>
      </w:r>
      <w:r w:rsidR="00672DD0">
        <w:rPr>
          <w:lang w:val="en-US"/>
        </w:rPr>
        <w:t>will be displayed</w:t>
      </w:r>
      <w:r w:rsidRPr="00DF5194">
        <w:rPr>
          <w:lang w:val="en-US"/>
        </w:rPr>
        <w:t>.</w:t>
      </w:r>
    </w:p>
    <w:p w14:paraId="2A489BA2" w14:textId="29A9F61B" w:rsidR="00097CBD" w:rsidRDefault="005E3057" w:rsidP="00097CBD">
      <w:pPr>
        <w:pStyle w:val="Screenshot"/>
        <w:rPr>
          <w:lang w:val="en-US"/>
        </w:rPr>
      </w:pPr>
      <w:r>
        <w:rPr>
          <w:lang w:val="en-SG" w:eastAsia="en-SG"/>
        </w:rPr>
        <w:drawing>
          <wp:inline distT="0" distB="0" distL="0" distR="0" wp14:anchorId="7853363B" wp14:editId="774ADF0C">
            <wp:extent cx="5733415" cy="2954655"/>
            <wp:effectExtent l="19050" t="19050" r="19685" b="171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733415" cy="2954655"/>
                    </a:xfrm>
                    <a:prstGeom prst="rect">
                      <a:avLst/>
                    </a:prstGeom>
                    <a:ln>
                      <a:solidFill>
                        <a:schemeClr val="tx1"/>
                      </a:solidFill>
                    </a:ln>
                  </pic:spPr>
                </pic:pic>
              </a:graphicData>
            </a:graphic>
          </wp:inline>
        </w:drawing>
      </w:r>
    </w:p>
    <w:p w14:paraId="3E875BC3" w14:textId="2585DD10" w:rsidR="00097CBD" w:rsidRDefault="00097CBD" w:rsidP="00097CBD">
      <w:pPr>
        <w:pStyle w:val="Figure"/>
        <w:rPr>
          <w:lang w:val="en-US"/>
        </w:rPr>
      </w:pPr>
      <w:r w:rsidRPr="00A87D15">
        <w:rPr>
          <w:rStyle w:val="redarrow"/>
        </w:rPr>
        <w:t xml:space="preserve">Search </w:t>
      </w:r>
      <w:r w:rsidR="005E3057">
        <w:rPr>
          <w:rStyle w:val="redarrow"/>
        </w:rPr>
        <w:t>Email Setting</w:t>
      </w:r>
      <w:r w:rsidRPr="00A87D15">
        <w:rPr>
          <w:rStyle w:val="redarrow"/>
        </w:rPr>
        <w:t xml:space="preserve"> </w:t>
      </w:r>
      <w:r>
        <w:rPr>
          <w:lang w:val="en-US"/>
        </w:rPr>
        <w:t>Page</w:t>
      </w:r>
    </w:p>
    <w:p w14:paraId="69D80D5F" w14:textId="2D156689" w:rsidR="00097CBD" w:rsidRPr="005951C7" w:rsidRDefault="00097CBD" w:rsidP="00097CBD">
      <w:pPr>
        <w:pStyle w:val="BodyText"/>
        <w:rPr>
          <w:lang w:val="en-US"/>
        </w:rPr>
      </w:pPr>
      <w:r w:rsidRPr="00CD4015">
        <w:rPr>
          <w:lang w:val="en-US"/>
        </w:rPr>
        <w:t xml:space="preserve">Following are the field and button descriptions of the </w:t>
      </w:r>
      <w:r w:rsidRPr="00CD4015">
        <w:rPr>
          <w:b/>
          <w:lang w:val="en-US"/>
        </w:rPr>
        <w:t xml:space="preserve">Search </w:t>
      </w:r>
      <w:r w:rsidR="006F6F76" w:rsidRPr="006F6F76">
        <w:rPr>
          <w:rStyle w:val="redarrow"/>
          <w:b/>
        </w:rPr>
        <w:t>Email Setting</w:t>
      </w:r>
      <w:r w:rsidR="006F6F76">
        <w:rPr>
          <w:rStyle w:val="redarrow"/>
        </w:rPr>
        <w:t xml:space="preserve"> </w:t>
      </w:r>
      <w:r w:rsidRPr="00CD4015">
        <w:rPr>
          <w:lang w:val="en-US"/>
        </w:rPr>
        <w:t>page.</w:t>
      </w:r>
    </w:p>
    <w:tbl>
      <w:tblPr>
        <w:tblStyle w:val="TableGrid"/>
        <w:tblW w:w="0" w:type="auto"/>
        <w:jc w:val="center"/>
        <w:tblLook w:val="04A0" w:firstRow="1" w:lastRow="0" w:firstColumn="1" w:lastColumn="0" w:noHBand="0" w:noVBand="1"/>
      </w:tblPr>
      <w:tblGrid>
        <w:gridCol w:w="2843"/>
        <w:gridCol w:w="5137"/>
      </w:tblGrid>
      <w:tr w:rsidR="00097CBD" w:rsidRPr="0013748C" w14:paraId="2E56ED0D" w14:textId="77777777" w:rsidTr="00691E54">
        <w:trPr>
          <w:cantSplit/>
          <w:tblHeader/>
          <w:jc w:val="center"/>
        </w:trPr>
        <w:tc>
          <w:tcPr>
            <w:tcW w:w="2843" w:type="dxa"/>
            <w:shd w:val="clear" w:color="auto" w:fill="BFBFBF" w:themeFill="background1" w:themeFillShade="BF"/>
          </w:tcPr>
          <w:p w14:paraId="2085E4EF" w14:textId="77777777" w:rsidR="00097CBD" w:rsidRPr="0013748C" w:rsidRDefault="00097CBD" w:rsidP="00691E54">
            <w:pPr>
              <w:pStyle w:val="TableHeading"/>
            </w:pPr>
            <w:r w:rsidRPr="0013748C">
              <w:t>Field/Button description</w:t>
            </w:r>
          </w:p>
        </w:tc>
        <w:tc>
          <w:tcPr>
            <w:tcW w:w="5137" w:type="dxa"/>
            <w:shd w:val="clear" w:color="auto" w:fill="BFBFBF" w:themeFill="background1" w:themeFillShade="BF"/>
          </w:tcPr>
          <w:p w14:paraId="4BAC5C1F" w14:textId="77777777" w:rsidR="00097CBD" w:rsidRPr="0013748C" w:rsidRDefault="00097CBD" w:rsidP="00691E54">
            <w:pPr>
              <w:pStyle w:val="TableHeading"/>
            </w:pPr>
            <w:r w:rsidRPr="0013748C">
              <w:t>Action/Input Required</w:t>
            </w:r>
          </w:p>
        </w:tc>
      </w:tr>
      <w:tr w:rsidR="00C33BC5" w:rsidRPr="0013748C" w14:paraId="79BA4860" w14:textId="77777777" w:rsidTr="00691E54">
        <w:trPr>
          <w:cantSplit/>
          <w:jc w:val="center"/>
        </w:trPr>
        <w:tc>
          <w:tcPr>
            <w:tcW w:w="2843" w:type="dxa"/>
          </w:tcPr>
          <w:p w14:paraId="57D0D2C1" w14:textId="227BAAC7" w:rsidR="00C33BC5" w:rsidRDefault="00C33BC5" w:rsidP="00C33BC5">
            <w:pPr>
              <w:pStyle w:val="Tablefieldindent2"/>
              <w:ind w:left="0"/>
            </w:pPr>
            <w:r>
              <w:t>Host</w:t>
            </w:r>
          </w:p>
        </w:tc>
        <w:tc>
          <w:tcPr>
            <w:tcW w:w="5137" w:type="dxa"/>
          </w:tcPr>
          <w:p w14:paraId="01321773" w14:textId="7D5347EA" w:rsidR="00C33BC5" w:rsidRDefault="00C33BC5" w:rsidP="00C33BC5">
            <w:pPr>
              <w:pStyle w:val="TableText"/>
            </w:pPr>
            <w:r>
              <w:t>Enter the host name.</w:t>
            </w:r>
          </w:p>
        </w:tc>
      </w:tr>
      <w:tr w:rsidR="00C33BC5" w:rsidRPr="0013748C" w14:paraId="2FB02DD5" w14:textId="77777777" w:rsidTr="00691E54">
        <w:trPr>
          <w:cantSplit/>
          <w:jc w:val="center"/>
        </w:trPr>
        <w:tc>
          <w:tcPr>
            <w:tcW w:w="2843" w:type="dxa"/>
          </w:tcPr>
          <w:p w14:paraId="7A779484" w14:textId="32E930C0" w:rsidR="00C33BC5" w:rsidRDefault="00C33BC5" w:rsidP="00C33BC5">
            <w:pPr>
              <w:pStyle w:val="Tablefieldindent2"/>
              <w:ind w:left="0"/>
            </w:pPr>
            <w:r>
              <w:rPr>
                <w:noProof/>
                <w:lang w:val="en-SG" w:eastAsia="en-SG"/>
              </w:rPr>
              <w:t>Email</w:t>
            </w:r>
          </w:p>
        </w:tc>
        <w:tc>
          <w:tcPr>
            <w:tcW w:w="5137" w:type="dxa"/>
          </w:tcPr>
          <w:p w14:paraId="58898B41" w14:textId="36FFFAFC" w:rsidR="00C33BC5" w:rsidRDefault="00C33BC5" w:rsidP="00C33BC5">
            <w:pPr>
              <w:pStyle w:val="TableText"/>
            </w:pPr>
            <w:r>
              <w:t>Enter the email address.</w:t>
            </w:r>
          </w:p>
        </w:tc>
      </w:tr>
      <w:tr w:rsidR="00C33BC5" w:rsidRPr="0013748C" w14:paraId="4CC60B21" w14:textId="77777777" w:rsidTr="00691E54">
        <w:trPr>
          <w:cantSplit/>
          <w:jc w:val="center"/>
        </w:trPr>
        <w:tc>
          <w:tcPr>
            <w:tcW w:w="2843" w:type="dxa"/>
          </w:tcPr>
          <w:p w14:paraId="14DB0977" w14:textId="154C6918" w:rsidR="00C33BC5" w:rsidRDefault="00C33BC5" w:rsidP="00C33BC5">
            <w:pPr>
              <w:pStyle w:val="Tablefieldindent2"/>
              <w:ind w:left="0"/>
            </w:pPr>
            <w:r>
              <w:t>Port</w:t>
            </w:r>
          </w:p>
        </w:tc>
        <w:tc>
          <w:tcPr>
            <w:tcW w:w="5137" w:type="dxa"/>
          </w:tcPr>
          <w:p w14:paraId="3206DFD7" w14:textId="2F688580" w:rsidR="00C33BC5" w:rsidRDefault="00C33BC5" w:rsidP="00C33BC5">
            <w:pPr>
              <w:pStyle w:val="TableText"/>
            </w:pPr>
            <w:r>
              <w:t>Enter the port.</w:t>
            </w:r>
          </w:p>
        </w:tc>
      </w:tr>
      <w:tr w:rsidR="00C33BC5" w:rsidRPr="0013748C" w14:paraId="01D1A9C5" w14:textId="77777777" w:rsidTr="00691E54">
        <w:trPr>
          <w:cantSplit/>
          <w:jc w:val="center"/>
        </w:trPr>
        <w:tc>
          <w:tcPr>
            <w:tcW w:w="2843" w:type="dxa"/>
          </w:tcPr>
          <w:p w14:paraId="64A5CA87" w14:textId="57D659CA" w:rsidR="00C33BC5" w:rsidRDefault="00C33BC5" w:rsidP="00C33BC5">
            <w:pPr>
              <w:pStyle w:val="Tablefieldindent2"/>
              <w:ind w:left="0"/>
              <w:rPr>
                <w:noProof/>
                <w:lang w:val="en-SG" w:eastAsia="en-SG"/>
              </w:rPr>
            </w:pPr>
            <w:r>
              <w:t>Protocol</w:t>
            </w:r>
          </w:p>
        </w:tc>
        <w:tc>
          <w:tcPr>
            <w:tcW w:w="5137" w:type="dxa"/>
          </w:tcPr>
          <w:p w14:paraId="47577934" w14:textId="7DA56886" w:rsidR="00C33BC5" w:rsidRDefault="00C33BC5" w:rsidP="00C33BC5">
            <w:pPr>
              <w:pStyle w:val="TableText"/>
            </w:pPr>
            <w:r>
              <w:t>Select the protocol from the dropdown list.</w:t>
            </w:r>
          </w:p>
        </w:tc>
      </w:tr>
    </w:tbl>
    <w:p w14:paraId="310F5293" w14:textId="77777777" w:rsidR="00097CBD" w:rsidRDefault="00097CBD" w:rsidP="00097CBD">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097CBD" w:rsidRPr="00A51DE3" w14:paraId="0F80D161" w14:textId="77777777" w:rsidTr="00691E54">
        <w:tc>
          <w:tcPr>
            <w:tcW w:w="630" w:type="dxa"/>
            <w:shd w:val="clear" w:color="auto" w:fill="C00000"/>
            <w:vAlign w:val="center"/>
          </w:tcPr>
          <w:p w14:paraId="33DF900B" w14:textId="77777777" w:rsidR="00097CBD" w:rsidRPr="00A51DE3" w:rsidRDefault="00097CBD" w:rsidP="00691E54">
            <w:pPr>
              <w:pStyle w:val="StyleCalloutSymbolScienceBold"/>
              <w:spacing w:before="100" w:after="100"/>
            </w:pPr>
            <w:r w:rsidRPr="00A51DE3">
              <w:t>@</w:t>
            </w:r>
          </w:p>
        </w:tc>
        <w:tc>
          <w:tcPr>
            <w:tcW w:w="7803" w:type="dxa"/>
            <w:shd w:val="clear" w:color="auto" w:fill="BFBFBF" w:themeFill="background1" w:themeFillShade="BF"/>
          </w:tcPr>
          <w:p w14:paraId="22A5CA25" w14:textId="77777777" w:rsidR="00097CBD" w:rsidRDefault="00097CBD" w:rsidP="00691E54">
            <w:pPr>
              <w:pStyle w:val="CalloutText"/>
              <w:numPr>
                <w:ilvl w:val="0"/>
                <w:numId w:val="17"/>
              </w:numPr>
              <w:spacing w:before="100" w:after="100"/>
              <w:rPr>
                <w:lang w:val="en-US"/>
              </w:rPr>
            </w:pPr>
            <w:r>
              <w:rPr>
                <w:lang w:val="en-US"/>
              </w:rPr>
              <w:t xml:space="preserve">If you do not know the complete search phrase (words) for any criterion, enter partial search phrase (words) and click the </w:t>
            </w:r>
            <w:r w:rsidRPr="00891802">
              <w:rPr>
                <w:b/>
                <w:lang w:val="en-US"/>
              </w:rPr>
              <w:t>Search</w:t>
            </w:r>
            <w:r>
              <w:rPr>
                <w:b/>
                <w:lang w:val="en-US"/>
              </w:rPr>
              <w:t xml:space="preserve"> </w:t>
            </w:r>
            <w:r w:rsidRPr="00A87D15">
              <w:rPr>
                <w:lang w:val="en-US"/>
              </w:rPr>
              <w:t>icon</w:t>
            </w:r>
            <w:r>
              <w:rPr>
                <w:lang w:val="en-US"/>
              </w:rPr>
              <w:t xml:space="preserve">. </w:t>
            </w:r>
          </w:p>
          <w:p w14:paraId="4D48A03E" w14:textId="77777777" w:rsidR="00097CBD" w:rsidRPr="00146D05" w:rsidRDefault="00097CBD" w:rsidP="00691E54">
            <w:pPr>
              <w:pStyle w:val="CalloutText"/>
              <w:numPr>
                <w:ilvl w:val="0"/>
                <w:numId w:val="17"/>
              </w:numPr>
              <w:spacing w:before="100" w:after="100"/>
            </w:pPr>
            <w:r>
              <w:rPr>
                <w:lang w:val="en-US"/>
              </w:rPr>
              <w:t xml:space="preserve">To get an exact search result, you must enter the following  search criteria: </w:t>
            </w:r>
          </w:p>
          <w:p w14:paraId="5D11220F" w14:textId="337BD51D" w:rsidR="00C33BC5" w:rsidRDefault="00C33BC5" w:rsidP="00C33BC5">
            <w:pPr>
              <w:pStyle w:val="CalloutText"/>
              <w:numPr>
                <w:ilvl w:val="1"/>
                <w:numId w:val="17"/>
              </w:numPr>
              <w:spacing w:before="100" w:after="100"/>
            </w:pPr>
            <w:r>
              <w:t>Host</w:t>
            </w:r>
            <w:r>
              <w:tab/>
            </w:r>
          </w:p>
          <w:p w14:paraId="755471B6" w14:textId="7C2BD51B" w:rsidR="00C33BC5" w:rsidRDefault="00C33BC5" w:rsidP="00C33BC5">
            <w:pPr>
              <w:pStyle w:val="CalloutText"/>
              <w:numPr>
                <w:ilvl w:val="1"/>
                <w:numId w:val="17"/>
              </w:numPr>
              <w:spacing w:before="100" w:after="100"/>
            </w:pPr>
            <w:r>
              <w:t>Email</w:t>
            </w:r>
            <w:r>
              <w:tab/>
            </w:r>
          </w:p>
          <w:p w14:paraId="03BB05B6" w14:textId="77777777" w:rsidR="00C33BC5" w:rsidRDefault="00C33BC5" w:rsidP="00691E54">
            <w:pPr>
              <w:pStyle w:val="CalloutText"/>
              <w:numPr>
                <w:ilvl w:val="1"/>
                <w:numId w:val="17"/>
              </w:numPr>
              <w:spacing w:before="100" w:after="100"/>
            </w:pPr>
            <w:r>
              <w:t>Port</w:t>
            </w:r>
          </w:p>
          <w:p w14:paraId="4505EDCE" w14:textId="67F250F6" w:rsidR="00C33BC5" w:rsidRPr="00A51DE3" w:rsidRDefault="00C33BC5" w:rsidP="00C33BC5">
            <w:pPr>
              <w:pStyle w:val="CalloutText"/>
              <w:numPr>
                <w:ilvl w:val="1"/>
                <w:numId w:val="17"/>
              </w:numPr>
              <w:spacing w:before="100" w:after="100"/>
            </w:pPr>
            <w:r>
              <w:t>Protocol</w:t>
            </w:r>
            <w:r>
              <w:tab/>
            </w:r>
          </w:p>
        </w:tc>
      </w:tr>
    </w:tbl>
    <w:p w14:paraId="5BED2C09" w14:textId="77777777" w:rsidR="00097CBD" w:rsidRDefault="00097CBD" w:rsidP="00097CBD">
      <w:pPr>
        <w:rPr>
          <w:lang w:val="en-US"/>
        </w:rPr>
      </w:pPr>
    </w:p>
    <w:p w14:paraId="34BF3F25" w14:textId="77777777" w:rsidR="00097CBD" w:rsidRPr="00501275" w:rsidRDefault="00097CBD" w:rsidP="001F7791">
      <w:pPr>
        <w:pStyle w:val="NumberedListing"/>
        <w:numPr>
          <w:ilvl w:val="0"/>
          <w:numId w:val="94"/>
        </w:numPr>
        <w:rPr>
          <w:lang w:val="en-US"/>
        </w:rPr>
      </w:pPr>
      <w:r w:rsidRPr="00501275">
        <w:rPr>
          <w:lang w:val="en-US"/>
        </w:rPr>
        <w:lastRenderedPageBreak/>
        <w:t xml:space="preserve">Enter the search criteria and Click </w:t>
      </w:r>
      <w:r>
        <w:rPr>
          <w:noProof/>
          <w:lang w:val="en-SG" w:eastAsia="en-SG"/>
        </w:rPr>
        <w:drawing>
          <wp:inline distT="0" distB="0" distL="0" distR="0" wp14:anchorId="58813CD4" wp14:editId="7107896C">
            <wp:extent cx="161905" cy="209524"/>
            <wp:effectExtent l="19050" t="19050" r="10160" b="19685"/>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1905" cy="209524"/>
                    </a:xfrm>
                    <a:prstGeom prst="rect">
                      <a:avLst/>
                    </a:prstGeom>
                    <a:ln>
                      <a:solidFill>
                        <a:schemeClr val="tx1"/>
                      </a:solidFill>
                    </a:ln>
                  </pic:spPr>
                </pic:pic>
              </a:graphicData>
            </a:graphic>
          </wp:inline>
        </w:drawing>
      </w:r>
      <w:r w:rsidRPr="00501275">
        <w:rPr>
          <w:lang w:val="en-US"/>
        </w:rPr>
        <w:t xml:space="preserve"> icon to view the matching results in the </w:t>
      </w:r>
      <w:r w:rsidRPr="00501275">
        <w:rPr>
          <w:b/>
          <w:lang w:val="en-US"/>
        </w:rPr>
        <w:t>Search Results</w:t>
      </w:r>
      <w:r w:rsidRPr="00501275">
        <w:rPr>
          <w:lang w:val="en-US"/>
        </w:rPr>
        <w:t xml:space="preserve"> </w:t>
      </w:r>
      <w:r w:rsidRPr="00501275">
        <w:rPr>
          <w:b/>
          <w:lang w:val="en-US"/>
        </w:rPr>
        <w:t>Page</w:t>
      </w:r>
      <w:r w:rsidRPr="00501275">
        <w:rPr>
          <w:lang w:val="en-US"/>
        </w:rPr>
        <w:t>.</w:t>
      </w:r>
    </w:p>
    <w:p w14:paraId="27E63B2B" w14:textId="77777777" w:rsidR="00097CBD" w:rsidRDefault="00097CBD" w:rsidP="00097CBD">
      <w:pPr>
        <w:pStyle w:val="Screenshot"/>
        <w:rPr>
          <w:lang w:val="en-US"/>
        </w:rPr>
      </w:pPr>
      <w:r>
        <w:rPr>
          <w:lang w:val="en-SG" w:eastAsia="en-SG"/>
        </w:rPr>
        <w:drawing>
          <wp:inline distT="0" distB="0" distL="0" distR="0" wp14:anchorId="492FF077" wp14:editId="4F28E55D">
            <wp:extent cx="5733415" cy="2954655"/>
            <wp:effectExtent l="19050" t="19050" r="19685" b="17145"/>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33415" cy="2954655"/>
                    </a:xfrm>
                    <a:prstGeom prst="rect">
                      <a:avLst/>
                    </a:prstGeom>
                    <a:ln>
                      <a:solidFill>
                        <a:schemeClr val="tx1"/>
                      </a:solidFill>
                    </a:ln>
                  </pic:spPr>
                </pic:pic>
              </a:graphicData>
            </a:graphic>
          </wp:inline>
        </w:drawing>
      </w:r>
    </w:p>
    <w:p w14:paraId="4678BA76" w14:textId="77777777" w:rsidR="00097CBD" w:rsidRDefault="00097CBD" w:rsidP="00097CBD">
      <w:pPr>
        <w:pStyle w:val="Figure"/>
        <w:rPr>
          <w:lang w:val="en-US"/>
        </w:rPr>
      </w:pPr>
      <w:r>
        <w:rPr>
          <w:lang w:val="en-US"/>
        </w:rPr>
        <w:t>Search Results Page</w:t>
      </w:r>
    </w:p>
    <w:p w14:paraId="2096128B" w14:textId="7BEC419A" w:rsidR="00097CBD" w:rsidRDefault="00097CBD" w:rsidP="00097CBD">
      <w:pPr>
        <w:pStyle w:val="Heading2CL"/>
      </w:pPr>
      <w:bookmarkStart w:id="194" w:name="_Toc123813539"/>
      <w:bookmarkStart w:id="195" w:name="_Toc129608439"/>
      <w:r w:rsidRPr="00894FD3">
        <w:t xml:space="preserve">View </w:t>
      </w:r>
      <w:r w:rsidR="00D7104E">
        <w:rPr>
          <w:rStyle w:val="redarrow"/>
        </w:rPr>
        <w:t xml:space="preserve">Email Setting </w:t>
      </w:r>
      <w:r w:rsidRPr="00894FD3">
        <w:t>Details</w:t>
      </w:r>
      <w:bookmarkEnd w:id="194"/>
      <w:bookmarkEnd w:id="195"/>
    </w:p>
    <w:p w14:paraId="38521186" w14:textId="753D6719" w:rsidR="00097CBD" w:rsidRDefault="00097CBD" w:rsidP="00097CBD">
      <w:pPr>
        <w:pStyle w:val="Figure"/>
        <w:rPr>
          <w:lang w:val="en-US"/>
        </w:rPr>
      </w:pPr>
      <w:r w:rsidRPr="00C1263A">
        <w:rPr>
          <w:b w:val="0"/>
          <w:lang w:val="en-US"/>
        </w:rPr>
        <w:t xml:space="preserve">This functionality allows </w:t>
      </w:r>
      <w:r>
        <w:rPr>
          <w:b w:val="0"/>
          <w:lang w:val="en-US"/>
        </w:rPr>
        <w:t>you</w:t>
      </w:r>
      <w:r w:rsidRPr="00C1263A">
        <w:rPr>
          <w:b w:val="0"/>
          <w:lang w:val="en-US"/>
        </w:rPr>
        <w:t xml:space="preserve"> to </w:t>
      </w:r>
      <w:r>
        <w:rPr>
          <w:b w:val="0"/>
          <w:lang w:val="en-US"/>
        </w:rPr>
        <w:t xml:space="preserve">view the </w:t>
      </w:r>
      <w:r w:rsidR="00D7104E" w:rsidRPr="005C274C">
        <w:rPr>
          <w:rStyle w:val="redarrow"/>
          <w:b w:val="0"/>
        </w:rPr>
        <w:t>Email Setting</w:t>
      </w:r>
      <w:r>
        <w:rPr>
          <w:b w:val="0"/>
          <w:lang w:val="en-US"/>
        </w:rPr>
        <w:t xml:space="preserve"> details</w:t>
      </w:r>
      <w:r>
        <w:rPr>
          <w:lang w:val="en-US"/>
        </w:rPr>
        <w:t>.</w:t>
      </w:r>
    </w:p>
    <w:p w14:paraId="3F770FE8" w14:textId="175B7632" w:rsidR="00097CBD" w:rsidRDefault="00097CBD" w:rsidP="00097CBD">
      <w:pPr>
        <w:pStyle w:val="ProcedureHeading"/>
        <w:rPr>
          <w:lang w:val="en-US"/>
        </w:rPr>
      </w:pPr>
      <w:r>
        <w:rPr>
          <w:lang w:val="en-US"/>
        </w:rPr>
        <w:t xml:space="preserve">To view the </w:t>
      </w:r>
      <w:r w:rsidR="00D7104E">
        <w:rPr>
          <w:rStyle w:val="redarrow"/>
        </w:rPr>
        <w:t xml:space="preserve">Email Setting </w:t>
      </w:r>
      <w:r>
        <w:rPr>
          <w:lang w:val="en-US"/>
        </w:rPr>
        <w:t>details:</w:t>
      </w:r>
    </w:p>
    <w:p w14:paraId="55AA0308" w14:textId="5069FA20" w:rsidR="00097CBD" w:rsidRPr="0054038A" w:rsidRDefault="00097CBD" w:rsidP="001F7791">
      <w:pPr>
        <w:pStyle w:val="NumberedListing"/>
        <w:numPr>
          <w:ilvl w:val="0"/>
          <w:numId w:val="95"/>
        </w:numPr>
        <w:rPr>
          <w:lang w:val="en-US"/>
        </w:rPr>
      </w:pPr>
      <w:r w:rsidRPr="006A0A73">
        <w:rPr>
          <w:lang w:val="en-US"/>
        </w:rPr>
        <w:t xml:space="preserve">From the search results, click the </w:t>
      </w:r>
      <w:r>
        <w:rPr>
          <w:noProof/>
          <w:lang w:val="en-SG" w:eastAsia="en-SG"/>
        </w:rPr>
        <w:drawing>
          <wp:inline distT="0" distB="0" distL="0" distR="0" wp14:anchorId="6EF3FC58" wp14:editId="2124BAD3">
            <wp:extent cx="314286" cy="238095"/>
            <wp:effectExtent l="19050" t="19050" r="10160" b="1016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14286" cy="238095"/>
                    </a:xfrm>
                    <a:prstGeom prst="rect">
                      <a:avLst/>
                    </a:prstGeom>
                    <a:ln>
                      <a:solidFill>
                        <a:schemeClr val="tx1"/>
                      </a:solidFill>
                    </a:ln>
                  </pic:spPr>
                </pic:pic>
              </a:graphicData>
            </a:graphic>
          </wp:inline>
        </w:drawing>
      </w:r>
      <w:r w:rsidRPr="006A0A73">
        <w:rPr>
          <w:lang w:val="en-US"/>
        </w:rPr>
        <w:t xml:space="preserve"> icon.  The</w:t>
      </w:r>
      <w:r w:rsidRPr="006A0A73">
        <w:rPr>
          <w:b/>
          <w:lang w:val="en-US"/>
        </w:rPr>
        <w:t xml:space="preserve"> </w:t>
      </w:r>
      <w:r w:rsidR="006E747A">
        <w:rPr>
          <w:rStyle w:val="redarrow"/>
        </w:rPr>
        <w:t xml:space="preserve">Email Setting </w:t>
      </w:r>
      <w:r w:rsidRPr="006A0A73">
        <w:rPr>
          <w:lang w:val="en-US"/>
        </w:rPr>
        <w:t>Details Page</w:t>
      </w:r>
      <w:r w:rsidRPr="006A0A73">
        <w:rPr>
          <w:b/>
          <w:lang w:val="en-US"/>
        </w:rPr>
        <w:t xml:space="preserve"> </w:t>
      </w:r>
      <w:r w:rsidRPr="006A0A73">
        <w:rPr>
          <w:lang w:val="en-US"/>
        </w:rPr>
        <w:t>will be</w:t>
      </w:r>
      <w:r w:rsidRPr="006A0A73">
        <w:rPr>
          <w:b/>
          <w:lang w:val="en-US"/>
        </w:rPr>
        <w:t xml:space="preserve"> </w:t>
      </w:r>
      <w:r w:rsidRPr="006A0A73">
        <w:rPr>
          <w:lang w:val="en-US"/>
        </w:rPr>
        <w:t>displayed.</w:t>
      </w:r>
      <w:r>
        <w:rPr>
          <w:noProof/>
          <w:lang w:val="en-IN" w:eastAsia="en-IN"/>
        </w:rPr>
        <w:t xml:space="preserve"> </w:t>
      </w:r>
    </w:p>
    <w:p w14:paraId="76433C3E" w14:textId="5752F344" w:rsidR="00097CBD" w:rsidRDefault="006E747A" w:rsidP="00097CBD">
      <w:pPr>
        <w:pStyle w:val="Screenshot"/>
        <w:rPr>
          <w:lang w:val="en-US"/>
        </w:rPr>
      </w:pPr>
      <w:r>
        <w:rPr>
          <w:lang w:val="en-SG" w:eastAsia="en-SG"/>
        </w:rPr>
        <w:drawing>
          <wp:inline distT="0" distB="0" distL="0" distR="0" wp14:anchorId="244B5E0F" wp14:editId="021F2F02">
            <wp:extent cx="5419725" cy="2781593"/>
            <wp:effectExtent l="19050" t="19050" r="9525" b="190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421609" cy="2782560"/>
                    </a:xfrm>
                    <a:prstGeom prst="rect">
                      <a:avLst/>
                    </a:prstGeom>
                    <a:ln>
                      <a:solidFill>
                        <a:schemeClr val="tx1"/>
                      </a:solidFill>
                    </a:ln>
                  </pic:spPr>
                </pic:pic>
              </a:graphicData>
            </a:graphic>
          </wp:inline>
        </w:drawing>
      </w:r>
    </w:p>
    <w:p w14:paraId="0C6B1DC6" w14:textId="5A49F135" w:rsidR="00097CBD" w:rsidRDefault="006E747A" w:rsidP="00097CBD">
      <w:pPr>
        <w:pStyle w:val="Figure"/>
        <w:rPr>
          <w:lang w:val="en-US"/>
        </w:rPr>
      </w:pPr>
      <w:r>
        <w:rPr>
          <w:rStyle w:val="redarrow"/>
        </w:rPr>
        <w:t xml:space="preserve">Email Setting </w:t>
      </w:r>
      <w:r w:rsidR="00097CBD">
        <w:rPr>
          <w:lang w:val="en-US"/>
        </w:rPr>
        <w:t>Details Page</w:t>
      </w:r>
    </w:p>
    <w:p w14:paraId="0461E32A" w14:textId="54CE62B6" w:rsidR="00097CBD" w:rsidRPr="00FC1528" w:rsidRDefault="00097CBD" w:rsidP="001F7791">
      <w:pPr>
        <w:pStyle w:val="NumberedListing"/>
        <w:numPr>
          <w:ilvl w:val="0"/>
          <w:numId w:val="95"/>
        </w:numPr>
        <w:rPr>
          <w:lang w:val="en-US"/>
        </w:rPr>
      </w:pPr>
      <w:r w:rsidRPr="00FC1528">
        <w:rPr>
          <w:lang w:val="en-US"/>
        </w:rPr>
        <w:lastRenderedPageBreak/>
        <w:t xml:space="preserve">Click </w:t>
      </w:r>
      <w:r w:rsidRPr="00FC1528">
        <w:rPr>
          <w:b/>
          <w:lang w:val="en-US"/>
        </w:rPr>
        <w:t>Close</w:t>
      </w:r>
      <w:r w:rsidRPr="00FC1528">
        <w:rPr>
          <w:lang w:val="en-US"/>
        </w:rPr>
        <w:t xml:space="preserve"> button to close the </w:t>
      </w:r>
      <w:r w:rsidR="006E747A">
        <w:rPr>
          <w:rStyle w:val="redarrow"/>
        </w:rPr>
        <w:t xml:space="preserve">Email Setting </w:t>
      </w:r>
      <w:r w:rsidRPr="00FC1528">
        <w:rPr>
          <w:lang w:val="en-US"/>
        </w:rPr>
        <w:t>details.</w:t>
      </w:r>
    </w:p>
    <w:p w14:paraId="3A547882" w14:textId="77777777" w:rsidR="00097CBD" w:rsidRDefault="00097CBD" w:rsidP="00097CBD">
      <w:pPr>
        <w:rPr>
          <w:lang w:val="en-US"/>
        </w:rPr>
      </w:pPr>
    </w:p>
    <w:tbl>
      <w:tblPr>
        <w:tblW w:w="0" w:type="auto"/>
        <w:tblInd w:w="738" w:type="dxa"/>
        <w:shd w:val="clear" w:color="auto" w:fill="FFFFFF" w:themeFill="background1"/>
        <w:tblLook w:val="01E0" w:firstRow="1" w:lastRow="1" w:firstColumn="1" w:lastColumn="1" w:noHBand="0" w:noVBand="0"/>
      </w:tblPr>
      <w:tblGrid>
        <w:gridCol w:w="630"/>
        <w:gridCol w:w="7803"/>
      </w:tblGrid>
      <w:tr w:rsidR="00097CBD" w:rsidRPr="00A51DE3" w14:paraId="49C9FFC6" w14:textId="77777777" w:rsidTr="00691E54">
        <w:tc>
          <w:tcPr>
            <w:tcW w:w="630" w:type="dxa"/>
            <w:shd w:val="clear" w:color="auto" w:fill="C00000"/>
            <w:vAlign w:val="center"/>
          </w:tcPr>
          <w:p w14:paraId="559FDA2F" w14:textId="77777777" w:rsidR="00097CBD" w:rsidRPr="00A51DE3" w:rsidRDefault="00097CBD" w:rsidP="00691E54">
            <w:pPr>
              <w:pStyle w:val="StyleCalloutSymbolScienceBold"/>
              <w:spacing w:before="100" w:after="100"/>
            </w:pPr>
            <w:r w:rsidRPr="00A51DE3">
              <w:t>@</w:t>
            </w:r>
          </w:p>
        </w:tc>
        <w:tc>
          <w:tcPr>
            <w:tcW w:w="7803" w:type="dxa"/>
            <w:shd w:val="clear" w:color="auto" w:fill="BFBFBF" w:themeFill="background1" w:themeFillShade="BF"/>
          </w:tcPr>
          <w:p w14:paraId="7082176F" w14:textId="300F76BA" w:rsidR="00097CBD" w:rsidRPr="00A51DE3" w:rsidRDefault="00097CBD" w:rsidP="00963CFF">
            <w:pPr>
              <w:pStyle w:val="CalloutText"/>
              <w:spacing w:before="100" w:after="100"/>
            </w:pPr>
            <w:r>
              <w:t xml:space="preserve">Click the </w:t>
            </w:r>
            <w:r w:rsidRPr="00DC2C89">
              <w:rPr>
                <w:b/>
              </w:rPr>
              <w:t>Delete</w:t>
            </w:r>
            <w:r>
              <w:t xml:space="preserve"> icon to delete the </w:t>
            </w:r>
            <w:r w:rsidR="00963CFF">
              <w:rPr>
                <w:rStyle w:val="redarrow"/>
              </w:rPr>
              <w:t xml:space="preserve">Email Setting </w:t>
            </w:r>
            <w:r>
              <w:t>details.</w:t>
            </w:r>
          </w:p>
        </w:tc>
      </w:tr>
    </w:tbl>
    <w:p w14:paraId="656631E8" w14:textId="77777777" w:rsidR="00097CBD" w:rsidRDefault="00097CBD" w:rsidP="00097CBD">
      <w:pPr>
        <w:rPr>
          <w:lang w:val="en-US"/>
        </w:rPr>
      </w:pPr>
    </w:p>
    <w:p w14:paraId="1C958F77" w14:textId="1DBB888C" w:rsidR="00097CBD" w:rsidRDefault="00097CBD" w:rsidP="00097CBD">
      <w:pPr>
        <w:pStyle w:val="Heading2CL"/>
      </w:pPr>
      <w:bookmarkStart w:id="196" w:name="_Toc123813540"/>
      <w:bookmarkStart w:id="197" w:name="_Toc129608440"/>
      <w:r>
        <w:t xml:space="preserve">Quick View </w:t>
      </w:r>
      <w:r w:rsidR="00963CFF">
        <w:rPr>
          <w:rStyle w:val="redarrow"/>
        </w:rPr>
        <w:t xml:space="preserve">Email Setting </w:t>
      </w:r>
      <w:r>
        <w:t>Details</w:t>
      </w:r>
      <w:bookmarkEnd w:id="196"/>
      <w:bookmarkEnd w:id="197"/>
    </w:p>
    <w:p w14:paraId="30AD7736" w14:textId="23786386" w:rsidR="00097CBD" w:rsidRDefault="00097CBD" w:rsidP="00097CBD">
      <w:pPr>
        <w:pStyle w:val="BodyText"/>
        <w:rPr>
          <w:lang w:val="en-US"/>
        </w:rPr>
      </w:pPr>
      <w:r w:rsidRPr="00DD2C43">
        <w:rPr>
          <w:lang w:val="en-US"/>
        </w:rPr>
        <w:t xml:space="preserve">This functionality allows you to overview view the </w:t>
      </w:r>
      <w:r w:rsidR="00B5747B">
        <w:rPr>
          <w:rStyle w:val="redarrow"/>
        </w:rPr>
        <w:t xml:space="preserve">Email Setting </w:t>
      </w:r>
      <w:r>
        <w:rPr>
          <w:lang w:val="en-US"/>
        </w:rPr>
        <w:t xml:space="preserve">details such as </w:t>
      </w:r>
      <w:r w:rsidR="005C274C">
        <w:rPr>
          <w:lang w:val="en-US"/>
        </w:rPr>
        <w:t>Email, Port and Protocol</w:t>
      </w:r>
      <w:r w:rsidRPr="00DD2C43">
        <w:rPr>
          <w:lang w:val="en-US"/>
        </w:rPr>
        <w:t>.</w:t>
      </w:r>
    </w:p>
    <w:p w14:paraId="09C32830" w14:textId="14015C18" w:rsidR="00097CBD" w:rsidRDefault="00097CBD" w:rsidP="00097CBD">
      <w:pPr>
        <w:pStyle w:val="ProcedureHeading"/>
        <w:rPr>
          <w:lang w:val="en-US"/>
        </w:rPr>
      </w:pPr>
      <w:r>
        <w:rPr>
          <w:lang w:val="en-US"/>
        </w:rPr>
        <w:t xml:space="preserve">To quick view the </w:t>
      </w:r>
      <w:r w:rsidR="00B5747B">
        <w:rPr>
          <w:rStyle w:val="redarrow"/>
        </w:rPr>
        <w:t>Email Setting</w:t>
      </w:r>
      <w:r>
        <w:rPr>
          <w:lang w:val="en-US"/>
        </w:rPr>
        <w:t xml:space="preserve"> details:</w:t>
      </w:r>
    </w:p>
    <w:p w14:paraId="1EE97D8D" w14:textId="391C3B9B" w:rsidR="00097CBD" w:rsidRPr="00BC2C20" w:rsidRDefault="00097CBD" w:rsidP="001F7791">
      <w:pPr>
        <w:pStyle w:val="NumberedListing"/>
        <w:numPr>
          <w:ilvl w:val="0"/>
          <w:numId w:val="96"/>
        </w:numPr>
        <w:rPr>
          <w:lang w:val="en-US"/>
        </w:rPr>
      </w:pPr>
      <w:r w:rsidRPr="00BC2C20">
        <w:rPr>
          <w:lang w:val="en-US"/>
        </w:rPr>
        <w:t xml:space="preserve">From the search results, click the </w:t>
      </w:r>
      <w:r>
        <w:rPr>
          <w:noProof/>
          <w:lang w:val="en-SG" w:eastAsia="en-SG"/>
        </w:rPr>
        <w:drawing>
          <wp:inline distT="0" distB="0" distL="0" distR="0" wp14:anchorId="0A140EB4" wp14:editId="3E84CE42">
            <wp:extent cx="285714" cy="247619"/>
            <wp:effectExtent l="19050" t="19050" r="19685" b="19685"/>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285714" cy="247619"/>
                    </a:xfrm>
                    <a:prstGeom prst="rect">
                      <a:avLst/>
                    </a:prstGeom>
                    <a:ln>
                      <a:solidFill>
                        <a:schemeClr val="tx1"/>
                      </a:solidFill>
                    </a:ln>
                  </pic:spPr>
                </pic:pic>
              </a:graphicData>
            </a:graphic>
          </wp:inline>
        </w:drawing>
      </w:r>
      <w:r w:rsidRPr="00BC2C20">
        <w:rPr>
          <w:lang w:val="en-US"/>
        </w:rPr>
        <w:t xml:space="preserve"> icon.  The</w:t>
      </w:r>
      <w:r w:rsidRPr="00BC2C20">
        <w:rPr>
          <w:b/>
          <w:lang w:val="en-US"/>
        </w:rPr>
        <w:t xml:space="preserve"> </w:t>
      </w:r>
      <w:r w:rsidR="00B5747B">
        <w:rPr>
          <w:rStyle w:val="redarrow"/>
        </w:rPr>
        <w:t>Email Setting</w:t>
      </w:r>
      <w:r>
        <w:t xml:space="preserve"> </w:t>
      </w:r>
      <w:r>
        <w:rPr>
          <w:lang w:val="en-US"/>
        </w:rPr>
        <w:t>Details</w:t>
      </w:r>
      <w:r w:rsidRPr="008153E4">
        <w:rPr>
          <w:lang w:val="en-US"/>
        </w:rPr>
        <w:t xml:space="preserve"> Quick View</w:t>
      </w:r>
      <w:r w:rsidRPr="00BC2C20">
        <w:rPr>
          <w:lang w:val="en-US"/>
        </w:rPr>
        <w:t xml:space="preserve"> Page</w:t>
      </w:r>
      <w:r w:rsidRPr="00BC2C20">
        <w:rPr>
          <w:b/>
          <w:lang w:val="en-US"/>
        </w:rPr>
        <w:t xml:space="preserve"> </w:t>
      </w:r>
      <w:r w:rsidRPr="00BC2C20">
        <w:rPr>
          <w:lang w:val="en-US"/>
        </w:rPr>
        <w:t>will be</w:t>
      </w:r>
      <w:r w:rsidRPr="00BC2C20">
        <w:rPr>
          <w:b/>
          <w:lang w:val="en-US"/>
        </w:rPr>
        <w:t xml:space="preserve"> </w:t>
      </w:r>
      <w:r w:rsidRPr="00BC2C20">
        <w:rPr>
          <w:lang w:val="en-US"/>
        </w:rPr>
        <w:t>displayed.</w:t>
      </w:r>
    </w:p>
    <w:p w14:paraId="7E8241F7" w14:textId="70FA47F5" w:rsidR="00097CBD" w:rsidRPr="002A7239" w:rsidRDefault="00B5747B" w:rsidP="00097CBD">
      <w:pPr>
        <w:pStyle w:val="BodyText"/>
        <w:rPr>
          <w:lang w:val="en-US"/>
        </w:rPr>
      </w:pPr>
      <w:r>
        <w:rPr>
          <w:noProof/>
          <w:lang w:val="en-SG" w:eastAsia="en-SG"/>
        </w:rPr>
        <w:drawing>
          <wp:inline distT="0" distB="0" distL="0" distR="0" wp14:anchorId="4CA77CD0" wp14:editId="4E131E36">
            <wp:extent cx="5733415" cy="3063240"/>
            <wp:effectExtent l="19050" t="19050" r="19685" b="2286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733415" cy="3063240"/>
                    </a:xfrm>
                    <a:prstGeom prst="rect">
                      <a:avLst/>
                    </a:prstGeom>
                    <a:ln>
                      <a:solidFill>
                        <a:schemeClr val="tx1"/>
                      </a:solidFill>
                    </a:ln>
                  </pic:spPr>
                </pic:pic>
              </a:graphicData>
            </a:graphic>
          </wp:inline>
        </w:drawing>
      </w:r>
    </w:p>
    <w:p w14:paraId="6629A653" w14:textId="51A1C6A6" w:rsidR="00097CBD" w:rsidRDefault="005A544F" w:rsidP="00097CBD">
      <w:pPr>
        <w:pStyle w:val="Figure"/>
        <w:rPr>
          <w:lang w:val="en-US"/>
        </w:rPr>
      </w:pPr>
      <w:r>
        <w:rPr>
          <w:rStyle w:val="redarrow"/>
        </w:rPr>
        <w:t>Email Setting</w:t>
      </w:r>
      <w:r w:rsidR="00097CBD">
        <w:t xml:space="preserve"> </w:t>
      </w:r>
      <w:r w:rsidR="00097CBD">
        <w:rPr>
          <w:lang w:val="en-US"/>
        </w:rPr>
        <w:t xml:space="preserve">Quick View Details Page </w:t>
      </w:r>
    </w:p>
    <w:p w14:paraId="4370BE18" w14:textId="77777777" w:rsidR="00711D0D" w:rsidRDefault="00711D0D">
      <w:pPr>
        <w:rPr>
          <w:rFonts w:ascii="Century Gothic Bold" w:hAnsi="Century Gothic Bold"/>
          <w:sz w:val="28"/>
          <w:szCs w:val="28"/>
          <w:lang w:val="en-US"/>
        </w:rPr>
      </w:pPr>
      <w:r>
        <w:br w:type="page"/>
      </w:r>
    </w:p>
    <w:p w14:paraId="66DEB942" w14:textId="2BBB1711" w:rsidR="00097CBD" w:rsidRDefault="00097CBD" w:rsidP="00097CBD">
      <w:pPr>
        <w:pStyle w:val="Heading2CL"/>
      </w:pPr>
      <w:bookmarkStart w:id="198" w:name="_Toc123813541"/>
      <w:bookmarkStart w:id="199" w:name="_Toc129608441"/>
      <w:r w:rsidRPr="004C5565">
        <w:lastRenderedPageBreak/>
        <w:t xml:space="preserve">Edit </w:t>
      </w:r>
      <w:r w:rsidR="008C4472">
        <w:rPr>
          <w:rStyle w:val="redarrow"/>
        </w:rPr>
        <w:t xml:space="preserve">Email Setting </w:t>
      </w:r>
      <w:r w:rsidRPr="004C5565">
        <w:t>Details</w:t>
      </w:r>
      <w:bookmarkEnd w:id="198"/>
      <w:bookmarkEnd w:id="199"/>
    </w:p>
    <w:p w14:paraId="09760387" w14:textId="1FE7B177" w:rsidR="00097CBD" w:rsidRDefault="00097CBD" w:rsidP="00097CBD">
      <w:pPr>
        <w:pStyle w:val="BodyText"/>
        <w:rPr>
          <w:lang w:val="en-US"/>
        </w:rPr>
      </w:pPr>
      <w:r w:rsidRPr="005C274C">
        <w:rPr>
          <w:lang w:val="en-US"/>
        </w:rPr>
        <w:t xml:space="preserve">This functionality allows you to edit </w:t>
      </w:r>
      <w:r w:rsidR="00422444">
        <w:rPr>
          <w:lang w:val="en-US"/>
        </w:rPr>
        <w:t xml:space="preserve">and test the connection to the email server </w:t>
      </w:r>
      <w:r w:rsidRPr="005C274C">
        <w:rPr>
          <w:lang w:val="en-US"/>
        </w:rPr>
        <w:t>in the TFB system.</w:t>
      </w:r>
    </w:p>
    <w:p w14:paraId="0F7210C3" w14:textId="5DD82163" w:rsidR="00097CBD" w:rsidRDefault="00097CBD" w:rsidP="00097CBD">
      <w:pPr>
        <w:pStyle w:val="ProcedureHeading"/>
        <w:rPr>
          <w:lang w:val="en-US"/>
        </w:rPr>
      </w:pPr>
      <w:r>
        <w:rPr>
          <w:lang w:val="en-US"/>
        </w:rPr>
        <w:t xml:space="preserve">To edit the </w:t>
      </w:r>
      <w:r w:rsidR="008C4472">
        <w:rPr>
          <w:rStyle w:val="redarrow"/>
        </w:rPr>
        <w:t xml:space="preserve">Email Setting </w:t>
      </w:r>
      <w:r>
        <w:rPr>
          <w:lang w:val="en-US"/>
        </w:rPr>
        <w:t>details:</w:t>
      </w:r>
    </w:p>
    <w:p w14:paraId="25F9BD97" w14:textId="02A36BF2" w:rsidR="00097CBD" w:rsidRPr="009A0990" w:rsidRDefault="00097CBD" w:rsidP="001F7791">
      <w:pPr>
        <w:pStyle w:val="NumberedListing"/>
        <w:numPr>
          <w:ilvl w:val="0"/>
          <w:numId w:val="97"/>
        </w:numPr>
        <w:rPr>
          <w:lang w:val="en-US"/>
        </w:rPr>
      </w:pPr>
      <w:r w:rsidRPr="009A0990">
        <w:rPr>
          <w:lang w:val="en-US"/>
        </w:rPr>
        <w:t xml:space="preserve">From the search results, click the </w:t>
      </w:r>
      <w:r>
        <w:rPr>
          <w:noProof/>
          <w:lang w:val="en-SG" w:eastAsia="en-SG"/>
        </w:rPr>
        <w:drawing>
          <wp:inline distT="0" distB="0" distL="0" distR="0" wp14:anchorId="414C18C2" wp14:editId="1F5E9808">
            <wp:extent cx="276190" cy="228571"/>
            <wp:effectExtent l="19050" t="19050" r="10160" b="19685"/>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76190" cy="228571"/>
                    </a:xfrm>
                    <a:prstGeom prst="rect">
                      <a:avLst/>
                    </a:prstGeom>
                    <a:ln>
                      <a:solidFill>
                        <a:schemeClr val="tx1"/>
                      </a:solidFill>
                    </a:ln>
                  </pic:spPr>
                </pic:pic>
              </a:graphicData>
            </a:graphic>
          </wp:inline>
        </w:drawing>
      </w:r>
      <w:r w:rsidRPr="009A0990">
        <w:rPr>
          <w:lang w:val="en-US"/>
        </w:rPr>
        <w:t xml:space="preserve"> icon.  The</w:t>
      </w:r>
      <w:r>
        <w:rPr>
          <w:lang w:val="en-US"/>
        </w:rPr>
        <w:t xml:space="preserve"> </w:t>
      </w:r>
      <w:r w:rsidR="004731DB">
        <w:rPr>
          <w:rStyle w:val="redarrow"/>
        </w:rPr>
        <w:t xml:space="preserve">Email Setting </w:t>
      </w:r>
      <w:r>
        <w:rPr>
          <w:lang w:val="en-US"/>
        </w:rPr>
        <w:t>Search Results page will be displayed</w:t>
      </w:r>
      <w:r w:rsidRPr="009A0990">
        <w:rPr>
          <w:lang w:val="en-US"/>
        </w:rPr>
        <w:t>.</w:t>
      </w:r>
    </w:p>
    <w:p w14:paraId="78EB1EE5" w14:textId="134ADE69" w:rsidR="00097CBD" w:rsidRPr="002A7239" w:rsidRDefault="004731DB" w:rsidP="00097CBD">
      <w:pPr>
        <w:pStyle w:val="BodyText"/>
        <w:rPr>
          <w:lang w:val="en-US"/>
        </w:rPr>
      </w:pPr>
      <w:r>
        <w:rPr>
          <w:noProof/>
          <w:lang w:val="en-SG" w:eastAsia="en-SG"/>
        </w:rPr>
        <w:drawing>
          <wp:inline distT="0" distB="0" distL="0" distR="0" wp14:anchorId="3A431984" wp14:editId="4DC35CF4">
            <wp:extent cx="5733415" cy="2950845"/>
            <wp:effectExtent l="19050" t="19050" r="19685" b="209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733415" cy="2950845"/>
                    </a:xfrm>
                    <a:prstGeom prst="rect">
                      <a:avLst/>
                    </a:prstGeom>
                    <a:ln>
                      <a:solidFill>
                        <a:schemeClr val="tx1"/>
                      </a:solidFill>
                    </a:ln>
                  </pic:spPr>
                </pic:pic>
              </a:graphicData>
            </a:graphic>
          </wp:inline>
        </w:drawing>
      </w:r>
    </w:p>
    <w:p w14:paraId="6F0D3D9C" w14:textId="72C4D91B" w:rsidR="00097CBD" w:rsidRDefault="004731DB" w:rsidP="00097CBD">
      <w:pPr>
        <w:pStyle w:val="Figure"/>
        <w:rPr>
          <w:lang w:val="en-US"/>
        </w:rPr>
      </w:pPr>
      <w:r>
        <w:rPr>
          <w:rStyle w:val="redarrow"/>
        </w:rPr>
        <w:t>Email Setting</w:t>
      </w:r>
      <w:r w:rsidR="00097CBD">
        <w:rPr>
          <w:lang w:val="en-US"/>
        </w:rPr>
        <w:t xml:space="preserve"> Details Page </w:t>
      </w:r>
    </w:p>
    <w:p w14:paraId="6A0184C7" w14:textId="77777777" w:rsidR="00097CBD" w:rsidRPr="00632DEE" w:rsidRDefault="00097CBD" w:rsidP="00097CBD">
      <w:pPr>
        <w:rPr>
          <w:lang w:val="en-US"/>
        </w:rPr>
      </w:pPr>
    </w:p>
    <w:p w14:paraId="2742ED0E" w14:textId="717EA29F" w:rsidR="00097CBD" w:rsidRPr="00A66E1E" w:rsidRDefault="00097CBD" w:rsidP="001F7791">
      <w:pPr>
        <w:pStyle w:val="NumberedListing"/>
        <w:numPr>
          <w:ilvl w:val="0"/>
          <w:numId w:val="97"/>
        </w:numPr>
        <w:rPr>
          <w:lang w:val="en-US"/>
        </w:rPr>
      </w:pPr>
      <w:r w:rsidRPr="00A66E1E">
        <w:rPr>
          <w:lang w:val="en-US"/>
        </w:rPr>
        <w:t xml:space="preserve">Modify the necessary information in the </w:t>
      </w:r>
      <w:r w:rsidR="004731DB">
        <w:rPr>
          <w:rStyle w:val="redarrow"/>
        </w:rPr>
        <w:t>Email Setting</w:t>
      </w:r>
      <w:r w:rsidR="004731DB">
        <w:t xml:space="preserve"> </w:t>
      </w:r>
      <w:r w:rsidRPr="00A66E1E">
        <w:rPr>
          <w:lang w:val="en-US"/>
        </w:rPr>
        <w:t>details</w:t>
      </w:r>
      <w:r>
        <w:rPr>
          <w:lang w:val="en-US"/>
        </w:rPr>
        <w:t xml:space="preserve"> and c</w:t>
      </w:r>
      <w:r w:rsidRPr="00A66E1E">
        <w:rPr>
          <w:lang w:val="en-US"/>
        </w:rPr>
        <w:t xml:space="preserve">lick </w:t>
      </w:r>
      <w:r w:rsidRPr="00A66E1E">
        <w:rPr>
          <w:b/>
          <w:noProof/>
          <w:lang w:val="en-IN" w:eastAsia="en-IN"/>
        </w:rPr>
        <w:t>Update</w:t>
      </w:r>
      <w:r w:rsidRPr="00A66E1E">
        <w:rPr>
          <w:noProof/>
          <w:lang w:val="en-IN" w:eastAsia="en-IN"/>
        </w:rPr>
        <w:t>. The Records updated successfully message will be displayed</w:t>
      </w:r>
      <w:r w:rsidRPr="00A66E1E">
        <w:rPr>
          <w:lang w:val="en-US"/>
        </w:rPr>
        <w:t>.</w:t>
      </w:r>
    </w:p>
    <w:p w14:paraId="4D8D0914" w14:textId="77777777" w:rsidR="00097CBD" w:rsidRDefault="00097CBD" w:rsidP="00097CBD">
      <w:pPr>
        <w:pStyle w:val="BodyText"/>
        <w:rPr>
          <w:lang w:val="en-US"/>
        </w:rPr>
      </w:pPr>
      <w:r>
        <w:rPr>
          <w:noProof/>
          <w:lang w:val="en-SG" w:eastAsia="en-SG"/>
        </w:rPr>
        <w:drawing>
          <wp:inline distT="0" distB="0" distL="0" distR="0" wp14:anchorId="014557EF" wp14:editId="5C4B134F">
            <wp:extent cx="3438095" cy="1323810"/>
            <wp:effectExtent l="0" t="0" r="0" b="0"/>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438095" cy="1323810"/>
                    </a:xfrm>
                    <a:prstGeom prst="rect">
                      <a:avLst/>
                    </a:prstGeom>
                  </pic:spPr>
                </pic:pic>
              </a:graphicData>
            </a:graphic>
          </wp:inline>
        </w:drawing>
      </w:r>
    </w:p>
    <w:p w14:paraId="36A219AF" w14:textId="77777777" w:rsidR="00097CBD" w:rsidRDefault="00097CBD" w:rsidP="00097CBD">
      <w:pPr>
        <w:pStyle w:val="Figure"/>
        <w:rPr>
          <w:lang w:val="en-US"/>
        </w:rPr>
      </w:pPr>
      <w:r>
        <w:rPr>
          <w:lang w:val="en-US"/>
        </w:rPr>
        <w:t>Records Updated Successfully Message</w:t>
      </w:r>
    </w:p>
    <w:p w14:paraId="03C02B1D" w14:textId="77777777" w:rsidR="00097CBD" w:rsidRPr="006F3FF2" w:rsidRDefault="00097CBD" w:rsidP="001F7791">
      <w:pPr>
        <w:pStyle w:val="NumberedListing"/>
        <w:numPr>
          <w:ilvl w:val="0"/>
          <w:numId w:val="97"/>
        </w:numPr>
        <w:rPr>
          <w:lang w:val="en-US"/>
        </w:rPr>
      </w:pPr>
      <w:r w:rsidRPr="00565D24">
        <w:rPr>
          <w:lang w:val="en-US"/>
        </w:rPr>
        <w:t xml:space="preserve">Click </w:t>
      </w:r>
      <w:r>
        <w:rPr>
          <w:b/>
          <w:noProof/>
          <w:lang w:val="en-IN" w:eastAsia="en-IN"/>
        </w:rPr>
        <w:t xml:space="preserve">Ok </w:t>
      </w:r>
      <w:r w:rsidRPr="00F47248">
        <w:rPr>
          <w:noProof/>
          <w:lang w:val="en-IN" w:eastAsia="en-IN"/>
        </w:rPr>
        <w:t>button to close the confirmation message.</w:t>
      </w:r>
    </w:p>
    <w:p w14:paraId="72B79435" w14:textId="53CBD0A2" w:rsidR="004731DB" w:rsidRPr="00671375" w:rsidRDefault="004731DB" w:rsidP="001F7791">
      <w:pPr>
        <w:pStyle w:val="NumberedListing"/>
        <w:numPr>
          <w:ilvl w:val="0"/>
          <w:numId w:val="97"/>
        </w:numPr>
        <w:rPr>
          <w:lang w:val="en-US"/>
        </w:rPr>
      </w:pPr>
      <w:r w:rsidRPr="00565D24">
        <w:rPr>
          <w:lang w:val="en-US"/>
        </w:rPr>
        <w:t xml:space="preserve">Click </w:t>
      </w:r>
      <w:r>
        <w:rPr>
          <w:b/>
          <w:noProof/>
          <w:lang w:val="en-IN" w:eastAsia="en-IN"/>
        </w:rPr>
        <w:t xml:space="preserve">Test Connection </w:t>
      </w:r>
      <w:r w:rsidRPr="00F47248">
        <w:rPr>
          <w:noProof/>
          <w:lang w:val="en-IN" w:eastAsia="en-IN"/>
        </w:rPr>
        <w:t xml:space="preserve">button to </w:t>
      </w:r>
      <w:r>
        <w:rPr>
          <w:noProof/>
          <w:lang w:val="en-IN" w:eastAsia="en-IN"/>
        </w:rPr>
        <w:t>test the connection</w:t>
      </w:r>
      <w:r w:rsidR="00B8206C">
        <w:rPr>
          <w:noProof/>
          <w:lang w:val="en-IN" w:eastAsia="en-IN"/>
        </w:rPr>
        <w:t xml:space="preserve"> to the email server</w:t>
      </w:r>
      <w:r w:rsidRPr="00F47248">
        <w:rPr>
          <w:noProof/>
          <w:lang w:val="en-IN" w:eastAsia="en-IN"/>
        </w:rPr>
        <w:t>.</w:t>
      </w:r>
      <w:r w:rsidR="00671375">
        <w:rPr>
          <w:noProof/>
          <w:lang w:val="en-IN" w:eastAsia="en-IN"/>
        </w:rPr>
        <w:t xml:space="preserve"> The successfully connected to server message will be displayed.</w:t>
      </w:r>
    </w:p>
    <w:p w14:paraId="34E98A54" w14:textId="1F64E7A8" w:rsidR="00671375" w:rsidRDefault="00671375" w:rsidP="00671375">
      <w:pPr>
        <w:pStyle w:val="Screenshot"/>
        <w:rPr>
          <w:lang w:val="en-US"/>
        </w:rPr>
      </w:pPr>
      <w:r>
        <w:rPr>
          <w:lang w:val="en-SG" w:eastAsia="en-SG"/>
        </w:rPr>
        <w:lastRenderedPageBreak/>
        <w:drawing>
          <wp:inline distT="0" distB="0" distL="0" distR="0" wp14:anchorId="7D17D6F8" wp14:editId="4BF9693B">
            <wp:extent cx="3428571" cy="1323810"/>
            <wp:effectExtent l="19050" t="19050" r="19685" b="1016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428571" cy="1323810"/>
                    </a:xfrm>
                    <a:prstGeom prst="rect">
                      <a:avLst/>
                    </a:prstGeom>
                    <a:ln>
                      <a:solidFill>
                        <a:schemeClr val="tx1"/>
                      </a:solidFill>
                    </a:ln>
                  </pic:spPr>
                </pic:pic>
              </a:graphicData>
            </a:graphic>
          </wp:inline>
        </w:drawing>
      </w:r>
    </w:p>
    <w:p w14:paraId="3A46E6AF" w14:textId="4D0C90C7" w:rsidR="00671375" w:rsidRPr="00671375" w:rsidRDefault="00671375" w:rsidP="00671375">
      <w:pPr>
        <w:pStyle w:val="Figure"/>
        <w:rPr>
          <w:lang w:val="en-US"/>
        </w:rPr>
      </w:pPr>
      <w:r>
        <w:rPr>
          <w:lang w:val="en-US"/>
        </w:rPr>
        <w:t>Success message</w:t>
      </w:r>
    </w:p>
    <w:p w14:paraId="07BDA07B" w14:textId="118EAFF7" w:rsidR="004731DB" w:rsidRPr="006F3FF2" w:rsidRDefault="004731DB" w:rsidP="001F7791">
      <w:pPr>
        <w:pStyle w:val="NumberedListing"/>
        <w:numPr>
          <w:ilvl w:val="0"/>
          <w:numId w:val="97"/>
        </w:numPr>
        <w:rPr>
          <w:lang w:val="en-US"/>
        </w:rPr>
      </w:pPr>
      <w:r w:rsidRPr="00565D24">
        <w:rPr>
          <w:lang w:val="en-US"/>
        </w:rPr>
        <w:t xml:space="preserve">Click </w:t>
      </w:r>
      <w:r w:rsidR="00E30BF1">
        <w:rPr>
          <w:b/>
          <w:noProof/>
          <w:lang w:val="en-IN" w:eastAsia="en-IN"/>
        </w:rPr>
        <w:t>O</w:t>
      </w:r>
      <w:r w:rsidR="00671375">
        <w:rPr>
          <w:b/>
          <w:noProof/>
          <w:lang w:val="en-IN" w:eastAsia="en-IN"/>
        </w:rPr>
        <w:t>K</w:t>
      </w:r>
      <w:r>
        <w:rPr>
          <w:b/>
          <w:noProof/>
          <w:lang w:val="en-IN" w:eastAsia="en-IN"/>
        </w:rPr>
        <w:t xml:space="preserve"> </w:t>
      </w:r>
      <w:r w:rsidRPr="00F47248">
        <w:rPr>
          <w:noProof/>
          <w:lang w:val="en-IN" w:eastAsia="en-IN"/>
        </w:rPr>
        <w:t>button to</w:t>
      </w:r>
      <w:r w:rsidR="00E30BF1">
        <w:rPr>
          <w:noProof/>
          <w:lang w:val="en-IN" w:eastAsia="en-IN"/>
        </w:rPr>
        <w:t xml:space="preserve"> close the confirmation message</w:t>
      </w:r>
      <w:r w:rsidRPr="00F47248">
        <w:rPr>
          <w:noProof/>
          <w:lang w:val="en-IN" w:eastAsia="en-IN"/>
        </w:rPr>
        <w:t>.</w:t>
      </w:r>
    </w:p>
    <w:p w14:paraId="7409E9C8" w14:textId="77777777" w:rsidR="00E30BF1" w:rsidRDefault="00E30BF1" w:rsidP="00086B4F"/>
    <w:tbl>
      <w:tblPr>
        <w:tblW w:w="0" w:type="auto"/>
        <w:tblInd w:w="738" w:type="dxa"/>
        <w:shd w:val="clear" w:color="auto" w:fill="FFFFFF" w:themeFill="background1"/>
        <w:tblLook w:val="01E0" w:firstRow="1" w:lastRow="1" w:firstColumn="1" w:lastColumn="1" w:noHBand="0" w:noVBand="0"/>
      </w:tblPr>
      <w:tblGrid>
        <w:gridCol w:w="630"/>
        <w:gridCol w:w="7803"/>
      </w:tblGrid>
      <w:tr w:rsidR="00E30BF1" w:rsidRPr="00A51DE3" w14:paraId="67AE5818" w14:textId="77777777" w:rsidTr="00C57DF9">
        <w:tc>
          <w:tcPr>
            <w:tcW w:w="630" w:type="dxa"/>
            <w:shd w:val="clear" w:color="auto" w:fill="C00000"/>
            <w:vAlign w:val="center"/>
          </w:tcPr>
          <w:p w14:paraId="73E9ED70" w14:textId="77777777" w:rsidR="00E30BF1" w:rsidRPr="00A51DE3" w:rsidRDefault="00E30BF1" w:rsidP="00C57DF9">
            <w:pPr>
              <w:pStyle w:val="StyleCalloutSymbolScienceBold"/>
              <w:spacing w:before="100" w:after="100"/>
            </w:pPr>
            <w:r w:rsidRPr="00A51DE3">
              <w:t>@</w:t>
            </w:r>
          </w:p>
        </w:tc>
        <w:tc>
          <w:tcPr>
            <w:tcW w:w="7803" w:type="dxa"/>
            <w:shd w:val="clear" w:color="auto" w:fill="BFBFBF" w:themeFill="background1" w:themeFillShade="BF"/>
          </w:tcPr>
          <w:p w14:paraId="7046D034" w14:textId="1C2D5125" w:rsidR="00E30BF1" w:rsidRPr="00A51DE3" w:rsidRDefault="00E30BF1" w:rsidP="00E30BF1">
            <w:pPr>
              <w:pStyle w:val="CalloutText"/>
              <w:spacing w:before="100" w:after="100"/>
            </w:pPr>
            <w:r>
              <w:t xml:space="preserve">Click the </w:t>
            </w:r>
            <w:r>
              <w:rPr>
                <w:b/>
              </w:rPr>
              <w:t>Close</w:t>
            </w:r>
            <w:r>
              <w:t xml:space="preserve"> button to </w:t>
            </w:r>
            <w:r w:rsidRPr="00F47248">
              <w:rPr>
                <w:noProof/>
                <w:lang w:val="en-IN" w:eastAsia="en-IN"/>
              </w:rPr>
              <w:t xml:space="preserve">close the </w:t>
            </w:r>
            <w:r>
              <w:rPr>
                <w:noProof/>
                <w:lang w:val="en-IN" w:eastAsia="en-IN"/>
              </w:rPr>
              <w:t>setting form</w:t>
            </w:r>
            <w:r>
              <w:t xml:space="preserve"> details.</w:t>
            </w:r>
          </w:p>
        </w:tc>
      </w:tr>
    </w:tbl>
    <w:p w14:paraId="1C0B2DD4" w14:textId="77777777" w:rsidR="00E30BF1" w:rsidRDefault="00E30BF1" w:rsidP="00086B4F">
      <w:pPr>
        <w:sectPr w:rsidR="00E30BF1" w:rsidSect="005F06A8">
          <w:headerReference w:type="default" r:id="rId227"/>
          <w:pgSz w:w="11909" w:h="16834" w:code="9"/>
          <w:pgMar w:top="1797" w:right="1440" w:bottom="1797" w:left="1440" w:header="862" w:footer="1009" w:gutter="0"/>
          <w:cols w:space="720"/>
        </w:sectPr>
      </w:pPr>
    </w:p>
    <w:p w14:paraId="02B8F3D0" w14:textId="46F1292B" w:rsidR="00086B4F" w:rsidRDefault="009F02A1" w:rsidP="009F02A1">
      <w:pPr>
        <w:pStyle w:val="ChapterNumber"/>
      </w:pPr>
      <w:r>
        <w:lastRenderedPageBreak/>
        <w:t>Chapter9</w:t>
      </w:r>
    </w:p>
    <w:p w14:paraId="2CC52B24" w14:textId="71DE8788" w:rsidR="009F02A1" w:rsidRDefault="009F02A1" w:rsidP="009F02A1">
      <w:pPr>
        <w:pStyle w:val="ChapterHeading"/>
      </w:pPr>
      <w:bookmarkStart w:id="200" w:name="_Toc123813542"/>
      <w:bookmarkStart w:id="201" w:name="_Toc129608442"/>
      <w:r>
        <w:t>System Parameters and Rule</w:t>
      </w:r>
      <w:r w:rsidR="0001527D">
        <w:t>s</w:t>
      </w:r>
      <w:r>
        <w:t xml:space="preserve"> File Deployment</w:t>
      </w:r>
      <w:bookmarkEnd w:id="200"/>
      <w:bookmarkEnd w:id="201"/>
    </w:p>
    <w:p w14:paraId="17760557" w14:textId="364AF48B" w:rsidR="009F02A1" w:rsidRDefault="00B82652" w:rsidP="009F02A1">
      <w:pPr>
        <w:pStyle w:val="BodyText"/>
      </w:pPr>
      <w:r>
        <w:t>This chapter explains about the system parameters and the procedure for deploying the rule file in the TFB system.</w:t>
      </w:r>
    </w:p>
    <w:p w14:paraId="52AFCCE8" w14:textId="77777777" w:rsidR="003F5327" w:rsidRDefault="003F5327" w:rsidP="003F5327"/>
    <w:p w14:paraId="3D54B819" w14:textId="6177672A" w:rsidR="003F5327" w:rsidRDefault="003F5327" w:rsidP="003F5327">
      <w:pPr>
        <w:pStyle w:val="Heading1CL"/>
      </w:pPr>
      <w:bookmarkStart w:id="202" w:name="_Toc123813543"/>
      <w:bookmarkStart w:id="203" w:name="_Toc129608443"/>
      <w:r>
        <w:t>System Parameters</w:t>
      </w:r>
      <w:bookmarkEnd w:id="202"/>
      <w:bookmarkEnd w:id="203"/>
    </w:p>
    <w:p w14:paraId="76276C6C" w14:textId="1EEFD7CE" w:rsidR="003F5327" w:rsidRDefault="00850517" w:rsidP="009F02A1">
      <w:pPr>
        <w:pStyle w:val="BodyText"/>
      </w:pPr>
      <w:r>
        <w:t>Following are the system parameters in the TFB system.</w:t>
      </w:r>
    </w:p>
    <w:p w14:paraId="01290D4C" w14:textId="77777777" w:rsidR="00850517" w:rsidRDefault="00850517" w:rsidP="009F02A1">
      <w:pPr>
        <w:pStyle w:val="BodyText"/>
      </w:pPr>
    </w:p>
    <w:tbl>
      <w:tblPr>
        <w:tblStyle w:val="TableGrid"/>
        <w:tblW w:w="0" w:type="auto"/>
        <w:jc w:val="center"/>
        <w:tblLayout w:type="fixed"/>
        <w:tblLook w:val="04A0" w:firstRow="1" w:lastRow="0" w:firstColumn="1" w:lastColumn="0" w:noHBand="0" w:noVBand="1"/>
      </w:tblPr>
      <w:tblGrid>
        <w:gridCol w:w="3055"/>
        <w:gridCol w:w="2350"/>
        <w:gridCol w:w="3055"/>
      </w:tblGrid>
      <w:tr w:rsidR="00850517" w:rsidRPr="0013748C" w14:paraId="46869FD1" w14:textId="77777777" w:rsidTr="00745021">
        <w:trPr>
          <w:cantSplit/>
          <w:tblHeader/>
          <w:jc w:val="center"/>
        </w:trPr>
        <w:tc>
          <w:tcPr>
            <w:tcW w:w="3055" w:type="dxa"/>
            <w:shd w:val="clear" w:color="auto" w:fill="BFBFBF" w:themeFill="background1" w:themeFillShade="BF"/>
          </w:tcPr>
          <w:p w14:paraId="397DD263" w14:textId="797489A8" w:rsidR="00850517" w:rsidRPr="0013748C" w:rsidRDefault="00850517" w:rsidP="00773980">
            <w:pPr>
              <w:pStyle w:val="TableHeading"/>
            </w:pPr>
            <w:r>
              <w:t xml:space="preserve">Parameter </w:t>
            </w:r>
            <w:r w:rsidRPr="00850517">
              <w:t>ID</w:t>
            </w:r>
          </w:p>
        </w:tc>
        <w:tc>
          <w:tcPr>
            <w:tcW w:w="2350" w:type="dxa"/>
            <w:shd w:val="clear" w:color="auto" w:fill="BFBFBF" w:themeFill="background1" w:themeFillShade="BF"/>
          </w:tcPr>
          <w:p w14:paraId="6A9251B6" w14:textId="1FCAF75C" w:rsidR="00850517" w:rsidRPr="0013748C" w:rsidRDefault="00850517" w:rsidP="00773980">
            <w:pPr>
              <w:pStyle w:val="TableHeading"/>
            </w:pPr>
            <w:r w:rsidRPr="00850517">
              <w:t>Parameter</w:t>
            </w:r>
          </w:p>
        </w:tc>
        <w:tc>
          <w:tcPr>
            <w:tcW w:w="3055" w:type="dxa"/>
            <w:shd w:val="clear" w:color="auto" w:fill="BFBFBF" w:themeFill="background1" w:themeFillShade="BF"/>
          </w:tcPr>
          <w:p w14:paraId="2AFCFD1A" w14:textId="3678005B" w:rsidR="00850517" w:rsidRPr="0013748C" w:rsidRDefault="00850517" w:rsidP="00850517">
            <w:pPr>
              <w:pStyle w:val="TableHeading"/>
            </w:pPr>
            <w:r w:rsidRPr="00850517">
              <w:t>Description</w:t>
            </w:r>
          </w:p>
        </w:tc>
      </w:tr>
      <w:tr w:rsidR="00850517" w:rsidRPr="0013748C" w14:paraId="15C3261E" w14:textId="77777777" w:rsidTr="00745021">
        <w:trPr>
          <w:cantSplit/>
          <w:jc w:val="center"/>
        </w:trPr>
        <w:tc>
          <w:tcPr>
            <w:tcW w:w="3055" w:type="dxa"/>
          </w:tcPr>
          <w:p w14:paraId="35ADF8CE" w14:textId="6A374426" w:rsidR="00850517" w:rsidRDefault="00D40CDB" w:rsidP="00773980">
            <w:pPr>
              <w:pStyle w:val="Tablefieldindent2"/>
              <w:ind w:left="0"/>
            </w:pPr>
            <w:r>
              <w:t>BLOCK_DECLARATION_SUB_FOR_SUSPENDED_CREDIT_ACCOUNT</w:t>
            </w:r>
          </w:p>
        </w:tc>
        <w:tc>
          <w:tcPr>
            <w:tcW w:w="2350" w:type="dxa"/>
          </w:tcPr>
          <w:p w14:paraId="13FB4BE8" w14:textId="271C8BE8" w:rsidR="00850517" w:rsidRDefault="00D40CDB" w:rsidP="00773980">
            <w:pPr>
              <w:pStyle w:val="TableText"/>
            </w:pPr>
            <w:r>
              <w:t>Y</w:t>
            </w:r>
          </w:p>
        </w:tc>
        <w:tc>
          <w:tcPr>
            <w:tcW w:w="3055" w:type="dxa"/>
          </w:tcPr>
          <w:p w14:paraId="6E2ED58B" w14:textId="7AC6CB7B" w:rsidR="00850517" w:rsidRDefault="00D40CDB" w:rsidP="00773980">
            <w:pPr>
              <w:pStyle w:val="TableText"/>
            </w:pPr>
            <w:r>
              <w:t>Config  to block declaration Submission for suspended credit account</w:t>
            </w:r>
          </w:p>
        </w:tc>
      </w:tr>
      <w:tr w:rsidR="00850517" w:rsidRPr="0013748C" w14:paraId="2BBF5FF7" w14:textId="77777777" w:rsidTr="00745021">
        <w:trPr>
          <w:cantSplit/>
          <w:jc w:val="center"/>
        </w:trPr>
        <w:tc>
          <w:tcPr>
            <w:tcW w:w="3055" w:type="dxa"/>
          </w:tcPr>
          <w:p w14:paraId="7A9A00AC" w14:textId="2D00BD6D" w:rsidR="00850517" w:rsidRDefault="00D40CDB" w:rsidP="00773980">
            <w:pPr>
              <w:pStyle w:val="Tablefieldindent2"/>
              <w:ind w:left="0"/>
            </w:pPr>
            <w:r w:rsidRPr="00D40CDB">
              <w:t>ONLINE_PAYMENT_FILE_PATH</w:t>
            </w:r>
          </w:p>
        </w:tc>
        <w:tc>
          <w:tcPr>
            <w:tcW w:w="2350" w:type="dxa"/>
          </w:tcPr>
          <w:p w14:paraId="31C4ED67" w14:textId="56C360B3" w:rsidR="00850517" w:rsidRDefault="00D40CDB" w:rsidP="00773980">
            <w:pPr>
              <w:pStyle w:val="TableText"/>
            </w:pPr>
            <w:r w:rsidRPr="00D40CDB">
              <w:t>/crimsonlogic/trade/tfb2/rel1_0/onlinePmt</w:t>
            </w:r>
          </w:p>
        </w:tc>
        <w:tc>
          <w:tcPr>
            <w:tcW w:w="3055" w:type="dxa"/>
          </w:tcPr>
          <w:p w14:paraId="0118B409" w14:textId="5A6E666C" w:rsidR="00850517" w:rsidRDefault="00D40CDB" w:rsidP="00D40CDB">
            <w:pPr>
              <w:pStyle w:val="TableText"/>
            </w:pPr>
            <w:r w:rsidRPr="00D40CDB">
              <w:t>Online Payments File Upload Path</w:t>
            </w:r>
          </w:p>
        </w:tc>
      </w:tr>
      <w:tr w:rsidR="00850517" w:rsidRPr="0013748C" w14:paraId="415FB619" w14:textId="77777777" w:rsidTr="00745021">
        <w:trPr>
          <w:cantSplit/>
          <w:jc w:val="center"/>
        </w:trPr>
        <w:tc>
          <w:tcPr>
            <w:tcW w:w="3055" w:type="dxa"/>
          </w:tcPr>
          <w:p w14:paraId="67D13E07" w14:textId="1F025A5F" w:rsidR="00850517" w:rsidRDefault="00176FFF" w:rsidP="00773980">
            <w:pPr>
              <w:pStyle w:val="Tablefieldindent2"/>
              <w:ind w:left="0"/>
            </w:pPr>
            <w:r w:rsidRPr="00176FFF">
              <w:t>REFUND_INSTRUCTION_BUSINESS_TXN_NUMBER_VALIDATION</w:t>
            </w:r>
          </w:p>
        </w:tc>
        <w:tc>
          <w:tcPr>
            <w:tcW w:w="2350" w:type="dxa"/>
          </w:tcPr>
          <w:p w14:paraId="6CF61BBF" w14:textId="3F4E77B3" w:rsidR="00850517" w:rsidRDefault="00176FFF" w:rsidP="00773980">
            <w:pPr>
              <w:pStyle w:val="TableText"/>
            </w:pPr>
            <w:r w:rsidRPr="00176FFF">
              <w:t>Y</w:t>
            </w:r>
          </w:p>
        </w:tc>
        <w:tc>
          <w:tcPr>
            <w:tcW w:w="3055" w:type="dxa"/>
          </w:tcPr>
          <w:p w14:paraId="614579D4" w14:textId="46626F28" w:rsidR="00850517" w:rsidRDefault="00176FFF" w:rsidP="00176FFF">
            <w:pPr>
              <w:pStyle w:val="TableText"/>
            </w:pPr>
            <w:r w:rsidRPr="00176FFF">
              <w:t>Refund Instruction Business Transaction Number Validation</w:t>
            </w:r>
          </w:p>
        </w:tc>
      </w:tr>
      <w:tr w:rsidR="00850517" w:rsidRPr="0013748C" w14:paraId="4D4A638B" w14:textId="77777777" w:rsidTr="00745021">
        <w:trPr>
          <w:cantSplit/>
          <w:jc w:val="center"/>
        </w:trPr>
        <w:tc>
          <w:tcPr>
            <w:tcW w:w="3055" w:type="dxa"/>
          </w:tcPr>
          <w:p w14:paraId="0FD9AF22" w14:textId="560E6BE9" w:rsidR="00850517" w:rsidRDefault="00176FFF" w:rsidP="00773980">
            <w:pPr>
              <w:pStyle w:val="Tablefieldindent2"/>
              <w:ind w:left="0"/>
              <w:rPr>
                <w:noProof/>
                <w:lang w:val="en-SG" w:eastAsia="en-SG"/>
              </w:rPr>
            </w:pPr>
            <w:r w:rsidRPr="00176FFF">
              <w:t>PARTY_ELIGIBLE_FOR_CREDIT</w:t>
            </w:r>
          </w:p>
        </w:tc>
        <w:tc>
          <w:tcPr>
            <w:tcW w:w="2350" w:type="dxa"/>
          </w:tcPr>
          <w:p w14:paraId="08D8C1B2" w14:textId="7859CD59" w:rsidR="00850517" w:rsidRDefault="00176FFF" w:rsidP="00773980">
            <w:pPr>
              <w:pStyle w:val="TableText"/>
            </w:pPr>
            <w:r w:rsidRPr="00176FFF">
              <w:t>CA</w:t>
            </w:r>
          </w:p>
        </w:tc>
        <w:tc>
          <w:tcPr>
            <w:tcW w:w="3055" w:type="dxa"/>
          </w:tcPr>
          <w:p w14:paraId="2D205ADC" w14:textId="1B5160EF" w:rsidR="00850517" w:rsidRDefault="00176FFF" w:rsidP="00176FFF">
            <w:pPr>
              <w:pStyle w:val="TableText"/>
            </w:pPr>
            <w:r w:rsidRPr="00176FFF">
              <w:t>Party eligible for credit</w:t>
            </w:r>
          </w:p>
        </w:tc>
      </w:tr>
      <w:tr w:rsidR="00850517" w:rsidRPr="0013748C" w14:paraId="431C6F38" w14:textId="77777777" w:rsidTr="00745021">
        <w:trPr>
          <w:cantSplit/>
          <w:jc w:val="center"/>
        </w:trPr>
        <w:tc>
          <w:tcPr>
            <w:tcW w:w="3055" w:type="dxa"/>
          </w:tcPr>
          <w:p w14:paraId="39D9991F" w14:textId="7C1CC596" w:rsidR="00850517" w:rsidRDefault="00176FFF" w:rsidP="00773980">
            <w:pPr>
              <w:pStyle w:val="Tablefieldindent2"/>
              <w:ind w:left="0"/>
            </w:pPr>
            <w:r w:rsidRPr="00176FFF">
              <w:t>NO_OF_DAYS_TO_BLOCK_TXN</w:t>
            </w:r>
          </w:p>
        </w:tc>
        <w:tc>
          <w:tcPr>
            <w:tcW w:w="2350" w:type="dxa"/>
          </w:tcPr>
          <w:p w14:paraId="485AFF1A" w14:textId="47EFF386" w:rsidR="00850517" w:rsidRDefault="00176FFF" w:rsidP="00773980">
            <w:pPr>
              <w:pStyle w:val="TableText"/>
            </w:pPr>
            <w:r w:rsidRPr="00176FFF">
              <w:t>7</w:t>
            </w:r>
          </w:p>
        </w:tc>
        <w:tc>
          <w:tcPr>
            <w:tcW w:w="3055" w:type="dxa"/>
          </w:tcPr>
          <w:p w14:paraId="6BD41AFE" w14:textId="0C56D6A8" w:rsidR="00850517" w:rsidRDefault="00176FFF" w:rsidP="00176FFF">
            <w:pPr>
              <w:pStyle w:val="TableText"/>
            </w:pPr>
            <w:r w:rsidRPr="00176FFF">
              <w:t>Number of days to block credit account</w:t>
            </w:r>
          </w:p>
        </w:tc>
      </w:tr>
      <w:tr w:rsidR="00850517" w:rsidRPr="0013748C" w14:paraId="3B2967A7" w14:textId="77777777" w:rsidTr="00745021">
        <w:trPr>
          <w:cantSplit/>
          <w:jc w:val="center"/>
        </w:trPr>
        <w:tc>
          <w:tcPr>
            <w:tcW w:w="3055" w:type="dxa"/>
          </w:tcPr>
          <w:p w14:paraId="34E39561" w14:textId="3F6805FB" w:rsidR="00850517" w:rsidRDefault="007D0B34" w:rsidP="00773980">
            <w:pPr>
              <w:pStyle w:val="Tablefieldindent2"/>
              <w:ind w:left="0"/>
            </w:pPr>
            <w:r w:rsidRPr="007D0B34">
              <w:t>RELEASE_ORDER_TITLE</w:t>
            </w:r>
          </w:p>
        </w:tc>
        <w:tc>
          <w:tcPr>
            <w:tcW w:w="2350" w:type="dxa"/>
          </w:tcPr>
          <w:p w14:paraId="2DD73E30" w14:textId="744C0C6A" w:rsidR="00850517" w:rsidRDefault="007D0B34" w:rsidP="00773980">
            <w:pPr>
              <w:pStyle w:val="TableText"/>
            </w:pPr>
            <w:r w:rsidRPr="007D0B34">
              <w:t>Release Order</w:t>
            </w:r>
          </w:p>
        </w:tc>
        <w:tc>
          <w:tcPr>
            <w:tcW w:w="3055" w:type="dxa"/>
          </w:tcPr>
          <w:p w14:paraId="19E68282" w14:textId="2667A201" w:rsidR="00850517" w:rsidRDefault="007D0B34" w:rsidP="007D0B34">
            <w:pPr>
              <w:pStyle w:val="TableText"/>
            </w:pPr>
            <w:r w:rsidRPr="007D0B34">
              <w:t>Release Order Report Title</w:t>
            </w:r>
          </w:p>
        </w:tc>
      </w:tr>
      <w:tr w:rsidR="00850517" w:rsidRPr="0013748C" w14:paraId="65F88446" w14:textId="77777777" w:rsidTr="00745021">
        <w:trPr>
          <w:cantSplit/>
          <w:jc w:val="center"/>
        </w:trPr>
        <w:tc>
          <w:tcPr>
            <w:tcW w:w="3055" w:type="dxa"/>
          </w:tcPr>
          <w:p w14:paraId="3E7A54E0" w14:textId="4E9C6947" w:rsidR="00850517" w:rsidRDefault="007D0B34" w:rsidP="00773980">
            <w:pPr>
              <w:pStyle w:val="Tablefieldindent2"/>
              <w:ind w:left="0"/>
            </w:pPr>
            <w:r w:rsidRPr="007D0B34">
              <w:t>PAYMENT_INVOICE_TITLE</w:t>
            </w:r>
          </w:p>
        </w:tc>
        <w:tc>
          <w:tcPr>
            <w:tcW w:w="2350" w:type="dxa"/>
          </w:tcPr>
          <w:p w14:paraId="1428DE12" w14:textId="5CE25530" w:rsidR="00850517" w:rsidRDefault="007D0B34" w:rsidP="00773980">
            <w:pPr>
              <w:pStyle w:val="TableText"/>
            </w:pPr>
            <w:r w:rsidRPr="007D0B34">
              <w:t>PAYMENT INVOICE</w:t>
            </w:r>
          </w:p>
        </w:tc>
        <w:tc>
          <w:tcPr>
            <w:tcW w:w="3055" w:type="dxa"/>
          </w:tcPr>
          <w:p w14:paraId="7616DBBB" w14:textId="5F26328E" w:rsidR="00850517" w:rsidRDefault="007D0B34" w:rsidP="007D0B34">
            <w:pPr>
              <w:pStyle w:val="TableText"/>
            </w:pPr>
            <w:r w:rsidRPr="007D0B34">
              <w:t>Payment Invoice Report Title</w:t>
            </w:r>
          </w:p>
        </w:tc>
      </w:tr>
      <w:tr w:rsidR="00773980" w:rsidRPr="0013748C" w14:paraId="46D79050" w14:textId="77777777" w:rsidTr="00745021">
        <w:trPr>
          <w:cantSplit/>
          <w:jc w:val="center"/>
        </w:trPr>
        <w:tc>
          <w:tcPr>
            <w:tcW w:w="3055" w:type="dxa"/>
          </w:tcPr>
          <w:p w14:paraId="4F8A8F7E" w14:textId="5E623D39" w:rsidR="00773980" w:rsidRPr="007D0B34" w:rsidRDefault="00773980" w:rsidP="00773980">
            <w:pPr>
              <w:pStyle w:val="Tablefieldindent2"/>
              <w:ind w:left="0"/>
            </w:pPr>
            <w:r w:rsidRPr="00EC7466">
              <w:t>CUSTOM_VALUE_CONFIG</w:t>
            </w:r>
          </w:p>
        </w:tc>
        <w:tc>
          <w:tcPr>
            <w:tcW w:w="2350" w:type="dxa"/>
          </w:tcPr>
          <w:p w14:paraId="11AFAC71" w14:textId="79D3970F" w:rsidR="00773980" w:rsidRPr="007D0B34" w:rsidRDefault="00773980" w:rsidP="00773980">
            <w:pPr>
              <w:pStyle w:val="TableText"/>
            </w:pPr>
            <w:r w:rsidRPr="00EC7466">
              <w:t>FOB</w:t>
            </w:r>
          </w:p>
        </w:tc>
        <w:tc>
          <w:tcPr>
            <w:tcW w:w="3055" w:type="dxa"/>
          </w:tcPr>
          <w:p w14:paraId="1B773276" w14:textId="4557151B" w:rsidR="00773980" w:rsidRPr="007D0B34" w:rsidRDefault="00773980" w:rsidP="00773980">
            <w:pPr>
              <w:pStyle w:val="TableText"/>
            </w:pPr>
            <w:r w:rsidRPr="00EC7466">
              <w:t>Config for Customs Value in Items Declaration</w:t>
            </w:r>
          </w:p>
        </w:tc>
      </w:tr>
      <w:tr w:rsidR="00773980" w:rsidRPr="0013748C" w14:paraId="0611E11A" w14:textId="77777777" w:rsidTr="00745021">
        <w:trPr>
          <w:cantSplit/>
          <w:jc w:val="center"/>
        </w:trPr>
        <w:tc>
          <w:tcPr>
            <w:tcW w:w="3055" w:type="dxa"/>
          </w:tcPr>
          <w:p w14:paraId="56C836C9" w14:textId="5424FBC6" w:rsidR="00773980" w:rsidRPr="007D0B34" w:rsidRDefault="00773980" w:rsidP="00772D50">
            <w:pPr>
              <w:pStyle w:val="Tablefieldindent2"/>
              <w:ind w:left="0"/>
            </w:pPr>
            <w:r>
              <w:t>TARIFF_ROUND_RANGE</w:t>
            </w:r>
            <w:r>
              <w:tab/>
            </w:r>
            <w:r>
              <w:tab/>
            </w:r>
          </w:p>
        </w:tc>
        <w:tc>
          <w:tcPr>
            <w:tcW w:w="2350" w:type="dxa"/>
          </w:tcPr>
          <w:p w14:paraId="59EAA22C" w14:textId="49806069" w:rsidR="00773980" w:rsidRPr="007D0B34" w:rsidRDefault="00772D50" w:rsidP="00773980">
            <w:pPr>
              <w:pStyle w:val="TableText"/>
            </w:pPr>
            <w:r>
              <w:t>0-2=0|3-7=5|8-9=10</w:t>
            </w:r>
          </w:p>
        </w:tc>
        <w:tc>
          <w:tcPr>
            <w:tcW w:w="3055" w:type="dxa"/>
          </w:tcPr>
          <w:p w14:paraId="195C5411" w14:textId="29DBB811" w:rsidR="00773980" w:rsidRPr="007D0B34" w:rsidRDefault="00772D50" w:rsidP="00773980">
            <w:pPr>
              <w:pStyle w:val="TableText"/>
            </w:pPr>
            <w:r>
              <w:t>range of least significant digit to set as Lowest Currency Denomination Range. Please follow correct format</w:t>
            </w:r>
          </w:p>
        </w:tc>
      </w:tr>
      <w:tr w:rsidR="00CD5F91" w:rsidRPr="0013748C" w14:paraId="57DD9ACB" w14:textId="77777777" w:rsidTr="00745021">
        <w:trPr>
          <w:cantSplit/>
          <w:jc w:val="center"/>
        </w:trPr>
        <w:tc>
          <w:tcPr>
            <w:tcW w:w="3055" w:type="dxa"/>
          </w:tcPr>
          <w:p w14:paraId="76F55C83" w14:textId="341CB03A" w:rsidR="00CD5F91" w:rsidRPr="007D0B34" w:rsidRDefault="00706267" w:rsidP="00773980">
            <w:pPr>
              <w:pStyle w:val="Tablefieldindent2"/>
              <w:ind w:left="0"/>
            </w:pPr>
            <w:r w:rsidRPr="00706267">
              <w:lastRenderedPageBreak/>
              <w:t>TARIFF_ROUND_MODE</w:t>
            </w:r>
          </w:p>
        </w:tc>
        <w:tc>
          <w:tcPr>
            <w:tcW w:w="2350" w:type="dxa"/>
          </w:tcPr>
          <w:p w14:paraId="3DEB0507" w14:textId="120AC009" w:rsidR="00CD5F91" w:rsidRPr="007D0B34" w:rsidRDefault="00706267" w:rsidP="00773980">
            <w:pPr>
              <w:pStyle w:val="TableText"/>
            </w:pPr>
            <w:r w:rsidRPr="00706267">
              <w:t>HALF_UP</w:t>
            </w:r>
            <w:r w:rsidRPr="00706267">
              <w:tab/>
            </w:r>
          </w:p>
        </w:tc>
        <w:tc>
          <w:tcPr>
            <w:tcW w:w="3055" w:type="dxa"/>
          </w:tcPr>
          <w:p w14:paraId="7C2CA5B2" w14:textId="4693A099" w:rsidR="00CD5F91" w:rsidRPr="007D0B34" w:rsidRDefault="00706267" w:rsidP="00706267">
            <w:pPr>
              <w:pStyle w:val="TableText"/>
            </w:pPr>
            <w:r w:rsidRPr="00706267">
              <w:t>Rounding mode for set scale for total duty amount of</w:t>
            </w:r>
            <w:r w:rsidR="00353755">
              <w:t xml:space="preserve"> each duty of each item</w:t>
            </w:r>
            <w:r w:rsidRPr="00706267">
              <w:t>. Possible values UP, DOWN, CEILING, FLOOR, HALF_UP, HALF_DOWN, HALF_EVEN,</w:t>
            </w:r>
          </w:p>
        </w:tc>
      </w:tr>
      <w:tr w:rsidR="00CD5F91" w:rsidRPr="0013748C" w14:paraId="786264F4" w14:textId="77777777" w:rsidTr="00745021">
        <w:trPr>
          <w:cantSplit/>
          <w:jc w:val="center"/>
        </w:trPr>
        <w:tc>
          <w:tcPr>
            <w:tcW w:w="3055" w:type="dxa"/>
          </w:tcPr>
          <w:p w14:paraId="6B8844C5" w14:textId="24A9844A" w:rsidR="00CD5F91" w:rsidRPr="007D0B34" w:rsidRDefault="00706267" w:rsidP="00773980">
            <w:pPr>
              <w:pStyle w:val="Tablefieldindent2"/>
              <w:ind w:left="0"/>
            </w:pPr>
            <w:r w:rsidRPr="00706267">
              <w:t>TARIFF_ROUND_SCALE</w:t>
            </w:r>
          </w:p>
        </w:tc>
        <w:tc>
          <w:tcPr>
            <w:tcW w:w="2350" w:type="dxa"/>
          </w:tcPr>
          <w:p w14:paraId="65C33067" w14:textId="4A1CE3B1" w:rsidR="00CD5F91" w:rsidRPr="007D0B34" w:rsidRDefault="00706267" w:rsidP="00773980">
            <w:pPr>
              <w:pStyle w:val="TableText"/>
            </w:pPr>
            <w:r w:rsidRPr="00706267">
              <w:t>2</w:t>
            </w:r>
          </w:p>
        </w:tc>
        <w:tc>
          <w:tcPr>
            <w:tcW w:w="3055" w:type="dxa"/>
          </w:tcPr>
          <w:p w14:paraId="0C24BC8F" w14:textId="33833F21" w:rsidR="00CD5F91" w:rsidRPr="007D0B34" w:rsidRDefault="00706267" w:rsidP="00706267">
            <w:pPr>
              <w:pStyle w:val="TableText"/>
            </w:pPr>
            <w:r w:rsidRPr="00706267">
              <w:t>Scale of total tax of each item's each duty to be rounded</w:t>
            </w:r>
          </w:p>
        </w:tc>
      </w:tr>
      <w:tr w:rsidR="000B216D" w:rsidRPr="0013748C" w14:paraId="2020B8C1" w14:textId="77777777" w:rsidTr="00745021">
        <w:trPr>
          <w:cantSplit/>
          <w:jc w:val="center"/>
        </w:trPr>
        <w:tc>
          <w:tcPr>
            <w:tcW w:w="3055" w:type="dxa"/>
          </w:tcPr>
          <w:p w14:paraId="71C7EEE1" w14:textId="75A521D3" w:rsidR="000B216D" w:rsidRPr="007D0B34" w:rsidRDefault="000B216D" w:rsidP="000B216D">
            <w:pPr>
              <w:pStyle w:val="Tablefieldindent2"/>
              <w:ind w:left="0"/>
            </w:pPr>
            <w:r w:rsidRPr="00F001BE">
              <w:t>NTF_BACKGROUND_START</w:t>
            </w:r>
          </w:p>
        </w:tc>
        <w:tc>
          <w:tcPr>
            <w:tcW w:w="2350" w:type="dxa"/>
          </w:tcPr>
          <w:p w14:paraId="1E2432E3" w14:textId="5B0F9F86" w:rsidR="000B216D" w:rsidRPr="007D0B34" w:rsidRDefault="000B216D" w:rsidP="000B216D">
            <w:pPr>
              <w:pStyle w:val="TableText"/>
            </w:pPr>
            <w:r w:rsidRPr="00F001BE">
              <w:t>TRUE</w:t>
            </w:r>
          </w:p>
        </w:tc>
        <w:tc>
          <w:tcPr>
            <w:tcW w:w="3055" w:type="dxa"/>
          </w:tcPr>
          <w:p w14:paraId="6DC0FFC2" w14:textId="0167CBE6" w:rsidR="000B216D" w:rsidRPr="007D0B34" w:rsidRDefault="000B216D" w:rsidP="000B216D">
            <w:pPr>
              <w:pStyle w:val="TableText"/>
            </w:pPr>
            <w:r w:rsidRPr="00F001BE">
              <w:t>Check if notification background should start</w:t>
            </w:r>
          </w:p>
        </w:tc>
      </w:tr>
      <w:tr w:rsidR="000B216D" w:rsidRPr="0013748C" w14:paraId="70A421E1" w14:textId="77777777" w:rsidTr="00745021">
        <w:trPr>
          <w:cantSplit/>
          <w:jc w:val="center"/>
        </w:trPr>
        <w:tc>
          <w:tcPr>
            <w:tcW w:w="3055" w:type="dxa"/>
          </w:tcPr>
          <w:p w14:paraId="225C8095" w14:textId="5B0950BD" w:rsidR="000B216D" w:rsidRPr="007D0B34" w:rsidRDefault="000B216D" w:rsidP="000B216D">
            <w:pPr>
              <w:pStyle w:val="Tablefieldindent2"/>
              <w:ind w:left="0"/>
            </w:pPr>
            <w:r w:rsidRPr="000D3F34">
              <w:t>SCANNING_USER_ASSIGNMENT_REQUIRED</w:t>
            </w:r>
          </w:p>
        </w:tc>
        <w:tc>
          <w:tcPr>
            <w:tcW w:w="2350" w:type="dxa"/>
          </w:tcPr>
          <w:p w14:paraId="51BD9E02" w14:textId="0F6B59E0" w:rsidR="000B216D" w:rsidRPr="007D0B34" w:rsidRDefault="000B216D" w:rsidP="000B216D">
            <w:pPr>
              <w:pStyle w:val="TableText"/>
            </w:pPr>
            <w:r w:rsidRPr="000D3F34">
              <w:t>Y</w:t>
            </w:r>
          </w:p>
        </w:tc>
        <w:tc>
          <w:tcPr>
            <w:tcW w:w="3055" w:type="dxa"/>
          </w:tcPr>
          <w:p w14:paraId="7263904F" w14:textId="2884FA9B" w:rsidR="000B216D" w:rsidRPr="007D0B34" w:rsidRDefault="000B216D" w:rsidP="00353755">
            <w:pPr>
              <w:pStyle w:val="TableText"/>
            </w:pPr>
            <w:r w:rsidRPr="000D3F34">
              <w:t>Resource Management User Assignment Required for Scanning</w:t>
            </w:r>
          </w:p>
        </w:tc>
      </w:tr>
      <w:tr w:rsidR="000B216D" w:rsidRPr="0013748C" w14:paraId="4C8D0E75" w14:textId="77777777" w:rsidTr="00745021">
        <w:trPr>
          <w:cantSplit/>
          <w:jc w:val="center"/>
        </w:trPr>
        <w:tc>
          <w:tcPr>
            <w:tcW w:w="3055" w:type="dxa"/>
          </w:tcPr>
          <w:p w14:paraId="63B4A641" w14:textId="4DE6CFB1" w:rsidR="000B216D" w:rsidRPr="007D0B34" w:rsidRDefault="000B216D" w:rsidP="000B216D">
            <w:pPr>
              <w:pStyle w:val="Tablefieldindent2"/>
              <w:ind w:left="0"/>
            </w:pPr>
            <w:r w:rsidRPr="00B96567">
              <w:t>APPROVAL_BY_VAOS_FOR_ADDITIONAL_MASTER_MANIFEST</w:t>
            </w:r>
          </w:p>
        </w:tc>
        <w:tc>
          <w:tcPr>
            <w:tcW w:w="2350" w:type="dxa"/>
          </w:tcPr>
          <w:p w14:paraId="245AECA6" w14:textId="2ABA9098" w:rsidR="000B216D" w:rsidRPr="007D0B34" w:rsidRDefault="000B216D" w:rsidP="000B216D">
            <w:pPr>
              <w:pStyle w:val="TableText"/>
            </w:pPr>
            <w:r w:rsidRPr="00B96567">
              <w:t>Y</w:t>
            </w:r>
          </w:p>
        </w:tc>
        <w:tc>
          <w:tcPr>
            <w:tcW w:w="3055" w:type="dxa"/>
          </w:tcPr>
          <w:p w14:paraId="4F355866" w14:textId="5249E225" w:rsidR="000B216D" w:rsidRPr="007D0B34" w:rsidRDefault="000B216D" w:rsidP="000B216D">
            <w:pPr>
              <w:pStyle w:val="TableText"/>
            </w:pPr>
            <w:r w:rsidRPr="00B96567">
              <w:t>Manual Approval by VAOS is required for Master Manifest Additional Submission</w:t>
            </w:r>
          </w:p>
        </w:tc>
      </w:tr>
      <w:tr w:rsidR="000B216D" w:rsidRPr="0013748C" w14:paraId="2025EBF5" w14:textId="77777777" w:rsidTr="00745021">
        <w:trPr>
          <w:cantSplit/>
          <w:jc w:val="center"/>
        </w:trPr>
        <w:tc>
          <w:tcPr>
            <w:tcW w:w="3055" w:type="dxa"/>
          </w:tcPr>
          <w:p w14:paraId="602DBF66" w14:textId="19362DD1" w:rsidR="000B216D" w:rsidRPr="007D0B34" w:rsidRDefault="000B216D" w:rsidP="000B216D">
            <w:pPr>
              <w:pStyle w:val="Tablefieldindent2"/>
              <w:ind w:left="0"/>
            </w:pPr>
            <w:r w:rsidRPr="001A416F">
              <w:t>PHY_EXAM_USER_ASSIGNMENT_REQUIRED</w:t>
            </w:r>
          </w:p>
        </w:tc>
        <w:tc>
          <w:tcPr>
            <w:tcW w:w="2350" w:type="dxa"/>
          </w:tcPr>
          <w:p w14:paraId="5614A48A" w14:textId="4E8864B2" w:rsidR="000B216D" w:rsidRPr="007D0B34" w:rsidRDefault="000B216D" w:rsidP="000B216D">
            <w:pPr>
              <w:pStyle w:val="TableText"/>
            </w:pPr>
            <w:r w:rsidRPr="001A416F">
              <w:t>Y</w:t>
            </w:r>
          </w:p>
        </w:tc>
        <w:tc>
          <w:tcPr>
            <w:tcW w:w="3055" w:type="dxa"/>
          </w:tcPr>
          <w:p w14:paraId="70F91EF7" w14:textId="108ECACD" w:rsidR="000B216D" w:rsidRPr="007D0B34" w:rsidRDefault="000B216D" w:rsidP="00353755">
            <w:pPr>
              <w:pStyle w:val="TableText"/>
            </w:pPr>
            <w:r w:rsidRPr="001A416F">
              <w:t>Resource Management User Assignment Required for Examination</w:t>
            </w:r>
          </w:p>
        </w:tc>
      </w:tr>
      <w:tr w:rsidR="000B216D" w:rsidRPr="0013748C" w14:paraId="7756CB2F" w14:textId="77777777" w:rsidTr="00745021">
        <w:trPr>
          <w:cantSplit/>
          <w:jc w:val="center"/>
        </w:trPr>
        <w:tc>
          <w:tcPr>
            <w:tcW w:w="3055" w:type="dxa"/>
          </w:tcPr>
          <w:p w14:paraId="69D9E427" w14:textId="2EBBA6EB" w:rsidR="000B216D" w:rsidRPr="007D0B34" w:rsidRDefault="000B216D" w:rsidP="000B216D">
            <w:pPr>
              <w:pStyle w:val="Tablefieldindent2"/>
              <w:ind w:left="0"/>
            </w:pPr>
            <w:r w:rsidRPr="002933EB">
              <w:t>APPROVAL_BY_CUSTOMS_FOR_ADDITIONAL_MASTER_MANIFEST</w:t>
            </w:r>
          </w:p>
        </w:tc>
        <w:tc>
          <w:tcPr>
            <w:tcW w:w="2350" w:type="dxa"/>
          </w:tcPr>
          <w:p w14:paraId="67129750" w14:textId="6FFF552B" w:rsidR="000B216D" w:rsidRPr="007D0B34" w:rsidRDefault="000B216D" w:rsidP="000B216D">
            <w:pPr>
              <w:pStyle w:val="TableText"/>
            </w:pPr>
            <w:r w:rsidRPr="002933EB">
              <w:t>Y</w:t>
            </w:r>
          </w:p>
        </w:tc>
        <w:tc>
          <w:tcPr>
            <w:tcW w:w="3055" w:type="dxa"/>
          </w:tcPr>
          <w:p w14:paraId="4F43CE86" w14:textId="31733D9F" w:rsidR="000B216D" w:rsidRPr="007D0B34" w:rsidRDefault="000B216D" w:rsidP="000B216D">
            <w:pPr>
              <w:pStyle w:val="TableText"/>
            </w:pPr>
            <w:r w:rsidRPr="002933EB">
              <w:t>Manual Approval by Customs is required for Master Manifest Additional Submission</w:t>
            </w:r>
          </w:p>
        </w:tc>
      </w:tr>
      <w:tr w:rsidR="000B216D" w:rsidRPr="0013748C" w14:paraId="7E8D8C02" w14:textId="77777777" w:rsidTr="00745021">
        <w:trPr>
          <w:cantSplit/>
          <w:jc w:val="center"/>
        </w:trPr>
        <w:tc>
          <w:tcPr>
            <w:tcW w:w="3055" w:type="dxa"/>
          </w:tcPr>
          <w:p w14:paraId="57BDC87A" w14:textId="763A56A8" w:rsidR="000B216D" w:rsidRPr="007D0B34" w:rsidRDefault="000B216D" w:rsidP="000B216D">
            <w:pPr>
              <w:pStyle w:val="Tablefieldindent2"/>
              <w:ind w:left="0"/>
            </w:pPr>
            <w:r w:rsidRPr="00504F0F">
              <w:t>APPROVED_BY_CUSTOMS_VO_FOR_SUBMITTED_REFUND_REQUEST</w:t>
            </w:r>
          </w:p>
        </w:tc>
        <w:tc>
          <w:tcPr>
            <w:tcW w:w="2350" w:type="dxa"/>
          </w:tcPr>
          <w:p w14:paraId="26C0DAA5" w14:textId="371B5C06" w:rsidR="000B216D" w:rsidRPr="007D0B34" w:rsidRDefault="000B216D" w:rsidP="000B216D">
            <w:pPr>
              <w:pStyle w:val="TableText"/>
            </w:pPr>
            <w:r w:rsidRPr="00504F0F">
              <w:t>Y</w:t>
            </w:r>
          </w:p>
        </w:tc>
        <w:tc>
          <w:tcPr>
            <w:tcW w:w="3055" w:type="dxa"/>
          </w:tcPr>
          <w:p w14:paraId="4F90BC1D" w14:textId="5106E0AE" w:rsidR="000B216D" w:rsidRPr="007D0B34" w:rsidRDefault="000B216D" w:rsidP="000B216D">
            <w:pPr>
              <w:pStyle w:val="TableText"/>
            </w:pPr>
            <w:r w:rsidRPr="00504F0F">
              <w:t>Approved by Customs Verification Offi</w:t>
            </w:r>
            <w:r w:rsidR="00353755">
              <w:t>c</w:t>
            </w:r>
            <w:r w:rsidRPr="00504F0F">
              <w:t>er for Submitted Refund Request</w:t>
            </w:r>
          </w:p>
        </w:tc>
      </w:tr>
      <w:tr w:rsidR="00E324C1" w:rsidRPr="0013748C" w14:paraId="120A383C" w14:textId="77777777" w:rsidTr="00745021">
        <w:trPr>
          <w:cantSplit/>
          <w:jc w:val="center"/>
        </w:trPr>
        <w:tc>
          <w:tcPr>
            <w:tcW w:w="3055" w:type="dxa"/>
          </w:tcPr>
          <w:p w14:paraId="17412303" w14:textId="41792EC7" w:rsidR="00E324C1" w:rsidRPr="007D0B34" w:rsidRDefault="00E324C1" w:rsidP="00E324C1">
            <w:pPr>
              <w:pStyle w:val="Tablefieldindent2"/>
              <w:ind w:left="0"/>
            </w:pPr>
            <w:r w:rsidRPr="00CF2BBF">
              <w:t>BONDED_WAREHOUSE_RELEASE_GOODS_ALLOWANCE</w:t>
            </w:r>
          </w:p>
        </w:tc>
        <w:tc>
          <w:tcPr>
            <w:tcW w:w="2350" w:type="dxa"/>
          </w:tcPr>
          <w:p w14:paraId="38E8EE5A" w14:textId="6104691A" w:rsidR="00E324C1" w:rsidRPr="007D0B34" w:rsidRDefault="00E324C1" w:rsidP="00E324C1">
            <w:pPr>
              <w:pStyle w:val="TableText"/>
            </w:pPr>
            <w:r w:rsidRPr="00CF2BBF">
              <w:t>20</w:t>
            </w:r>
          </w:p>
        </w:tc>
        <w:tc>
          <w:tcPr>
            <w:tcW w:w="3055" w:type="dxa"/>
          </w:tcPr>
          <w:p w14:paraId="5B0CB861" w14:textId="0140E377" w:rsidR="00E324C1" w:rsidRPr="007D0B34" w:rsidRDefault="00E324C1" w:rsidP="00E324C1">
            <w:pPr>
              <w:pStyle w:val="TableText"/>
            </w:pPr>
            <w:r w:rsidRPr="00CF2BBF">
              <w:t>Percentage allowance that the system can cater to strike the balance quantities between the parent declaration and removal declaration.</w:t>
            </w:r>
          </w:p>
        </w:tc>
      </w:tr>
      <w:tr w:rsidR="00E324C1" w:rsidRPr="0013748C" w14:paraId="49139E01" w14:textId="77777777" w:rsidTr="00745021">
        <w:trPr>
          <w:cantSplit/>
          <w:jc w:val="center"/>
        </w:trPr>
        <w:tc>
          <w:tcPr>
            <w:tcW w:w="3055" w:type="dxa"/>
          </w:tcPr>
          <w:p w14:paraId="2D1C04DA" w14:textId="38C1C94E" w:rsidR="00E324C1" w:rsidRPr="007D0B34" w:rsidRDefault="00E324C1" w:rsidP="00E324C1">
            <w:pPr>
              <w:pStyle w:val="Tablefieldindent2"/>
              <w:ind w:left="0"/>
            </w:pPr>
            <w:r w:rsidRPr="00877211">
              <w:t>AIR_MANIFEST_IATA_MODULE</w:t>
            </w:r>
          </w:p>
        </w:tc>
        <w:tc>
          <w:tcPr>
            <w:tcW w:w="2350" w:type="dxa"/>
          </w:tcPr>
          <w:p w14:paraId="26F2FBBC" w14:textId="7D5487D4" w:rsidR="00E324C1" w:rsidRPr="007D0B34" w:rsidRDefault="00E324C1" w:rsidP="00E324C1">
            <w:pPr>
              <w:pStyle w:val="TableText"/>
            </w:pPr>
            <w:r w:rsidRPr="00877211">
              <w:t>airIata</w:t>
            </w:r>
          </w:p>
        </w:tc>
        <w:tc>
          <w:tcPr>
            <w:tcW w:w="3055" w:type="dxa"/>
          </w:tcPr>
          <w:p w14:paraId="52B01B49" w14:textId="2EEBCFB2" w:rsidR="00E324C1" w:rsidRPr="007D0B34" w:rsidRDefault="00E324C1" w:rsidP="00E324C1">
            <w:pPr>
              <w:pStyle w:val="TableText"/>
            </w:pPr>
            <w:r w:rsidRPr="00877211">
              <w:t>Air Manifest IATA File Upload Module Name</w:t>
            </w:r>
          </w:p>
        </w:tc>
      </w:tr>
      <w:tr w:rsidR="0035098E" w:rsidRPr="0013748C" w14:paraId="407CAFAF" w14:textId="77777777" w:rsidTr="00745021">
        <w:trPr>
          <w:cantSplit/>
          <w:jc w:val="center"/>
        </w:trPr>
        <w:tc>
          <w:tcPr>
            <w:tcW w:w="3055" w:type="dxa"/>
          </w:tcPr>
          <w:p w14:paraId="10A16814" w14:textId="10991FDC" w:rsidR="0035098E" w:rsidRPr="007D0B34" w:rsidRDefault="0035098E" w:rsidP="0035098E">
            <w:pPr>
              <w:pStyle w:val="Tablefieldindent2"/>
              <w:ind w:left="0"/>
            </w:pPr>
            <w:r w:rsidRPr="000D4671">
              <w:t>AIR_MANIFEST_IATA_FILE_UPLOAD_PATH</w:t>
            </w:r>
          </w:p>
        </w:tc>
        <w:tc>
          <w:tcPr>
            <w:tcW w:w="2350" w:type="dxa"/>
          </w:tcPr>
          <w:p w14:paraId="1B228755" w14:textId="5D67F823" w:rsidR="0035098E" w:rsidRPr="007D0B34" w:rsidRDefault="0035098E" w:rsidP="0035098E">
            <w:pPr>
              <w:pStyle w:val="TableText"/>
            </w:pPr>
            <w:r w:rsidRPr="000D4671">
              <w:t>/crimsonlogic/trade/tfb2/rel1_0/uploads/</w:t>
            </w:r>
          </w:p>
        </w:tc>
        <w:tc>
          <w:tcPr>
            <w:tcW w:w="3055" w:type="dxa"/>
          </w:tcPr>
          <w:p w14:paraId="16AE86F9" w14:textId="78A73FE9" w:rsidR="0035098E" w:rsidRPr="007D0B34" w:rsidRDefault="0035098E" w:rsidP="0035098E">
            <w:pPr>
              <w:pStyle w:val="TableText"/>
            </w:pPr>
            <w:r w:rsidRPr="000D4671">
              <w:t>Air Manifest IATA File Upload Path</w:t>
            </w:r>
          </w:p>
        </w:tc>
      </w:tr>
      <w:tr w:rsidR="002C0C93" w:rsidRPr="0013748C" w14:paraId="483F7EC0" w14:textId="77777777" w:rsidTr="00745021">
        <w:trPr>
          <w:cantSplit/>
          <w:jc w:val="center"/>
        </w:trPr>
        <w:tc>
          <w:tcPr>
            <w:tcW w:w="3055" w:type="dxa"/>
          </w:tcPr>
          <w:p w14:paraId="0A6CB361" w14:textId="2B96EDA4" w:rsidR="002C0C93" w:rsidRPr="007D0B34" w:rsidRDefault="002C0C93" w:rsidP="002C0C93">
            <w:pPr>
              <w:pStyle w:val="Tablefieldindent2"/>
              <w:ind w:left="0"/>
            </w:pPr>
            <w:r w:rsidRPr="007E70CF">
              <w:lastRenderedPageBreak/>
              <w:t>TIER_MAX_ALLOWABLE_EXTENSION_NUMBER</w:t>
            </w:r>
          </w:p>
        </w:tc>
        <w:tc>
          <w:tcPr>
            <w:tcW w:w="2350" w:type="dxa"/>
          </w:tcPr>
          <w:p w14:paraId="072A4BCF" w14:textId="5827842B" w:rsidR="002C0C93" w:rsidRPr="007D0B34" w:rsidRDefault="002C0C93" w:rsidP="002C0C93">
            <w:pPr>
              <w:pStyle w:val="TableText"/>
            </w:pPr>
            <w:r w:rsidRPr="007E70CF">
              <w:t>3</w:t>
            </w:r>
          </w:p>
        </w:tc>
        <w:tc>
          <w:tcPr>
            <w:tcW w:w="3055" w:type="dxa"/>
          </w:tcPr>
          <w:p w14:paraId="7CAB072F" w14:textId="7F064C6B" w:rsidR="002C0C93" w:rsidRPr="007D0B34" w:rsidRDefault="002C0C93" w:rsidP="002C0C93">
            <w:pPr>
              <w:pStyle w:val="TableText"/>
            </w:pPr>
            <w:r w:rsidRPr="007E70CF">
              <w:t>Maximum number of allowable tier extensions</w:t>
            </w:r>
          </w:p>
        </w:tc>
      </w:tr>
      <w:tr w:rsidR="002C0C93" w:rsidRPr="0013748C" w14:paraId="54F468B5" w14:textId="77777777" w:rsidTr="00745021">
        <w:trPr>
          <w:cantSplit/>
          <w:jc w:val="center"/>
        </w:trPr>
        <w:tc>
          <w:tcPr>
            <w:tcW w:w="3055" w:type="dxa"/>
          </w:tcPr>
          <w:p w14:paraId="2818B601" w14:textId="5FBAA6B5" w:rsidR="002C0C93" w:rsidRPr="007D0B34" w:rsidRDefault="002C0C93" w:rsidP="002C0C93">
            <w:pPr>
              <w:pStyle w:val="Tablefieldindent2"/>
              <w:ind w:left="0"/>
            </w:pPr>
            <w:r w:rsidRPr="005A5AF3">
              <w:t>DECLARATION_GUARANTEE_AMT_TO_HOLD_IN_PERCENT</w:t>
            </w:r>
          </w:p>
        </w:tc>
        <w:tc>
          <w:tcPr>
            <w:tcW w:w="2350" w:type="dxa"/>
          </w:tcPr>
          <w:p w14:paraId="570AFF7B" w14:textId="169A51B6" w:rsidR="002C0C93" w:rsidRPr="007D0B34" w:rsidRDefault="002C0C93" w:rsidP="002C0C93">
            <w:pPr>
              <w:pStyle w:val="TableText"/>
            </w:pPr>
            <w:r w:rsidRPr="005A5AF3">
              <w:t>50</w:t>
            </w:r>
          </w:p>
        </w:tc>
        <w:tc>
          <w:tcPr>
            <w:tcW w:w="3055" w:type="dxa"/>
          </w:tcPr>
          <w:p w14:paraId="5BF80569" w14:textId="0FE6549F" w:rsidR="002C0C93" w:rsidRPr="007D0B34" w:rsidRDefault="002C0C93" w:rsidP="00353755">
            <w:pPr>
              <w:pStyle w:val="TableText"/>
            </w:pPr>
            <w:r w:rsidRPr="005A5AF3">
              <w:t>Guarantee Amount to hold for the partial clearance in percentage (Valid value is 0 to 100).</w:t>
            </w:r>
          </w:p>
        </w:tc>
      </w:tr>
      <w:tr w:rsidR="002C0C93" w:rsidRPr="0013748C" w14:paraId="673F1FEB" w14:textId="77777777" w:rsidTr="00745021">
        <w:trPr>
          <w:cantSplit/>
          <w:jc w:val="center"/>
        </w:trPr>
        <w:tc>
          <w:tcPr>
            <w:tcW w:w="3055" w:type="dxa"/>
          </w:tcPr>
          <w:p w14:paraId="3F61C03F" w14:textId="4AC7D597" w:rsidR="002C0C93" w:rsidRPr="007D0B34" w:rsidRDefault="002C0C93" w:rsidP="002C0C93">
            <w:pPr>
              <w:pStyle w:val="Tablefieldindent2"/>
              <w:ind w:left="0"/>
            </w:pPr>
            <w:r w:rsidRPr="00F709F4">
              <w:t>APPROVAL_FOR_PMT_WAIVE_REQUIRED</w:t>
            </w:r>
          </w:p>
        </w:tc>
        <w:tc>
          <w:tcPr>
            <w:tcW w:w="2350" w:type="dxa"/>
          </w:tcPr>
          <w:p w14:paraId="2418F838" w14:textId="6F59D4F3" w:rsidR="002C0C93" w:rsidRPr="007D0B34" w:rsidRDefault="002C0C93" w:rsidP="002C0C93">
            <w:pPr>
              <w:pStyle w:val="TableText"/>
            </w:pPr>
            <w:r w:rsidRPr="00F709F4">
              <w:t>Y</w:t>
            </w:r>
          </w:p>
        </w:tc>
        <w:tc>
          <w:tcPr>
            <w:tcW w:w="3055" w:type="dxa"/>
          </w:tcPr>
          <w:p w14:paraId="6CF7532F" w14:textId="644B58F9" w:rsidR="002C0C93" w:rsidRPr="007D0B34" w:rsidRDefault="002C0C93" w:rsidP="002C0C93">
            <w:pPr>
              <w:pStyle w:val="TableText"/>
            </w:pPr>
            <w:r w:rsidRPr="00F709F4">
              <w:t>Approval for Payment Waive off Transaction is required or not.</w:t>
            </w:r>
          </w:p>
        </w:tc>
      </w:tr>
      <w:tr w:rsidR="002C0C93" w:rsidRPr="0013748C" w14:paraId="1B372E7C" w14:textId="77777777" w:rsidTr="00745021">
        <w:trPr>
          <w:cantSplit/>
          <w:jc w:val="center"/>
        </w:trPr>
        <w:tc>
          <w:tcPr>
            <w:tcW w:w="3055" w:type="dxa"/>
          </w:tcPr>
          <w:p w14:paraId="7BB85F4C" w14:textId="1D2A44F4" w:rsidR="002C0C93" w:rsidRPr="007D0B34" w:rsidRDefault="002C0C93" w:rsidP="002C0C93">
            <w:pPr>
              <w:pStyle w:val="Tablefieldindent2"/>
              <w:ind w:left="0"/>
            </w:pPr>
            <w:r w:rsidRPr="004A1CDE">
              <w:t>AR_MAX_ALLOWABLE_CHARACTER_SLOTCHARTER</w:t>
            </w:r>
          </w:p>
        </w:tc>
        <w:tc>
          <w:tcPr>
            <w:tcW w:w="2350" w:type="dxa"/>
          </w:tcPr>
          <w:p w14:paraId="6B2CDA26" w14:textId="79A3FDE2" w:rsidR="002C0C93" w:rsidRPr="007D0B34" w:rsidRDefault="002C0C93" w:rsidP="002C0C93">
            <w:pPr>
              <w:pStyle w:val="TableText"/>
            </w:pPr>
            <w:r w:rsidRPr="004A1CDE">
              <w:t>2</w:t>
            </w:r>
          </w:p>
        </w:tc>
        <w:tc>
          <w:tcPr>
            <w:tcW w:w="3055" w:type="dxa"/>
          </w:tcPr>
          <w:p w14:paraId="183204CE" w14:textId="77777777" w:rsidR="00204169" w:rsidRPr="00204169" w:rsidRDefault="00204169" w:rsidP="00204169">
            <w:pPr>
              <w:autoSpaceDE w:val="0"/>
              <w:autoSpaceDN w:val="0"/>
              <w:rPr>
                <w:rFonts w:ascii="Century Gothic" w:hAnsi="Century Gothic"/>
                <w:sz w:val="12"/>
                <w:lang w:val="en-SG" w:eastAsia="en-SG"/>
              </w:rPr>
            </w:pPr>
            <w:r w:rsidRPr="00204169">
              <w:rPr>
                <w:rFonts w:ascii="Century Gothic" w:hAnsi="Century Gothic"/>
                <w:sz w:val="16"/>
                <w:szCs w:val="24"/>
                <w:lang w:val="en-IN"/>
              </w:rPr>
              <w:t>Maximum numbers of of Slot Charterers allowed to add while creating arrival report.</w:t>
            </w:r>
          </w:p>
          <w:p w14:paraId="32B9C13E" w14:textId="03636BFA" w:rsidR="002C0C93" w:rsidRPr="00D7070A" w:rsidRDefault="002C0C93" w:rsidP="006B1AB7">
            <w:pPr>
              <w:pStyle w:val="TableText"/>
              <w:rPr>
                <w:color w:val="FF0000"/>
              </w:rPr>
            </w:pPr>
          </w:p>
        </w:tc>
      </w:tr>
      <w:tr w:rsidR="002C0C93" w:rsidRPr="0013748C" w14:paraId="1F8915A4" w14:textId="77777777" w:rsidTr="00745021">
        <w:trPr>
          <w:cantSplit/>
          <w:jc w:val="center"/>
        </w:trPr>
        <w:tc>
          <w:tcPr>
            <w:tcW w:w="3055" w:type="dxa"/>
          </w:tcPr>
          <w:p w14:paraId="2EFEFF0C" w14:textId="6894C0C8" w:rsidR="002C0C93" w:rsidRPr="007D0B34" w:rsidRDefault="002C0C93" w:rsidP="002C0C93">
            <w:pPr>
              <w:pStyle w:val="Tablefieldindent2"/>
              <w:ind w:left="0"/>
            </w:pPr>
            <w:r w:rsidRPr="00E32711">
              <w:t>AR_SUBMISSION_MAX_ALLOWABLE_DAYS</w:t>
            </w:r>
          </w:p>
        </w:tc>
        <w:tc>
          <w:tcPr>
            <w:tcW w:w="2350" w:type="dxa"/>
          </w:tcPr>
          <w:p w14:paraId="078B4B73" w14:textId="2DB4A946" w:rsidR="002C0C93" w:rsidRPr="007D0B34" w:rsidRDefault="002C0C93" w:rsidP="002C0C93">
            <w:pPr>
              <w:pStyle w:val="TableText"/>
            </w:pPr>
            <w:r w:rsidRPr="00E32711">
              <w:t>60</w:t>
            </w:r>
          </w:p>
        </w:tc>
        <w:tc>
          <w:tcPr>
            <w:tcW w:w="3055" w:type="dxa"/>
          </w:tcPr>
          <w:p w14:paraId="0DF22E57" w14:textId="414D73C3" w:rsidR="003151D2" w:rsidRPr="003151D2" w:rsidRDefault="003151D2" w:rsidP="003151D2">
            <w:pPr>
              <w:autoSpaceDE w:val="0"/>
              <w:autoSpaceDN w:val="0"/>
              <w:rPr>
                <w:rFonts w:ascii="Century Gothic" w:hAnsi="Century Gothic"/>
                <w:sz w:val="16"/>
                <w:lang w:val="en-SG" w:eastAsia="en-SG"/>
              </w:rPr>
            </w:pPr>
            <w:r w:rsidRPr="005C18F9">
              <w:rPr>
                <w:rFonts w:ascii="Century Gothic" w:hAnsi="Century Gothic"/>
                <w:sz w:val="16"/>
                <w:lang w:val="en-IN"/>
              </w:rPr>
              <w:t>Difference between today date and Estimated time of arrival(ETA) date</w:t>
            </w:r>
          </w:p>
          <w:p w14:paraId="05DA3753" w14:textId="35BC255D" w:rsidR="002C0C93" w:rsidRPr="00204169" w:rsidRDefault="002C0C93" w:rsidP="003151D2">
            <w:pPr>
              <w:autoSpaceDE w:val="0"/>
              <w:autoSpaceDN w:val="0"/>
              <w:rPr>
                <w:lang w:val="en-SG" w:eastAsia="en-SG"/>
              </w:rPr>
            </w:pPr>
          </w:p>
        </w:tc>
      </w:tr>
      <w:tr w:rsidR="00307FE7" w:rsidRPr="0013748C" w14:paraId="2BD422DC" w14:textId="77777777" w:rsidTr="00745021">
        <w:trPr>
          <w:cantSplit/>
          <w:jc w:val="center"/>
        </w:trPr>
        <w:tc>
          <w:tcPr>
            <w:tcW w:w="3055" w:type="dxa"/>
          </w:tcPr>
          <w:p w14:paraId="690FE7AD" w14:textId="4FBCA887" w:rsidR="00307FE7" w:rsidRPr="007D0B34" w:rsidRDefault="00307FE7" w:rsidP="00307FE7">
            <w:pPr>
              <w:pStyle w:val="Tablefieldindent2"/>
              <w:ind w:left="0"/>
            </w:pPr>
            <w:r w:rsidRPr="00BB03E5">
              <w:t>DEFAULT_LANGUAGE</w:t>
            </w:r>
          </w:p>
        </w:tc>
        <w:tc>
          <w:tcPr>
            <w:tcW w:w="2350" w:type="dxa"/>
          </w:tcPr>
          <w:p w14:paraId="2237D368" w14:textId="139A2E45" w:rsidR="00307FE7" w:rsidRPr="007D0B34" w:rsidRDefault="00307FE7" w:rsidP="00307FE7">
            <w:pPr>
              <w:pStyle w:val="TableText"/>
            </w:pPr>
            <w:r w:rsidRPr="00BB03E5">
              <w:t>en</w:t>
            </w:r>
          </w:p>
        </w:tc>
        <w:tc>
          <w:tcPr>
            <w:tcW w:w="3055" w:type="dxa"/>
          </w:tcPr>
          <w:p w14:paraId="52B60469" w14:textId="1CEDBDC6" w:rsidR="00307FE7" w:rsidRPr="007D0B34" w:rsidRDefault="00307FE7" w:rsidP="00307FE7">
            <w:pPr>
              <w:pStyle w:val="TableText"/>
            </w:pPr>
            <w:r w:rsidRPr="00BB03E5">
              <w:t>System default language setting</w:t>
            </w:r>
          </w:p>
        </w:tc>
      </w:tr>
      <w:tr w:rsidR="00307FE7" w:rsidRPr="0013748C" w14:paraId="2E8C27F1" w14:textId="77777777" w:rsidTr="00745021">
        <w:trPr>
          <w:cantSplit/>
          <w:jc w:val="center"/>
        </w:trPr>
        <w:tc>
          <w:tcPr>
            <w:tcW w:w="3055" w:type="dxa"/>
          </w:tcPr>
          <w:p w14:paraId="044A2F49" w14:textId="67960AF3" w:rsidR="00307FE7" w:rsidRPr="007D0B34" w:rsidRDefault="00307FE7" w:rsidP="00307FE7">
            <w:pPr>
              <w:pStyle w:val="Tablefieldindent2"/>
              <w:ind w:left="0"/>
            </w:pPr>
            <w:r w:rsidRPr="00BB03E5">
              <w:t>DEFAULT_COUNTRY</w:t>
            </w:r>
          </w:p>
        </w:tc>
        <w:tc>
          <w:tcPr>
            <w:tcW w:w="2350" w:type="dxa"/>
          </w:tcPr>
          <w:p w14:paraId="2D04C36F" w14:textId="022F0B0F" w:rsidR="00307FE7" w:rsidRPr="007D0B34" w:rsidRDefault="00307FE7" w:rsidP="00307FE7">
            <w:pPr>
              <w:pStyle w:val="TableText"/>
            </w:pPr>
            <w:r w:rsidRPr="00BB03E5">
              <w:t>SG</w:t>
            </w:r>
          </w:p>
        </w:tc>
        <w:tc>
          <w:tcPr>
            <w:tcW w:w="3055" w:type="dxa"/>
          </w:tcPr>
          <w:p w14:paraId="2ACA50D8" w14:textId="61C7FED0" w:rsidR="00307FE7" w:rsidRPr="007D0B34" w:rsidRDefault="00307FE7" w:rsidP="00307FE7">
            <w:pPr>
              <w:pStyle w:val="TableText"/>
            </w:pPr>
            <w:r w:rsidRPr="00BB03E5">
              <w:t>System default country setting</w:t>
            </w:r>
          </w:p>
        </w:tc>
      </w:tr>
      <w:tr w:rsidR="00D508B3" w:rsidRPr="0013748C" w14:paraId="7BE7B0C9" w14:textId="77777777" w:rsidTr="00745021">
        <w:trPr>
          <w:cantSplit/>
          <w:jc w:val="center"/>
        </w:trPr>
        <w:tc>
          <w:tcPr>
            <w:tcW w:w="3055" w:type="dxa"/>
          </w:tcPr>
          <w:p w14:paraId="51E5083D" w14:textId="5919F7B2" w:rsidR="00D508B3" w:rsidRPr="007D0B34" w:rsidRDefault="00D508B3" w:rsidP="00D508B3">
            <w:pPr>
              <w:pStyle w:val="Tablefieldindent2"/>
              <w:ind w:left="0"/>
            </w:pPr>
            <w:r w:rsidRPr="008D57DA">
              <w:t>APPROVAL_CUSTOMS_REQ_FOR_COMPLETION_OF_DISCHARGE_REPORT</w:t>
            </w:r>
          </w:p>
        </w:tc>
        <w:tc>
          <w:tcPr>
            <w:tcW w:w="2350" w:type="dxa"/>
          </w:tcPr>
          <w:p w14:paraId="5A79F522" w14:textId="544050B6" w:rsidR="00D508B3" w:rsidRPr="007D0B34" w:rsidRDefault="00D508B3" w:rsidP="00D508B3">
            <w:pPr>
              <w:pStyle w:val="TableText"/>
            </w:pPr>
            <w:r w:rsidRPr="008D57DA">
              <w:t>Y</w:t>
            </w:r>
          </w:p>
        </w:tc>
        <w:tc>
          <w:tcPr>
            <w:tcW w:w="3055" w:type="dxa"/>
          </w:tcPr>
          <w:p w14:paraId="13BE058D" w14:textId="42654948" w:rsidR="00D508B3" w:rsidRPr="007D0B34" w:rsidRDefault="00D508B3" w:rsidP="00D508B3">
            <w:pPr>
              <w:pStyle w:val="TableText"/>
            </w:pPr>
            <w:r w:rsidRPr="008D57DA">
              <w:t>Approval by Customs for completion of discharge report</w:t>
            </w:r>
          </w:p>
        </w:tc>
      </w:tr>
      <w:tr w:rsidR="00D508B3" w:rsidRPr="0013748C" w14:paraId="0587083A" w14:textId="77777777" w:rsidTr="00745021">
        <w:trPr>
          <w:cantSplit/>
          <w:jc w:val="center"/>
        </w:trPr>
        <w:tc>
          <w:tcPr>
            <w:tcW w:w="3055" w:type="dxa"/>
          </w:tcPr>
          <w:p w14:paraId="02760290" w14:textId="56509FDA" w:rsidR="00D508B3" w:rsidRPr="007D0B34" w:rsidRDefault="00D508B3" w:rsidP="00D508B3">
            <w:pPr>
              <w:pStyle w:val="Tablefieldindent2"/>
              <w:ind w:left="0"/>
            </w:pPr>
            <w:r w:rsidRPr="005A583B">
              <w:t>APPROVAL_CUSTOMS_REQ_FOR_ACTUAL_ARRIVAL_REPORT</w:t>
            </w:r>
          </w:p>
        </w:tc>
        <w:tc>
          <w:tcPr>
            <w:tcW w:w="2350" w:type="dxa"/>
          </w:tcPr>
          <w:p w14:paraId="044D0564" w14:textId="6E114D0D" w:rsidR="00D508B3" w:rsidRPr="007D0B34" w:rsidRDefault="00D508B3" w:rsidP="00D508B3">
            <w:pPr>
              <w:pStyle w:val="TableText"/>
            </w:pPr>
            <w:r w:rsidRPr="005A583B">
              <w:t>Y</w:t>
            </w:r>
          </w:p>
        </w:tc>
        <w:tc>
          <w:tcPr>
            <w:tcW w:w="3055" w:type="dxa"/>
          </w:tcPr>
          <w:p w14:paraId="19D46DDA" w14:textId="28C5EA47" w:rsidR="00D508B3" w:rsidRPr="007D0B34" w:rsidRDefault="00D508B3" w:rsidP="00D508B3">
            <w:pPr>
              <w:pStyle w:val="TableText"/>
            </w:pPr>
            <w:r w:rsidRPr="005A583B">
              <w:t>Approval by Customs for actual arrival report</w:t>
            </w:r>
          </w:p>
        </w:tc>
      </w:tr>
      <w:tr w:rsidR="00D508B3" w:rsidRPr="0013748C" w14:paraId="051A11C7" w14:textId="77777777" w:rsidTr="00745021">
        <w:trPr>
          <w:cantSplit/>
          <w:jc w:val="center"/>
        </w:trPr>
        <w:tc>
          <w:tcPr>
            <w:tcW w:w="3055" w:type="dxa"/>
          </w:tcPr>
          <w:p w14:paraId="28533A9A" w14:textId="4BB977B0" w:rsidR="00D508B3" w:rsidRPr="007D0B34" w:rsidRDefault="00D508B3" w:rsidP="00D508B3">
            <w:pPr>
              <w:pStyle w:val="Tablefieldindent2"/>
              <w:ind w:left="0"/>
            </w:pPr>
            <w:r w:rsidRPr="005A583B">
              <w:t>APPROVAL_CUSTOMS_REQ_FOR_ARRIVAL_REPORT</w:t>
            </w:r>
          </w:p>
        </w:tc>
        <w:tc>
          <w:tcPr>
            <w:tcW w:w="2350" w:type="dxa"/>
          </w:tcPr>
          <w:p w14:paraId="1BFBF782" w14:textId="2531893C" w:rsidR="00D508B3" w:rsidRPr="007D0B34" w:rsidRDefault="00D508B3" w:rsidP="00D508B3">
            <w:pPr>
              <w:pStyle w:val="TableText"/>
            </w:pPr>
            <w:r w:rsidRPr="005A583B">
              <w:t>N</w:t>
            </w:r>
          </w:p>
        </w:tc>
        <w:tc>
          <w:tcPr>
            <w:tcW w:w="3055" w:type="dxa"/>
          </w:tcPr>
          <w:p w14:paraId="2C52F1FC" w14:textId="786A84A8" w:rsidR="00D508B3" w:rsidRPr="007D0B34" w:rsidRDefault="00D508B3" w:rsidP="00D508B3">
            <w:pPr>
              <w:pStyle w:val="TableText"/>
            </w:pPr>
            <w:r w:rsidRPr="005A583B">
              <w:t>Whether the Customs Approval is Required after submitting the Arrival Report</w:t>
            </w:r>
          </w:p>
        </w:tc>
      </w:tr>
      <w:tr w:rsidR="006B1AB7" w:rsidRPr="0013748C" w14:paraId="163BD1BF" w14:textId="77777777" w:rsidTr="00745021">
        <w:trPr>
          <w:cantSplit/>
          <w:jc w:val="center"/>
        </w:trPr>
        <w:tc>
          <w:tcPr>
            <w:tcW w:w="3055" w:type="dxa"/>
          </w:tcPr>
          <w:p w14:paraId="5428A41F" w14:textId="1FE9E7AF" w:rsidR="006B1AB7" w:rsidRPr="007D0B34" w:rsidRDefault="006B1AB7" w:rsidP="006B1AB7">
            <w:pPr>
              <w:pStyle w:val="Tablefieldindent2"/>
              <w:ind w:left="0"/>
            </w:pPr>
            <w:r w:rsidRPr="00E97EA6">
              <w:t>WF_AFTER_RELEASE_ORDER</w:t>
            </w:r>
          </w:p>
        </w:tc>
        <w:tc>
          <w:tcPr>
            <w:tcW w:w="2350" w:type="dxa"/>
          </w:tcPr>
          <w:p w14:paraId="362D0A86" w14:textId="6B69F040" w:rsidR="006B1AB7" w:rsidRPr="007D0B34" w:rsidRDefault="006B1AB7" w:rsidP="006B1AB7">
            <w:pPr>
              <w:pStyle w:val="TableText"/>
            </w:pPr>
            <w:r w:rsidRPr="00E97EA6">
              <w:t>Release Cargo</w:t>
            </w:r>
          </w:p>
        </w:tc>
        <w:tc>
          <w:tcPr>
            <w:tcW w:w="3055" w:type="dxa"/>
          </w:tcPr>
          <w:p w14:paraId="78F97CF6" w14:textId="5F16489E" w:rsidR="006B1AB7" w:rsidRPr="00681892" w:rsidRDefault="00DE368C" w:rsidP="006B1AB7">
            <w:pPr>
              <w:pStyle w:val="TableText"/>
              <w:rPr>
                <w:color w:val="FF0000"/>
              </w:rPr>
            </w:pPr>
            <w:r w:rsidRPr="00681892">
              <w:rPr>
                <w:color w:val="000000" w:themeColor="text1"/>
              </w:rPr>
              <w:t>Not in use</w:t>
            </w:r>
          </w:p>
        </w:tc>
      </w:tr>
      <w:tr w:rsidR="00204169" w:rsidRPr="0013748C" w14:paraId="54F885C1" w14:textId="77777777" w:rsidTr="00745021">
        <w:trPr>
          <w:cantSplit/>
          <w:jc w:val="center"/>
        </w:trPr>
        <w:tc>
          <w:tcPr>
            <w:tcW w:w="3055" w:type="dxa"/>
          </w:tcPr>
          <w:p w14:paraId="0FEA40EA" w14:textId="65FB62D7" w:rsidR="00204169" w:rsidRPr="007D0B34" w:rsidRDefault="00204169" w:rsidP="00204169">
            <w:pPr>
              <w:pStyle w:val="Tablefieldindent2"/>
              <w:ind w:left="0"/>
            </w:pPr>
            <w:r w:rsidRPr="00E97EA6">
              <w:t>WF_AFTER_PHYSICAL_EXAM</w:t>
            </w:r>
          </w:p>
        </w:tc>
        <w:tc>
          <w:tcPr>
            <w:tcW w:w="2350" w:type="dxa"/>
          </w:tcPr>
          <w:p w14:paraId="28C91126" w14:textId="780BAD37" w:rsidR="00204169" w:rsidRPr="007D0B34" w:rsidRDefault="00204169" w:rsidP="00204169">
            <w:pPr>
              <w:pStyle w:val="TableText"/>
            </w:pPr>
            <w:r w:rsidRPr="00E97EA6">
              <w:t>Release Order</w:t>
            </w:r>
          </w:p>
        </w:tc>
        <w:tc>
          <w:tcPr>
            <w:tcW w:w="3055" w:type="dxa"/>
          </w:tcPr>
          <w:p w14:paraId="44A3A4DD" w14:textId="5EA5AFF6" w:rsidR="00204169" w:rsidRPr="00681892" w:rsidRDefault="00204169" w:rsidP="00204169">
            <w:pPr>
              <w:pStyle w:val="TableText"/>
              <w:rPr>
                <w:color w:val="FF0000"/>
              </w:rPr>
            </w:pPr>
            <w:r w:rsidRPr="00681892">
              <w:rPr>
                <w:color w:val="000000" w:themeColor="text1"/>
              </w:rPr>
              <w:t>Not in use</w:t>
            </w:r>
          </w:p>
        </w:tc>
      </w:tr>
      <w:tr w:rsidR="00204169" w:rsidRPr="0013748C" w14:paraId="60381275" w14:textId="77777777" w:rsidTr="00745021">
        <w:trPr>
          <w:cantSplit/>
          <w:jc w:val="center"/>
        </w:trPr>
        <w:tc>
          <w:tcPr>
            <w:tcW w:w="3055" w:type="dxa"/>
          </w:tcPr>
          <w:p w14:paraId="5D30244A" w14:textId="0B2B401A" w:rsidR="00204169" w:rsidRPr="007D0B34" w:rsidRDefault="00204169" w:rsidP="00204169">
            <w:pPr>
              <w:pStyle w:val="Tablefieldindent2"/>
              <w:ind w:left="0"/>
            </w:pPr>
            <w:r w:rsidRPr="00E97EA6">
              <w:t>WF_AFTER_SCANNING</w:t>
            </w:r>
          </w:p>
        </w:tc>
        <w:tc>
          <w:tcPr>
            <w:tcW w:w="2350" w:type="dxa"/>
          </w:tcPr>
          <w:p w14:paraId="1AED094C" w14:textId="1546DAB9" w:rsidR="00204169" w:rsidRPr="007D0B34" w:rsidRDefault="00204169" w:rsidP="00204169">
            <w:pPr>
              <w:pStyle w:val="TableText"/>
            </w:pPr>
            <w:r w:rsidRPr="00E97EA6">
              <w:t>Physical Examination</w:t>
            </w:r>
          </w:p>
        </w:tc>
        <w:tc>
          <w:tcPr>
            <w:tcW w:w="3055" w:type="dxa"/>
          </w:tcPr>
          <w:p w14:paraId="128A56FE" w14:textId="00CAEB35" w:rsidR="00204169" w:rsidRPr="00681892" w:rsidRDefault="00204169" w:rsidP="00204169">
            <w:pPr>
              <w:pStyle w:val="TableText"/>
              <w:rPr>
                <w:color w:val="FF0000"/>
              </w:rPr>
            </w:pPr>
            <w:r w:rsidRPr="00681892">
              <w:rPr>
                <w:color w:val="000000" w:themeColor="text1"/>
              </w:rPr>
              <w:t>Not in use</w:t>
            </w:r>
          </w:p>
        </w:tc>
      </w:tr>
      <w:tr w:rsidR="00204169" w:rsidRPr="0013748C" w14:paraId="14DD97BD" w14:textId="77777777" w:rsidTr="00745021">
        <w:trPr>
          <w:cantSplit/>
          <w:jc w:val="center"/>
        </w:trPr>
        <w:tc>
          <w:tcPr>
            <w:tcW w:w="3055" w:type="dxa"/>
          </w:tcPr>
          <w:p w14:paraId="6228F795" w14:textId="2349078C" w:rsidR="00204169" w:rsidRPr="007D0B34" w:rsidRDefault="00204169" w:rsidP="00204169">
            <w:pPr>
              <w:pStyle w:val="Tablefieldindent2"/>
              <w:ind w:left="0"/>
            </w:pPr>
            <w:r w:rsidRPr="00E97EA6">
              <w:t>WF_AFTER_GREEN_LANE</w:t>
            </w:r>
          </w:p>
        </w:tc>
        <w:tc>
          <w:tcPr>
            <w:tcW w:w="2350" w:type="dxa"/>
          </w:tcPr>
          <w:p w14:paraId="58AEEA3E" w14:textId="12491056" w:rsidR="00204169" w:rsidRPr="007D0B34" w:rsidRDefault="00204169" w:rsidP="00204169">
            <w:pPr>
              <w:pStyle w:val="TableText"/>
            </w:pPr>
            <w:r w:rsidRPr="00E97EA6">
              <w:t>Release</w:t>
            </w:r>
            <w:r>
              <w:t xml:space="preserve"> </w:t>
            </w:r>
            <w:r w:rsidRPr="00E97EA6">
              <w:t>Order</w:t>
            </w:r>
          </w:p>
        </w:tc>
        <w:tc>
          <w:tcPr>
            <w:tcW w:w="3055" w:type="dxa"/>
          </w:tcPr>
          <w:p w14:paraId="495D2191" w14:textId="517BA655" w:rsidR="00204169" w:rsidRPr="00681892" w:rsidRDefault="00204169" w:rsidP="00204169">
            <w:pPr>
              <w:pStyle w:val="TableText"/>
              <w:rPr>
                <w:color w:val="FF0000"/>
              </w:rPr>
            </w:pPr>
            <w:r w:rsidRPr="00681892">
              <w:rPr>
                <w:color w:val="000000" w:themeColor="text1"/>
              </w:rPr>
              <w:t>Not in use</w:t>
            </w:r>
          </w:p>
        </w:tc>
      </w:tr>
      <w:tr w:rsidR="00204169" w:rsidRPr="0013748C" w14:paraId="476A0B17" w14:textId="77777777" w:rsidTr="00745021">
        <w:trPr>
          <w:cantSplit/>
          <w:jc w:val="center"/>
        </w:trPr>
        <w:tc>
          <w:tcPr>
            <w:tcW w:w="3055" w:type="dxa"/>
          </w:tcPr>
          <w:p w14:paraId="1412DBE5" w14:textId="3D3E5D3E" w:rsidR="00204169" w:rsidRPr="007D0B34" w:rsidRDefault="00204169" w:rsidP="00204169">
            <w:pPr>
              <w:pStyle w:val="Tablefieldindent2"/>
              <w:ind w:left="0"/>
            </w:pPr>
            <w:r w:rsidRPr="00E97EA6">
              <w:t>WF_AFTER_GATEPASS</w:t>
            </w:r>
          </w:p>
        </w:tc>
        <w:tc>
          <w:tcPr>
            <w:tcW w:w="2350" w:type="dxa"/>
          </w:tcPr>
          <w:p w14:paraId="328A9671" w14:textId="1C8BFB00" w:rsidR="00204169" w:rsidRPr="007D0B34" w:rsidRDefault="00204169" w:rsidP="00204169">
            <w:pPr>
              <w:pStyle w:val="TableText"/>
            </w:pPr>
            <w:r w:rsidRPr="00E97EA6">
              <w:t>Scanning</w:t>
            </w:r>
          </w:p>
        </w:tc>
        <w:tc>
          <w:tcPr>
            <w:tcW w:w="3055" w:type="dxa"/>
          </w:tcPr>
          <w:p w14:paraId="09BA3403" w14:textId="698AFD52" w:rsidR="00204169" w:rsidRPr="00681892" w:rsidRDefault="00204169" w:rsidP="00204169">
            <w:pPr>
              <w:pStyle w:val="TableText"/>
              <w:rPr>
                <w:color w:val="FF0000"/>
              </w:rPr>
            </w:pPr>
            <w:r w:rsidRPr="00681892">
              <w:rPr>
                <w:color w:val="000000" w:themeColor="text1"/>
              </w:rPr>
              <w:t>Not in use</w:t>
            </w:r>
          </w:p>
        </w:tc>
      </w:tr>
      <w:tr w:rsidR="001A6008" w:rsidRPr="0013748C" w14:paraId="792D29BB" w14:textId="77777777" w:rsidTr="00745021">
        <w:trPr>
          <w:cantSplit/>
          <w:jc w:val="center"/>
        </w:trPr>
        <w:tc>
          <w:tcPr>
            <w:tcW w:w="3055" w:type="dxa"/>
          </w:tcPr>
          <w:p w14:paraId="4A384D71" w14:textId="4EC271B0" w:rsidR="001A6008" w:rsidRPr="007D0B34" w:rsidRDefault="001A6008" w:rsidP="001A6008">
            <w:pPr>
              <w:pStyle w:val="Tablefieldindent2"/>
              <w:ind w:left="0"/>
            </w:pPr>
            <w:r w:rsidRPr="00101AC7">
              <w:t>APPROVAL_BY_VAOS_FOR_AMENDED_MASTER_MANIFEST</w:t>
            </w:r>
          </w:p>
        </w:tc>
        <w:tc>
          <w:tcPr>
            <w:tcW w:w="2350" w:type="dxa"/>
          </w:tcPr>
          <w:p w14:paraId="6CFFCAF4" w14:textId="149049A0" w:rsidR="001A6008" w:rsidRPr="007D0B34" w:rsidRDefault="001A6008" w:rsidP="001A6008">
            <w:pPr>
              <w:pStyle w:val="TableText"/>
            </w:pPr>
            <w:r w:rsidRPr="00101AC7">
              <w:t>Y</w:t>
            </w:r>
          </w:p>
        </w:tc>
        <w:tc>
          <w:tcPr>
            <w:tcW w:w="3055" w:type="dxa"/>
          </w:tcPr>
          <w:p w14:paraId="2C19E9DA" w14:textId="7E654D0C" w:rsidR="001A6008" w:rsidRPr="007D0B34" w:rsidRDefault="001A6008" w:rsidP="001A6008">
            <w:pPr>
              <w:pStyle w:val="TableText"/>
            </w:pPr>
            <w:r w:rsidRPr="00101AC7">
              <w:t>Approval by VAOS for Amended Master Manifest</w:t>
            </w:r>
          </w:p>
        </w:tc>
      </w:tr>
      <w:tr w:rsidR="001A6008" w:rsidRPr="0013748C" w14:paraId="19C6B55A" w14:textId="77777777" w:rsidTr="00745021">
        <w:trPr>
          <w:cantSplit/>
          <w:jc w:val="center"/>
        </w:trPr>
        <w:tc>
          <w:tcPr>
            <w:tcW w:w="3055" w:type="dxa"/>
          </w:tcPr>
          <w:p w14:paraId="54A6ED75" w14:textId="0F49C1F8" w:rsidR="001A6008" w:rsidRPr="007D0B34" w:rsidRDefault="001A6008" w:rsidP="001A6008">
            <w:pPr>
              <w:pStyle w:val="Tablefieldindent2"/>
              <w:ind w:left="0"/>
            </w:pPr>
            <w:r w:rsidRPr="00101AC7">
              <w:lastRenderedPageBreak/>
              <w:t>APPROVAL_BY_CUSTOMS_FOR_AMENDED_MASTER_MANIFEST</w:t>
            </w:r>
          </w:p>
        </w:tc>
        <w:tc>
          <w:tcPr>
            <w:tcW w:w="2350" w:type="dxa"/>
          </w:tcPr>
          <w:p w14:paraId="22F08B88" w14:textId="1BA2FD45" w:rsidR="001A6008" w:rsidRPr="007D0B34" w:rsidRDefault="001A6008" w:rsidP="001A6008">
            <w:pPr>
              <w:pStyle w:val="TableText"/>
            </w:pPr>
            <w:r w:rsidRPr="00101AC7">
              <w:t>N</w:t>
            </w:r>
          </w:p>
        </w:tc>
        <w:tc>
          <w:tcPr>
            <w:tcW w:w="3055" w:type="dxa"/>
          </w:tcPr>
          <w:p w14:paraId="012594B6" w14:textId="56DB000E" w:rsidR="001A6008" w:rsidRPr="007D0B34" w:rsidRDefault="001A6008" w:rsidP="001A6008">
            <w:pPr>
              <w:pStyle w:val="TableText"/>
            </w:pPr>
            <w:r w:rsidRPr="00101AC7">
              <w:t>Approval by Customs for Amended Master Manifest</w:t>
            </w:r>
          </w:p>
        </w:tc>
      </w:tr>
      <w:tr w:rsidR="001A6008" w:rsidRPr="0013748C" w14:paraId="26FD833A" w14:textId="77777777" w:rsidTr="00745021">
        <w:trPr>
          <w:cantSplit/>
          <w:jc w:val="center"/>
        </w:trPr>
        <w:tc>
          <w:tcPr>
            <w:tcW w:w="3055" w:type="dxa"/>
          </w:tcPr>
          <w:p w14:paraId="7728101D" w14:textId="784B35C9" w:rsidR="001A6008" w:rsidRPr="007D0B34" w:rsidRDefault="001A6008" w:rsidP="001A6008">
            <w:pPr>
              <w:pStyle w:val="Tablefieldindent2"/>
              <w:ind w:left="0"/>
            </w:pPr>
            <w:r w:rsidRPr="00DB6753">
              <w:t>APPROVAL_BY_VAOS_FOR_SUBMITTED_HOUSE_MANIFEST</w:t>
            </w:r>
          </w:p>
        </w:tc>
        <w:tc>
          <w:tcPr>
            <w:tcW w:w="2350" w:type="dxa"/>
          </w:tcPr>
          <w:p w14:paraId="56FF2CBF" w14:textId="785B483E" w:rsidR="001A6008" w:rsidRPr="007D0B34" w:rsidRDefault="001A6008" w:rsidP="001A6008">
            <w:pPr>
              <w:pStyle w:val="TableText"/>
            </w:pPr>
            <w:r w:rsidRPr="00DB6753">
              <w:t>Y</w:t>
            </w:r>
          </w:p>
        </w:tc>
        <w:tc>
          <w:tcPr>
            <w:tcW w:w="3055" w:type="dxa"/>
          </w:tcPr>
          <w:p w14:paraId="16647587" w14:textId="60EF65D6" w:rsidR="001A6008" w:rsidRPr="007D0B34" w:rsidRDefault="001A6008" w:rsidP="001A6008">
            <w:pPr>
              <w:pStyle w:val="TableText"/>
            </w:pPr>
            <w:r w:rsidRPr="00DB6753">
              <w:t>Approval by VAOS for submitted House Manifest</w:t>
            </w:r>
          </w:p>
        </w:tc>
      </w:tr>
      <w:tr w:rsidR="001A6008" w:rsidRPr="0013748C" w14:paraId="67781F53" w14:textId="77777777" w:rsidTr="00745021">
        <w:trPr>
          <w:cantSplit/>
          <w:jc w:val="center"/>
        </w:trPr>
        <w:tc>
          <w:tcPr>
            <w:tcW w:w="3055" w:type="dxa"/>
          </w:tcPr>
          <w:p w14:paraId="66A010F9" w14:textId="5B22B18F" w:rsidR="001A6008" w:rsidRPr="007D0B34" w:rsidRDefault="001A6008" w:rsidP="001A6008">
            <w:pPr>
              <w:pStyle w:val="Tablefieldindent2"/>
              <w:ind w:left="0"/>
            </w:pPr>
            <w:r w:rsidRPr="00DB6753">
              <w:t>APPROVAL_BY_CUSTOMS_FOR_SUBMITTED_HOUSE_MANIFEST</w:t>
            </w:r>
          </w:p>
        </w:tc>
        <w:tc>
          <w:tcPr>
            <w:tcW w:w="2350" w:type="dxa"/>
          </w:tcPr>
          <w:p w14:paraId="25B8168C" w14:textId="5D02AD97" w:rsidR="001A6008" w:rsidRPr="007D0B34" w:rsidRDefault="001A6008" w:rsidP="001A6008">
            <w:pPr>
              <w:pStyle w:val="TableText"/>
            </w:pPr>
            <w:r w:rsidRPr="00DB6753">
              <w:t>Y</w:t>
            </w:r>
          </w:p>
        </w:tc>
        <w:tc>
          <w:tcPr>
            <w:tcW w:w="3055" w:type="dxa"/>
          </w:tcPr>
          <w:p w14:paraId="2245B687" w14:textId="4ACA503F" w:rsidR="001A6008" w:rsidRPr="007D0B34" w:rsidRDefault="001A6008" w:rsidP="001A6008">
            <w:pPr>
              <w:pStyle w:val="TableText"/>
            </w:pPr>
            <w:r w:rsidRPr="00DB6753">
              <w:t>Approval by Customs for submitted House Manifest</w:t>
            </w:r>
          </w:p>
        </w:tc>
      </w:tr>
      <w:tr w:rsidR="001C3D7D" w:rsidRPr="0013748C" w14:paraId="313333E6" w14:textId="77777777" w:rsidTr="00745021">
        <w:trPr>
          <w:cantSplit/>
          <w:jc w:val="center"/>
        </w:trPr>
        <w:tc>
          <w:tcPr>
            <w:tcW w:w="3055" w:type="dxa"/>
          </w:tcPr>
          <w:p w14:paraId="06569B88" w14:textId="0E1F048E" w:rsidR="001C3D7D" w:rsidRPr="007D0B34" w:rsidRDefault="001C3D7D" w:rsidP="001C3D7D">
            <w:pPr>
              <w:pStyle w:val="Tablefieldindent2"/>
              <w:ind w:left="0"/>
            </w:pPr>
            <w:r w:rsidRPr="004714F9">
              <w:t>APPROVAL_BY_VAOS_FOR_SUBMITTED_MASTER_MANIFEST</w:t>
            </w:r>
          </w:p>
        </w:tc>
        <w:tc>
          <w:tcPr>
            <w:tcW w:w="2350" w:type="dxa"/>
          </w:tcPr>
          <w:p w14:paraId="439964DB" w14:textId="56FE6997" w:rsidR="001C3D7D" w:rsidRPr="007D0B34" w:rsidRDefault="001C3D7D" w:rsidP="001C3D7D">
            <w:pPr>
              <w:pStyle w:val="TableText"/>
            </w:pPr>
            <w:r w:rsidRPr="004714F9">
              <w:t>N</w:t>
            </w:r>
          </w:p>
        </w:tc>
        <w:tc>
          <w:tcPr>
            <w:tcW w:w="3055" w:type="dxa"/>
          </w:tcPr>
          <w:p w14:paraId="6EBF0517" w14:textId="7925B3EC" w:rsidR="001C3D7D" w:rsidRPr="007D0B34" w:rsidRDefault="001C3D7D" w:rsidP="001C3D7D">
            <w:pPr>
              <w:pStyle w:val="TableText"/>
            </w:pPr>
            <w:r w:rsidRPr="004714F9">
              <w:t>Approval by VAOS for submitted Master Manifest</w:t>
            </w:r>
          </w:p>
        </w:tc>
      </w:tr>
      <w:tr w:rsidR="001C3D7D" w:rsidRPr="0013748C" w14:paraId="2A05CBCE" w14:textId="77777777" w:rsidTr="00745021">
        <w:trPr>
          <w:cantSplit/>
          <w:jc w:val="center"/>
        </w:trPr>
        <w:tc>
          <w:tcPr>
            <w:tcW w:w="3055" w:type="dxa"/>
          </w:tcPr>
          <w:p w14:paraId="145AD1CE" w14:textId="36745E6B" w:rsidR="001C3D7D" w:rsidRPr="007D0B34" w:rsidRDefault="001C3D7D" w:rsidP="001C3D7D">
            <w:pPr>
              <w:pStyle w:val="Tablefieldindent2"/>
              <w:ind w:left="0"/>
            </w:pPr>
            <w:r w:rsidRPr="004714F9">
              <w:t>APPROVAL_BY_CUSTOMS_FOR_SUBMITTED_MASTER_MANIFEST</w:t>
            </w:r>
          </w:p>
        </w:tc>
        <w:tc>
          <w:tcPr>
            <w:tcW w:w="2350" w:type="dxa"/>
          </w:tcPr>
          <w:p w14:paraId="7B2F77BE" w14:textId="2957081D" w:rsidR="001C3D7D" w:rsidRPr="007D0B34" w:rsidRDefault="001C3D7D" w:rsidP="001C3D7D">
            <w:pPr>
              <w:pStyle w:val="TableText"/>
            </w:pPr>
            <w:r w:rsidRPr="004714F9">
              <w:t>Y</w:t>
            </w:r>
          </w:p>
        </w:tc>
        <w:tc>
          <w:tcPr>
            <w:tcW w:w="3055" w:type="dxa"/>
          </w:tcPr>
          <w:p w14:paraId="67119ECB" w14:textId="0ADF00D4" w:rsidR="001C3D7D" w:rsidRPr="007D0B34" w:rsidRDefault="001C3D7D" w:rsidP="001C3D7D">
            <w:pPr>
              <w:pStyle w:val="TableText"/>
            </w:pPr>
            <w:r w:rsidRPr="004714F9">
              <w:t>Approval by Customs for submitted Master Manifest</w:t>
            </w:r>
          </w:p>
        </w:tc>
      </w:tr>
      <w:tr w:rsidR="001C3D7D" w:rsidRPr="0013748C" w14:paraId="26E87ED4" w14:textId="77777777" w:rsidTr="00745021">
        <w:trPr>
          <w:cantSplit/>
          <w:jc w:val="center"/>
        </w:trPr>
        <w:tc>
          <w:tcPr>
            <w:tcW w:w="3055" w:type="dxa"/>
          </w:tcPr>
          <w:p w14:paraId="3B68738E" w14:textId="282F72A6" w:rsidR="001C3D7D" w:rsidRPr="007D0B34" w:rsidRDefault="001C3D7D" w:rsidP="001C3D7D">
            <w:pPr>
              <w:pStyle w:val="Tablefieldindent2"/>
              <w:ind w:left="0"/>
            </w:pPr>
            <w:r w:rsidRPr="004714F9">
              <w:t>APPROVAL_VAOS_FOR_AMENDED_HOUSE_MANIFEST</w:t>
            </w:r>
          </w:p>
        </w:tc>
        <w:tc>
          <w:tcPr>
            <w:tcW w:w="2350" w:type="dxa"/>
          </w:tcPr>
          <w:p w14:paraId="3125E0A2" w14:textId="3F4E1588" w:rsidR="001C3D7D" w:rsidRPr="007D0B34" w:rsidRDefault="001C3D7D" w:rsidP="001C3D7D">
            <w:pPr>
              <w:pStyle w:val="TableText"/>
            </w:pPr>
            <w:r w:rsidRPr="004714F9">
              <w:t>Y</w:t>
            </w:r>
          </w:p>
        </w:tc>
        <w:tc>
          <w:tcPr>
            <w:tcW w:w="3055" w:type="dxa"/>
          </w:tcPr>
          <w:p w14:paraId="15277CB9" w14:textId="319CEA55" w:rsidR="001C3D7D" w:rsidRPr="007D0B34" w:rsidRDefault="001C3D7D" w:rsidP="001C3D7D">
            <w:pPr>
              <w:pStyle w:val="TableText"/>
            </w:pPr>
            <w:r w:rsidRPr="004714F9">
              <w:t>Approval by VAOS for Amended House Manifest</w:t>
            </w:r>
          </w:p>
        </w:tc>
      </w:tr>
      <w:tr w:rsidR="001C3D7D" w:rsidRPr="0013748C" w14:paraId="200BE259" w14:textId="77777777" w:rsidTr="00745021">
        <w:trPr>
          <w:cantSplit/>
          <w:jc w:val="center"/>
        </w:trPr>
        <w:tc>
          <w:tcPr>
            <w:tcW w:w="3055" w:type="dxa"/>
          </w:tcPr>
          <w:p w14:paraId="61923AD3" w14:textId="6BD6963E" w:rsidR="001C3D7D" w:rsidRPr="007D0B34" w:rsidRDefault="001C3D7D" w:rsidP="001C3D7D">
            <w:pPr>
              <w:pStyle w:val="Tablefieldindent2"/>
              <w:ind w:left="0"/>
            </w:pPr>
            <w:r w:rsidRPr="004714F9">
              <w:t>APPROVAL_CUSTOMS_FOR_AMENDED_HOUSE_MANIFEST</w:t>
            </w:r>
          </w:p>
        </w:tc>
        <w:tc>
          <w:tcPr>
            <w:tcW w:w="2350" w:type="dxa"/>
          </w:tcPr>
          <w:p w14:paraId="41E7A16B" w14:textId="224EC0C9" w:rsidR="001C3D7D" w:rsidRPr="007D0B34" w:rsidRDefault="001C3D7D" w:rsidP="001C3D7D">
            <w:pPr>
              <w:pStyle w:val="TableText"/>
            </w:pPr>
            <w:r w:rsidRPr="004714F9">
              <w:t>Y</w:t>
            </w:r>
          </w:p>
        </w:tc>
        <w:tc>
          <w:tcPr>
            <w:tcW w:w="3055" w:type="dxa"/>
          </w:tcPr>
          <w:p w14:paraId="6E286DDE" w14:textId="4246A707" w:rsidR="001C3D7D" w:rsidRPr="007D0B34" w:rsidRDefault="001C3D7D" w:rsidP="001C3D7D">
            <w:pPr>
              <w:pStyle w:val="TableText"/>
            </w:pPr>
            <w:r w:rsidRPr="004714F9">
              <w:t>Whether the Customs Approval is required or not.</w:t>
            </w:r>
          </w:p>
        </w:tc>
      </w:tr>
      <w:tr w:rsidR="001C3D7D" w:rsidRPr="0013748C" w14:paraId="39860505" w14:textId="77777777" w:rsidTr="00745021">
        <w:trPr>
          <w:cantSplit/>
          <w:jc w:val="center"/>
        </w:trPr>
        <w:tc>
          <w:tcPr>
            <w:tcW w:w="3055" w:type="dxa"/>
          </w:tcPr>
          <w:p w14:paraId="02F73E30" w14:textId="730C0F40" w:rsidR="001C3D7D" w:rsidRPr="007D0B34" w:rsidRDefault="001C3D7D" w:rsidP="001C3D7D">
            <w:pPr>
              <w:pStyle w:val="Tablefieldindent2"/>
              <w:ind w:left="0"/>
            </w:pPr>
            <w:r w:rsidRPr="00F26C7C">
              <w:t>IS_PREMISE_INSPECTION_REQUIRED</w:t>
            </w:r>
          </w:p>
        </w:tc>
        <w:tc>
          <w:tcPr>
            <w:tcW w:w="2350" w:type="dxa"/>
          </w:tcPr>
          <w:p w14:paraId="62196059" w14:textId="30B1FDA4" w:rsidR="001C3D7D" w:rsidRPr="007D0B34" w:rsidRDefault="001C3D7D" w:rsidP="001C3D7D">
            <w:pPr>
              <w:pStyle w:val="TableText"/>
            </w:pPr>
            <w:r w:rsidRPr="00F26C7C">
              <w:t>N</w:t>
            </w:r>
          </w:p>
        </w:tc>
        <w:tc>
          <w:tcPr>
            <w:tcW w:w="3055" w:type="dxa"/>
          </w:tcPr>
          <w:p w14:paraId="029216EC" w14:textId="375C4BEE" w:rsidR="001C3D7D" w:rsidRPr="007D0B34" w:rsidRDefault="001C3D7D" w:rsidP="001C3D7D">
            <w:pPr>
              <w:pStyle w:val="TableText"/>
            </w:pPr>
            <w:r w:rsidRPr="00F26C7C">
              <w:t>Providing Premise Inspection</w:t>
            </w:r>
          </w:p>
        </w:tc>
      </w:tr>
      <w:tr w:rsidR="001C3D7D" w:rsidRPr="0013748C" w14:paraId="51A40608" w14:textId="77777777" w:rsidTr="00745021">
        <w:trPr>
          <w:cantSplit/>
          <w:jc w:val="center"/>
        </w:trPr>
        <w:tc>
          <w:tcPr>
            <w:tcW w:w="3055" w:type="dxa"/>
          </w:tcPr>
          <w:p w14:paraId="657B6DE1" w14:textId="6AD9AAA5" w:rsidR="001C3D7D" w:rsidRPr="007D0B34" w:rsidRDefault="001C3D7D" w:rsidP="001C3D7D">
            <w:pPr>
              <w:pStyle w:val="Tablefieldindent2"/>
              <w:ind w:left="0"/>
            </w:pPr>
            <w:r w:rsidRPr="00F26C7C">
              <w:t>APPROVAL_BY_CUSTOMS_FOR_SUBMITTED_AIR_MANIFEST</w:t>
            </w:r>
          </w:p>
        </w:tc>
        <w:tc>
          <w:tcPr>
            <w:tcW w:w="2350" w:type="dxa"/>
          </w:tcPr>
          <w:p w14:paraId="4B333225" w14:textId="3B747D31" w:rsidR="001C3D7D" w:rsidRPr="007D0B34" w:rsidRDefault="001C3D7D" w:rsidP="001C3D7D">
            <w:pPr>
              <w:pStyle w:val="TableText"/>
            </w:pPr>
            <w:r w:rsidRPr="00F26C7C">
              <w:t>Y</w:t>
            </w:r>
          </w:p>
        </w:tc>
        <w:tc>
          <w:tcPr>
            <w:tcW w:w="3055" w:type="dxa"/>
          </w:tcPr>
          <w:p w14:paraId="06179461" w14:textId="7EF3A760" w:rsidR="001C3D7D" w:rsidRPr="007D0B34" w:rsidRDefault="001C3D7D" w:rsidP="001C3D7D">
            <w:pPr>
              <w:pStyle w:val="TableText"/>
            </w:pPr>
            <w:r w:rsidRPr="00F26C7C">
              <w:t>Approval by Customs for submitted Air Master Manifest</w:t>
            </w:r>
          </w:p>
        </w:tc>
      </w:tr>
      <w:tr w:rsidR="001C3D7D" w:rsidRPr="0013748C" w14:paraId="347E404D" w14:textId="77777777" w:rsidTr="00745021">
        <w:trPr>
          <w:cantSplit/>
          <w:jc w:val="center"/>
        </w:trPr>
        <w:tc>
          <w:tcPr>
            <w:tcW w:w="3055" w:type="dxa"/>
          </w:tcPr>
          <w:p w14:paraId="1C8854F9" w14:textId="78DC0C58" w:rsidR="001C3D7D" w:rsidRPr="007D0B34" w:rsidRDefault="001C3D7D" w:rsidP="001C3D7D">
            <w:pPr>
              <w:pStyle w:val="Tablefieldindent2"/>
              <w:ind w:left="0"/>
            </w:pPr>
            <w:r w:rsidRPr="00BA4984">
              <w:t>APPROVAL_FOR_PMT_TXN_REQUIRED</w:t>
            </w:r>
          </w:p>
        </w:tc>
        <w:tc>
          <w:tcPr>
            <w:tcW w:w="2350" w:type="dxa"/>
          </w:tcPr>
          <w:p w14:paraId="353095CC" w14:textId="2CD29191" w:rsidR="001C3D7D" w:rsidRPr="007D0B34" w:rsidRDefault="001C3D7D" w:rsidP="001C3D7D">
            <w:pPr>
              <w:pStyle w:val="TableText"/>
            </w:pPr>
            <w:r w:rsidRPr="00BA4984">
              <w:t>Y</w:t>
            </w:r>
          </w:p>
        </w:tc>
        <w:tc>
          <w:tcPr>
            <w:tcW w:w="3055" w:type="dxa"/>
          </w:tcPr>
          <w:p w14:paraId="23EF7593" w14:textId="25273C6C" w:rsidR="001C3D7D" w:rsidRPr="007D0B34" w:rsidRDefault="001C3D7D" w:rsidP="001C3D7D">
            <w:pPr>
              <w:pStyle w:val="TableText"/>
            </w:pPr>
            <w:r w:rsidRPr="00BA4984">
              <w:t>Approval for Payment Transaction is required or not.</w:t>
            </w:r>
          </w:p>
        </w:tc>
      </w:tr>
      <w:tr w:rsidR="001C3D7D" w:rsidRPr="0013748C" w14:paraId="512C5B29" w14:textId="77777777" w:rsidTr="00745021">
        <w:trPr>
          <w:cantSplit/>
          <w:jc w:val="center"/>
        </w:trPr>
        <w:tc>
          <w:tcPr>
            <w:tcW w:w="3055" w:type="dxa"/>
          </w:tcPr>
          <w:p w14:paraId="6A7590C7" w14:textId="6D45BF6B" w:rsidR="001C3D7D" w:rsidRPr="007D0B34" w:rsidRDefault="001C3D7D" w:rsidP="001C3D7D">
            <w:pPr>
              <w:pStyle w:val="Tablefieldindent2"/>
              <w:ind w:left="0"/>
            </w:pPr>
            <w:r w:rsidRPr="00BA4984">
              <w:t>ROAD_MAN_VAL_INV_AMOUNT_COUNT</w:t>
            </w:r>
          </w:p>
        </w:tc>
        <w:tc>
          <w:tcPr>
            <w:tcW w:w="2350" w:type="dxa"/>
          </w:tcPr>
          <w:p w14:paraId="3B401515" w14:textId="27CD50F3" w:rsidR="001C3D7D" w:rsidRPr="007D0B34" w:rsidRDefault="001C3D7D" w:rsidP="001C3D7D">
            <w:pPr>
              <w:pStyle w:val="TableText"/>
            </w:pPr>
            <w:r w:rsidRPr="00BA4984">
              <w:t>Y</w:t>
            </w:r>
          </w:p>
        </w:tc>
        <w:tc>
          <w:tcPr>
            <w:tcW w:w="3055" w:type="dxa"/>
          </w:tcPr>
          <w:p w14:paraId="2475AAF6" w14:textId="0AA75578" w:rsidR="001C3D7D" w:rsidRPr="007D0B34" w:rsidRDefault="001C3D7D" w:rsidP="001C3D7D">
            <w:pPr>
              <w:pStyle w:val="TableText"/>
            </w:pPr>
            <w:r w:rsidRPr="00BA4984">
              <w:t>Validate Invoice amount and Count in Road Manifest</w:t>
            </w:r>
          </w:p>
        </w:tc>
      </w:tr>
      <w:tr w:rsidR="001C3D7D" w:rsidRPr="0013748C" w14:paraId="21963B01" w14:textId="77777777" w:rsidTr="00745021">
        <w:trPr>
          <w:cantSplit/>
          <w:jc w:val="center"/>
        </w:trPr>
        <w:tc>
          <w:tcPr>
            <w:tcW w:w="3055" w:type="dxa"/>
          </w:tcPr>
          <w:p w14:paraId="2DB20BC9" w14:textId="5086923E" w:rsidR="001C3D7D" w:rsidRPr="007D0B34" w:rsidRDefault="001C3D7D" w:rsidP="001C3D7D">
            <w:pPr>
              <w:pStyle w:val="Tablefieldindent2"/>
              <w:ind w:left="0"/>
            </w:pPr>
            <w:r w:rsidRPr="00BA4984">
              <w:t>ROAD_MAN_UOM_DIFF</w:t>
            </w:r>
          </w:p>
        </w:tc>
        <w:tc>
          <w:tcPr>
            <w:tcW w:w="2350" w:type="dxa"/>
          </w:tcPr>
          <w:p w14:paraId="227AFA55" w14:textId="55A53076" w:rsidR="001C3D7D" w:rsidRPr="007D0B34" w:rsidRDefault="001C3D7D" w:rsidP="001C3D7D">
            <w:pPr>
              <w:pStyle w:val="TableText"/>
            </w:pPr>
            <w:r w:rsidRPr="00BA4984">
              <w:t>5</w:t>
            </w:r>
          </w:p>
        </w:tc>
        <w:tc>
          <w:tcPr>
            <w:tcW w:w="3055" w:type="dxa"/>
          </w:tcPr>
          <w:p w14:paraId="62E26053" w14:textId="3D40F3D6" w:rsidR="001C3D7D" w:rsidRPr="007D0B34" w:rsidRDefault="001C3D7D" w:rsidP="001C3D7D">
            <w:pPr>
              <w:pStyle w:val="TableText"/>
            </w:pPr>
            <w:r w:rsidRPr="00BA4984">
              <w:t>Allowed UOM difference for Road Manifest</w:t>
            </w:r>
          </w:p>
        </w:tc>
      </w:tr>
      <w:tr w:rsidR="001C3D7D" w:rsidRPr="0013748C" w14:paraId="6630C1D3" w14:textId="77777777" w:rsidTr="00745021">
        <w:trPr>
          <w:cantSplit/>
          <w:jc w:val="center"/>
        </w:trPr>
        <w:tc>
          <w:tcPr>
            <w:tcW w:w="3055" w:type="dxa"/>
          </w:tcPr>
          <w:p w14:paraId="1B624997" w14:textId="7FD731D4" w:rsidR="001C3D7D" w:rsidRPr="007D0B34" w:rsidRDefault="001C3D7D" w:rsidP="001C3D7D">
            <w:pPr>
              <w:pStyle w:val="Tablefieldindent2"/>
              <w:ind w:left="0"/>
            </w:pPr>
            <w:r w:rsidRPr="00BA4984">
              <w:t>APPROVAL_BY_CUSTOMS_FOR_SUBMITTED_ROAD_MANIFEST</w:t>
            </w:r>
          </w:p>
        </w:tc>
        <w:tc>
          <w:tcPr>
            <w:tcW w:w="2350" w:type="dxa"/>
          </w:tcPr>
          <w:p w14:paraId="24ADF07C" w14:textId="7D9F9117" w:rsidR="001C3D7D" w:rsidRPr="007D0B34" w:rsidRDefault="001C3D7D" w:rsidP="001C3D7D">
            <w:pPr>
              <w:pStyle w:val="TableText"/>
            </w:pPr>
            <w:r w:rsidRPr="00BA4984">
              <w:t>Y</w:t>
            </w:r>
          </w:p>
        </w:tc>
        <w:tc>
          <w:tcPr>
            <w:tcW w:w="3055" w:type="dxa"/>
          </w:tcPr>
          <w:p w14:paraId="3FEF9B97" w14:textId="6D8E21F4" w:rsidR="001C3D7D" w:rsidRPr="007D0B34" w:rsidRDefault="001C3D7D" w:rsidP="001C3D7D">
            <w:pPr>
              <w:pStyle w:val="TableText"/>
            </w:pPr>
            <w:r w:rsidRPr="00BA4984">
              <w:t>Manual Approval is required for Road Manifest Submission</w:t>
            </w:r>
          </w:p>
        </w:tc>
      </w:tr>
      <w:tr w:rsidR="00D912DF" w:rsidRPr="0013748C" w14:paraId="36974146" w14:textId="77777777" w:rsidTr="00745021">
        <w:trPr>
          <w:cantSplit/>
          <w:jc w:val="center"/>
        </w:trPr>
        <w:tc>
          <w:tcPr>
            <w:tcW w:w="3055" w:type="dxa"/>
          </w:tcPr>
          <w:p w14:paraId="7788B0E9" w14:textId="24001988" w:rsidR="00D912DF" w:rsidRPr="007D0B34" w:rsidRDefault="00D912DF" w:rsidP="00D912DF">
            <w:pPr>
              <w:pStyle w:val="Tablefieldindent2"/>
              <w:ind w:left="0"/>
            </w:pPr>
            <w:r w:rsidRPr="00843386">
              <w:t>UPLOAD_FILE_SIZE_LIMIT</w:t>
            </w:r>
          </w:p>
        </w:tc>
        <w:tc>
          <w:tcPr>
            <w:tcW w:w="2350" w:type="dxa"/>
          </w:tcPr>
          <w:p w14:paraId="51F7E51C" w14:textId="32E038B8" w:rsidR="00D912DF" w:rsidRPr="007D0B34" w:rsidRDefault="00D912DF" w:rsidP="00D912DF">
            <w:pPr>
              <w:pStyle w:val="TableText"/>
            </w:pPr>
            <w:r w:rsidRPr="00843386">
              <w:t>1000000</w:t>
            </w:r>
          </w:p>
        </w:tc>
        <w:tc>
          <w:tcPr>
            <w:tcW w:w="3055" w:type="dxa"/>
          </w:tcPr>
          <w:p w14:paraId="2E1D56CA" w14:textId="5EECBB2A" w:rsidR="00D912DF" w:rsidRPr="007D0B34" w:rsidRDefault="00D912DF" w:rsidP="00D912DF">
            <w:pPr>
              <w:pStyle w:val="TableText"/>
            </w:pPr>
            <w:r w:rsidRPr="00843386">
              <w:t>Max file size value setting. 1MB = 1000000 (bytes)</w:t>
            </w:r>
          </w:p>
        </w:tc>
      </w:tr>
      <w:tr w:rsidR="00D912DF" w:rsidRPr="0013748C" w14:paraId="0BAF8CAD" w14:textId="77777777" w:rsidTr="00745021">
        <w:trPr>
          <w:cantSplit/>
          <w:jc w:val="center"/>
        </w:trPr>
        <w:tc>
          <w:tcPr>
            <w:tcW w:w="3055" w:type="dxa"/>
          </w:tcPr>
          <w:p w14:paraId="63AFF59E" w14:textId="3AD52FAC" w:rsidR="00D912DF" w:rsidRPr="007D0B34" w:rsidRDefault="00D912DF" w:rsidP="00D912DF">
            <w:pPr>
              <w:pStyle w:val="Tablefieldindent2"/>
              <w:ind w:left="0"/>
            </w:pPr>
            <w:r w:rsidRPr="00843386">
              <w:t>REFUND_GUARANTEE_TAX_TYPE</w:t>
            </w:r>
          </w:p>
        </w:tc>
        <w:tc>
          <w:tcPr>
            <w:tcW w:w="2350" w:type="dxa"/>
          </w:tcPr>
          <w:p w14:paraId="706E8A68" w14:textId="1F92A52A" w:rsidR="00D912DF" w:rsidRPr="007D0B34" w:rsidRDefault="00D912DF" w:rsidP="00D912DF">
            <w:pPr>
              <w:pStyle w:val="TableText"/>
            </w:pPr>
            <w:r w:rsidRPr="00843386">
              <w:t>63,COMB</w:t>
            </w:r>
          </w:p>
        </w:tc>
        <w:tc>
          <w:tcPr>
            <w:tcW w:w="3055" w:type="dxa"/>
          </w:tcPr>
          <w:p w14:paraId="5BC0BA15" w14:textId="57D70144" w:rsidR="00D912DF" w:rsidRPr="007D0B34" w:rsidRDefault="00D912DF" w:rsidP="00D912DF">
            <w:pPr>
              <w:pStyle w:val="TableText"/>
            </w:pPr>
            <w:r w:rsidRPr="00843386">
              <w:t>Refund Guarantee Tax Type Value</w:t>
            </w:r>
          </w:p>
        </w:tc>
      </w:tr>
      <w:tr w:rsidR="00C7033F" w:rsidRPr="0013748C" w14:paraId="50FB820D" w14:textId="77777777" w:rsidTr="00745021">
        <w:trPr>
          <w:cantSplit/>
          <w:jc w:val="center"/>
        </w:trPr>
        <w:tc>
          <w:tcPr>
            <w:tcW w:w="3055" w:type="dxa"/>
          </w:tcPr>
          <w:p w14:paraId="68B4828A" w14:textId="57C94556" w:rsidR="00C7033F" w:rsidRPr="007D0B34" w:rsidRDefault="00C7033F" w:rsidP="00C7033F">
            <w:pPr>
              <w:pStyle w:val="Tablefieldindent2"/>
              <w:ind w:left="0"/>
            </w:pPr>
            <w:r w:rsidRPr="008047D4">
              <w:t>PAYMENT_CREDIT_MODE_ENABLED</w:t>
            </w:r>
          </w:p>
        </w:tc>
        <w:tc>
          <w:tcPr>
            <w:tcW w:w="2350" w:type="dxa"/>
          </w:tcPr>
          <w:p w14:paraId="7000E316" w14:textId="5F75E349" w:rsidR="00C7033F" w:rsidRPr="007D0B34" w:rsidRDefault="00C7033F" w:rsidP="00C7033F">
            <w:pPr>
              <w:pStyle w:val="TableText"/>
            </w:pPr>
            <w:r w:rsidRPr="008047D4">
              <w:t>Y</w:t>
            </w:r>
          </w:p>
        </w:tc>
        <w:tc>
          <w:tcPr>
            <w:tcW w:w="3055" w:type="dxa"/>
          </w:tcPr>
          <w:p w14:paraId="6D14C5F7" w14:textId="489D48B4" w:rsidR="00C7033F" w:rsidRPr="007D0B34" w:rsidRDefault="00C7033F" w:rsidP="00C7033F">
            <w:pPr>
              <w:pStyle w:val="TableText"/>
            </w:pPr>
            <w:r w:rsidRPr="008047D4">
              <w:t>Payment Credit Mode enabled</w:t>
            </w:r>
          </w:p>
        </w:tc>
      </w:tr>
      <w:tr w:rsidR="00C7033F" w:rsidRPr="0013748C" w14:paraId="70FD5E08" w14:textId="77777777" w:rsidTr="00745021">
        <w:trPr>
          <w:cantSplit/>
          <w:jc w:val="center"/>
        </w:trPr>
        <w:tc>
          <w:tcPr>
            <w:tcW w:w="3055" w:type="dxa"/>
          </w:tcPr>
          <w:p w14:paraId="5BB90729" w14:textId="54FAEB6B" w:rsidR="00C7033F" w:rsidRPr="007D0B34" w:rsidRDefault="00C7033F" w:rsidP="00C7033F">
            <w:pPr>
              <w:pStyle w:val="Tablefieldindent2"/>
              <w:ind w:left="0"/>
            </w:pPr>
            <w:r w:rsidRPr="008047D4">
              <w:lastRenderedPageBreak/>
              <w:t>PENDING_PAYMENT_DELETE_CONF_DAYS</w:t>
            </w:r>
          </w:p>
        </w:tc>
        <w:tc>
          <w:tcPr>
            <w:tcW w:w="2350" w:type="dxa"/>
          </w:tcPr>
          <w:p w14:paraId="645492F3" w14:textId="39265365" w:rsidR="00C7033F" w:rsidRPr="007D0B34" w:rsidRDefault="00C7033F" w:rsidP="00C7033F">
            <w:pPr>
              <w:pStyle w:val="TableText"/>
            </w:pPr>
            <w:r w:rsidRPr="008047D4">
              <w:t>7</w:t>
            </w:r>
          </w:p>
        </w:tc>
        <w:tc>
          <w:tcPr>
            <w:tcW w:w="3055" w:type="dxa"/>
          </w:tcPr>
          <w:p w14:paraId="1B965310" w14:textId="0E5A1645" w:rsidR="00C7033F" w:rsidRPr="007D0B34" w:rsidRDefault="00C7033F" w:rsidP="00C7033F">
            <w:pPr>
              <w:pStyle w:val="TableText"/>
            </w:pPr>
            <w:r w:rsidRPr="008047D4">
              <w:t>Delete pending payment record earlier than configured days</w:t>
            </w:r>
          </w:p>
        </w:tc>
      </w:tr>
      <w:tr w:rsidR="00C7033F" w:rsidRPr="0013748C" w14:paraId="17E7F8A5" w14:textId="77777777" w:rsidTr="00745021">
        <w:trPr>
          <w:cantSplit/>
          <w:jc w:val="center"/>
        </w:trPr>
        <w:tc>
          <w:tcPr>
            <w:tcW w:w="3055" w:type="dxa"/>
          </w:tcPr>
          <w:p w14:paraId="430D5536" w14:textId="311520F8" w:rsidR="00C7033F" w:rsidRPr="007D0B34" w:rsidRDefault="00C7033F" w:rsidP="00C7033F">
            <w:pPr>
              <w:pStyle w:val="Tablefieldindent2"/>
              <w:ind w:left="0"/>
            </w:pPr>
            <w:r w:rsidRPr="008047D4">
              <w:t>REFUND_SETTLEMENT_TAB_REQUIRED</w:t>
            </w:r>
          </w:p>
        </w:tc>
        <w:tc>
          <w:tcPr>
            <w:tcW w:w="2350" w:type="dxa"/>
          </w:tcPr>
          <w:p w14:paraId="718ADFA4" w14:textId="129EA403" w:rsidR="00C7033F" w:rsidRPr="007D0B34" w:rsidRDefault="00C7033F" w:rsidP="00C7033F">
            <w:pPr>
              <w:pStyle w:val="TableText"/>
            </w:pPr>
            <w:r w:rsidRPr="008047D4">
              <w:t>Y</w:t>
            </w:r>
          </w:p>
        </w:tc>
        <w:tc>
          <w:tcPr>
            <w:tcW w:w="3055" w:type="dxa"/>
          </w:tcPr>
          <w:p w14:paraId="77B28D69" w14:textId="6B06B95D" w:rsidR="00C7033F" w:rsidRPr="007D0B34" w:rsidRDefault="00C7033F" w:rsidP="00C7033F">
            <w:pPr>
              <w:pStyle w:val="TableText"/>
            </w:pPr>
            <w:r w:rsidRPr="008047D4">
              <w:t>Refund Settlement Tab Required</w:t>
            </w:r>
          </w:p>
        </w:tc>
      </w:tr>
      <w:tr w:rsidR="00A04C7B" w:rsidRPr="0013748C" w14:paraId="4EFBBFCC" w14:textId="77777777" w:rsidTr="00745021">
        <w:trPr>
          <w:cantSplit/>
          <w:jc w:val="center"/>
        </w:trPr>
        <w:tc>
          <w:tcPr>
            <w:tcW w:w="3055" w:type="dxa"/>
          </w:tcPr>
          <w:p w14:paraId="393AA364" w14:textId="0B24065E" w:rsidR="00A04C7B" w:rsidRPr="007D0B34" w:rsidRDefault="00A04C7B" w:rsidP="00A04C7B">
            <w:pPr>
              <w:pStyle w:val="Tablefieldindent2"/>
              <w:ind w:left="0"/>
            </w:pPr>
            <w:r w:rsidRPr="00311F21">
              <w:t>APPROVAL_BY_CUSTOMS_FOR_SUBMITTED_AIR_HOUSE_MANIFEST</w:t>
            </w:r>
          </w:p>
        </w:tc>
        <w:tc>
          <w:tcPr>
            <w:tcW w:w="2350" w:type="dxa"/>
          </w:tcPr>
          <w:p w14:paraId="199AF7D1" w14:textId="0014F561" w:rsidR="00A04C7B" w:rsidRPr="007D0B34" w:rsidRDefault="00A04C7B" w:rsidP="00A04C7B">
            <w:pPr>
              <w:pStyle w:val="TableText"/>
            </w:pPr>
            <w:r w:rsidRPr="00311F21">
              <w:t>Y</w:t>
            </w:r>
          </w:p>
        </w:tc>
        <w:tc>
          <w:tcPr>
            <w:tcW w:w="3055" w:type="dxa"/>
          </w:tcPr>
          <w:p w14:paraId="6921C126" w14:textId="3F164AAD" w:rsidR="00A04C7B" w:rsidRPr="007D0B34" w:rsidRDefault="00A04C7B" w:rsidP="00A04C7B">
            <w:pPr>
              <w:pStyle w:val="TableText"/>
            </w:pPr>
            <w:r w:rsidRPr="00311F21">
              <w:t>Manual Approval is required for Amend Air House Manifest Submission</w:t>
            </w:r>
          </w:p>
        </w:tc>
      </w:tr>
      <w:tr w:rsidR="00A04C7B" w:rsidRPr="0013748C" w14:paraId="3BE7556D" w14:textId="77777777" w:rsidTr="00745021">
        <w:trPr>
          <w:cantSplit/>
          <w:jc w:val="center"/>
        </w:trPr>
        <w:tc>
          <w:tcPr>
            <w:tcW w:w="3055" w:type="dxa"/>
          </w:tcPr>
          <w:p w14:paraId="2AF9CBA7" w14:textId="553BB0C8" w:rsidR="00A04C7B" w:rsidRPr="007D0B34" w:rsidRDefault="00A04C7B" w:rsidP="00A04C7B">
            <w:pPr>
              <w:pStyle w:val="Tablefieldindent2"/>
              <w:ind w:left="0"/>
            </w:pPr>
            <w:r w:rsidRPr="00311F21">
              <w:t>APPROVAL_BY_CUSTOMS_FOR_AMENDED_AIR_MASTER_MANIFEST</w:t>
            </w:r>
          </w:p>
        </w:tc>
        <w:tc>
          <w:tcPr>
            <w:tcW w:w="2350" w:type="dxa"/>
          </w:tcPr>
          <w:p w14:paraId="4C0697A4" w14:textId="6DF9B947" w:rsidR="00A04C7B" w:rsidRPr="007D0B34" w:rsidRDefault="00A04C7B" w:rsidP="00A04C7B">
            <w:pPr>
              <w:pStyle w:val="TableText"/>
            </w:pPr>
            <w:r w:rsidRPr="00311F21">
              <w:t>Y</w:t>
            </w:r>
          </w:p>
        </w:tc>
        <w:tc>
          <w:tcPr>
            <w:tcW w:w="3055" w:type="dxa"/>
          </w:tcPr>
          <w:p w14:paraId="33F43D7B" w14:textId="2045C3B8" w:rsidR="00A04C7B" w:rsidRPr="007D0B34" w:rsidRDefault="00A04C7B" w:rsidP="00A04C7B">
            <w:pPr>
              <w:pStyle w:val="TableText"/>
            </w:pPr>
            <w:r w:rsidRPr="00311F21">
              <w:t>Manual Approval is required for Amend Air Master Manifest Submission</w:t>
            </w:r>
          </w:p>
        </w:tc>
      </w:tr>
      <w:tr w:rsidR="00034700" w:rsidRPr="0013748C" w14:paraId="75196BB8" w14:textId="77777777" w:rsidTr="00745021">
        <w:trPr>
          <w:cantSplit/>
          <w:jc w:val="center"/>
        </w:trPr>
        <w:tc>
          <w:tcPr>
            <w:tcW w:w="3055" w:type="dxa"/>
          </w:tcPr>
          <w:p w14:paraId="34C503DA" w14:textId="60D15E10" w:rsidR="00034700" w:rsidRPr="007D0B34" w:rsidRDefault="00034700" w:rsidP="00034700">
            <w:pPr>
              <w:pStyle w:val="Tablefieldindent2"/>
              <w:ind w:left="0"/>
            </w:pPr>
            <w:r w:rsidRPr="00FB7AB9">
              <w:t>ALLOWED_CURRENCY_FOR_BOND</w:t>
            </w:r>
          </w:p>
        </w:tc>
        <w:tc>
          <w:tcPr>
            <w:tcW w:w="2350" w:type="dxa"/>
          </w:tcPr>
          <w:p w14:paraId="05318017" w14:textId="5B127E3A" w:rsidR="00034700" w:rsidRPr="007D0B34" w:rsidRDefault="00034700" w:rsidP="00034700">
            <w:pPr>
              <w:pStyle w:val="TableText"/>
            </w:pPr>
            <w:r w:rsidRPr="00FB7AB9">
              <w:t>USD</w:t>
            </w:r>
          </w:p>
        </w:tc>
        <w:tc>
          <w:tcPr>
            <w:tcW w:w="3055" w:type="dxa"/>
          </w:tcPr>
          <w:p w14:paraId="570BA72E" w14:textId="6F815EEB" w:rsidR="00034700" w:rsidRPr="007D0B34" w:rsidRDefault="00034700" w:rsidP="00034700">
            <w:pPr>
              <w:pStyle w:val="TableText"/>
            </w:pPr>
            <w:r w:rsidRPr="00FB7AB9">
              <w:t>USD</w:t>
            </w:r>
          </w:p>
        </w:tc>
      </w:tr>
      <w:tr w:rsidR="00AE6CEC" w:rsidRPr="0013748C" w14:paraId="522CE546" w14:textId="77777777" w:rsidTr="00745021">
        <w:trPr>
          <w:cantSplit/>
          <w:jc w:val="center"/>
        </w:trPr>
        <w:tc>
          <w:tcPr>
            <w:tcW w:w="3055" w:type="dxa"/>
          </w:tcPr>
          <w:p w14:paraId="6B467424" w14:textId="66665A7A" w:rsidR="00AE6CEC" w:rsidRPr="007D0B34" w:rsidRDefault="00AE6CEC" w:rsidP="00AE6CEC">
            <w:pPr>
              <w:pStyle w:val="Tablefieldindent2"/>
              <w:ind w:left="0"/>
            </w:pPr>
            <w:r w:rsidRPr="004404B0">
              <w:t>RELEASE_CARGO_REQUIRED_REGIMES_LIST</w:t>
            </w:r>
          </w:p>
        </w:tc>
        <w:tc>
          <w:tcPr>
            <w:tcW w:w="2350" w:type="dxa"/>
          </w:tcPr>
          <w:p w14:paraId="08E2847D" w14:textId="7FA9DCD9" w:rsidR="00AE6CEC" w:rsidRPr="007D0B34" w:rsidRDefault="00AE6CEC" w:rsidP="00AE6CEC">
            <w:pPr>
              <w:pStyle w:val="TableText"/>
            </w:pPr>
            <w:r w:rsidRPr="004404B0">
              <w:t>4,5,6,7,8,9</w:t>
            </w:r>
          </w:p>
        </w:tc>
        <w:tc>
          <w:tcPr>
            <w:tcW w:w="3055" w:type="dxa"/>
          </w:tcPr>
          <w:p w14:paraId="7501692D" w14:textId="328A6B91" w:rsidR="00AE6CEC" w:rsidRPr="007D0B34" w:rsidRDefault="00AE6CEC" w:rsidP="00AE6CEC">
            <w:pPr>
              <w:pStyle w:val="TableText"/>
            </w:pPr>
            <w:r w:rsidRPr="004404B0">
              <w:t>Release Cargo Required Regimes Configuration</w:t>
            </w:r>
          </w:p>
        </w:tc>
      </w:tr>
      <w:tr w:rsidR="00E25ED3" w:rsidRPr="0013748C" w14:paraId="55B3C9C7" w14:textId="77777777" w:rsidTr="00745021">
        <w:trPr>
          <w:cantSplit/>
          <w:jc w:val="center"/>
        </w:trPr>
        <w:tc>
          <w:tcPr>
            <w:tcW w:w="3055" w:type="dxa"/>
          </w:tcPr>
          <w:p w14:paraId="1F648712" w14:textId="5508D7D0" w:rsidR="00E25ED3" w:rsidRPr="007D0B34" w:rsidRDefault="00E25ED3" w:rsidP="00E25ED3">
            <w:pPr>
              <w:pStyle w:val="Tablefieldindent2"/>
              <w:ind w:left="0"/>
            </w:pPr>
            <w:r w:rsidRPr="008B274C">
              <w:t>DOC_CHECK_QTY_WEIGHT_EQUAL_TO_DECLARED_DEC_QUANTIT_WEIGHT</w:t>
            </w:r>
          </w:p>
        </w:tc>
        <w:tc>
          <w:tcPr>
            <w:tcW w:w="2350" w:type="dxa"/>
          </w:tcPr>
          <w:p w14:paraId="6E9E92CE" w14:textId="4F4C3741" w:rsidR="00E25ED3" w:rsidRPr="007D0B34" w:rsidRDefault="00E25ED3" w:rsidP="00E25ED3">
            <w:pPr>
              <w:pStyle w:val="TableText"/>
            </w:pPr>
            <w:r w:rsidRPr="008B274C">
              <w:t>Y</w:t>
            </w:r>
          </w:p>
        </w:tc>
        <w:tc>
          <w:tcPr>
            <w:tcW w:w="3055" w:type="dxa"/>
          </w:tcPr>
          <w:p w14:paraId="5472DDCC" w14:textId="39F099A5" w:rsidR="00E25ED3" w:rsidRPr="007D0B34" w:rsidRDefault="00E25ED3" w:rsidP="00E25ED3">
            <w:pPr>
              <w:pStyle w:val="TableText"/>
            </w:pPr>
            <w:r w:rsidRPr="008B274C">
              <w:t>The total quantity and weight of all Non-Containerized Items should be equal to the  declared total quantity and weight of all the Declaration Items</w:t>
            </w:r>
          </w:p>
        </w:tc>
      </w:tr>
      <w:tr w:rsidR="00D24921" w:rsidRPr="0013748C" w14:paraId="78658E88" w14:textId="77777777" w:rsidTr="00745021">
        <w:trPr>
          <w:cantSplit/>
          <w:jc w:val="center"/>
        </w:trPr>
        <w:tc>
          <w:tcPr>
            <w:tcW w:w="3055" w:type="dxa"/>
          </w:tcPr>
          <w:p w14:paraId="6D50BBFF" w14:textId="07EA28FB" w:rsidR="00D24921" w:rsidRPr="007D0B34" w:rsidRDefault="00D24921" w:rsidP="00D24921">
            <w:pPr>
              <w:pStyle w:val="Tablefieldindent2"/>
              <w:ind w:left="0"/>
            </w:pPr>
            <w:r w:rsidRPr="008017C8">
              <w:t>APPROVAL_BY_VAOS_FOR_CANCELLED_MASTER_MANIFEST</w:t>
            </w:r>
          </w:p>
        </w:tc>
        <w:tc>
          <w:tcPr>
            <w:tcW w:w="2350" w:type="dxa"/>
          </w:tcPr>
          <w:p w14:paraId="4D490445" w14:textId="3D32DEBB" w:rsidR="00D24921" w:rsidRPr="007D0B34" w:rsidRDefault="00D24921" w:rsidP="00D24921">
            <w:pPr>
              <w:pStyle w:val="TableText"/>
            </w:pPr>
            <w:r w:rsidRPr="008017C8">
              <w:t>Y</w:t>
            </w:r>
          </w:p>
        </w:tc>
        <w:tc>
          <w:tcPr>
            <w:tcW w:w="3055" w:type="dxa"/>
          </w:tcPr>
          <w:p w14:paraId="0535B4CB" w14:textId="63977297" w:rsidR="00D24921" w:rsidRPr="007D0B34" w:rsidRDefault="00D24921" w:rsidP="00D24921">
            <w:pPr>
              <w:pStyle w:val="TableText"/>
            </w:pPr>
            <w:r w:rsidRPr="008017C8">
              <w:t>Approval by VAOS for cancelled master manifest</w:t>
            </w:r>
          </w:p>
        </w:tc>
      </w:tr>
      <w:tr w:rsidR="00D24921" w:rsidRPr="0013748C" w14:paraId="75C8B1B6" w14:textId="77777777" w:rsidTr="00745021">
        <w:trPr>
          <w:cantSplit/>
          <w:jc w:val="center"/>
        </w:trPr>
        <w:tc>
          <w:tcPr>
            <w:tcW w:w="3055" w:type="dxa"/>
          </w:tcPr>
          <w:p w14:paraId="6B19FFD9" w14:textId="4413EFB6" w:rsidR="00D24921" w:rsidRPr="007D0B34" w:rsidRDefault="00D24921" w:rsidP="00D24921">
            <w:pPr>
              <w:pStyle w:val="Tablefieldindent2"/>
              <w:ind w:left="0"/>
            </w:pPr>
            <w:r w:rsidRPr="008017C8">
              <w:t>AR_ETA_MAX_ALLOWABLE_DAYS</w:t>
            </w:r>
          </w:p>
        </w:tc>
        <w:tc>
          <w:tcPr>
            <w:tcW w:w="2350" w:type="dxa"/>
          </w:tcPr>
          <w:p w14:paraId="5F791F31" w14:textId="4BDFDF53" w:rsidR="00D24921" w:rsidRPr="007D0B34" w:rsidRDefault="00D24921" w:rsidP="00D24921">
            <w:pPr>
              <w:pStyle w:val="TableText"/>
            </w:pPr>
            <w:r w:rsidRPr="008017C8">
              <w:t>14</w:t>
            </w:r>
          </w:p>
        </w:tc>
        <w:tc>
          <w:tcPr>
            <w:tcW w:w="3055" w:type="dxa"/>
          </w:tcPr>
          <w:p w14:paraId="7BF5D672" w14:textId="311D56CF" w:rsidR="003151D2" w:rsidRPr="003151D2" w:rsidRDefault="003151D2" w:rsidP="003151D2">
            <w:pPr>
              <w:autoSpaceDE w:val="0"/>
              <w:autoSpaceDN w:val="0"/>
              <w:rPr>
                <w:rFonts w:ascii="Century Gothic" w:hAnsi="Century Gothic"/>
                <w:sz w:val="12"/>
                <w:lang w:val="en-SG" w:eastAsia="en-SG"/>
              </w:rPr>
            </w:pPr>
            <w:r w:rsidRPr="00681892">
              <w:rPr>
                <w:rFonts w:ascii="Century Gothic" w:hAnsi="Century Gothic"/>
                <w:sz w:val="16"/>
                <w:szCs w:val="24"/>
                <w:lang w:val="en-IN"/>
              </w:rPr>
              <w:t>It indicates the date difference between ETA and todays date</w:t>
            </w:r>
          </w:p>
          <w:p w14:paraId="44AE8247" w14:textId="0C6AE592" w:rsidR="00D24921" w:rsidRPr="007D0B34" w:rsidRDefault="00D24921" w:rsidP="00D24921">
            <w:pPr>
              <w:pStyle w:val="TableText"/>
            </w:pPr>
          </w:p>
        </w:tc>
      </w:tr>
      <w:tr w:rsidR="009B2AD1" w:rsidRPr="0013748C" w14:paraId="62F85BB2" w14:textId="77777777" w:rsidTr="00745021">
        <w:trPr>
          <w:cantSplit/>
          <w:jc w:val="center"/>
        </w:trPr>
        <w:tc>
          <w:tcPr>
            <w:tcW w:w="3055" w:type="dxa"/>
          </w:tcPr>
          <w:p w14:paraId="2F567DBE" w14:textId="4B7ED186" w:rsidR="009B2AD1" w:rsidRPr="007D0B34" w:rsidRDefault="009B2AD1" w:rsidP="009B2AD1">
            <w:pPr>
              <w:pStyle w:val="Tablefieldindent2"/>
              <w:ind w:left="0"/>
            </w:pPr>
            <w:r w:rsidRPr="006110FD">
              <w:t>PHYEXAM_QTY_WEIGHT_SHOULD_EQUAL_TO_DECLARED_DEC_QTY_WEIGHT</w:t>
            </w:r>
          </w:p>
        </w:tc>
        <w:tc>
          <w:tcPr>
            <w:tcW w:w="2350" w:type="dxa"/>
          </w:tcPr>
          <w:p w14:paraId="2422A7C9" w14:textId="5B38DFA3" w:rsidR="009B2AD1" w:rsidRPr="007D0B34" w:rsidRDefault="009B2AD1" w:rsidP="009B2AD1">
            <w:pPr>
              <w:pStyle w:val="TableText"/>
            </w:pPr>
            <w:r w:rsidRPr="006110FD">
              <w:t>Y</w:t>
            </w:r>
          </w:p>
        </w:tc>
        <w:tc>
          <w:tcPr>
            <w:tcW w:w="3055" w:type="dxa"/>
          </w:tcPr>
          <w:p w14:paraId="608B819D" w14:textId="2FE867E0" w:rsidR="009B2AD1" w:rsidRPr="007D0B34" w:rsidRDefault="009B2AD1" w:rsidP="009B2AD1">
            <w:pPr>
              <w:pStyle w:val="TableText"/>
            </w:pPr>
            <w:r w:rsidRPr="006110FD">
              <w:t>The total quantity and weight of all Non-Containerized Items should be equal to the  declared total quantity and weight of all the Declaration Items</w:t>
            </w:r>
          </w:p>
        </w:tc>
      </w:tr>
      <w:tr w:rsidR="00DF097F" w:rsidRPr="0013748C" w14:paraId="47F5A74E" w14:textId="77777777" w:rsidTr="00745021">
        <w:trPr>
          <w:cantSplit/>
          <w:jc w:val="center"/>
        </w:trPr>
        <w:tc>
          <w:tcPr>
            <w:tcW w:w="3055" w:type="dxa"/>
          </w:tcPr>
          <w:p w14:paraId="6CE29893" w14:textId="238FCE27" w:rsidR="00DF097F" w:rsidRPr="007D0B34" w:rsidRDefault="00DF097F" w:rsidP="00DF097F">
            <w:pPr>
              <w:pStyle w:val="Tablefieldindent2"/>
              <w:ind w:left="0"/>
            </w:pPr>
            <w:r w:rsidRPr="00495D92">
              <w:t>APPROVAL_REQ_FOR_ARRIVAL_REPORT_CANCEL</w:t>
            </w:r>
          </w:p>
        </w:tc>
        <w:tc>
          <w:tcPr>
            <w:tcW w:w="2350" w:type="dxa"/>
          </w:tcPr>
          <w:p w14:paraId="4C04223B" w14:textId="5EE47559" w:rsidR="00DF097F" w:rsidRPr="007D0B34" w:rsidRDefault="00DF097F" w:rsidP="00DF097F">
            <w:pPr>
              <w:pStyle w:val="TableText"/>
            </w:pPr>
            <w:r w:rsidRPr="00495D92">
              <w:t>Y</w:t>
            </w:r>
          </w:p>
        </w:tc>
        <w:tc>
          <w:tcPr>
            <w:tcW w:w="3055" w:type="dxa"/>
          </w:tcPr>
          <w:p w14:paraId="55A221C0" w14:textId="7D76C699" w:rsidR="00DF097F" w:rsidRPr="007D0B34" w:rsidRDefault="00DF097F" w:rsidP="00DF097F">
            <w:pPr>
              <w:pStyle w:val="TableText"/>
            </w:pPr>
            <w:r w:rsidRPr="00495D92">
              <w:t>Approval for arrival</w:t>
            </w:r>
          </w:p>
        </w:tc>
      </w:tr>
      <w:tr w:rsidR="00DF097F" w:rsidRPr="0013748C" w14:paraId="6C1234BD" w14:textId="77777777" w:rsidTr="00745021">
        <w:trPr>
          <w:cantSplit/>
          <w:jc w:val="center"/>
        </w:trPr>
        <w:tc>
          <w:tcPr>
            <w:tcW w:w="3055" w:type="dxa"/>
          </w:tcPr>
          <w:p w14:paraId="36202C09" w14:textId="5C09C541" w:rsidR="00DF097F" w:rsidRPr="007D0B34" w:rsidRDefault="00DF097F" w:rsidP="00DF097F">
            <w:pPr>
              <w:pStyle w:val="Tablefieldindent2"/>
              <w:ind w:left="0"/>
            </w:pPr>
            <w:r w:rsidRPr="00807967">
              <w:t>SET_ID_ENABLED</w:t>
            </w:r>
          </w:p>
        </w:tc>
        <w:tc>
          <w:tcPr>
            <w:tcW w:w="2350" w:type="dxa"/>
          </w:tcPr>
          <w:p w14:paraId="0B4620CD" w14:textId="7DE138B5" w:rsidR="00DF097F" w:rsidRPr="007D0B34" w:rsidRDefault="00DF097F" w:rsidP="00DF097F">
            <w:pPr>
              <w:pStyle w:val="TableText"/>
            </w:pPr>
            <w:r w:rsidRPr="00807967">
              <w:t>TRUE</w:t>
            </w:r>
          </w:p>
        </w:tc>
        <w:tc>
          <w:tcPr>
            <w:tcW w:w="3055" w:type="dxa"/>
          </w:tcPr>
          <w:p w14:paraId="1C650F8C" w14:textId="44497FC0" w:rsidR="00DF097F" w:rsidRPr="007D0B34" w:rsidRDefault="00DF097F" w:rsidP="00DF097F">
            <w:pPr>
              <w:pStyle w:val="TableText"/>
            </w:pPr>
            <w:r w:rsidRPr="00807967">
              <w:t>when true ui components will be assigned with ids for selenium testing</w:t>
            </w:r>
          </w:p>
        </w:tc>
      </w:tr>
      <w:tr w:rsidR="00A22384" w:rsidRPr="0013748C" w14:paraId="2F4B6E5F" w14:textId="77777777" w:rsidTr="00745021">
        <w:trPr>
          <w:cantSplit/>
          <w:jc w:val="center"/>
        </w:trPr>
        <w:tc>
          <w:tcPr>
            <w:tcW w:w="3055" w:type="dxa"/>
          </w:tcPr>
          <w:p w14:paraId="117E306C" w14:textId="2BDD0155" w:rsidR="00A22384" w:rsidRPr="007D0B34" w:rsidRDefault="00A22384" w:rsidP="00A22384">
            <w:pPr>
              <w:pStyle w:val="Tablefieldindent2"/>
              <w:ind w:left="0"/>
            </w:pPr>
            <w:r w:rsidRPr="00DA28FA">
              <w:t>APPROVAL_BY_CUSTOMS_FOR_CANCELLED_MASTER_MANIFEST</w:t>
            </w:r>
          </w:p>
        </w:tc>
        <w:tc>
          <w:tcPr>
            <w:tcW w:w="2350" w:type="dxa"/>
          </w:tcPr>
          <w:p w14:paraId="31145928" w14:textId="5888E495" w:rsidR="00A22384" w:rsidRPr="007D0B34" w:rsidRDefault="00A22384" w:rsidP="00A22384">
            <w:pPr>
              <w:pStyle w:val="TableText"/>
            </w:pPr>
            <w:r w:rsidRPr="00DA28FA">
              <w:t>Y</w:t>
            </w:r>
          </w:p>
        </w:tc>
        <w:tc>
          <w:tcPr>
            <w:tcW w:w="3055" w:type="dxa"/>
          </w:tcPr>
          <w:p w14:paraId="74AD16AA" w14:textId="16B605A4" w:rsidR="00A22384" w:rsidRPr="007D0B34" w:rsidRDefault="00A22384" w:rsidP="00A22384">
            <w:pPr>
              <w:pStyle w:val="TableText"/>
            </w:pPr>
            <w:r w:rsidRPr="00DA28FA">
              <w:t>Approval by Customs for cancelled master manifest</w:t>
            </w:r>
          </w:p>
        </w:tc>
      </w:tr>
      <w:tr w:rsidR="00CE3C3B" w:rsidRPr="0013748C" w14:paraId="56DB993F" w14:textId="77777777" w:rsidTr="00745021">
        <w:trPr>
          <w:cantSplit/>
          <w:jc w:val="center"/>
        </w:trPr>
        <w:tc>
          <w:tcPr>
            <w:tcW w:w="3055" w:type="dxa"/>
          </w:tcPr>
          <w:p w14:paraId="7BD5FAAA" w14:textId="1080F21A" w:rsidR="00CE3C3B" w:rsidRPr="007D0B34" w:rsidRDefault="00CE3C3B" w:rsidP="00CE3C3B">
            <w:pPr>
              <w:pStyle w:val="Tablefieldindent2"/>
              <w:ind w:left="0"/>
            </w:pPr>
            <w:r w:rsidRPr="00DB6475">
              <w:lastRenderedPageBreak/>
              <w:t>AJAX_RELOGIN_ENABLED</w:t>
            </w:r>
          </w:p>
        </w:tc>
        <w:tc>
          <w:tcPr>
            <w:tcW w:w="2350" w:type="dxa"/>
          </w:tcPr>
          <w:p w14:paraId="5AFE48E3" w14:textId="3DD49222" w:rsidR="00CE3C3B" w:rsidRPr="007D0B34" w:rsidRDefault="00CE3C3B" w:rsidP="00CE3C3B">
            <w:pPr>
              <w:pStyle w:val="TableText"/>
            </w:pPr>
            <w:r w:rsidRPr="00DB6475">
              <w:t>TRUE</w:t>
            </w:r>
          </w:p>
        </w:tc>
        <w:tc>
          <w:tcPr>
            <w:tcW w:w="3055" w:type="dxa"/>
          </w:tcPr>
          <w:p w14:paraId="683F137D" w14:textId="01C8FD8F" w:rsidR="00CE3C3B" w:rsidRPr="004D0EE8" w:rsidRDefault="004D0EE8" w:rsidP="00CE3C3B">
            <w:pPr>
              <w:pStyle w:val="TableText"/>
              <w:rPr>
                <w:highlight w:val="yellow"/>
              </w:rPr>
            </w:pPr>
            <w:r w:rsidRPr="004B5B59">
              <w:rPr>
                <w:color w:val="000000" w:themeColor="text1"/>
              </w:rPr>
              <w:t xml:space="preserve">TFB will prompt a login dialog box and remain at the current webpage when relogin is successful. If ‘FALSE’, </w:t>
            </w:r>
            <w:r w:rsidR="00555951" w:rsidRPr="00555951">
              <w:rPr>
                <w:color w:val="000000" w:themeColor="text1"/>
              </w:rPr>
              <w:t>TFB will relaunch to the CMS/</w:t>
            </w:r>
            <w:r w:rsidR="00DB7A28">
              <w:rPr>
                <w:color w:val="000000" w:themeColor="text1"/>
              </w:rPr>
              <w:t>FRONT END</w:t>
            </w:r>
            <w:r w:rsidR="00555951" w:rsidRPr="00555951">
              <w:rPr>
                <w:color w:val="000000" w:themeColor="text1"/>
              </w:rPr>
              <w:t xml:space="preserve"> homepage.</w:t>
            </w:r>
          </w:p>
        </w:tc>
      </w:tr>
      <w:tr w:rsidR="00CE3C3B" w:rsidRPr="0013748C" w14:paraId="05A812C1" w14:textId="77777777" w:rsidTr="00745021">
        <w:trPr>
          <w:cantSplit/>
          <w:jc w:val="center"/>
        </w:trPr>
        <w:tc>
          <w:tcPr>
            <w:tcW w:w="3055" w:type="dxa"/>
          </w:tcPr>
          <w:p w14:paraId="4192E2DF" w14:textId="02418BFB" w:rsidR="00CE3C3B" w:rsidRPr="007D0B34" w:rsidRDefault="00CE3C3B" w:rsidP="00CE3C3B">
            <w:pPr>
              <w:pStyle w:val="Tablefieldindent2"/>
              <w:ind w:left="0"/>
            </w:pPr>
            <w:r w:rsidRPr="00DB6475">
              <w:t>DATE_FORMAT</w:t>
            </w:r>
          </w:p>
        </w:tc>
        <w:tc>
          <w:tcPr>
            <w:tcW w:w="2350" w:type="dxa"/>
          </w:tcPr>
          <w:p w14:paraId="3B166ED0" w14:textId="27A3C35F" w:rsidR="00CE3C3B" w:rsidRPr="007D0B34" w:rsidRDefault="00CE3C3B" w:rsidP="00CE3C3B">
            <w:pPr>
              <w:pStyle w:val="TableText"/>
            </w:pPr>
            <w:r w:rsidRPr="00DB6475">
              <w:t>dd/MM/yyyy</w:t>
            </w:r>
          </w:p>
        </w:tc>
        <w:tc>
          <w:tcPr>
            <w:tcW w:w="3055" w:type="dxa"/>
          </w:tcPr>
          <w:p w14:paraId="66A5E752" w14:textId="508AED47" w:rsidR="00CE3C3B" w:rsidRPr="007D0B34" w:rsidRDefault="00CE3C3B" w:rsidP="00CE3C3B">
            <w:pPr>
              <w:pStyle w:val="TableText"/>
            </w:pPr>
            <w:r w:rsidRPr="00DB6475">
              <w:t>Default date format use in TFB</w:t>
            </w:r>
          </w:p>
        </w:tc>
      </w:tr>
      <w:tr w:rsidR="00CE3C3B" w:rsidRPr="0013748C" w14:paraId="05994C70" w14:textId="77777777" w:rsidTr="00745021">
        <w:trPr>
          <w:cantSplit/>
          <w:jc w:val="center"/>
        </w:trPr>
        <w:tc>
          <w:tcPr>
            <w:tcW w:w="3055" w:type="dxa"/>
          </w:tcPr>
          <w:p w14:paraId="1BE4210D" w14:textId="7CBD9E7F" w:rsidR="00CE3C3B" w:rsidRPr="007D0B34" w:rsidRDefault="00CE3C3B" w:rsidP="00CE3C3B">
            <w:pPr>
              <w:pStyle w:val="Tablefieldindent2"/>
              <w:ind w:left="0"/>
            </w:pPr>
            <w:r w:rsidRPr="00DB6475">
              <w:t>AR_ETA_NO_DAYS</w:t>
            </w:r>
          </w:p>
        </w:tc>
        <w:tc>
          <w:tcPr>
            <w:tcW w:w="2350" w:type="dxa"/>
          </w:tcPr>
          <w:p w14:paraId="19D4A646" w14:textId="117668F3" w:rsidR="00CE3C3B" w:rsidRPr="007D0B34" w:rsidRDefault="00CE3C3B" w:rsidP="00CE3C3B">
            <w:pPr>
              <w:pStyle w:val="TableText"/>
            </w:pPr>
            <w:r w:rsidRPr="00DB6475">
              <w:t>2</w:t>
            </w:r>
          </w:p>
        </w:tc>
        <w:tc>
          <w:tcPr>
            <w:tcW w:w="3055" w:type="dxa"/>
          </w:tcPr>
          <w:p w14:paraId="0DFB87E6" w14:textId="752B8530" w:rsidR="00CE3C3B" w:rsidRPr="004B56CC" w:rsidRDefault="00017ACD" w:rsidP="00017ACD">
            <w:pPr>
              <w:autoSpaceDE w:val="0"/>
              <w:autoSpaceDN w:val="0"/>
              <w:rPr>
                <w:rFonts w:ascii="Century Gothic" w:hAnsi="Century Gothic"/>
                <w:lang w:val="en-SG" w:eastAsia="en-SG"/>
              </w:rPr>
            </w:pPr>
            <w:r>
              <w:rPr>
                <w:rFonts w:ascii="Century Gothic" w:hAnsi="Century Gothic" w:cs="Segoe UI"/>
                <w:color w:val="000000"/>
                <w:sz w:val="16"/>
              </w:rPr>
              <w:t>D</w:t>
            </w:r>
            <w:r w:rsidR="003151D2" w:rsidRPr="00017ACD">
              <w:rPr>
                <w:rFonts w:ascii="Century Gothic" w:hAnsi="Century Gothic" w:cs="Segoe UI"/>
                <w:color w:val="000000"/>
                <w:sz w:val="16"/>
              </w:rPr>
              <w:t>ate difference between IAR submission date and ETA</w:t>
            </w:r>
          </w:p>
        </w:tc>
      </w:tr>
      <w:tr w:rsidR="00357724" w:rsidRPr="0013748C" w14:paraId="1A022E90" w14:textId="77777777" w:rsidTr="00745021">
        <w:trPr>
          <w:cantSplit/>
          <w:jc w:val="center"/>
        </w:trPr>
        <w:tc>
          <w:tcPr>
            <w:tcW w:w="3055" w:type="dxa"/>
          </w:tcPr>
          <w:p w14:paraId="65161BE8" w14:textId="139F3A71" w:rsidR="00357724" w:rsidRPr="007D0B34" w:rsidRDefault="00357724" w:rsidP="00357724">
            <w:pPr>
              <w:pStyle w:val="Tablefieldindent2"/>
              <w:ind w:left="0"/>
            </w:pPr>
            <w:r w:rsidRPr="00C04180">
              <w:t>APPROVAL_BY_CUSTOMS_FOR_ADDITIONAL_HOUSE_MANIFEST</w:t>
            </w:r>
          </w:p>
        </w:tc>
        <w:tc>
          <w:tcPr>
            <w:tcW w:w="2350" w:type="dxa"/>
          </w:tcPr>
          <w:p w14:paraId="1C398E77" w14:textId="5E91CB9A" w:rsidR="00357724" w:rsidRPr="007D0B34" w:rsidRDefault="00357724" w:rsidP="00357724">
            <w:pPr>
              <w:pStyle w:val="TableText"/>
            </w:pPr>
            <w:r w:rsidRPr="00C04180">
              <w:t>Y</w:t>
            </w:r>
          </w:p>
        </w:tc>
        <w:tc>
          <w:tcPr>
            <w:tcW w:w="3055" w:type="dxa"/>
          </w:tcPr>
          <w:p w14:paraId="671B3662" w14:textId="1A3CC8E3" w:rsidR="00357724" w:rsidRPr="007D0B34" w:rsidRDefault="00357724" w:rsidP="00357724">
            <w:pPr>
              <w:pStyle w:val="TableText"/>
            </w:pPr>
            <w:r w:rsidRPr="00C04180">
              <w:t>Manual Approval by Customs is required for House Manifest Additional Submission</w:t>
            </w:r>
          </w:p>
        </w:tc>
      </w:tr>
      <w:tr w:rsidR="00357724" w:rsidRPr="0013748C" w14:paraId="6E44E501" w14:textId="77777777" w:rsidTr="00745021">
        <w:trPr>
          <w:cantSplit/>
          <w:jc w:val="center"/>
        </w:trPr>
        <w:tc>
          <w:tcPr>
            <w:tcW w:w="3055" w:type="dxa"/>
          </w:tcPr>
          <w:p w14:paraId="60C0FF6F" w14:textId="28F35C32" w:rsidR="00357724" w:rsidRPr="007D0B34" w:rsidRDefault="00357724" w:rsidP="00357724">
            <w:pPr>
              <w:pStyle w:val="Tablefieldindent2"/>
              <w:ind w:left="0"/>
            </w:pPr>
            <w:r w:rsidRPr="00C04180">
              <w:t>APPROVAL_BY_VAOS_FOR_ADDITIONAL_HOUSE_MANIFEST</w:t>
            </w:r>
          </w:p>
        </w:tc>
        <w:tc>
          <w:tcPr>
            <w:tcW w:w="2350" w:type="dxa"/>
          </w:tcPr>
          <w:p w14:paraId="67143D35" w14:textId="1B24B8B1" w:rsidR="00357724" w:rsidRPr="007D0B34" w:rsidRDefault="00357724" w:rsidP="00357724">
            <w:pPr>
              <w:pStyle w:val="TableText"/>
            </w:pPr>
            <w:r w:rsidRPr="00C04180">
              <w:t>Y</w:t>
            </w:r>
          </w:p>
        </w:tc>
        <w:tc>
          <w:tcPr>
            <w:tcW w:w="3055" w:type="dxa"/>
          </w:tcPr>
          <w:p w14:paraId="0E7D0C13" w14:textId="6ACE1F90" w:rsidR="00357724" w:rsidRPr="007D0B34" w:rsidRDefault="00357724" w:rsidP="00357724">
            <w:pPr>
              <w:pStyle w:val="TableText"/>
            </w:pPr>
            <w:r w:rsidRPr="00C04180">
              <w:t>Manual Approval by VAOS is required for House Manifest Additional Submission</w:t>
            </w:r>
          </w:p>
        </w:tc>
      </w:tr>
      <w:tr w:rsidR="00357724" w:rsidRPr="0013748C" w14:paraId="78B59B2C" w14:textId="77777777" w:rsidTr="00745021">
        <w:trPr>
          <w:cantSplit/>
          <w:jc w:val="center"/>
        </w:trPr>
        <w:tc>
          <w:tcPr>
            <w:tcW w:w="3055" w:type="dxa"/>
          </w:tcPr>
          <w:p w14:paraId="641248BA" w14:textId="05D5104D" w:rsidR="00357724" w:rsidRPr="007D0B34" w:rsidRDefault="00357724" w:rsidP="00357724">
            <w:pPr>
              <w:pStyle w:val="Tablefieldindent2"/>
              <w:ind w:left="0"/>
            </w:pPr>
            <w:r w:rsidRPr="0007737F">
              <w:t>DOCUMENT_CHECK_USER_ASSIGNMENT_REQUIRED</w:t>
            </w:r>
          </w:p>
        </w:tc>
        <w:tc>
          <w:tcPr>
            <w:tcW w:w="2350" w:type="dxa"/>
          </w:tcPr>
          <w:p w14:paraId="2C7D0108" w14:textId="59DEFFCF" w:rsidR="00357724" w:rsidRPr="007D0B34" w:rsidRDefault="00357724" w:rsidP="00357724">
            <w:pPr>
              <w:pStyle w:val="TableText"/>
            </w:pPr>
            <w:r w:rsidRPr="0007737F">
              <w:t>Y</w:t>
            </w:r>
          </w:p>
        </w:tc>
        <w:tc>
          <w:tcPr>
            <w:tcW w:w="3055" w:type="dxa"/>
          </w:tcPr>
          <w:p w14:paraId="529D543D" w14:textId="18046C0A" w:rsidR="00357724" w:rsidRPr="007D0B34" w:rsidRDefault="00357724" w:rsidP="00353755">
            <w:pPr>
              <w:pStyle w:val="TableText"/>
            </w:pPr>
            <w:r w:rsidRPr="0007737F">
              <w:t>Resource Management User Assignment Required for Document Check</w:t>
            </w:r>
          </w:p>
        </w:tc>
      </w:tr>
      <w:tr w:rsidR="00357724" w:rsidRPr="0013748C" w14:paraId="0378F077" w14:textId="77777777" w:rsidTr="00745021">
        <w:trPr>
          <w:cantSplit/>
          <w:jc w:val="center"/>
        </w:trPr>
        <w:tc>
          <w:tcPr>
            <w:tcW w:w="3055" w:type="dxa"/>
          </w:tcPr>
          <w:p w14:paraId="6A0EE037" w14:textId="1334B275" w:rsidR="00357724" w:rsidRPr="007D0B34" w:rsidRDefault="00DB7A28" w:rsidP="00357724">
            <w:pPr>
              <w:pStyle w:val="Tablefieldindent2"/>
              <w:ind w:left="0"/>
            </w:pPr>
            <w:r>
              <w:t>FRONT END</w:t>
            </w:r>
            <w:r w:rsidR="00357724" w:rsidRPr="0007737F">
              <w:t>_EXTERNAL_USER_IMPORT_END_POINT</w:t>
            </w:r>
          </w:p>
        </w:tc>
        <w:tc>
          <w:tcPr>
            <w:tcW w:w="2350" w:type="dxa"/>
          </w:tcPr>
          <w:p w14:paraId="57BC9A49" w14:textId="3CF5D1A1" w:rsidR="00357724" w:rsidRPr="007D0B34" w:rsidRDefault="00357724" w:rsidP="00357724">
            <w:pPr>
              <w:pStyle w:val="TableText"/>
            </w:pPr>
            <w:r w:rsidRPr="0007737F">
              <w:t>BURS_</w:t>
            </w:r>
            <w:r w:rsidR="00DB7A28">
              <w:t>FRONT END</w:t>
            </w:r>
            <w:r w:rsidRPr="0007737F">
              <w:t>USER_IMP</w:t>
            </w:r>
          </w:p>
        </w:tc>
        <w:tc>
          <w:tcPr>
            <w:tcW w:w="3055" w:type="dxa"/>
          </w:tcPr>
          <w:p w14:paraId="7977C978" w14:textId="3CEF47CF" w:rsidR="00357724" w:rsidRPr="007D0B34" w:rsidRDefault="00357724" w:rsidP="00357724">
            <w:pPr>
              <w:pStyle w:val="TableText"/>
            </w:pPr>
            <w:r w:rsidRPr="0007737F">
              <w:t xml:space="preserve">Importing </w:t>
            </w:r>
            <w:r w:rsidR="00DB7A28">
              <w:t>FRONT END</w:t>
            </w:r>
            <w:r w:rsidRPr="0007737F">
              <w:t xml:space="preserve"> External User End point configuration</w:t>
            </w:r>
          </w:p>
        </w:tc>
      </w:tr>
      <w:tr w:rsidR="00E11993" w:rsidRPr="0013748C" w14:paraId="2344F302" w14:textId="77777777" w:rsidTr="00745021">
        <w:trPr>
          <w:cantSplit/>
          <w:jc w:val="center"/>
        </w:trPr>
        <w:tc>
          <w:tcPr>
            <w:tcW w:w="3055" w:type="dxa"/>
          </w:tcPr>
          <w:p w14:paraId="51ADC00C" w14:textId="18ED84C4" w:rsidR="00E11993" w:rsidRPr="007D0B34" w:rsidRDefault="00E11993" w:rsidP="00E11993">
            <w:pPr>
              <w:pStyle w:val="Tablefieldindent2"/>
              <w:ind w:left="0"/>
            </w:pPr>
            <w:r w:rsidRPr="002259A6">
              <w:t>DECLARATION_AMENDMENT_PROC_FEE_CODE</w:t>
            </w:r>
          </w:p>
        </w:tc>
        <w:tc>
          <w:tcPr>
            <w:tcW w:w="2350" w:type="dxa"/>
          </w:tcPr>
          <w:p w14:paraId="11AD7CC1" w14:textId="6B0B04CE" w:rsidR="00E11993" w:rsidRPr="007D0B34" w:rsidRDefault="00E11993" w:rsidP="00E11993">
            <w:pPr>
              <w:pStyle w:val="TableText"/>
            </w:pPr>
            <w:r w:rsidRPr="002259A6">
              <w:t>APF</w:t>
            </w:r>
          </w:p>
        </w:tc>
        <w:tc>
          <w:tcPr>
            <w:tcW w:w="3055" w:type="dxa"/>
          </w:tcPr>
          <w:p w14:paraId="4797BD46" w14:textId="20C4361E" w:rsidR="00E11993" w:rsidRPr="007D0B34" w:rsidRDefault="00E11993" w:rsidP="00E11993">
            <w:pPr>
              <w:pStyle w:val="TableText"/>
            </w:pPr>
            <w:r w:rsidRPr="002259A6">
              <w:t>To configure the declaration amendment processing fee code</w:t>
            </w:r>
          </w:p>
        </w:tc>
      </w:tr>
      <w:tr w:rsidR="00E11993" w:rsidRPr="0013748C" w14:paraId="3CB061B8" w14:textId="77777777" w:rsidTr="00745021">
        <w:trPr>
          <w:cantSplit/>
          <w:jc w:val="center"/>
        </w:trPr>
        <w:tc>
          <w:tcPr>
            <w:tcW w:w="3055" w:type="dxa"/>
          </w:tcPr>
          <w:p w14:paraId="272B5FA1" w14:textId="225CEA4D" w:rsidR="00E11993" w:rsidRPr="007D0B34" w:rsidRDefault="00E11993" w:rsidP="00E11993">
            <w:pPr>
              <w:pStyle w:val="Tablefieldindent2"/>
              <w:ind w:left="0"/>
            </w:pPr>
            <w:r w:rsidRPr="002259A6">
              <w:t>GATE_IN_PASS_QTY_WEIGHT_EQUAL_TO_DECLARED_DEC_QTY_WEIGHT</w:t>
            </w:r>
          </w:p>
        </w:tc>
        <w:tc>
          <w:tcPr>
            <w:tcW w:w="2350" w:type="dxa"/>
          </w:tcPr>
          <w:p w14:paraId="46007D67" w14:textId="619557CC" w:rsidR="00E11993" w:rsidRPr="007D0B34" w:rsidRDefault="00E11993" w:rsidP="00E11993">
            <w:pPr>
              <w:pStyle w:val="TableText"/>
            </w:pPr>
            <w:r w:rsidRPr="002259A6">
              <w:t>Y</w:t>
            </w:r>
          </w:p>
        </w:tc>
        <w:tc>
          <w:tcPr>
            <w:tcW w:w="3055" w:type="dxa"/>
          </w:tcPr>
          <w:p w14:paraId="1BD7B110" w14:textId="3956266B" w:rsidR="00E11993" w:rsidRPr="007D0B34" w:rsidRDefault="00E11993" w:rsidP="00E11993">
            <w:pPr>
              <w:pStyle w:val="TableText"/>
            </w:pPr>
            <w:r w:rsidRPr="002259A6">
              <w:t>The total quantity and weight of all Non-Containerized cargos should be equal to the  declared total quantity and weight of all the Declaration Items</w:t>
            </w:r>
          </w:p>
        </w:tc>
      </w:tr>
      <w:tr w:rsidR="00BA5360" w:rsidRPr="0013748C" w14:paraId="6F6C459A" w14:textId="77777777" w:rsidTr="00745021">
        <w:trPr>
          <w:cantSplit/>
          <w:jc w:val="center"/>
        </w:trPr>
        <w:tc>
          <w:tcPr>
            <w:tcW w:w="3055" w:type="dxa"/>
          </w:tcPr>
          <w:p w14:paraId="55A19E71" w14:textId="2EFFF1AB" w:rsidR="00BA5360" w:rsidRPr="007D0B34" w:rsidRDefault="00BA5360" w:rsidP="00BA5360">
            <w:pPr>
              <w:pStyle w:val="Tablefieldindent2"/>
              <w:ind w:left="0"/>
            </w:pPr>
            <w:r w:rsidRPr="00F03E9D">
              <w:t>IS_HOLD_OF_DOC_CHECK_ENABLED</w:t>
            </w:r>
          </w:p>
        </w:tc>
        <w:tc>
          <w:tcPr>
            <w:tcW w:w="2350" w:type="dxa"/>
          </w:tcPr>
          <w:p w14:paraId="344843A5" w14:textId="2BE6F50E" w:rsidR="00BA5360" w:rsidRPr="007D0B34" w:rsidRDefault="00BA5360" w:rsidP="00BA5360">
            <w:pPr>
              <w:pStyle w:val="TableText"/>
            </w:pPr>
            <w:r w:rsidRPr="00F03E9D">
              <w:t>Y</w:t>
            </w:r>
          </w:p>
        </w:tc>
        <w:tc>
          <w:tcPr>
            <w:tcW w:w="3055" w:type="dxa"/>
          </w:tcPr>
          <w:p w14:paraId="5357EEAD" w14:textId="5653DBF2" w:rsidR="00BA5360" w:rsidRPr="007D0B34" w:rsidRDefault="00BA5360" w:rsidP="00BA5360">
            <w:pPr>
              <w:pStyle w:val="TableText"/>
            </w:pPr>
            <w:r w:rsidRPr="00F03E9D">
              <w:t>Providing on-hold feature for Document Check.</w:t>
            </w:r>
          </w:p>
        </w:tc>
      </w:tr>
      <w:tr w:rsidR="00BA5360" w:rsidRPr="0013748C" w14:paraId="15273130" w14:textId="77777777" w:rsidTr="00745021">
        <w:trPr>
          <w:cantSplit/>
          <w:jc w:val="center"/>
        </w:trPr>
        <w:tc>
          <w:tcPr>
            <w:tcW w:w="3055" w:type="dxa"/>
          </w:tcPr>
          <w:p w14:paraId="27B70E39" w14:textId="6A29C627" w:rsidR="00BA5360" w:rsidRPr="007D0B34" w:rsidRDefault="00BA5360" w:rsidP="00BA5360">
            <w:pPr>
              <w:pStyle w:val="Tablefieldindent2"/>
              <w:ind w:left="0"/>
            </w:pPr>
            <w:r w:rsidRPr="00F03E9D">
              <w:t>IS_HOLD_OF_PHY_EXAM_ENABLED</w:t>
            </w:r>
          </w:p>
        </w:tc>
        <w:tc>
          <w:tcPr>
            <w:tcW w:w="2350" w:type="dxa"/>
          </w:tcPr>
          <w:p w14:paraId="34A95C20" w14:textId="5FA3ADF1" w:rsidR="00BA5360" w:rsidRPr="007D0B34" w:rsidRDefault="00BA5360" w:rsidP="00BA5360">
            <w:pPr>
              <w:pStyle w:val="TableText"/>
            </w:pPr>
            <w:r w:rsidRPr="00F03E9D">
              <w:t>Y</w:t>
            </w:r>
          </w:p>
        </w:tc>
        <w:tc>
          <w:tcPr>
            <w:tcW w:w="3055" w:type="dxa"/>
          </w:tcPr>
          <w:p w14:paraId="60401309" w14:textId="2554E659" w:rsidR="00BA5360" w:rsidRPr="007D0B34" w:rsidRDefault="00BA5360" w:rsidP="00BA5360">
            <w:pPr>
              <w:pStyle w:val="TableText"/>
            </w:pPr>
            <w:r w:rsidRPr="00F03E9D">
              <w:t>Providing on-hold feature for Physical Examination.</w:t>
            </w:r>
          </w:p>
        </w:tc>
      </w:tr>
      <w:tr w:rsidR="00BA5360" w:rsidRPr="0013748C" w14:paraId="0BC50136" w14:textId="77777777" w:rsidTr="00745021">
        <w:trPr>
          <w:cantSplit/>
          <w:jc w:val="center"/>
        </w:trPr>
        <w:tc>
          <w:tcPr>
            <w:tcW w:w="3055" w:type="dxa"/>
          </w:tcPr>
          <w:p w14:paraId="1B96CE04" w14:textId="30E61D79" w:rsidR="00BA5360" w:rsidRPr="007D0B34" w:rsidRDefault="00BA5360" w:rsidP="00BA5360">
            <w:pPr>
              <w:pStyle w:val="Tablefieldindent2"/>
              <w:ind w:left="0"/>
            </w:pPr>
            <w:r w:rsidRPr="00203527">
              <w:lastRenderedPageBreak/>
              <w:t>REL_CARGO_QTY_WEIGHT_EQUAL_TO_DECLARED_DEC_QUANTIT_WEIGHT</w:t>
            </w:r>
          </w:p>
        </w:tc>
        <w:tc>
          <w:tcPr>
            <w:tcW w:w="2350" w:type="dxa"/>
          </w:tcPr>
          <w:p w14:paraId="036A1F30" w14:textId="07057657" w:rsidR="00BA5360" w:rsidRPr="007D0B34" w:rsidRDefault="00BA5360" w:rsidP="00BA5360">
            <w:pPr>
              <w:pStyle w:val="TableText"/>
            </w:pPr>
            <w:r w:rsidRPr="00203527">
              <w:t>Y</w:t>
            </w:r>
          </w:p>
        </w:tc>
        <w:tc>
          <w:tcPr>
            <w:tcW w:w="3055" w:type="dxa"/>
          </w:tcPr>
          <w:p w14:paraId="193B1C9A" w14:textId="779990BD" w:rsidR="00BA5360" w:rsidRPr="007D0B34" w:rsidRDefault="00BA5360" w:rsidP="00BA5360">
            <w:pPr>
              <w:pStyle w:val="TableText"/>
            </w:pPr>
            <w:r w:rsidRPr="00203527">
              <w:t>The total quantity and weight of all Non-Containerized cargos should be equal to the  declared total quantity and weight of all the Declaration Items</w:t>
            </w:r>
          </w:p>
        </w:tc>
      </w:tr>
      <w:tr w:rsidR="00BA5360" w:rsidRPr="0013748C" w14:paraId="012A49C5" w14:textId="77777777" w:rsidTr="00745021">
        <w:trPr>
          <w:cantSplit/>
          <w:jc w:val="center"/>
        </w:trPr>
        <w:tc>
          <w:tcPr>
            <w:tcW w:w="3055" w:type="dxa"/>
          </w:tcPr>
          <w:p w14:paraId="1FCC301D" w14:textId="59529826" w:rsidR="00BA5360" w:rsidRPr="007D0B34" w:rsidRDefault="00BA5360" w:rsidP="00BA5360">
            <w:pPr>
              <w:pStyle w:val="Tablefieldindent2"/>
              <w:ind w:left="0"/>
            </w:pPr>
            <w:r w:rsidRPr="00203527">
              <w:t>MULTIPLE_INVOICE_PER_DECLARATION</w:t>
            </w:r>
          </w:p>
        </w:tc>
        <w:tc>
          <w:tcPr>
            <w:tcW w:w="2350" w:type="dxa"/>
          </w:tcPr>
          <w:p w14:paraId="775E848D" w14:textId="50A3BC73" w:rsidR="00BA5360" w:rsidRPr="007D0B34" w:rsidRDefault="00BA5360" w:rsidP="00BA5360">
            <w:pPr>
              <w:pStyle w:val="TableText"/>
            </w:pPr>
            <w:r w:rsidRPr="00203527">
              <w:t>Y</w:t>
            </w:r>
          </w:p>
        </w:tc>
        <w:tc>
          <w:tcPr>
            <w:tcW w:w="3055" w:type="dxa"/>
          </w:tcPr>
          <w:p w14:paraId="00100206" w14:textId="34816F08" w:rsidR="00BA5360" w:rsidRPr="007D0B34" w:rsidRDefault="00BA5360" w:rsidP="00BA5360">
            <w:pPr>
              <w:pStyle w:val="TableText"/>
            </w:pPr>
            <w:r w:rsidRPr="00203527">
              <w:t>Whether multiple invoices is allowed to add or not in a declaration.</w:t>
            </w:r>
          </w:p>
        </w:tc>
      </w:tr>
      <w:tr w:rsidR="002D3497" w:rsidRPr="0013748C" w14:paraId="3984848A" w14:textId="77777777" w:rsidTr="00745021">
        <w:trPr>
          <w:cantSplit/>
          <w:jc w:val="center"/>
        </w:trPr>
        <w:tc>
          <w:tcPr>
            <w:tcW w:w="3055" w:type="dxa"/>
          </w:tcPr>
          <w:p w14:paraId="4E5CB6C6" w14:textId="0BA1735C" w:rsidR="002D3497" w:rsidRPr="007D0B34" w:rsidRDefault="002D3497" w:rsidP="002D3497">
            <w:pPr>
              <w:pStyle w:val="Tablefieldindent2"/>
              <w:ind w:left="0"/>
            </w:pPr>
            <w:r w:rsidRPr="00131DC6">
              <w:t>MULTIPLE_DECLARATION_PER_BL</w:t>
            </w:r>
          </w:p>
        </w:tc>
        <w:tc>
          <w:tcPr>
            <w:tcW w:w="2350" w:type="dxa"/>
          </w:tcPr>
          <w:p w14:paraId="55DCB7DE" w14:textId="4BD3441F" w:rsidR="002D3497" w:rsidRPr="007D0B34" w:rsidRDefault="002D3497" w:rsidP="002D3497">
            <w:pPr>
              <w:pStyle w:val="TableText"/>
            </w:pPr>
            <w:r w:rsidRPr="00131DC6">
              <w:t>Y</w:t>
            </w:r>
          </w:p>
        </w:tc>
        <w:tc>
          <w:tcPr>
            <w:tcW w:w="3055" w:type="dxa"/>
          </w:tcPr>
          <w:p w14:paraId="0F869811" w14:textId="02E93FD8" w:rsidR="002D3497" w:rsidRPr="007D0B34" w:rsidRDefault="002D3497" w:rsidP="002D3497">
            <w:pPr>
              <w:pStyle w:val="TableText"/>
            </w:pPr>
            <w:r w:rsidRPr="00131DC6">
              <w:t>Whether multiple declaration is allowed to submit or not for a manifest BL.</w:t>
            </w:r>
          </w:p>
        </w:tc>
      </w:tr>
      <w:tr w:rsidR="002D3497" w:rsidRPr="0013748C" w14:paraId="460EE281" w14:textId="77777777" w:rsidTr="00745021">
        <w:trPr>
          <w:cantSplit/>
          <w:jc w:val="center"/>
        </w:trPr>
        <w:tc>
          <w:tcPr>
            <w:tcW w:w="3055" w:type="dxa"/>
          </w:tcPr>
          <w:p w14:paraId="2BDD7D19" w14:textId="4942E822" w:rsidR="002D3497" w:rsidRPr="007D0B34" w:rsidRDefault="002D3497" w:rsidP="002D3497">
            <w:pPr>
              <w:pStyle w:val="Tablefieldindent2"/>
              <w:ind w:left="0"/>
            </w:pPr>
            <w:r w:rsidRPr="00131DC6">
              <w:t>APPROVAL_BY_VAOS_FOR_CANCELLED_HOUSE_MANIFEST</w:t>
            </w:r>
          </w:p>
        </w:tc>
        <w:tc>
          <w:tcPr>
            <w:tcW w:w="2350" w:type="dxa"/>
          </w:tcPr>
          <w:p w14:paraId="6B14EF30" w14:textId="26D02FB4" w:rsidR="002D3497" w:rsidRPr="007D0B34" w:rsidRDefault="002D3497" w:rsidP="002D3497">
            <w:pPr>
              <w:pStyle w:val="TableText"/>
            </w:pPr>
            <w:r w:rsidRPr="00131DC6">
              <w:t>Y</w:t>
            </w:r>
          </w:p>
        </w:tc>
        <w:tc>
          <w:tcPr>
            <w:tcW w:w="3055" w:type="dxa"/>
          </w:tcPr>
          <w:p w14:paraId="1D28ECBD" w14:textId="1BC2E495" w:rsidR="002D3497" w:rsidRPr="007D0B34" w:rsidRDefault="002D3497" w:rsidP="002D3497">
            <w:pPr>
              <w:pStyle w:val="TableText"/>
            </w:pPr>
            <w:r w:rsidRPr="00131DC6">
              <w:t>Approval by VAOS for cancelled House manifest</w:t>
            </w:r>
          </w:p>
        </w:tc>
      </w:tr>
      <w:tr w:rsidR="006B1AB7" w:rsidRPr="0013748C" w14:paraId="4C5B7D60" w14:textId="77777777" w:rsidTr="00745021">
        <w:trPr>
          <w:cantSplit/>
          <w:jc w:val="center"/>
        </w:trPr>
        <w:tc>
          <w:tcPr>
            <w:tcW w:w="3055" w:type="dxa"/>
          </w:tcPr>
          <w:p w14:paraId="12F24B11" w14:textId="10217FE7" w:rsidR="006B1AB7" w:rsidRPr="007D0B34" w:rsidRDefault="006B1AB7" w:rsidP="006B1AB7">
            <w:pPr>
              <w:pStyle w:val="Tablefieldindent2"/>
              <w:ind w:left="0"/>
            </w:pPr>
            <w:r w:rsidRPr="00131DC6">
              <w:t>ROLE_BASED_PRIVILAGES_ENABLED</w:t>
            </w:r>
          </w:p>
        </w:tc>
        <w:tc>
          <w:tcPr>
            <w:tcW w:w="2350" w:type="dxa"/>
          </w:tcPr>
          <w:p w14:paraId="74369042" w14:textId="70346D6C" w:rsidR="006B1AB7" w:rsidRPr="007D0B34" w:rsidRDefault="006B1AB7" w:rsidP="006B1AB7">
            <w:pPr>
              <w:pStyle w:val="TableText"/>
            </w:pPr>
            <w:r w:rsidRPr="00131DC6">
              <w:t>FALSE</w:t>
            </w:r>
          </w:p>
        </w:tc>
        <w:tc>
          <w:tcPr>
            <w:tcW w:w="3055" w:type="dxa"/>
          </w:tcPr>
          <w:p w14:paraId="6C491FF2" w14:textId="1F16EE3F" w:rsidR="006B1AB7" w:rsidRPr="002D3497" w:rsidRDefault="00CA33DC" w:rsidP="006B1AB7">
            <w:pPr>
              <w:pStyle w:val="TableText"/>
              <w:rPr>
                <w:color w:val="FF0000"/>
              </w:rPr>
            </w:pPr>
            <w:r w:rsidRPr="0052016C">
              <w:rPr>
                <w:color w:val="000000" w:themeColor="text1"/>
              </w:rPr>
              <w:t>Should not be changed. Used by TFB</w:t>
            </w:r>
            <w:r w:rsidR="003066FA" w:rsidRPr="0052016C">
              <w:rPr>
                <w:color w:val="000000" w:themeColor="text1"/>
              </w:rPr>
              <w:t>.</w:t>
            </w:r>
          </w:p>
        </w:tc>
      </w:tr>
      <w:tr w:rsidR="002A06AA" w:rsidRPr="0013748C" w14:paraId="32C9A26D" w14:textId="77777777" w:rsidTr="00745021">
        <w:trPr>
          <w:cantSplit/>
          <w:jc w:val="center"/>
        </w:trPr>
        <w:tc>
          <w:tcPr>
            <w:tcW w:w="3055" w:type="dxa"/>
          </w:tcPr>
          <w:p w14:paraId="6CE5AC75" w14:textId="034E6847" w:rsidR="002A06AA" w:rsidRPr="007D0B34" w:rsidRDefault="002A06AA" w:rsidP="002A06AA">
            <w:pPr>
              <w:pStyle w:val="Tablefieldindent2"/>
              <w:ind w:left="0"/>
            </w:pPr>
            <w:r w:rsidRPr="007D6868">
              <w:t>PMT_CREREM_INTERVAL_TIMING</w:t>
            </w:r>
          </w:p>
        </w:tc>
        <w:tc>
          <w:tcPr>
            <w:tcW w:w="2350" w:type="dxa"/>
          </w:tcPr>
          <w:p w14:paraId="4215E383" w14:textId="72030B1C" w:rsidR="002A06AA" w:rsidRPr="007D0B34" w:rsidRDefault="002A06AA" w:rsidP="002A06AA">
            <w:pPr>
              <w:pStyle w:val="TableText"/>
            </w:pPr>
            <w:r w:rsidRPr="007D6868">
              <w:t>240</w:t>
            </w:r>
          </w:p>
        </w:tc>
        <w:tc>
          <w:tcPr>
            <w:tcW w:w="3055" w:type="dxa"/>
          </w:tcPr>
          <w:p w14:paraId="5CC5FEB7" w14:textId="79CE2E87" w:rsidR="002A06AA" w:rsidRPr="007D0B34" w:rsidRDefault="002A06AA" w:rsidP="002A06AA">
            <w:pPr>
              <w:pStyle w:val="TableText"/>
            </w:pPr>
            <w:r w:rsidRPr="007D6868">
              <w:t>Setting credit reminder background job interval. (By minutes)</w:t>
            </w:r>
          </w:p>
        </w:tc>
      </w:tr>
      <w:tr w:rsidR="002A06AA" w:rsidRPr="0013748C" w14:paraId="34ED097F" w14:textId="77777777" w:rsidTr="00745021">
        <w:trPr>
          <w:cantSplit/>
          <w:jc w:val="center"/>
        </w:trPr>
        <w:tc>
          <w:tcPr>
            <w:tcW w:w="3055" w:type="dxa"/>
          </w:tcPr>
          <w:p w14:paraId="7C68F14E" w14:textId="75DBDD76" w:rsidR="002A06AA" w:rsidRPr="007D0B34" w:rsidRDefault="002A06AA" w:rsidP="002A06AA">
            <w:pPr>
              <w:pStyle w:val="Tablefieldindent2"/>
              <w:ind w:left="0"/>
            </w:pPr>
            <w:r w:rsidRPr="007D6868">
              <w:t>PMT_CREREM_BACKGROUND_START</w:t>
            </w:r>
          </w:p>
        </w:tc>
        <w:tc>
          <w:tcPr>
            <w:tcW w:w="2350" w:type="dxa"/>
          </w:tcPr>
          <w:p w14:paraId="60FE4900" w14:textId="0ECBF1C7" w:rsidR="002A06AA" w:rsidRPr="007D0B34" w:rsidRDefault="002A06AA" w:rsidP="002A06AA">
            <w:pPr>
              <w:pStyle w:val="TableText"/>
            </w:pPr>
            <w:r w:rsidRPr="007D6868">
              <w:t>TRUE</w:t>
            </w:r>
          </w:p>
        </w:tc>
        <w:tc>
          <w:tcPr>
            <w:tcW w:w="3055" w:type="dxa"/>
          </w:tcPr>
          <w:p w14:paraId="16437505" w14:textId="41072726" w:rsidR="002A06AA" w:rsidRPr="007D0B34" w:rsidRDefault="002A06AA" w:rsidP="002A06AA">
            <w:pPr>
              <w:pStyle w:val="TableText"/>
            </w:pPr>
            <w:r w:rsidRPr="007D6868">
              <w:t>Check if credit reminder background should start</w:t>
            </w:r>
          </w:p>
        </w:tc>
      </w:tr>
      <w:tr w:rsidR="002A06AA" w:rsidRPr="0013748C" w14:paraId="44AC3BE9" w14:textId="77777777" w:rsidTr="00745021">
        <w:trPr>
          <w:cantSplit/>
          <w:jc w:val="center"/>
        </w:trPr>
        <w:tc>
          <w:tcPr>
            <w:tcW w:w="3055" w:type="dxa"/>
          </w:tcPr>
          <w:p w14:paraId="177C4F0B" w14:textId="4A75BE10" w:rsidR="002A06AA" w:rsidRPr="007D0B34" w:rsidRDefault="002A06AA" w:rsidP="002A06AA">
            <w:pPr>
              <w:pStyle w:val="Tablefieldindent2"/>
              <w:ind w:left="0"/>
            </w:pPr>
            <w:r w:rsidRPr="007D6868">
              <w:t>PMT_CRESTAT_BACKGROUND_START</w:t>
            </w:r>
          </w:p>
        </w:tc>
        <w:tc>
          <w:tcPr>
            <w:tcW w:w="2350" w:type="dxa"/>
          </w:tcPr>
          <w:p w14:paraId="16F129EC" w14:textId="22093CD0" w:rsidR="002A06AA" w:rsidRPr="007D0B34" w:rsidRDefault="002A06AA" w:rsidP="002A06AA">
            <w:pPr>
              <w:pStyle w:val="TableText"/>
            </w:pPr>
            <w:r w:rsidRPr="007D6868">
              <w:t>TRUE</w:t>
            </w:r>
          </w:p>
        </w:tc>
        <w:tc>
          <w:tcPr>
            <w:tcW w:w="3055" w:type="dxa"/>
          </w:tcPr>
          <w:p w14:paraId="3CE1FCCE" w14:textId="576EB899" w:rsidR="002A06AA" w:rsidRPr="007D0B34" w:rsidRDefault="002A06AA" w:rsidP="002A06AA">
            <w:pPr>
              <w:pStyle w:val="TableText"/>
            </w:pPr>
            <w:r w:rsidRPr="007D6868">
              <w:t>Check if credit statement background should start</w:t>
            </w:r>
          </w:p>
        </w:tc>
      </w:tr>
      <w:tr w:rsidR="002A06AA" w:rsidRPr="0013748C" w14:paraId="1D378CC4" w14:textId="77777777" w:rsidTr="00745021">
        <w:trPr>
          <w:cantSplit/>
          <w:jc w:val="center"/>
        </w:trPr>
        <w:tc>
          <w:tcPr>
            <w:tcW w:w="3055" w:type="dxa"/>
          </w:tcPr>
          <w:p w14:paraId="1E8321A7" w14:textId="4DACB8E5" w:rsidR="002A06AA" w:rsidRPr="007D0B34" w:rsidRDefault="002A06AA" w:rsidP="002A06AA">
            <w:pPr>
              <w:pStyle w:val="Tablefieldindent2"/>
              <w:ind w:left="0"/>
            </w:pPr>
            <w:r w:rsidRPr="007D6868">
              <w:t>NTF_INTERVAL_TIMING</w:t>
            </w:r>
          </w:p>
        </w:tc>
        <w:tc>
          <w:tcPr>
            <w:tcW w:w="2350" w:type="dxa"/>
          </w:tcPr>
          <w:p w14:paraId="27AECC80" w14:textId="763E17EF" w:rsidR="002A06AA" w:rsidRPr="007D0B34" w:rsidRDefault="002A06AA" w:rsidP="002A06AA">
            <w:pPr>
              <w:pStyle w:val="TableText"/>
            </w:pPr>
            <w:r w:rsidRPr="007D6868">
              <w:t>5</w:t>
            </w:r>
          </w:p>
        </w:tc>
        <w:tc>
          <w:tcPr>
            <w:tcW w:w="3055" w:type="dxa"/>
          </w:tcPr>
          <w:p w14:paraId="77E81341" w14:textId="4729177F" w:rsidR="002A06AA" w:rsidRPr="007D0B34" w:rsidRDefault="002A06AA" w:rsidP="002A06AA">
            <w:pPr>
              <w:pStyle w:val="TableText"/>
            </w:pPr>
            <w:r w:rsidRPr="007D6868">
              <w:t>Setting notification background job interval. (By minutes)</w:t>
            </w:r>
          </w:p>
        </w:tc>
      </w:tr>
      <w:tr w:rsidR="002A06AA" w:rsidRPr="0013748C" w14:paraId="2FA24707" w14:textId="77777777" w:rsidTr="00745021">
        <w:trPr>
          <w:cantSplit/>
          <w:jc w:val="center"/>
        </w:trPr>
        <w:tc>
          <w:tcPr>
            <w:tcW w:w="3055" w:type="dxa"/>
          </w:tcPr>
          <w:p w14:paraId="77200142" w14:textId="0E773DBA" w:rsidR="002A06AA" w:rsidRPr="007D0B34" w:rsidRDefault="002A06AA" w:rsidP="002A06AA">
            <w:pPr>
              <w:pStyle w:val="Tablefieldindent2"/>
              <w:ind w:left="0"/>
            </w:pPr>
            <w:r w:rsidRPr="007D6868">
              <w:t>PMT_CRESTAT_INTERVAL_TIMING</w:t>
            </w:r>
          </w:p>
        </w:tc>
        <w:tc>
          <w:tcPr>
            <w:tcW w:w="2350" w:type="dxa"/>
          </w:tcPr>
          <w:p w14:paraId="21DD3AD0" w14:textId="0F87D334" w:rsidR="002A06AA" w:rsidRPr="007D0B34" w:rsidRDefault="002A06AA" w:rsidP="002A06AA">
            <w:pPr>
              <w:pStyle w:val="TableText"/>
            </w:pPr>
            <w:r w:rsidRPr="007D6868">
              <w:t>5</w:t>
            </w:r>
          </w:p>
        </w:tc>
        <w:tc>
          <w:tcPr>
            <w:tcW w:w="3055" w:type="dxa"/>
          </w:tcPr>
          <w:p w14:paraId="3F25FE87" w14:textId="68BE2211" w:rsidR="002A06AA" w:rsidRPr="007D0B34" w:rsidRDefault="002A06AA" w:rsidP="002A06AA">
            <w:pPr>
              <w:pStyle w:val="TableText"/>
            </w:pPr>
            <w:r w:rsidRPr="007D6868">
              <w:t>Setting credit statement background job interval. (By minutes)</w:t>
            </w:r>
          </w:p>
        </w:tc>
      </w:tr>
      <w:tr w:rsidR="002A06AA" w:rsidRPr="0013748C" w14:paraId="77327E6B" w14:textId="77777777" w:rsidTr="00745021">
        <w:trPr>
          <w:cantSplit/>
          <w:jc w:val="center"/>
        </w:trPr>
        <w:tc>
          <w:tcPr>
            <w:tcW w:w="3055" w:type="dxa"/>
          </w:tcPr>
          <w:p w14:paraId="7F8BA40B" w14:textId="366BCB9A" w:rsidR="002A06AA" w:rsidRPr="007D0B34" w:rsidRDefault="002A06AA" w:rsidP="002A06AA">
            <w:pPr>
              <w:pStyle w:val="Tablefieldindent2"/>
              <w:ind w:left="0"/>
            </w:pPr>
            <w:r w:rsidRPr="00E97517">
              <w:t>APPROVAL_BY_CUSTOMS_FOR_CANCELLED_AIR_HOUSE_MANIFEST</w:t>
            </w:r>
          </w:p>
        </w:tc>
        <w:tc>
          <w:tcPr>
            <w:tcW w:w="2350" w:type="dxa"/>
          </w:tcPr>
          <w:p w14:paraId="2B21254C" w14:textId="606E9CAC" w:rsidR="002A06AA" w:rsidRPr="007D0B34" w:rsidRDefault="002A06AA" w:rsidP="002A06AA">
            <w:pPr>
              <w:pStyle w:val="TableText"/>
            </w:pPr>
            <w:r w:rsidRPr="00E97517">
              <w:t>Y</w:t>
            </w:r>
          </w:p>
        </w:tc>
        <w:tc>
          <w:tcPr>
            <w:tcW w:w="3055" w:type="dxa"/>
          </w:tcPr>
          <w:p w14:paraId="31A08C48" w14:textId="0E7D6880" w:rsidR="002A06AA" w:rsidRPr="007D0B34" w:rsidRDefault="002A06AA" w:rsidP="002A06AA">
            <w:pPr>
              <w:pStyle w:val="TableText"/>
            </w:pPr>
            <w:r w:rsidRPr="00E97517">
              <w:t>Manual Approval is required for Cancel Air House Manifest Submission</w:t>
            </w:r>
          </w:p>
        </w:tc>
      </w:tr>
      <w:tr w:rsidR="002A06AA" w:rsidRPr="0013748C" w14:paraId="0C832607" w14:textId="77777777" w:rsidTr="00745021">
        <w:trPr>
          <w:cantSplit/>
          <w:jc w:val="center"/>
        </w:trPr>
        <w:tc>
          <w:tcPr>
            <w:tcW w:w="3055" w:type="dxa"/>
          </w:tcPr>
          <w:p w14:paraId="6728CE06" w14:textId="7C1EAD32" w:rsidR="002A06AA" w:rsidRPr="007D0B34" w:rsidRDefault="002A06AA" w:rsidP="002A06AA">
            <w:pPr>
              <w:pStyle w:val="Tablefieldindent2"/>
              <w:ind w:left="0"/>
            </w:pPr>
            <w:r w:rsidRPr="00E97517">
              <w:t>APPROVAL_BY_CUSTOMS_FOR_AMENDED_AIR_HOUSE_MANIFEST</w:t>
            </w:r>
          </w:p>
        </w:tc>
        <w:tc>
          <w:tcPr>
            <w:tcW w:w="2350" w:type="dxa"/>
          </w:tcPr>
          <w:p w14:paraId="23749F76" w14:textId="3FE747EE" w:rsidR="002A06AA" w:rsidRPr="007D0B34" w:rsidRDefault="002A06AA" w:rsidP="002A06AA">
            <w:pPr>
              <w:pStyle w:val="TableText"/>
            </w:pPr>
            <w:r w:rsidRPr="00E97517">
              <w:t>Y</w:t>
            </w:r>
          </w:p>
        </w:tc>
        <w:tc>
          <w:tcPr>
            <w:tcW w:w="3055" w:type="dxa"/>
          </w:tcPr>
          <w:p w14:paraId="4C163F31" w14:textId="26BF5D8A" w:rsidR="002A06AA" w:rsidRPr="007D0B34" w:rsidRDefault="002A06AA" w:rsidP="002A06AA">
            <w:pPr>
              <w:pStyle w:val="TableText"/>
            </w:pPr>
            <w:r w:rsidRPr="00E97517">
              <w:t>Manual Approval is required for Amend Air House Manifest Submission</w:t>
            </w:r>
          </w:p>
        </w:tc>
      </w:tr>
      <w:tr w:rsidR="002A06AA" w:rsidRPr="0013748C" w14:paraId="5CE95232" w14:textId="77777777" w:rsidTr="00745021">
        <w:trPr>
          <w:cantSplit/>
          <w:jc w:val="center"/>
        </w:trPr>
        <w:tc>
          <w:tcPr>
            <w:tcW w:w="3055" w:type="dxa"/>
          </w:tcPr>
          <w:p w14:paraId="1E568B40" w14:textId="16743613" w:rsidR="002A06AA" w:rsidRPr="007D0B34" w:rsidRDefault="002A06AA" w:rsidP="002A06AA">
            <w:pPr>
              <w:pStyle w:val="Tablefieldindent2"/>
              <w:ind w:left="0"/>
            </w:pPr>
            <w:r w:rsidRPr="00E97517">
              <w:lastRenderedPageBreak/>
              <w:t>APPROVAL_BY_CUSTOMS_FOR_CANCELLED_AIR_MASTER_MANIFEST</w:t>
            </w:r>
          </w:p>
        </w:tc>
        <w:tc>
          <w:tcPr>
            <w:tcW w:w="2350" w:type="dxa"/>
          </w:tcPr>
          <w:p w14:paraId="7928CC45" w14:textId="034B4090" w:rsidR="002A06AA" w:rsidRPr="007D0B34" w:rsidRDefault="002A06AA" w:rsidP="002A06AA">
            <w:pPr>
              <w:pStyle w:val="TableText"/>
            </w:pPr>
            <w:r w:rsidRPr="00E97517">
              <w:t>Y</w:t>
            </w:r>
          </w:p>
        </w:tc>
        <w:tc>
          <w:tcPr>
            <w:tcW w:w="3055" w:type="dxa"/>
          </w:tcPr>
          <w:p w14:paraId="2D3171D9" w14:textId="78F876A0" w:rsidR="002A06AA" w:rsidRPr="007D0B34" w:rsidRDefault="002A06AA" w:rsidP="002A06AA">
            <w:pPr>
              <w:pStyle w:val="TableText"/>
            </w:pPr>
            <w:r w:rsidRPr="00E97517">
              <w:t>Manual Approval is required for Cancel Air Master Manifest Submission</w:t>
            </w:r>
          </w:p>
        </w:tc>
      </w:tr>
      <w:tr w:rsidR="002A06AA" w:rsidRPr="0013748C" w14:paraId="031C4089" w14:textId="77777777" w:rsidTr="00745021">
        <w:trPr>
          <w:cantSplit/>
          <w:jc w:val="center"/>
        </w:trPr>
        <w:tc>
          <w:tcPr>
            <w:tcW w:w="3055" w:type="dxa"/>
          </w:tcPr>
          <w:p w14:paraId="7E032320" w14:textId="6EEBDFAC" w:rsidR="002A06AA" w:rsidRPr="007D0B34" w:rsidRDefault="002A06AA" w:rsidP="002A06AA">
            <w:pPr>
              <w:pStyle w:val="Tablefieldindent2"/>
              <w:ind w:left="0"/>
            </w:pPr>
            <w:r w:rsidRPr="00E97517">
              <w:t>APPROVAL_BY_CUSTOMS_FOR_CANCEL_ROAD_MANIFEST</w:t>
            </w:r>
          </w:p>
        </w:tc>
        <w:tc>
          <w:tcPr>
            <w:tcW w:w="2350" w:type="dxa"/>
          </w:tcPr>
          <w:p w14:paraId="59677018" w14:textId="69F0AA84" w:rsidR="002A06AA" w:rsidRPr="007D0B34" w:rsidRDefault="002A06AA" w:rsidP="002A06AA">
            <w:pPr>
              <w:pStyle w:val="TableText"/>
            </w:pPr>
            <w:r w:rsidRPr="00E97517">
              <w:t>Y</w:t>
            </w:r>
          </w:p>
        </w:tc>
        <w:tc>
          <w:tcPr>
            <w:tcW w:w="3055" w:type="dxa"/>
          </w:tcPr>
          <w:p w14:paraId="70443117" w14:textId="50CA6C7C" w:rsidR="002A06AA" w:rsidRPr="007D0B34" w:rsidRDefault="002A06AA" w:rsidP="002A06AA">
            <w:pPr>
              <w:pStyle w:val="TableText"/>
            </w:pPr>
            <w:r w:rsidRPr="00E97517">
              <w:t>Manual Approval is required for Road Manifest Cancel</w:t>
            </w:r>
          </w:p>
        </w:tc>
      </w:tr>
      <w:tr w:rsidR="002A06AA" w:rsidRPr="0013748C" w14:paraId="02F7037D" w14:textId="77777777" w:rsidTr="00745021">
        <w:trPr>
          <w:cantSplit/>
          <w:jc w:val="center"/>
        </w:trPr>
        <w:tc>
          <w:tcPr>
            <w:tcW w:w="3055" w:type="dxa"/>
          </w:tcPr>
          <w:p w14:paraId="6DE480F0" w14:textId="00B0A56C" w:rsidR="002A06AA" w:rsidRPr="007D0B34" w:rsidRDefault="002A06AA" w:rsidP="002A06AA">
            <w:pPr>
              <w:pStyle w:val="Tablefieldindent2"/>
              <w:ind w:left="0"/>
            </w:pPr>
            <w:r w:rsidRPr="00E97517">
              <w:t>APPROVAL_BY_CUSTOMS_FOR_SUBMITTED_ROAD_MANIFEST</w:t>
            </w:r>
          </w:p>
        </w:tc>
        <w:tc>
          <w:tcPr>
            <w:tcW w:w="2350" w:type="dxa"/>
          </w:tcPr>
          <w:p w14:paraId="723367BB" w14:textId="13C6C195" w:rsidR="002A06AA" w:rsidRPr="007D0B34" w:rsidRDefault="002A06AA" w:rsidP="002A06AA">
            <w:pPr>
              <w:pStyle w:val="TableText"/>
            </w:pPr>
            <w:r w:rsidRPr="00E97517">
              <w:t>Y</w:t>
            </w:r>
          </w:p>
        </w:tc>
        <w:tc>
          <w:tcPr>
            <w:tcW w:w="3055" w:type="dxa"/>
          </w:tcPr>
          <w:p w14:paraId="391F5B1C" w14:textId="4AFD1E16" w:rsidR="002A06AA" w:rsidRPr="007D0B34" w:rsidRDefault="002A06AA" w:rsidP="002A06AA">
            <w:pPr>
              <w:pStyle w:val="TableText"/>
            </w:pPr>
            <w:r w:rsidRPr="00E97517">
              <w:t>Manual Approval is required for Road Manifest Submission</w:t>
            </w:r>
          </w:p>
        </w:tc>
      </w:tr>
      <w:tr w:rsidR="002A06AA" w:rsidRPr="0013748C" w14:paraId="03F9DF95" w14:textId="77777777" w:rsidTr="00745021">
        <w:trPr>
          <w:cantSplit/>
          <w:jc w:val="center"/>
        </w:trPr>
        <w:tc>
          <w:tcPr>
            <w:tcW w:w="3055" w:type="dxa"/>
          </w:tcPr>
          <w:p w14:paraId="594D7C5E" w14:textId="6ACE0E8B" w:rsidR="002A06AA" w:rsidRPr="007D0B34" w:rsidRDefault="002A06AA" w:rsidP="002A06AA">
            <w:pPr>
              <w:pStyle w:val="Tablefieldindent2"/>
              <w:ind w:left="0"/>
            </w:pPr>
            <w:r w:rsidRPr="005A159B">
              <w:t>UPDATE_RISK_DEC_BLACK_LIST_IMPORTERS_TO_RED</w:t>
            </w:r>
          </w:p>
        </w:tc>
        <w:tc>
          <w:tcPr>
            <w:tcW w:w="2350" w:type="dxa"/>
          </w:tcPr>
          <w:p w14:paraId="0CA91791" w14:textId="7E10D6C4" w:rsidR="002A06AA" w:rsidRPr="007D0B34" w:rsidRDefault="002A06AA" w:rsidP="002A06AA">
            <w:pPr>
              <w:pStyle w:val="TableText"/>
            </w:pPr>
            <w:r w:rsidRPr="005A159B">
              <w:t>Y</w:t>
            </w:r>
          </w:p>
        </w:tc>
        <w:tc>
          <w:tcPr>
            <w:tcW w:w="3055" w:type="dxa"/>
          </w:tcPr>
          <w:p w14:paraId="4DF9D1FE" w14:textId="7CB18954" w:rsidR="002A06AA" w:rsidRPr="007D0B34" w:rsidRDefault="002A06AA" w:rsidP="002A06AA">
            <w:pPr>
              <w:pStyle w:val="TableText"/>
            </w:pPr>
            <w:r w:rsidRPr="005A159B">
              <w:t>The default lane for blacklist importer wil</w:t>
            </w:r>
            <w:r w:rsidR="00353755">
              <w:t>l</w:t>
            </w:r>
            <w:r w:rsidRPr="005A159B">
              <w:t xml:space="preserve"> be red</w:t>
            </w:r>
          </w:p>
        </w:tc>
      </w:tr>
      <w:tr w:rsidR="002A06AA" w:rsidRPr="0013748C" w14:paraId="7BF8A911" w14:textId="77777777" w:rsidTr="00745021">
        <w:trPr>
          <w:cantSplit/>
          <w:jc w:val="center"/>
        </w:trPr>
        <w:tc>
          <w:tcPr>
            <w:tcW w:w="3055" w:type="dxa"/>
          </w:tcPr>
          <w:p w14:paraId="24031698" w14:textId="53C8D372" w:rsidR="002A06AA" w:rsidRPr="007D0B34" w:rsidRDefault="002A06AA" w:rsidP="002A06AA">
            <w:pPr>
              <w:pStyle w:val="Tablefieldindent2"/>
              <w:ind w:left="0"/>
            </w:pPr>
            <w:r w:rsidRPr="005A159B">
              <w:t>MANIFEST_WEIGHT_TOLERANCE</w:t>
            </w:r>
          </w:p>
        </w:tc>
        <w:tc>
          <w:tcPr>
            <w:tcW w:w="2350" w:type="dxa"/>
          </w:tcPr>
          <w:p w14:paraId="2586994A" w14:textId="5A649CEC" w:rsidR="002A06AA" w:rsidRPr="007D0B34" w:rsidRDefault="002A06AA" w:rsidP="002A06AA">
            <w:pPr>
              <w:pStyle w:val="TableText"/>
            </w:pPr>
            <w:r w:rsidRPr="005A159B">
              <w:t>2</w:t>
            </w:r>
          </w:p>
        </w:tc>
        <w:tc>
          <w:tcPr>
            <w:tcW w:w="3055" w:type="dxa"/>
          </w:tcPr>
          <w:p w14:paraId="37B37E14" w14:textId="60E4E1C6" w:rsidR="002A06AA" w:rsidRPr="007D0B34" w:rsidRDefault="002A06AA" w:rsidP="002A06AA">
            <w:pPr>
              <w:pStyle w:val="TableText"/>
            </w:pPr>
            <w:r w:rsidRPr="005A159B">
              <w:t>Value will be on Percentage</w:t>
            </w:r>
          </w:p>
        </w:tc>
      </w:tr>
      <w:tr w:rsidR="002A06AA" w:rsidRPr="0013748C" w14:paraId="37085EB5" w14:textId="77777777" w:rsidTr="00745021">
        <w:trPr>
          <w:cantSplit/>
          <w:jc w:val="center"/>
        </w:trPr>
        <w:tc>
          <w:tcPr>
            <w:tcW w:w="3055" w:type="dxa"/>
          </w:tcPr>
          <w:p w14:paraId="0D7AEF49" w14:textId="47B6532E" w:rsidR="002A06AA" w:rsidRPr="007D0B34" w:rsidRDefault="002A06AA" w:rsidP="002A06AA">
            <w:pPr>
              <w:pStyle w:val="Tablefieldindent2"/>
              <w:ind w:left="0"/>
            </w:pPr>
            <w:r w:rsidRPr="005A159B">
              <w:t>IS_PARTIAL_INSPECTION_ENABLED</w:t>
            </w:r>
          </w:p>
        </w:tc>
        <w:tc>
          <w:tcPr>
            <w:tcW w:w="2350" w:type="dxa"/>
          </w:tcPr>
          <w:p w14:paraId="403A6B9B" w14:textId="38A1D4EB" w:rsidR="002A06AA" w:rsidRPr="007D0B34" w:rsidRDefault="002A06AA" w:rsidP="002A06AA">
            <w:pPr>
              <w:pStyle w:val="TableText"/>
            </w:pPr>
            <w:r w:rsidRPr="005A159B">
              <w:t>Y</w:t>
            </w:r>
          </w:p>
        </w:tc>
        <w:tc>
          <w:tcPr>
            <w:tcW w:w="3055" w:type="dxa"/>
          </w:tcPr>
          <w:p w14:paraId="1C3EF9F8" w14:textId="3D59075C" w:rsidR="002A06AA" w:rsidRPr="007D0B34" w:rsidRDefault="00353755" w:rsidP="00AD1D99">
            <w:pPr>
              <w:pStyle w:val="TableText"/>
            </w:pPr>
            <w:r>
              <w:t>Making partial inspection co</w:t>
            </w:r>
            <w:r w:rsidR="002A06AA" w:rsidRPr="005A159B">
              <w:t>nfigurable if Y then allow else not allowed</w:t>
            </w:r>
          </w:p>
        </w:tc>
      </w:tr>
      <w:tr w:rsidR="002A06AA" w:rsidRPr="0013748C" w14:paraId="6460BFD2" w14:textId="77777777" w:rsidTr="00745021">
        <w:trPr>
          <w:cantSplit/>
          <w:jc w:val="center"/>
        </w:trPr>
        <w:tc>
          <w:tcPr>
            <w:tcW w:w="3055" w:type="dxa"/>
          </w:tcPr>
          <w:p w14:paraId="572627C2" w14:textId="378E0DDB" w:rsidR="002A06AA" w:rsidRPr="007D0B34" w:rsidRDefault="002A06AA" w:rsidP="002A06AA">
            <w:pPr>
              <w:pStyle w:val="Tablefieldindent2"/>
              <w:ind w:left="0"/>
            </w:pPr>
            <w:r w:rsidRPr="005A159B">
              <w:t>APPROVAL_BY_CUSTOMS_FOR_CANCELLED_HOUSE_MANIFEST</w:t>
            </w:r>
          </w:p>
        </w:tc>
        <w:tc>
          <w:tcPr>
            <w:tcW w:w="2350" w:type="dxa"/>
          </w:tcPr>
          <w:p w14:paraId="6DD02DCB" w14:textId="5FB65257" w:rsidR="002A06AA" w:rsidRPr="007D0B34" w:rsidRDefault="002A06AA" w:rsidP="002A06AA">
            <w:pPr>
              <w:pStyle w:val="TableText"/>
            </w:pPr>
            <w:r w:rsidRPr="005A159B">
              <w:t>Y</w:t>
            </w:r>
          </w:p>
        </w:tc>
        <w:tc>
          <w:tcPr>
            <w:tcW w:w="3055" w:type="dxa"/>
          </w:tcPr>
          <w:p w14:paraId="6679A94C" w14:textId="7081ADE4" w:rsidR="002A06AA" w:rsidRPr="007D0B34" w:rsidRDefault="002A06AA" w:rsidP="002A06AA">
            <w:pPr>
              <w:pStyle w:val="TableText"/>
            </w:pPr>
            <w:r w:rsidRPr="005A159B">
              <w:t>Approval by Customs for cancelled House manifest</w:t>
            </w:r>
          </w:p>
        </w:tc>
      </w:tr>
      <w:tr w:rsidR="002A06AA" w:rsidRPr="0013748C" w14:paraId="6AC1DC19" w14:textId="77777777" w:rsidTr="00745021">
        <w:trPr>
          <w:cantSplit/>
          <w:jc w:val="center"/>
        </w:trPr>
        <w:tc>
          <w:tcPr>
            <w:tcW w:w="3055" w:type="dxa"/>
          </w:tcPr>
          <w:p w14:paraId="6EABB4C0" w14:textId="39F8FF50" w:rsidR="002A06AA" w:rsidRPr="007D0B34" w:rsidRDefault="002A06AA" w:rsidP="002A06AA">
            <w:pPr>
              <w:pStyle w:val="Tablefieldindent2"/>
              <w:ind w:left="0"/>
            </w:pPr>
            <w:r w:rsidRPr="005A159B">
              <w:t>SET_ID_ENABLED</w:t>
            </w:r>
          </w:p>
        </w:tc>
        <w:tc>
          <w:tcPr>
            <w:tcW w:w="2350" w:type="dxa"/>
          </w:tcPr>
          <w:p w14:paraId="4C42254E" w14:textId="206760BA" w:rsidR="002A06AA" w:rsidRPr="007D0B34" w:rsidRDefault="002A06AA" w:rsidP="002A06AA">
            <w:pPr>
              <w:pStyle w:val="TableText"/>
            </w:pPr>
            <w:r w:rsidRPr="005A159B">
              <w:t>TRUE</w:t>
            </w:r>
          </w:p>
        </w:tc>
        <w:tc>
          <w:tcPr>
            <w:tcW w:w="3055" w:type="dxa"/>
          </w:tcPr>
          <w:p w14:paraId="209E0F68" w14:textId="38F6900B" w:rsidR="002A06AA" w:rsidRPr="007D0B34" w:rsidRDefault="002A06AA" w:rsidP="002A06AA">
            <w:pPr>
              <w:pStyle w:val="TableText"/>
            </w:pPr>
            <w:r w:rsidRPr="005A159B">
              <w:t>when true ui components will be assigned with ids for selenium testing.</w:t>
            </w:r>
          </w:p>
        </w:tc>
      </w:tr>
      <w:tr w:rsidR="002A06AA" w:rsidRPr="0013748C" w14:paraId="15831A69" w14:textId="77777777" w:rsidTr="00745021">
        <w:trPr>
          <w:cantSplit/>
          <w:jc w:val="center"/>
        </w:trPr>
        <w:tc>
          <w:tcPr>
            <w:tcW w:w="3055" w:type="dxa"/>
          </w:tcPr>
          <w:p w14:paraId="2A25AAB0" w14:textId="6600D2FB" w:rsidR="002A06AA" w:rsidRPr="007D0B34" w:rsidRDefault="002A06AA" w:rsidP="002A06AA">
            <w:pPr>
              <w:pStyle w:val="Tablefieldindent2"/>
              <w:ind w:left="0"/>
            </w:pPr>
            <w:r w:rsidRPr="005A159B">
              <w:t>DEFAULT_CURRENCY</w:t>
            </w:r>
          </w:p>
        </w:tc>
        <w:tc>
          <w:tcPr>
            <w:tcW w:w="2350" w:type="dxa"/>
          </w:tcPr>
          <w:p w14:paraId="0211E23B" w14:textId="48AAD0FB" w:rsidR="002A06AA" w:rsidRPr="007D0B34" w:rsidRDefault="002A06AA" w:rsidP="002A06AA">
            <w:pPr>
              <w:pStyle w:val="TableText"/>
            </w:pPr>
            <w:r w:rsidRPr="005A159B">
              <w:t>SGD</w:t>
            </w:r>
          </w:p>
        </w:tc>
        <w:tc>
          <w:tcPr>
            <w:tcW w:w="3055" w:type="dxa"/>
          </w:tcPr>
          <w:p w14:paraId="03209F12" w14:textId="5C20194E" w:rsidR="002A06AA" w:rsidRPr="007D0B34" w:rsidRDefault="002A06AA" w:rsidP="002A06AA">
            <w:pPr>
              <w:pStyle w:val="TableText"/>
            </w:pPr>
            <w:r w:rsidRPr="005A159B">
              <w:t>Default currency used by TFB</w:t>
            </w:r>
          </w:p>
        </w:tc>
      </w:tr>
    </w:tbl>
    <w:p w14:paraId="7236C058" w14:textId="77777777" w:rsidR="00850517" w:rsidRDefault="00850517" w:rsidP="002A06AA"/>
    <w:p w14:paraId="5ED2DA72" w14:textId="77777777" w:rsidR="00880A4D" w:rsidRDefault="00880A4D" w:rsidP="002A06AA"/>
    <w:p w14:paraId="2ACFEDB6" w14:textId="05DF191E" w:rsidR="00880A4D" w:rsidRPr="00745021" w:rsidRDefault="00880A4D" w:rsidP="00745021">
      <w:pPr>
        <w:pStyle w:val="Heading1CL"/>
      </w:pPr>
      <w:bookmarkStart w:id="204" w:name="_Toc123813544"/>
      <w:bookmarkStart w:id="205" w:name="_Toc129608444"/>
      <w:r>
        <w:t>Rules File Deployment</w:t>
      </w:r>
      <w:bookmarkEnd w:id="204"/>
      <w:bookmarkEnd w:id="205"/>
    </w:p>
    <w:p w14:paraId="6F2B7F1A" w14:textId="1741B275" w:rsidR="00745021" w:rsidRDefault="00745021" w:rsidP="00745021">
      <w:pPr>
        <w:pStyle w:val="BodyText"/>
      </w:pPr>
      <w:r>
        <w:t xml:space="preserve">This </w:t>
      </w:r>
      <w:r w:rsidR="009A417A">
        <w:t>section provides the description of the steps involved in the deployment of rule files in the TFB system</w:t>
      </w:r>
      <w:r>
        <w:t>.</w:t>
      </w:r>
    </w:p>
    <w:p w14:paraId="0AB2E92C" w14:textId="5FE1BE0F" w:rsidR="00745021" w:rsidRDefault="004836F4" w:rsidP="001F7791">
      <w:pPr>
        <w:pStyle w:val="NumberedListing"/>
        <w:numPr>
          <w:ilvl w:val="0"/>
          <w:numId w:val="98"/>
        </w:numPr>
        <w:rPr>
          <w:lang w:val="en-SG"/>
        </w:rPr>
      </w:pPr>
      <w:r>
        <w:rPr>
          <w:lang w:val="en-SG"/>
        </w:rPr>
        <w:t xml:space="preserve">The rule files </w:t>
      </w:r>
      <w:r w:rsidR="009A417A">
        <w:rPr>
          <w:lang w:val="en-SG"/>
        </w:rPr>
        <w:t>s</w:t>
      </w:r>
      <w:r w:rsidR="00745021">
        <w:rPr>
          <w:lang w:val="en-SG"/>
        </w:rPr>
        <w:t>hould be deployed to following folder, “&lt;TFB installed folder&gt;crimsonlogic/trade/tfb2/rel1_0/drools/dtable/”.</w:t>
      </w:r>
    </w:p>
    <w:p w14:paraId="0CA7FDA7" w14:textId="793C797E" w:rsidR="00745021" w:rsidRDefault="00745021" w:rsidP="001F7791">
      <w:pPr>
        <w:pStyle w:val="NumberedListing"/>
        <w:numPr>
          <w:ilvl w:val="0"/>
          <w:numId w:val="98"/>
        </w:numPr>
        <w:rPr>
          <w:lang w:val="en-SG"/>
        </w:rPr>
      </w:pPr>
      <w:r>
        <w:rPr>
          <w:lang w:val="en-SG"/>
        </w:rPr>
        <w:t xml:space="preserve">All rule files should be deployed </w:t>
      </w:r>
      <w:r w:rsidR="009A417A">
        <w:rPr>
          <w:lang w:val="en-SG"/>
        </w:rPr>
        <w:t xml:space="preserve">to </w:t>
      </w:r>
      <w:r>
        <w:rPr>
          <w:lang w:val="en-SG"/>
        </w:rPr>
        <w:t>the folder listed.</w:t>
      </w:r>
    </w:p>
    <w:p w14:paraId="23BA99C8" w14:textId="200DBC87" w:rsidR="00745021" w:rsidRDefault="00745021" w:rsidP="001F7791">
      <w:pPr>
        <w:pStyle w:val="NumberedListing"/>
        <w:numPr>
          <w:ilvl w:val="0"/>
          <w:numId w:val="98"/>
        </w:numPr>
        <w:rPr>
          <w:lang w:val="en-SG"/>
        </w:rPr>
      </w:pPr>
      <w:r>
        <w:rPr>
          <w:lang w:val="en-SG"/>
        </w:rPr>
        <w:t>Rule file</w:t>
      </w:r>
      <w:r w:rsidR="009A417A">
        <w:rPr>
          <w:lang w:val="en-SG"/>
        </w:rPr>
        <w:t>s</w:t>
      </w:r>
      <w:r>
        <w:rPr>
          <w:lang w:val="en-SG"/>
        </w:rPr>
        <w:t xml:space="preserve"> are in xls format and the first tab/sheet in the excel. </w:t>
      </w:r>
    </w:p>
    <w:p w14:paraId="48AA4447" w14:textId="77777777" w:rsidR="00745021" w:rsidRDefault="00745021" w:rsidP="001F7791">
      <w:pPr>
        <w:pStyle w:val="NumberedListing"/>
        <w:numPr>
          <w:ilvl w:val="0"/>
          <w:numId w:val="98"/>
        </w:numPr>
        <w:rPr>
          <w:lang w:val="en-SG"/>
        </w:rPr>
      </w:pPr>
      <w:r>
        <w:rPr>
          <w:lang w:val="en-SG"/>
        </w:rPr>
        <w:t>After deploying the file, the drl files should be deleted/erased from the following folder, “&lt;TFB installed folder&gt;crimsonlogic/trade/tfb2/rel1_0/drools/drl/”.</w:t>
      </w:r>
    </w:p>
    <w:p w14:paraId="470A4197" w14:textId="20B2AF83" w:rsidR="00745021" w:rsidRDefault="00745021" w:rsidP="001F7791">
      <w:pPr>
        <w:pStyle w:val="NumberedListing"/>
        <w:numPr>
          <w:ilvl w:val="0"/>
          <w:numId w:val="98"/>
        </w:numPr>
        <w:rPr>
          <w:lang w:val="en-SG"/>
        </w:rPr>
      </w:pPr>
      <w:r>
        <w:rPr>
          <w:lang w:val="en-SG"/>
        </w:rPr>
        <w:t xml:space="preserve">Once the drl files are deleted, a new drl will be generated on the fly when the relevant rule file is required. Until the drl is erased, the newly deployed rule file will not </w:t>
      </w:r>
      <w:r w:rsidR="009A417A">
        <w:rPr>
          <w:lang w:val="en-SG"/>
        </w:rPr>
        <w:t>be executed</w:t>
      </w:r>
      <w:r>
        <w:rPr>
          <w:lang w:val="en-SG"/>
        </w:rPr>
        <w:t>.</w:t>
      </w:r>
    </w:p>
    <w:p w14:paraId="55A33718" w14:textId="77777777" w:rsidR="00745021" w:rsidRDefault="00745021" w:rsidP="00745021">
      <w:pPr>
        <w:pStyle w:val="BodyText"/>
      </w:pPr>
    </w:p>
    <w:p w14:paraId="149C010E" w14:textId="1594927B" w:rsidR="00C57DF9" w:rsidRDefault="00C57DF9" w:rsidP="00A924D4">
      <w:pPr>
        <w:pStyle w:val="Heading1CL"/>
      </w:pPr>
      <w:bookmarkStart w:id="206" w:name="_Toc123813545"/>
      <w:bookmarkStart w:id="207" w:name="_Toc129608445"/>
      <w:r w:rsidRPr="00822B02">
        <w:lastRenderedPageBreak/>
        <w:t>BPM</w:t>
      </w:r>
      <w:bookmarkEnd w:id="206"/>
      <w:bookmarkEnd w:id="207"/>
      <w:r w:rsidRPr="00822B02">
        <w:t xml:space="preserve"> </w:t>
      </w:r>
    </w:p>
    <w:p w14:paraId="11767EB7" w14:textId="460FC4F5" w:rsidR="00A924D4" w:rsidRPr="00A35368" w:rsidRDefault="00A924D4" w:rsidP="00A35368">
      <w:pPr>
        <w:pStyle w:val="BodyText"/>
      </w:pPr>
      <w:r w:rsidRPr="00A35368">
        <w:t>Business process management</w:t>
      </w:r>
      <w:r w:rsidRPr="00A35368">
        <w:rPr>
          <w:rStyle w:val="apple-converted-space"/>
        </w:rPr>
        <w:t> </w:t>
      </w:r>
      <w:r w:rsidRPr="00A35368">
        <w:t>(BPM) is a process that improves the corporate performance by managing and optimizing a company's business processes.</w:t>
      </w:r>
      <w:hyperlink r:id="rId228" w:anchor="cite_note-Panagacos2012-1" w:history="1">
        <w:r w:rsidRPr="00A35368">
          <w:rPr>
            <w:rStyle w:val="Hyperlink"/>
            <w:color w:val="000000"/>
            <w:u w:val="none"/>
          </w:rPr>
          <w:t>[</w:t>
        </w:r>
      </w:hyperlink>
    </w:p>
    <w:p w14:paraId="6D2AC23C" w14:textId="61FB6D73" w:rsidR="00A924D4" w:rsidRDefault="00855053" w:rsidP="00A924D4">
      <w:pPr>
        <w:pStyle w:val="Heading2CL"/>
      </w:pPr>
      <w:bookmarkStart w:id="208" w:name="_Toc123813546"/>
      <w:bookmarkStart w:id="209" w:name="_Toc129608446"/>
      <w:r>
        <w:t>Process Definitions</w:t>
      </w:r>
      <w:bookmarkEnd w:id="208"/>
      <w:bookmarkEnd w:id="209"/>
    </w:p>
    <w:p w14:paraId="7CAA7C0E" w14:textId="0ADB9CE3" w:rsidR="00A924D4" w:rsidRDefault="007616BE" w:rsidP="00A924D4">
      <w:pPr>
        <w:pStyle w:val="ProcedureHeading"/>
        <w:rPr>
          <w:lang w:val="en-US"/>
        </w:rPr>
      </w:pPr>
      <w:r>
        <w:rPr>
          <w:lang w:val="en-US"/>
        </w:rPr>
        <w:t>To search and view the process definitions</w:t>
      </w:r>
      <w:r w:rsidR="00A924D4">
        <w:rPr>
          <w:lang w:val="en-US"/>
        </w:rPr>
        <w:t>:</w:t>
      </w:r>
    </w:p>
    <w:p w14:paraId="33660DC3" w14:textId="3BA5B8AB" w:rsidR="00A924D4" w:rsidRPr="00DF5194" w:rsidRDefault="00A924D4" w:rsidP="001F7791">
      <w:pPr>
        <w:pStyle w:val="NumberedListing"/>
        <w:numPr>
          <w:ilvl w:val="0"/>
          <w:numId w:val="104"/>
        </w:numPr>
        <w:rPr>
          <w:lang w:val="en-US"/>
        </w:rPr>
      </w:pPr>
      <w:r w:rsidRPr="00DF5194">
        <w:rPr>
          <w:lang w:val="en-US"/>
        </w:rPr>
        <w:t>Click</w:t>
      </w:r>
      <w:r>
        <w:rPr>
          <w:lang w:val="en-US"/>
        </w:rPr>
        <w:t xml:space="preserve"> </w:t>
      </w:r>
      <w:r w:rsidR="007616BE" w:rsidRPr="007616BE">
        <w:rPr>
          <w:b/>
          <w:lang w:val="en-US"/>
        </w:rPr>
        <w:t>BPM</w:t>
      </w:r>
      <w:r>
        <w:rPr>
          <w:lang w:val="en-US"/>
        </w:rPr>
        <w:t xml:space="preserve">&gt;&gt; </w:t>
      </w:r>
      <w:r w:rsidR="007616BE">
        <w:rPr>
          <w:b/>
          <w:lang w:val="en-US"/>
        </w:rPr>
        <w:t>Process Definitions</w:t>
      </w:r>
      <w:r w:rsidR="007616BE">
        <w:rPr>
          <w:lang w:val="en-US"/>
        </w:rPr>
        <w:t xml:space="preserve">. Process Definitions </w:t>
      </w:r>
      <w:r w:rsidRPr="00A87D15">
        <w:rPr>
          <w:rStyle w:val="redarrow"/>
        </w:rPr>
        <w:t>Page</w:t>
      </w:r>
      <w:r w:rsidRPr="00DF5194">
        <w:rPr>
          <w:lang w:val="en-US"/>
        </w:rPr>
        <w:t xml:space="preserve"> </w:t>
      </w:r>
      <w:r>
        <w:rPr>
          <w:lang w:val="en-US"/>
        </w:rPr>
        <w:t>will be displayed</w:t>
      </w:r>
      <w:r w:rsidRPr="00DF5194">
        <w:rPr>
          <w:lang w:val="en-US"/>
        </w:rPr>
        <w:t>.</w:t>
      </w:r>
    </w:p>
    <w:p w14:paraId="20429B9E" w14:textId="370F8200" w:rsidR="00A924D4" w:rsidRDefault="00A924D4" w:rsidP="00A924D4">
      <w:pPr>
        <w:pStyle w:val="BodyText"/>
        <w:rPr>
          <w:lang w:val="en-US"/>
        </w:rPr>
      </w:pPr>
      <w:r>
        <w:rPr>
          <w:noProof/>
          <w:lang w:val="en-SG" w:eastAsia="en-SG"/>
        </w:rPr>
        <w:drawing>
          <wp:inline distT="0" distB="0" distL="0" distR="0" wp14:anchorId="68FB097F" wp14:editId="70385A38">
            <wp:extent cx="5058896" cy="3990975"/>
            <wp:effectExtent l="19050" t="19050" r="27940" b="9525"/>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061977" cy="3993406"/>
                    </a:xfrm>
                    <a:prstGeom prst="rect">
                      <a:avLst/>
                    </a:prstGeom>
                    <a:ln w="3175">
                      <a:solidFill>
                        <a:schemeClr val="tx1"/>
                      </a:solidFill>
                    </a:ln>
                  </pic:spPr>
                </pic:pic>
              </a:graphicData>
            </a:graphic>
          </wp:inline>
        </w:drawing>
      </w:r>
    </w:p>
    <w:p w14:paraId="20C0EEE3" w14:textId="5FAA546E" w:rsidR="00A924D4" w:rsidRDefault="007616BE" w:rsidP="007616BE">
      <w:pPr>
        <w:pStyle w:val="Figure"/>
        <w:rPr>
          <w:rStyle w:val="redarrow"/>
        </w:rPr>
      </w:pPr>
      <w:r w:rsidRPr="007616BE">
        <w:rPr>
          <w:rStyle w:val="redarrow"/>
        </w:rPr>
        <w:t>Process Definitions Search Page</w:t>
      </w:r>
    </w:p>
    <w:p w14:paraId="47215C19" w14:textId="77777777" w:rsidR="007616BE" w:rsidRDefault="007616BE" w:rsidP="007616BE">
      <w:pPr>
        <w:pStyle w:val="BodyText"/>
      </w:pPr>
    </w:p>
    <w:tbl>
      <w:tblPr>
        <w:tblStyle w:val="TableGrid"/>
        <w:tblW w:w="0" w:type="auto"/>
        <w:jc w:val="center"/>
        <w:tblLook w:val="04A0" w:firstRow="1" w:lastRow="0" w:firstColumn="1" w:lastColumn="0" w:noHBand="0" w:noVBand="1"/>
      </w:tblPr>
      <w:tblGrid>
        <w:gridCol w:w="2843"/>
        <w:gridCol w:w="5137"/>
      </w:tblGrid>
      <w:tr w:rsidR="007616BE" w:rsidRPr="0013748C" w14:paraId="0CA3DD39" w14:textId="77777777" w:rsidTr="00822B02">
        <w:trPr>
          <w:cantSplit/>
          <w:tblHeader/>
          <w:jc w:val="center"/>
        </w:trPr>
        <w:tc>
          <w:tcPr>
            <w:tcW w:w="2843" w:type="dxa"/>
            <w:shd w:val="clear" w:color="auto" w:fill="BFBFBF" w:themeFill="background1" w:themeFillShade="BF"/>
          </w:tcPr>
          <w:p w14:paraId="79B7CAA6" w14:textId="77777777" w:rsidR="007616BE" w:rsidRPr="0013748C" w:rsidRDefault="007616BE" w:rsidP="00822B02">
            <w:pPr>
              <w:pStyle w:val="TableHeading"/>
            </w:pPr>
            <w:r w:rsidRPr="0013748C">
              <w:t>Field/Button description</w:t>
            </w:r>
          </w:p>
        </w:tc>
        <w:tc>
          <w:tcPr>
            <w:tcW w:w="5137" w:type="dxa"/>
            <w:shd w:val="clear" w:color="auto" w:fill="BFBFBF" w:themeFill="background1" w:themeFillShade="BF"/>
          </w:tcPr>
          <w:p w14:paraId="1AE6359F" w14:textId="77777777" w:rsidR="007616BE" w:rsidRPr="0013748C" w:rsidRDefault="007616BE" w:rsidP="00822B02">
            <w:pPr>
              <w:pStyle w:val="TableHeading"/>
            </w:pPr>
            <w:r w:rsidRPr="0013748C">
              <w:t>Action/Input Required</w:t>
            </w:r>
          </w:p>
        </w:tc>
      </w:tr>
      <w:tr w:rsidR="007616BE" w:rsidRPr="0013748C" w14:paraId="75A6E2D0" w14:textId="77777777" w:rsidTr="00A35368">
        <w:trPr>
          <w:cantSplit/>
          <w:trHeight w:val="335"/>
          <w:jc w:val="center"/>
        </w:trPr>
        <w:tc>
          <w:tcPr>
            <w:tcW w:w="2843" w:type="dxa"/>
          </w:tcPr>
          <w:p w14:paraId="60C89F27" w14:textId="4035A7FE" w:rsidR="007616BE" w:rsidRDefault="007616BE" w:rsidP="00A35368">
            <w:r w:rsidRPr="00A35368">
              <w:rPr>
                <w:rFonts w:ascii="Century Gothic" w:hAnsi="Century Gothic"/>
                <w:b/>
                <w:bCs/>
                <w:color w:val="000000"/>
                <w:sz w:val="18"/>
              </w:rPr>
              <w:t>ID</w:t>
            </w:r>
          </w:p>
        </w:tc>
        <w:tc>
          <w:tcPr>
            <w:tcW w:w="5137" w:type="dxa"/>
          </w:tcPr>
          <w:p w14:paraId="0B8E8592" w14:textId="77777777" w:rsidR="007616BE" w:rsidRDefault="007616BE" w:rsidP="00822B02">
            <w:pPr>
              <w:pStyle w:val="TableText"/>
            </w:pPr>
            <w:r>
              <w:t>Enter the ID</w:t>
            </w:r>
          </w:p>
        </w:tc>
      </w:tr>
      <w:tr w:rsidR="007616BE" w:rsidRPr="0013748C" w14:paraId="6AD54F9E" w14:textId="77777777" w:rsidTr="00822B02">
        <w:trPr>
          <w:cantSplit/>
          <w:jc w:val="center"/>
        </w:trPr>
        <w:tc>
          <w:tcPr>
            <w:tcW w:w="2843" w:type="dxa"/>
          </w:tcPr>
          <w:p w14:paraId="1E584F48" w14:textId="77777777" w:rsidR="007616BE" w:rsidRDefault="007616BE" w:rsidP="00822B02">
            <w:pPr>
              <w:pStyle w:val="Tablefieldindent2"/>
              <w:ind w:left="0"/>
            </w:pPr>
            <w:r>
              <w:t>Process Instance ID</w:t>
            </w:r>
          </w:p>
        </w:tc>
        <w:tc>
          <w:tcPr>
            <w:tcW w:w="5137" w:type="dxa"/>
          </w:tcPr>
          <w:p w14:paraId="3CE6519A" w14:textId="77777777" w:rsidR="007616BE" w:rsidRDefault="007616BE" w:rsidP="00822B02">
            <w:pPr>
              <w:pStyle w:val="TableText"/>
            </w:pPr>
            <w:r>
              <w:t>Enter the process Instance ID</w:t>
            </w:r>
          </w:p>
        </w:tc>
      </w:tr>
      <w:tr w:rsidR="007616BE" w:rsidRPr="0013748C" w14:paraId="6F883B2F" w14:textId="77777777" w:rsidTr="00822B02">
        <w:trPr>
          <w:cantSplit/>
          <w:jc w:val="center"/>
        </w:trPr>
        <w:tc>
          <w:tcPr>
            <w:tcW w:w="2843" w:type="dxa"/>
          </w:tcPr>
          <w:p w14:paraId="145C55F7" w14:textId="77777777" w:rsidR="007616BE" w:rsidRDefault="007616BE" w:rsidP="00822B02">
            <w:pPr>
              <w:pStyle w:val="Tablefieldindent2"/>
              <w:ind w:left="0"/>
            </w:pPr>
            <w:r>
              <w:t>Activity ID</w:t>
            </w:r>
          </w:p>
        </w:tc>
        <w:tc>
          <w:tcPr>
            <w:tcW w:w="5137" w:type="dxa"/>
          </w:tcPr>
          <w:p w14:paraId="355A980F" w14:textId="77777777" w:rsidR="007616BE" w:rsidRDefault="007616BE" w:rsidP="00822B02">
            <w:pPr>
              <w:pStyle w:val="TableText"/>
            </w:pPr>
            <w:r>
              <w:t>Activity ID from BPM process</w:t>
            </w:r>
          </w:p>
        </w:tc>
      </w:tr>
      <w:tr w:rsidR="007616BE" w:rsidRPr="0013748C" w14:paraId="2E69161A" w14:textId="77777777" w:rsidTr="00822B02">
        <w:trPr>
          <w:cantSplit/>
          <w:jc w:val="center"/>
        </w:trPr>
        <w:tc>
          <w:tcPr>
            <w:tcW w:w="2843" w:type="dxa"/>
          </w:tcPr>
          <w:p w14:paraId="58535BB4" w14:textId="77777777" w:rsidR="007616BE" w:rsidRDefault="007616BE" w:rsidP="00822B02">
            <w:pPr>
              <w:pStyle w:val="Tablefieldindent2"/>
              <w:ind w:left="0"/>
              <w:rPr>
                <w:noProof/>
                <w:lang w:val="en-SG" w:eastAsia="en-SG"/>
              </w:rPr>
            </w:pPr>
            <w:r>
              <w:t>Business Key</w:t>
            </w:r>
          </w:p>
        </w:tc>
        <w:tc>
          <w:tcPr>
            <w:tcW w:w="5137" w:type="dxa"/>
          </w:tcPr>
          <w:p w14:paraId="10F1FC4F" w14:textId="77777777" w:rsidR="007616BE" w:rsidRDefault="007616BE" w:rsidP="00822B02">
            <w:pPr>
              <w:pStyle w:val="TableText"/>
            </w:pPr>
            <w:r>
              <w:t>Enter the Declaration number</w:t>
            </w:r>
          </w:p>
        </w:tc>
      </w:tr>
      <w:tr w:rsidR="007616BE" w:rsidRPr="0013748C" w14:paraId="37588247" w14:textId="77777777" w:rsidTr="00822B02">
        <w:trPr>
          <w:cantSplit/>
          <w:jc w:val="center"/>
        </w:trPr>
        <w:tc>
          <w:tcPr>
            <w:tcW w:w="2843" w:type="dxa"/>
          </w:tcPr>
          <w:p w14:paraId="1081AE27" w14:textId="77777777" w:rsidR="007616BE" w:rsidRDefault="007616BE" w:rsidP="00822B02">
            <w:pPr>
              <w:pStyle w:val="Tablefieldindent2"/>
              <w:ind w:left="0"/>
            </w:pPr>
            <w:r>
              <w:t xml:space="preserve">Name </w:t>
            </w:r>
          </w:p>
        </w:tc>
        <w:tc>
          <w:tcPr>
            <w:tcW w:w="5137" w:type="dxa"/>
          </w:tcPr>
          <w:p w14:paraId="5A02C550" w14:textId="77777777" w:rsidR="007616BE" w:rsidRDefault="007616BE" w:rsidP="00822B02">
            <w:pPr>
              <w:pStyle w:val="TableText"/>
            </w:pPr>
            <w:r>
              <w:t>Enter the name of the activity</w:t>
            </w:r>
          </w:p>
        </w:tc>
      </w:tr>
      <w:tr w:rsidR="007616BE" w:rsidRPr="0013748C" w14:paraId="7C67027B" w14:textId="77777777" w:rsidTr="00822B02">
        <w:trPr>
          <w:cantSplit/>
          <w:jc w:val="center"/>
        </w:trPr>
        <w:tc>
          <w:tcPr>
            <w:tcW w:w="2843" w:type="dxa"/>
          </w:tcPr>
          <w:p w14:paraId="598AAD11" w14:textId="77777777" w:rsidR="007616BE" w:rsidRDefault="007616BE" w:rsidP="00822B02">
            <w:pPr>
              <w:pStyle w:val="Tablefieldindent2"/>
              <w:ind w:left="0"/>
            </w:pPr>
            <w:r>
              <w:lastRenderedPageBreak/>
              <w:t>Process Definition ID</w:t>
            </w:r>
          </w:p>
        </w:tc>
        <w:tc>
          <w:tcPr>
            <w:tcW w:w="5137" w:type="dxa"/>
          </w:tcPr>
          <w:p w14:paraId="381E45C2" w14:textId="77777777" w:rsidR="007616BE" w:rsidRDefault="007616BE" w:rsidP="00822B02">
            <w:pPr>
              <w:pStyle w:val="TableText"/>
            </w:pPr>
            <w:r>
              <w:t>Enter the process definition ID.</w:t>
            </w:r>
          </w:p>
        </w:tc>
      </w:tr>
      <w:tr w:rsidR="007616BE" w:rsidRPr="0013748C" w14:paraId="336EF40B" w14:textId="77777777" w:rsidTr="00822B02">
        <w:trPr>
          <w:cantSplit/>
          <w:jc w:val="center"/>
        </w:trPr>
        <w:tc>
          <w:tcPr>
            <w:tcW w:w="2843" w:type="dxa"/>
          </w:tcPr>
          <w:p w14:paraId="16D7352D" w14:textId="77777777" w:rsidR="007616BE" w:rsidRDefault="007616BE" w:rsidP="00822B02">
            <w:pPr>
              <w:pStyle w:val="Tablefieldindent2"/>
              <w:ind w:left="0"/>
            </w:pPr>
            <w:r>
              <w:t>Process Definition Version</w:t>
            </w:r>
          </w:p>
        </w:tc>
        <w:tc>
          <w:tcPr>
            <w:tcW w:w="5137" w:type="dxa"/>
          </w:tcPr>
          <w:p w14:paraId="591FC900" w14:textId="77777777" w:rsidR="007616BE" w:rsidRDefault="007616BE" w:rsidP="00822B02">
            <w:pPr>
              <w:pStyle w:val="TableText"/>
              <w:keepNext/>
            </w:pPr>
            <w:r>
              <w:t>Enter the version of the process definition.</w:t>
            </w:r>
          </w:p>
        </w:tc>
      </w:tr>
      <w:tr w:rsidR="007616BE" w:rsidRPr="0013748C" w14:paraId="5A01372E" w14:textId="77777777" w:rsidTr="00822B02">
        <w:trPr>
          <w:cantSplit/>
          <w:jc w:val="center"/>
        </w:trPr>
        <w:tc>
          <w:tcPr>
            <w:tcW w:w="2843" w:type="dxa"/>
          </w:tcPr>
          <w:p w14:paraId="42952B2E" w14:textId="77777777" w:rsidR="007616BE" w:rsidRDefault="007616BE" w:rsidP="00822B02">
            <w:pPr>
              <w:pStyle w:val="Tablefieldindent2"/>
              <w:ind w:left="0"/>
            </w:pPr>
            <w:r>
              <w:t>Process Definition Name</w:t>
            </w:r>
          </w:p>
        </w:tc>
        <w:tc>
          <w:tcPr>
            <w:tcW w:w="5137" w:type="dxa"/>
          </w:tcPr>
          <w:p w14:paraId="6FA64DBD" w14:textId="77777777" w:rsidR="007616BE" w:rsidRDefault="007616BE" w:rsidP="00822B02">
            <w:pPr>
              <w:pStyle w:val="TableText"/>
              <w:keepNext/>
            </w:pPr>
            <w:r>
              <w:t>Enter the name of the Process Definition.</w:t>
            </w:r>
          </w:p>
        </w:tc>
      </w:tr>
      <w:tr w:rsidR="007616BE" w:rsidRPr="0013748C" w14:paraId="5E9F50FE" w14:textId="77777777" w:rsidTr="00822B02">
        <w:trPr>
          <w:cantSplit/>
          <w:jc w:val="center"/>
        </w:trPr>
        <w:tc>
          <w:tcPr>
            <w:tcW w:w="2843" w:type="dxa"/>
          </w:tcPr>
          <w:p w14:paraId="7BAED2B9" w14:textId="77777777" w:rsidR="007616BE" w:rsidRDefault="007616BE" w:rsidP="00822B02">
            <w:pPr>
              <w:pStyle w:val="Tablefieldindent2"/>
              <w:ind w:left="0"/>
            </w:pPr>
            <w:r>
              <w:t>Variables</w:t>
            </w:r>
          </w:p>
        </w:tc>
        <w:tc>
          <w:tcPr>
            <w:tcW w:w="5137" w:type="dxa"/>
          </w:tcPr>
          <w:p w14:paraId="7CD6FC70" w14:textId="77777777" w:rsidR="007616BE" w:rsidRDefault="007616BE" w:rsidP="00822B02">
            <w:pPr>
              <w:pStyle w:val="TableText"/>
              <w:keepNext/>
            </w:pPr>
            <w:r>
              <w:t>Enter the variable value.</w:t>
            </w:r>
          </w:p>
        </w:tc>
      </w:tr>
      <w:tr w:rsidR="007616BE" w:rsidRPr="0013748C" w14:paraId="70FECD62" w14:textId="77777777" w:rsidTr="00822B02">
        <w:trPr>
          <w:cantSplit/>
          <w:jc w:val="center"/>
        </w:trPr>
        <w:tc>
          <w:tcPr>
            <w:tcW w:w="2843" w:type="dxa"/>
          </w:tcPr>
          <w:p w14:paraId="20F3074D" w14:textId="77777777" w:rsidR="007616BE" w:rsidRDefault="007616BE" w:rsidP="00822B02">
            <w:pPr>
              <w:pStyle w:val="Tablefieldindent2"/>
              <w:ind w:left="0"/>
            </w:pPr>
            <w:r>
              <w:t>Actions</w:t>
            </w:r>
          </w:p>
        </w:tc>
        <w:tc>
          <w:tcPr>
            <w:tcW w:w="5137" w:type="dxa"/>
          </w:tcPr>
          <w:p w14:paraId="266BE573" w14:textId="77777777" w:rsidR="007616BE" w:rsidRDefault="007616BE" w:rsidP="00822B02">
            <w:pPr>
              <w:pStyle w:val="TableText"/>
              <w:keepNext/>
            </w:pPr>
            <w:r>
              <w:t>Select the action form the drop-down list as</w:t>
            </w:r>
          </w:p>
          <w:p w14:paraId="144E2367" w14:textId="77777777" w:rsidR="007616BE" w:rsidRDefault="007616BE" w:rsidP="001F7791">
            <w:pPr>
              <w:pStyle w:val="TableText"/>
              <w:keepNext/>
              <w:numPr>
                <w:ilvl w:val="0"/>
                <w:numId w:val="102"/>
              </w:numPr>
            </w:pPr>
            <w:r>
              <w:t xml:space="preserve">End current activity. </w:t>
            </w:r>
          </w:p>
          <w:p w14:paraId="14B0E9DB" w14:textId="77777777" w:rsidR="007616BE" w:rsidRDefault="007616BE" w:rsidP="001F7791">
            <w:pPr>
              <w:pStyle w:val="TableText"/>
              <w:keepNext/>
              <w:numPr>
                <w:ilvl w:val="0"/>
                <w:numId w:val="102"/>
              </w:numPr>
            </w:pPr>
            <w:r>
              <w:t>End process instance</w:t>
            </w:r>
          </w:p>
          <w:p w14:paraId="62083C51" w14:textId="77777777" w:rsidR="007616BE" w:rsidRDefault="007616BE" w:rsidP="00822B02">
            <w:pPr>
              <w:pStyle w:val="TableText"/>
              <w:keepNext/>
            </w:pPr>
          </w:p>
        </w:tc>
      </w:tr>
    </w:tbl>
    <w:p w14:paraId="7A1A2042" w14:textId="77777777" w:rsidR="007616BE" w:rsidRDefault="007616BE" w:rsidP="001F7791">
      <w:pPr>
        <w:pStyle w:val="NumberedListing"/>
        <w:numPr>
          <w:ilvl w:val="0"/>
          <w:numId w:val="104"/>
        </w:numPr>
        <w:rPr>
          <w:lang w:val="en-US"/>
        </w:rPr>
      </w:pPr>
      <w:r w:rsidRPr="00501275">
        <w:rPr>
          <w:lang w:val="en-US"/>
        </w:rPr>
        <w:t xml:space="preserve">Enter the search criteria and Click </w:t>
      </w:r>
      <w:r>
        <w:rPr>
          <w:noProof/>
          <w:lang w:val="en-SG" w:eastAsia="en-SG"/>
        </w:rPr>
        <w:drawing>
          <wp:inline distT="0" distB="0" distL="0" distR="0" wp14:anchorId="57548753" wp14:editId="60D86506">
            <wp:extent cx="161905" cy="209524"/>
            <wp:effectExtent l="19050" t="19050" r="10160" b="19685"/>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1905" cy="209524"/>
                    </a:xfrm>
                    <a:prstGeom prst="rect">
                      <a:avLst/>
                    </a:prstGeom>
                    <a:ln>
                      <a:solidFill>
                        <a:schemeClr val="tx1"/>
                      </a:solidFill>
                    </a:ln>
                  </pic:spPr>
                </pic:pic>
              </a:graphicData>
            </a:graphic>
          </wp:inline>
        </w:drawing>
      </w:r>
      <w:r w:rsidRPr="00501275">
        <w:rPr>
          <w:lang w:val="en-US"/>
        </w:rPr>
        <w:t xml:space="preserve"> icon to view the matching results in the </w:t>
      </w:r>
      <w:r w:rsidRPr="00501275">
        <w:rPr>
          <w:b/>
          <w:lang w:val="en-US"/>
        </w:rPr>
        <w:t>Search Results</w:t>
      </w:r>
      <w:r w:rsidRPr="00501275">
        <w:rPr>
          <w:lang w:val="en-US"/>
        </w:rPr>
        <w:t xml:space="preserve"> </w:t>
      </w:r>
      <w:r w:rsidRPr="00501275">
        <w:rPr>
          <w:b/>
          <w:lang w:val="en-US"/>
        </w:rPr>
        <w:t>Page</w:t>
      </w:r>
      <w:r w:rsidRPr="00501275">
        <w:rPr>
          <w:lang w:val="en-US"/>
        </w:rPr>
        <w:t>.</w:t>
      </w:r>
    </w:p>
    <w:p w14:paraId="2CD70EC0" w14:textId="6ED58D51" w:rsidR="007616BE" w:rsidRDefault="007616BE" w:rsidP="007616BE">
      <w:pPr>
        <w:pStyle w:val="BodyText"/>
      </w:pPr>
      <w:r>
        <w:rPr>
          <w:noProof/>
          <w:lang w:val="en-SG" w:eastAsia="en-SG"/>
        </w:rPr>
        <w:drawing>
          <wp:inline distT="0" distB="0" distL="0" distR="0" wp14:anchorId="119B54D7" wp14:editId="1D7B0A74">
            <wp:extent cx="5400675" cy="1016851"/>
            <wp:effectExtent l="19050" t="19050" r="9525" b="12065"/>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411459" cy="1018881"/>
                    </a:xfrm>
                    <a:prstGeom prst="rect">
                      <a:avLst/>
                    </a:prstGeom>
                    <a:ln w="3175">
                      <a:solidFill>
                        <a:schemeClr val="tx1"/>
                      </a:solidFill>
                    </a:ln>
                  </pic:spPr>
                </pic:pic>
              </a:graphicData>
            </a:graphic>
          </wp:inline>
        </w:drawing>
      </w:r>
    </w:p>
    <w:p w14:paraId="6F34A121" w14:textId="51166620" w:rsidR="00822B02" w:rsidRDefault="00822B02" w:rsidP="00822B02">
      <w:pPr>
        <w:pStyle w:val="Figure"/>
        <w:rPr>
          <w:rStyle w:val="redarrow"/>
        </w:rPr>
      </w:pPr>
      <w:r w:rsidRPr="007616BE">
        <w:rPr>
          <w:rStyle w:val="redarrow"/>
        </w:rPr>
        <w:t xml:space="preserve">Process Definitions Search </w:t>
      </w:r>
      <w:r>
        <w:rPr>
          <w:rStyle w:val="redarrow"/>
        </w:rPr>
        <w:t xml:space="preserve">Result </w:t>
      </w:r>
      <w:r w:rsidRPr="007616BE">
        <w:rPr>
          <w:rStyle w:val="redarrow"/>
        </w:rPr>
        <w:t>Page</w:t>
      </w:r>
    </w:p>
    <w:p w14:paraId="5DFE69CE" w14:textId="77777777" w:rsidR="007616BE" w:rsidRPr="0054038A" w:rsidRDefault="007616BE" w:rsidP="001F7791">
      <w:pPr>
        <w:pStyle w:val="NumberedListing"/>
        <w:numPr>
          <w:ilvl w:val="0"/>
          <w:numId w:val="102"/>
        </w:numPr>
        <w:rPr>
          <w:lang w:val="en-US"/>
        </w:rPr>
      </w:pPr>
      <w:r w:rsidRPr="006A0A73">
        <w:rPr>
          <w:lang w:val="en-US"/>
        </w:rPr>
        <w:t xml:space="preserve">From the search results, click the </w:t>
      </w:r>
      <w:r>
        <w:rPr>
          <w:noProof/>
          <w:lang w:val="en-SG" w:eastAsia="en-SG"/>
        </w:rPr>
        <w:drawing>
          <wp:inline distT="0" distB="0" distL="0" distR="0" wp14:anchorId="042DEB3E" wp14:editId="70A6501C">
            <wp:extent cx="314286" cy="238095"/>
            <wp:effectExtent l="19050" t="19050" r="10160" b="1016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14286" cy="238095"/>
                    </a:xfrm>
                    <a:prstGeom prst="rect">
                      <a:avLst/>
                    </a:prstGeom>
                    <a:ln>
                      <a:solidFill>
                        <a:schemeClr val="tx1"/>
                      </a:solidFill>
                    </a:ln>
                  </pic:spPr>
                </pic:pic>
              </a:graphicData>
            </a:graphic>
          </wp:inline>
        </w:drawing>
      </w:r>
      <w:r w:rsidRPr="006A0A73">
        <w:rPr>
          <w:lang w:val="en-US"/>
        </w:rPr>
        <w:t xml:space="preserve"> icon.  The</w:t>
      </w:r>
      <w:r w:rsidRPr="006A0A73">
        <w:rPr>
          <w:b/>
          <w:lang w:val="en-US"/>
        </w:rPr>
        <w:t xml:space="preserve"> </w:t>
      </w:r>
      <w:r w:rsidRPr="00F76764">
        <w:rPr>
          <w:lang w:val="en-US"/>
        </w:rPr>
        <w:t>View</w:t>
      </w:r>
      <w:r>
        <w:rPr>
          <w:b/>
          <w:lang w:val="en-US"/>
        </w:rPr>
        <w:t xml:space="preserve"> </w:t>
      </w:r>
      <w:r w:rsidRPr="006A0A73">
        <w:rPr>
          <w:lang w:val="en-US"/>
        </w:rPr>
        <w:t>Details Page</w:t>
      </w:r>
      <w:r w:rsidRPr="006A0A73">
        <w:rPr>
          <w:b/>
          <w:lang w:val="en-US"/>
        </w:rPr>
        <w:t xml:space="preserve"> </w:t>
      </w:r>
      <w:r w:rsidRPr="006A0A73">
        <w:rPr>
          <w:lang w:val="en-US"/>
        </w:rPr>
        <w:t>will be</w:t>
      </w:r>
      <w:r w:rsidRPr="006A0A73">
        <w:rPr>
          <w:b/>
          <w:lang w:val="en-US"/>
        </w:rPr>
        <w:t xml:space="preserve"> </w:t>
      </w:r>
      <w:r w:rsidRPr="006A0A73">
        <w:rPr>
          <w:lang w:val="en-US"/>
        </w:rPr>
        <w:t>displayed.</w:t>
      </w:r>
      <w:r>
        <w:rPr>
          <w:noProof/>
          <w:lang w:val="en-IN" w:eastAsia="en-IN"/>
        </w:rPr>
        <w:t xml:space="preserve"> </w:t>
      </w:r>
    </w:p>
    <w:p w14:paraId="38E1CD56" w14:textId="0F4605E7" w:rsidR="00A924D4" w:rsidRDefault="00A924D4" w:rsidP="00A924D4">
      <w:pPr>
        <w:pStyle w:val="BodyText"/>
        <w:rPr>
          <w:lang w:val="en-US"/>
        </w:rPr>
      </w:pPr>
      <w:r>
        <w:rPr>
          <w:noProof/>
          <w:lang w:val="en-SG" w:eastAsia="en-SG"/>
        </w:rPr>
        <w:drawing>
          <wp:inline distT="0" distB="0" distL="0" distR="0" wp14:anchorId="0C5D3282" wp14:editId="28B2FF01">
            <wp:extent cx="5429250" cy="1359567"/>
            <wp:effectExtent l="19050" t="19050" r="19050" b="12065"/>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439242" cy="1362069"/>
                    </a:xfrm>
                    <a:prstGeom prst="rect">
                      <a:avLst/>
                    </a:prstGeom>
                    <a:ln w="3175">
                      <a:solidFill>
                        <a:schemeClr val="tx1"/>
                      </a:solidFill>
                    </a:ln>
                  </pic:spPr>
                </pic:pic>
              </a:graphicData>
            </a:graphic>
          </wp:inline>
        </w:drawing>
      </w:r>
    </w:p>
    <w:p w14:paraId="5BD5BA51" w14:textId="5594A175" w:rsidR="00822B02" w:rsidRDefault="00822B02" w:rsidP="00822B02">
      <w:pPr>
        <w:pStyle w:val="Figure"/>
        <w:rPr>
          <w:rStyle w:val="redarrow"/>
        </w:rPr>
      </w:pPr>
      <w:r w:rsidRPr="007616BE">
        <w:rPr>
          <w:rStyle w:val="redarrow"/>
        </w:rPr>
        <w:t xml:space="preserve">Process Definitions </w:t>
      </w:r>
      <w:r>
        <w:rPr>
          <w:rStyle w:val="redarrow"/>
        </w:rPr>
        <w:t xml:space="preserve">View </w:t>
      </w:r>
      <w:r w:rsidRPr="007616BE">
        <w:rPr>
          <w:rStyle w:val="redarrow"/>
        </w:rPr>
        <w:t>Page</w:t>
      </w:r>
    </w:p>
    <w:p w14:paraId="15405381" w14:textId="77777777" w:rsidR="00A924D4" w:rsidRDefault="00A924D4" w:rsidP="00A924D4">
      <w:pPr>
        <w:pStyle w:val="BodyText"/>
        <w:rPr>
          <w:lang w:val="en-US"/>
        </w:rPr>
      </w:pPr>
    </w:p>
    <w:p w14:paraId="1A94C11D" w14:textId="2A5371AF" w:rsidR="00A924D4" w:rsidRDefault="00A924D4" w:rsidP="00A924D4">
      <w:pPr>
        <w:pStyle w:val="BodyText"/>
        <w:rPr>
          <w:lang w:val="en-US"/>
        </w:rPr>
      </w:pPr>
    </w:p>
    <w:p w14:paraId="6D596073" w14:textId="77777777" w:rsidR="00A35368" w:rsidRDefault="00A35368">
      <w:pPr>
        <w:rPr>
          <w:rFonts w:ascii="Century Gothic Bold" w:hAnsi="Century Gothic Bold"/>
          <w:b/>
          <w:sz w:val="24"/>
          <w:szCs w:val="24"/>
        </w:rPr>
      </w:pPr>
      <w:bookmarkStart w:id="210" w:name="_Toc469924925"/>
      <w:r>
        <w:br w:type="page"/>
      </w:r>
    </w:p>
    <w:p w14:paraId="3E63CE64" w14:textId="7DB03E77" w:rsidR="00A924D4" w:rsidRDefault="00A924D4" w:rsidP="00822B02">
      <w:pPr>
        <w:pStyle w:val="Heading3CL"/>
      </w:pPr>
      <w:bookmarkStart w:id="211" w:name="_Toc123813547"/>
      <w:r>
        <w:lastRenderedPageBreak/>
        <w:t xml:space="preserve">Print </w:t>
      </w:r>
      <w:bookmarkEnd w:id="210"/>
      <w:r w:rsidR="00822B02">
        <w:t>Process Definitions</w:t>
      </w:r>
      <w:bookmarkEnd w:id="211"/>
    </w:p>
    <w:p w14:paraId="15F1AEF1" w14:textId="18D61A7C" w:rsidR="00A924D4" w:rsidRDefault="00A924D4" w:rsidP="00A924D4">
      <w:pPr>
        <w:pStyle w:val="BodyText"/>
        <w:rPr>
          <w:lang w:val="en-US"/>
        </w:rPr>
      </w:pPr>
      <w:r w:rsidRPr="00C1263A">
        <w:rPr>
          <w:lang w:val="en-US"/>
        </w:rPr>
        <w:t xml:space="preserve">This functionality allows </w:t>
      </w:r>
      <w:r>
        <w:rPr>
          <w:lang w:val="en-US"/>
        </w:rPr>
        <w:t>you</w:t>
      </w:r>
      <w:r w:rsidRPr="00C1263A">
        <w:rPr>
          <w:lang w:val="en-US"/>
        </w:rPr>
        <w:t xml:space="preserve"> to </w:t>
      </w:r>
      <w:r>
        <w:rPr>
          <w:lang w:val="en-US"/>
        </w:rPr>
        <w:t>print</w:t>
      </w:r>
      <w:r w:rsidRPr="00C1263A">
        <w:rPr>
          <w:lang w:val="en-US"/>
        </w:rPr>
        <w:t xml:space="preserve"> the</w:t>
      </w:r>
      <w:r w:rsidR="00822B02">
        <w:rPr>
          <w:lang w:val="en-US"/>
        </w:rPr>
        <w:t xml:space="preserve"> process definitions.</w:t>
      </w:r>
    </w:p>
    <w:p w14:paraId="73D11A81" w14:textId="47445F72" w:rsidR="00A924D4" w:rsidRDefault="00A924D4" w:rsidP="00A924D4">
      <w:pPr>
        <w:pStyle w:val="ProcedureHeading"/>
        <w:rPr>
          <w:lang w:val="en-US"/>
        </w:rPr>
      </w:pPr>
      <w:r>
        <w:rPr>
          <w:lang w:val="en-US"/>
        </w:rPr>
        <w:t xml:space="preserve"> To print the </w:t>
      </w:r>
      <w:r w:rsidR="00822B02">
        <w:rPr>
          <w:lang w:val="en-US"/>
        </w:rPr>
        <w:t>Process Definitions</w:t>
      </w:r>
    </w:p>
    <w:p w14:paraId="37F2C797" w14:textId="77777777" w:rsidR="00A924D4" w:rsidRPr="00A7360D" w:rsidRDefault="00A924D4" w:rsidP="001F7791">
      <w:pPr>
        <w:pStyle w:val="NumberedListing"/>
        <w:numPr>
          <w:ilvl w:val="0"/>
          <w:numId w:val="99"/>
        </w:numPr>
        <w:rPr>
          <w:lang w:val="en-US"/>
        </w:rPr>
      </w:pPr>
      <w:r w:rsidRPr="00A7360D">
        <w:rPr>
          <w:lang w:val="en-US"/>
        </w:rPr>
        <w:t xml:space="preserve">From the search results, click the </w:t>
      </w:r>
      <w:r>
        <w:rPr>
          <w:noProof/>
          <w:lang w:val="en-SG" w:eastAsia="en-SG"/>
        </w:rPr>
        <w:drawing>
          <wp:inline distT="0" distB="0" distL="0" distR="0" wp14:anchorId="3344EE4F" wp14:editId="767712C1">
            <wp:extent cx="266667" cy="247619"/>
            <wp:effectExtent l="19050" t="19050" r="19685" b="19685"/>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66667" cy="247619"/>
                    </a:xfrm>
                    <a:prstGeom prst="rect">
                      <a:avLst/>
                    </a:prstGeom>
                    <a:ln>
                      <a:solidFill>
                        <a:schemeClr val="tx1"/>
                      </a:solidFill>
                    </a:ln>
                  </pic:spPr>
                </pic:pic>
              </a:graphicData>
            </a:graphic>
          </wp:inline>
        </w:drawing>
      </w:r>
      <w:r w:rsidRPr="00A7360D">
        <w:rPr>
          <w:lang w:val="en-US"/>
        </w:rPr>
        <w:t xml:space="preserve"> icon.  The</w:t>
      </w:r>
      <w:r w:rsidRPr="00A7360D">
        <w:rPr>
          <w:b/>
          <w:lang w:val="en-US"/>
        </w:rPr>
        <w:t xml:space="preserve"> </w:t>
      </w:r>
      <w:r w:rsidRPr="00A7360D">
        <w:rPr>
          <w:lang w:val="en-US"/>
        </w:rPr>
        <w:t>Print Preview Page</w:t>
      </w:r>
      <w:r w:rsidRPr="00A7360D">
        <w:rPr>
          <w:b/>
          <w:lang w:val="en-US"/>
        </w:rPr>
        <w:t xml:space="preserve"> </w:t>
      </w:r>
      <w:r w:rsidRPr="00A7360D">
        <w:rPr>
          <w:lang w:val="en-US"/>
        </w:rPr>
        <w:t>will be</w:t>
      </w:r>
      <w:r w:rsidRPr="00A7360D">
        <w:rPr>
          <w:b/>
          <w:lang w:val="en-US"/>
        </w:rPr>
        <w:t xml:space="preserve"> </w:t>
      </w:r>
      <w:r w:rsidRPr="00A7360D">
        <w:rPr>
          <w:lang w:val="en-US"/>
        </w:rPr>
        <w:t>displayed.</w:t>
      </w:r>
    </w:p>
    <w:p w14:paraId="77DFC817" w14:textId="69D4F6E5" w:rsidR="00A924D4" w:rsidRPr="002A7239" w:rsidRDefault="00A924D4" w:rsidP="00A924D4">
      <w:pPr>
        <w:pStyle w:val="BodyText"/>
        <w:rPr>
          <w:lang w:val="en-US"/>
        </w:rPr>
      </w:pPr>
      <w:r>
        <w:rPr>
          <w:noProof/>
          <w:lang w:val="en-SG" w:eastAsia="en-SG"/>
        </w:rPr>
        <w:drawing>
          <wp:inline distT="0" distB="0" distL="0" distR="0" wp14:anchorId="2A109266" wp14:editId="403F2C72">
            <wp:extent cx="4845797" cy="1028700"/>
            <wp:effectExtent l="19050" t="19050" r="12065" b="19050"/>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868507" cy="1033521"/>
                    </a:xfrm>
                    <a:prstGeom prst="rect">
                      <a:avLst/>
                    </a:prstGeom>
                    <a:ln w="3175">
                      <a:solidFill>
                        <a:schemeClr val="tx1"/>
                      </a:solidFill>
                    </a:ln>
                  </pic:spPr>
                </pic:pic>
              </a:graphicData>
            </a:graphic>
          </wp:inline>
        </w:drawing>
      </w:r>
    </w:p>
    <w:p w14:paraId="5F0C0B32" w14:textId="77777777" w:rsidR="00A924D4" w:rsidRDefault="00A924D4" w:rsidP="00A924D4">
      <w:pPr>
        <w:pStyle w:val="Figure"/>
        <w:rPr>
          <w:lang w:val="en-US"/>
        </w:rPr>
      </w:pPr>
      <w:r>
        <w:rPr>
          <w:lang w:val="en-US"/>
        </w:rPr>
        <w:t xml:space="preserve">Print Preview Page </w:t>
      </w:r>
    </w:p>
    <w:p w14:paraId="6C166C48" w14:textId="250E6212" w:rsidR="00A924D4" w:rsidRDefault="00A924D4" w:rsidP="001F7791">
      <w:pPr>
        <w:pStyle w:val="NumberedListing"/>
        <w:numPr>
          <w:ilvl w:val="0"/>
          <w:numId w:val="99"/>
        </w:numPr>
        <w:rPr>
          <w:lang w:val="en-US"/>
        </w:rPr>
      </w:pPr>
      <w:r w:rsidRPr="00565D24">
        <w:rPr>
          <w:lang w:val="en-US"/>
        </w:rPr>
        <w:t xml:space="preserve">Click </w:t>
      </w:r>
      <w:r>
        <w:rPr>
          <w:b/>
          <w:noProof/>
          <w:lang w:val="en-IN" w:eastAsia="en-IN"/>
        </w:rPr>
        <w:t xml:space="preserve">Print </w:t>
      </w:r>
      <w:r>
        <w:rPr>
          <w:noProof/>
          <w:lang w:val="en-IN" w:eastAsia="en-IN"/>
        </w:rPr>
        <w:t>button</w:t>
      </w:r>
      <w:r>
        <w:rPr>
          <w:lang w:val="en-US"/>
        </w:rPr>
        <w:t xml:space="preserve"> </w:t>
      </w:r>
      <w:r w:rsidRPr="00565D24">
        <w:rPr>
          <w:lang w:val="en-US"/>
        </w:rPr>
        <w:t xml:space="preserve">to </w:t>
      </w:r>
      <w:r>
        <w:rPr>
          <w:lang w:val="en-US"/>
        </w:rPr>
        <w:t>print</w:t>
      </w:r>
      <w:r w:rsidRPr="00565D24">
        <w:rPr>
          <w:lang w:val="en-US"/>
        </w:rPr>
        <w:t xml:space="preserve"> </w:t>
      </w:r>
      <w:r>
        <w:rPr>
          <w:lang w:val="en-US"/>
        </w:rPr>
        <w:t>the details.</w:t>
      </w:r>
    </w:p>
    <w:p w14:paraId="38A88380" w14:textId="6EAD2316" w:rsidR="00A924D4" w:rsidRDefault="00A924D4" w:rsidP="00822B02">
      <w:pPr>
        <w:pStyle w:val="Heading3CL"/>
      </w:pPr>
      <w:bookmarkStart w:id="212" w:name="_Toc123813548"/>
      <w:r>
        <w:t xml:space="preserve">Delete </w:t>
      </w:r>
      <w:r w:rsidR="00A35368">
        <w:t>Process Definitions</w:t>
      </w:r>
      <w:bookmarkEnd w:id="212"/>
    </w:p>
    <w:p w14:paraId="33C99839" w14:textId="0327ED2B" w:rsidR="00A924D4" w:rsidRDefault="00A924D4" w:rsidP="00A924D4">
      <w:pPr>
        <w:pStyle w:val="BodyText"/>
        <w:rPr>
          <w:lang w:val="en-US"/>
        </w:rPr>
      </w:pPr>
      <w:r w:rsidRPr="00C1263A">
        <w:rPr>
          <w:lang w:val="en-US"/>
        </w:rPr>
        <w:t xml:space="preserve">This functionality allows </w:t>
      </w:r>
      <w:r>
        <w:rPr>
          <w:lang w:val="en-US"/>
        </w:rPr>
        <w:t>you</w:t>
      </w:r>
      <w:r w:rsidRPr="00C1263A">
        <w:rPr>
          <w:lang w:val="en-US"/>
        </w:rPr>
        <w:t xml:space="preserve"> to </w:t>
      </w:r>
      <w:r w:rsidR="00A35368">
        <w:rPr>
          <w:lang w:val="en-US"/>
        </w:rPr>
        <w:t xml:space="preserve">delete </w:t>
      </w:r>
      <w:r w:rsidRPr="00C1263A">
        <w:rPr>
          <w:lang w:val="en-US"/>
        </w:rPr>
        <w:t xml:space="preserve">the </w:t>
      </w:r>
      <w:r w:rsidR="00A35368">
        <w:rPr>
          <w:lang w:val="en-US"/>
        </w:rPr>
        <w:t>process definitions.</w:t>
      </w:r>
    </w:p>
    <w:p w14:paraId="57E18A90" w14:textId="47E79312" w:rsidR="00A924D4" w:rsidRDefault="00A924D4" w:rsidP="00A924D4">
      <w:pPr>
        <w:pStyle w:val="ProcedureHeading"/>
        <w:rPr>
          <w:lang w:val="en-US"/>
        </w:rPr>
      </w:pPr>
      <w:r>
        <w:rPr>
          <w:lang w:val="en-US"/>
        </w:rPr>
        <w:t xml:space="preserve"> To </w:t>
      </w:r>
      <w:r w:rsidR="00822B02">
        <w:rPr>
          <w:lang w:val="en-US"/>
        </w:rPr>
        <w:t xml:space="preserve">delete </w:t>
      </w:r>
      <w:r>
        <w:rPr>
          <w:lang w:val="en-US"/>
        </w:rPr>
        <w:t>details:</w:t>
      </w:r>
    </w:p>
    <w:p w14:paraId="365DCD9E" w14:textId="77777777" w:rsidR="00A35368" w:rsidRPr="00DF5194" w:rsidRDefault="00A35368" w:rsidP="001F7791">
      <w:pPr>
        <w:pStyle w:val="NumberedListing"/>
        <w:numPr>
          <w:ilvl w:val="0"/>
          <w:numId w:val="105"/>
        </w:numPr>
        <w:rPr>
          <w:lang w:val="en-US"/>
        </w:rPr>
      </w:pPr>
      <w:r w:rsidRPr="00DF5194">
        <w:rPr>
          <w:lang w:val="en-US"/>
        </w:rPr>
        <w:t>Click</w:t>
      </w:r>
      <w:r>
        <w:rPr>
          <w:lang w:val="en-US"/>
        </w:rPr>
        <w:t xml:space="preserve"> </w:t>
      </w:r>
      <w:r w:rsidRPr="007616BE">
        <w:rPr>
          <w:b/>
          <w:lang w:val="en-US"/>
        </w:rPr>
        <w:t>BPM</w:t>
      </w:r>
      <w:r>
        <w:rPr>
          <w:lang w:val="en-US"/>
        </w:rPr>
        <w:t xml:space="preserve">&gt;&gt; </w:t>
      </w:r>
      <w:r>
        <w:rPr>
          <w:b/>
          <w:lang w:val="en-US"/>
        </w:rPr>
        <w:t>Process Definitions</w:t>
      </w:r>
      <w:r>
        <w:rPr>
          <w:lang w:val="en-US"/>
        </w:rPr>
        <w:t xml:space="preserve">. Process Definitions </w:t>
      </w:r>
      <w:r w:rsidRPr="00A87D15">
        <w:rPr>
          <w:rStyle w:val="redarrow"/>
        </w:rPr>
        <w:t>Page</w:t>
      </w:r>
      <w:r w:rsidRPr="00DF5194">
        <w:rPr>
          <w:lang w:val="en-US"/>
        </w:rPr>
        <w:t xml:space="preserve"> </w:t>
      </w:r>
      <w:r>
        <w:rPr>
          <w:lang w:val="en-US"/>
        </w:rPr>
        <w:t>will be displayed</w:t>
      </w:r>
      <w:r w:rsidRPr="00DF5194">
        <w:rPr>
          <w:lang w:val="en-US"/>
        </w:rPr>
        <w:t>.</w:t>
      </w:r>
    </w:p>
    <w:p w14:paraId="1539D41F" w14:textId="3E75EF91" w:rsidR="00A924D4" w:rsidRDefault="00A924D4" w:rsidP="00A924D4">
      <w:pPr>
        <w:pStyle w:val="BodyText"/>
        <w:rPr>
          <w:lang w:val="en-US"/>
        </w:rPr>
      </w:pPr>
      <w:r>
        <w:rPr>
          <w:noProof/>
          <w:lang w:val="en-SG" w:eastAsia="en-SG"/>
        </w:rPr>
        <w:drawing>
          <wp:inline distT="0" distB="0" distL="0" distR="0" wp14:anchorId="4D747633" wp14:editId="67C2C46F">
            <wp:extent cx="4865716" cy="3838575"/>
            <wp:effectExtent l="19050" t="19050" r="11430" b="9525"/>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4869309" cy="3841410"/>
                    </a:xfrm>
                    <a:prstGeom prst="rect">
                      <a:avLst/>
                    </a:prstGeom>
                    <a:ln w="3175">
                      <a:solidFill>
                        <a:schemeClr val="tx1"/>
                      </a:solidFill>
                    </a:ln>
                  </pic:spPr>
                </pic:pic>
              </a:graphicData>
            </a:graphic>
          </wp:inline>
        </w:drawing>
      </w:r>
    </w:p>
    <w:p w14:paraId="515858FD" w14:textId="3D07A616" w:rsidR="00A35368" w:rsidRDefault="00A35368" w:rsidP="00A35368">
      <w:pPr>
        <w:pStyle w:val="Figure"/>
        <w:rPr>
          <w:lang w:val="en-US"/>
        </w:rPr>
      </w:pPr>
      <w:r>
        <w:rPr>
          <w:lang w:val="en-US"/>
        </w:rPr>
        <w:t xml:space="preserve">Process Definitions Page </w:t>
      </w:r>
    </w:p>
    <w:p w14:paraId="5548678D" w14:textId="697B54E9" w:rsidR="00A35368" w:rsidRPr="00A7360D" w:rsidRDefault="00A35368" w:rsidP="001F7791">
      <w:pPr>
        <w:pStyle w:val="NumberedListing"/>
        <w:numPr>
          <w:ilvl w:val="0"/>
          <w:numId w:val="99"/>
        </w:numPr>
        <w:rPr>
          <w:lang w:val="en-US"/>
        </w:rPr>
      </w:pPr>
      <w:r w:rsidRPr="00A7360D">
        <w:rPr>
          <w:lang w:val="en-US"/>
        </w:rPr>
        <w:t xml:space="preserve">From the search results, click the </w:t>
      </w:r>
      <w:r>
        <w:rPr>
          <w:noProof/>
          <w:lang w:val="en-US"/>
        </w:rPr>
        <w:t xml:space="preserve">delete </w:t>
      </w:r>
      <w:r w:rsidRPr="00A7360D">
        <w:rPr>
          <w:lang w:val="en-US"/>
        </w:rPr>
        <w:t>icon.  The</w:t>
      </w:r>
      <w:r w:rsidRPr="00A7360D">
        <w:rPr>
          <w:b/>
          <w:lang w:val="en-US"/>
        </w:rPr>
        <w:t xml:space="preserve"> </w:t>
      </w:r>
      <w:r>
        <w:rPr>
          <w:b/>
          <w:lang w:val="en-US"/>
        </w:rPr>
        <w:t xml:space="preserve">Pop-Up </w:t>
      </w:r>
      <w:r w:rsidRPr="00A7360D">
        <w:rPr>
          <w:lang w:val="en-US"/>
        </w:rPr>
        <w:t>Page</w:t>
      </w:r>
      <w:r w:rsidRPr="00A7360D">
        <w:rPr>
          <w:b/>
          <w:lang w:val="en-US"/>
        </w:rPr>
        <w:t xml:space="preserve"> </w:t>
      </w:r>
      <w:r w:rsidRPr="00A7360D">
        <w:rPr>
          <w:lang w:val="en-US"/>
        </w:rPr>
        <w:t>will be</w:t>
      </w:r>
      <w:r w:rsidRPr="00A7360D">
        <w:rPr>
          <w:b/>
          <w:lang w:val="en-US"/>
        </w:rPr>
        <w:t xml:space="preserve"> </w:t>
      </w:r>
      <w:r w:rsidRPr="00A7360D">
        <w:rPr>
          <w:lang w:val="en-US"/>
        </w:rPr>
        <w:t>displayed.</w:t>
      </w:r>
    </w:p>
    <w:p w14:paraId="55EA94BF" w14:textId="77777777" w:rsidR="00A35368" w:rsidRDefault="00A35368" w:rsidP="00A924D4">
      <w:pPr>
        <w:pStyle w:val="BodyText"/>
        <w:rPr>
          <w:lang w:val="en-US"/>
        </w:rPr>
      </w:pPr>
    </w:p>
    <w:p w14:paraId="668B59BD" w14:textId="576CF7A7" w:rsidR="00A924D4" w:rsidRDefault="00A924D4" w:rsidP="00A924D4">
      <w:pPr>
        <w:pStyle w:val="BodyText"/>
        <w:rPr>
          <w:lang w:val="en-US"/>
        </w:rPr>
      </w:pPr>
      <w:r>
        <w:rPr>
          <w:noProof/>
          <w:lang w:val="en-SG" w:eastAsia="en-SG"/>
        </w:rPr>
        <w:drawing>
          <wp:inline distT="0" distB="0" distL="0" distR="0" wp14:anchorId="0A659930" wp14:editId="15541A6B">
            <wp:extent cx="3447619" cy="1276190"/>
            <wp:effectExtent l="19050" t="19050" r="19685" b="19685"/>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3447619" cy="1276190"/>
                    </a:xfrm>
                    <a:prstGeom prst="rect">
                      <a:avLst/>
                    </a:prstGeom>
                    <a:ln w="3175">
                      <a:solidFill>
                        <a:schemeClr val="tx1"/>
                      </a:solidFill>
                    </a:ln>
                  </pic:spPr>
                </pic:pic>
              </a:graphicData>
            </a:graphic>
          </wp:inline>
        </w:drawing>
      </w:r>
    </w:p>
    <w:p w14:paraId="1F367A07" w14:textId="07F430BE" w:rsidR="00A35368" w:rsidRDefault="00A35368" w:rsidP="00A35368">
      <w:pPr>
        <w:pStyle w:val="Figure"/>
        <w:rPr>
          <w:lang w:val="en-US"/>
        </w:rPr>
      </w:pPr>
      <w:r>
        <w:rPr>
          <w:lang w:val="en-US"/>
        </w:rPr>
        <w:t>Confirmation Box</w:t>
      </w:r>
    </w:p>
    <w:p w14:paraId="3B755479" w14:textId="77777777" w:rsidR="00A35368" w:rsidRDefault="00A35368" w:rsidP="00A35368">
      <w:pPr>
        <w:pStyle w:val="NumberedListing"/>
        <w:ind w:left="936"/>
        <w:rPr>
          <w:lang w:val="en-US"/>
        </w:rPr>
      </w:pPr>
    </w:p>
    <w:p w14:paraId="7CCF57DB" w14:textId="15AE6DD8" w:rsidR="00A924D4" w:rsidRDefault="00A924D4" w:rsidP="001F7791">
      <w:pPr>
        <w:pStyle w:val="NumberedListing"/>
        <w:numPr>
          <w:ilvl w:val="0"/>
          <w:numId w:val="105"/>
        </w:numPr>
        <w:rPr>
          <w:lang w:val="en-US"/>
        </w:rPr>
      </w:pPr>
      <w:r w:rsidRPr="00565D24">
        <w:rPr>
          <w:lang w:val="en-US"/>
        </w:rPr>
        <w:t xml:space="preserve">Click </w:t>
      </w:r>
      <w:r w:rsidR="00A35368" w:rsidRPr="00A35368">
        <w:rPr>
          <w:b/>
          <w:lang w:val="en-US"/>
        </w:rPr>
        <w:t>Yes</w:t>
      </w:r>
      <w:r w:rsidR="00A35368">
        <w:rPr>
          <w:lang w:val="en-US"/>
        </w:rPr>
        <w:t xml:space="preserve"> </w:t>
      </w:r>
      <w:r>
        <w:rPr>
          <w:noProof/>
          <w:lang w:val="en-IN" w:eastAsia="en-IN"/>
        </w:rPr>
        <w:t>button</w:t>
      </w:r>
      <w:r w:rsidR="00A35368">
        <w:rPr>
          <w:noProof/>
          <w:lang w:val="en-IN" w:eastAsia="en-IN"/>
        </w:rPr>
        <w:t xml:space="preserve"> to delete the detals.</w:t>
      </w:r>
    </w:p>
    <w:p w14:paraId="4C40DAAF" w14:textId="77777777" w:rsidR="00A924D4" w:rsidRDefault="00A924D4" w:rsidP="00A924D4">
      <w:pPr>
        <w:pStyle w:val="BodyText"/>
        <w:rPr>
          <w:lang w:val="en-US"/>
        </w:rPr>
      </w:pPr>
    </w:p>
    <w:p w14:paraId="0B946802" w14:textId="40EF8329" w:rsidR="00A924D4" w:rsidRDefault="00A924D4" w:rsidP="00822B02">
      <w:pPr>
        <w:pStyle w:val="Heading3CL"/>
      </w:pPr>
      <w:bookmarkStart w:id="213" w:name="_Toc123813549"/>
      <w:r>
        <w:t>Create</w:t>
      </w:r>
      <w:r w:rsidR="00A35368">
        <w:t xml:space="preserve"> Process Definitions</w:t>
      </w:r>
      <w:bookmarkEnd w:id="213"/>
    </w:p>
    <w:p w14:paraId="13F9B66A" w14:textId="24AF1150" w:rsidR="00A35368" w:rsidRDefault="00A35368" w:rsidP="000F1F02">
      <w:pPr>
        <w:pStyle w:val="BodyText"/>
      </w:pPr>
      <w:r>
        <w:t>This functionality allows you to create the process definitions.</w:t>
      </w:r>
    </w:p>
    <w:p w14:paraId="5E22F04A" w14:textId="6C4EAC43" w:rsidR="00A35368" w:rsidRDefault="00A35368" w:rsidP="00A35368">
      <w:pPr>
        <w:pStyle w:val="ProcedureHeading"/>
        <w:rPr>
          <w:lang w:val="en-US"/>
        </w:rPr>
      </w:pPr>
      <w:r>
        <w:rPr>
          <w:lang w:val="en-US"/>
        </w:rPr>
        <w:t>To create</w:t>
      </w:r>
      <w:r>
        <w:t xml:space="preserve"> Process Definitions</w:t>
      </w:r>
      <w:r>
        <w:rPr>
          <w:lang w:val="en-US"/>
        </w:rPr>
        <w:t>:</w:t>
      </w:r>
    </w:p>
    <w:p w14:paraId="7D692284" w14:textId="77777777" w:rsidR="00A35368" w:rsidRPr="00DF5194" w:rsidRDefault="00A35368" w:rsidP="001F7791">
      <w:pPr>
        <w:pStyle w:val="NumberedListing"/>
        <w:numPr>
          <w:ilvl w:val="0"/>
          <w:numId w:val="106"/>
        </w:numPr>
        <w:rPr>
          <w:lang w:val="en-US"/>
        </w:rPr>
      </w:pPr>
      <w:r w:rsidRPr="00DF5194">
        <w:rPr>
          <w:lang w:val="en-US"/>
        </w:rPr>
        <w:t>Click</w:t>
      </w:r>
      <w:r>
        <w:rPr>
          <w:lang w:val="en-US"/>
        </w:rPr>
        <w:t xml:space="preserve"> </w:t>
      </w:r>
      <w:r w:rsidRPr="007616BE">
        <w:rPr>
          <w:b/>
          <w:lang w:val="en-US"/>
        </w:rPr>
        <w:t>BPM</w:t>
      </w:r>
      <w:r>
        <w:rPr>
          <w:lang w:val="en-US"/>
        </w:rPr>
        <w:t xml:space="preserve">&gt;&gt; </w:t>
      </w:r>
      <w:r>
        <w:rPr>
          <w:b/>
          <w:lang w:val="en-US"/>
        </w:rPr>
        <w:t>Process Definitions</w:t>
      </w:r>
      <w:r>
        <w:rPr>
          <w:lang w:val="en-US"/>
        </w:rPr>
        <w:t xml:space="preserve">. Process Definitions </w:t>
      </w:r>
      <w:r w:rsidRPr="00A87D15">
        <w:rPr>
          <w:rStyle w:val="redarrow"/>
        </w:rPr>
        <w:t>Page</w:t>
      </w:r>
      <w:r w:rsidRPr="00DF5194">
        <w:rPr>
          <w:lang w:val="en-US"/>
        </w:rPr>
        <w:t xml:space="preserve"> </w:t>
      </w:r>
      <w:r>
        <w:rPr>
          <w:lang w:val="en-US"/>
        </w:rPr>
        <w:t>will be displayed</w:t>
      </w:r>
      <w:r w:rsidRPr="00DF5194">
        <w:rPr>
          <w:lang w:val="en-US"/>
        </w:rPr>
        <w:t>.</w:t>
      </w:r>
    </w:p>
    <w:p w14:paraId="251E0437" w14:textId="664DB1D4" w:rsidR="00A924D4" w:rsidRDefault="00855053" w:rsidP="00A924D4">
      <w:pPr>
        <w:pStyle w:val="BodyText"/>
        <w:rPr>
          <w:lang w:val="en-US"/>
        </w:rPr>
      </w:pPr>
      <w:r>
        <w:rPr>
          <w:noProof/>
          <w:lang w:val="en-SG" w:eastAsia="en-SG"/>
        </w:rPr>
        <w:drawing>
          <wp:inline distT="0" distB="0" distL="0" distR="0" wp14:anchorId="4DAC0B79" wp14:editId="74BE7B36">
            <wp:extent cx="5334000" cy="4208006"/>
            <wp:effectExtent l="19050" t="19050" r="19050" b="21590"/>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336021" cy="4209600"/>
                    </a:xfrm>
                    <a:prstGeom prst="rect">
                      <a:avLst/>
                    </a:prstGeom>
                    <a:ln w="3175">
                      <a:solidFill>
                        <a:schemeClr val="tx1"/>
                      </a:solidFill>
                    </a:ln>
                  </pic:spPr>
                </pic:pic>
              </a:graphicData>
            </a:graphic>
          </wp:inline>
        </w:drawing>
      </w:r>
    </w:p>
    <w:p w14:paraId="4A89C805" w14:textId="22CB35F8" w:rsidR="00A35368" w:rsidRDefault="00A35368" w:rsidP="00A35368">
      <w:pPr>
        <w:pStyle w:val="Figure"/>
        <w:rPr>
          <w:lang w:val="en-US"/>
        </w:rPr>
      </w:pPr>
      <w:r>
        <w:rPr>
          <w:lang w:val="en-US"/>
        </w:rPr>
        <w:t>Process Definitions Page</w:t>
      </w:r>
    </w:p>
    <w:p w14:paraId="4A67E440" w14:textId="7A59C5CD" w:rsidR="00A35368" w:rsidRDefault="00A35368" w:rsidP="001F7791">
      <w:pPr>
        <w:pStyle w:val="NumberedListing"/>
        <w:numPr>
          <w:ilvl w:val="0"/>
          <w:numId w:val="106"/>
        </w:numPr>
        <w:rPr>
          <w:lang w:val="en-US"/>
        </w:rPr>
      </w:pPr>
      <w:r>
        <w:rPr>
          <w:lang w:val="en-US"/>
        </w:rPr>
        <w:lastRenderedPageBreak/>
        <w:t>Click new icon to create a new process definitions. The following page will be displayed.</w:t>
      </w:r>
    </w:p>
    <w:p w14:paraId="3FDA974B" w14:textId="55AD757B" w:rsidR="00855053" w:rsidRDefault="00855053" w:rsidP="00A924D4">
      <w:pPr>
        <w:pStyle w:val="BodyText"/>
        <w:rPr>
          <w:lang w:val="en-US"/>
        </w:rPr>
      </w:pPr>
      <w:r>
        <w:rPr>
          <w:noProof/>
          <w:lang w:val="en-SG" w:eastAsia="en-SG"/>
        </w:rPr>
        <w:drawing>
          <wp:inline distT="0" distB="0" distL="0" distR="0" wp14:anchorId="7A80D356" wp14:editId="30FBCE79">
            <wp:extent cx="5433237" cy="1174022"/>
            <wp:effectExtent l="19050" t="19050" r="15240" b="26670"/>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441955" cy="1175906"/>
                    </a:xfrm>
                    <a:prstGeom prst="rect">
                      <a:avLst/>
                    </a:prstGeom>
                    <a:ln w="3175">
                      <a:solidFill>
                        <a:schemeClr val="tx1"/>
                      </a:solidFill>
                    </a:ln>
                  </pic:spPr>
                </pic:pic>
              </a:graphicData>
            </a:graphic>
          </wp:inline>
        </w:drawing>
      </w:r>
    </w:p>
    <w:p w14:paraId="2A2F73BA" w14:textId="79777FCF" w:rsidR="00A35368" w:rsidRDefault="00A35368" w:rsidP="00A35368">
      <w:pPr>
        <w:pStyle w:val="Figure"/>
        <w:rPr>
          <w:lang w:val="en-US"/>
        </w:rPr>
      </w:pPr>
      <w:r>
        <w:rPr>
          <w:lang w:val="en-US"/>
        </w:rPr>
        <w:t>Process Definitions Details Page</w:t>
      </w:r>
    </w:p>
    <w:p w14:paraId="44C42F32" w14:textId="77777777" w:rsidR="000F1F02" w:rsidRPr="000F1F02" w:rsidRDefault="000F1F02" w:rsidP="000F1F02">
      <w:pPr>
        <w:pStyle w:val="BodyText"/>
        <w:rPr>
          <w:lang w:val="en-US"/>
        </w:rPr>
      </w:pPr>
    </w:p>
    <w:tbl>
      <w:tblPr>
        <w:tblStyle w:val="TableGrid"/>
        <w:tblW w:w="0" w:type="auto"/>
        <w:jc w:val="center"/>
        <w:tblLook w:val="04A0" w:firstRow="1" w:lastRow="0" w:firstColumn="1" w:lastColumn="0" w:noHBand="0" w:noVBand="1"/>
      </w:tblPr>
      <w:tblGrid>
        <w:gridCol w:w="2843"/>
        <w:gridCol w:w="5137"/>
      </w:tblGrid>
      <w:tr w:rsidR="00A35368" w:rsidRPr="0013748C" w14:paraId="53FF3EF6" w14:textId="77777777" w:rsidTr="00A35368">
        <w:trPr>
          <w:cantSplit/>
          <w:tblHeader/>
          <w:jc w:val="center"/>
        </w:trPr>
        <w:tc>
          <w:tcPr>
            <w:tcW w:w="2843" w:type="dxa"/>
            <w:shd w:val="clear" w:color="auto" w:fill="BFBFBF" w:themeFill="background1" w:themeFillShade="BF"/>
          </w:tcPr>
          <w:p w14:paraId="765E4C4C" w14:textId="77777777" w:rsidR="00A35368" w:rsidRPr="0013748C" w:rsidRDefault="00A35368" w:rsidP="00A35368">
            <w:pPr>
              <w:pStyle w:val="TableHeading"/>
            </w:pPr>
            <w:r w:rsidRPr="0013748C">
              <w:t>Field/Button description</w:t>
            </w:r>
          </w:p>
        </w:tc>
        <w:tc>
          <w:tcPr>
            <w:tcW w:w="5137" w:type="dxa"/>
            <w:shd w:val="clear" w:color="auto" w:fill="BFBFBF" w:themeFill="background1" w:themeFillShade="BF"/>
          </w:tcPr>
          <w:p w14:paraId="1AA200A3" w14:textId="77777777" w:rsidR="00A35368" w:rsidRPr="0013748C" w:rsidRDefault="00A35368" w:rsidP="00A35368">
            <w:pPr>
              <w:pStyle w:val="TableHeading"/>
            </w:pPr>
            <w:r w:rsidRPr="0013748C">
              <w:t>Action/Input Required</w:t>
            </w:r>
          </w:p>
        </w:tc>
      </w:tr>
      <w:tr w:rsidR="00A35368" w:rsidRPr="0013748C" w14:paraId="3E04B8FA" w14:textId="77777777" w:rsidTr="00A35368">
        <w:trPr>
          <w:cantSplit/>
          <w:trHeight w:val="335"/>
          <w:jc w:val="center"/>
        </w:trPr>
        <w:tc>
          <w:tcPr>
            <w:tcW w:w="2843" w:type="dxa"/>
          </w:tcPr>
          <w:p w14:paraId="021F43BB" w14:textId="2ABE6134" w:rsidR="00A35368" w:rsidRPr="000F1F02" w:rsidRDefault="000F1F02" w:rsidP="000F1F02">
            <w:pPr>
              <w:pStyle w:val="TableText"/>
              <w:rPr>
                <w:b/>
              </w:rPr>
            </w:pPr>
            <w:r w:rsidRPr="000F1F02">
              <w:rPr>
                <w:b/>
              </w:rPr>
              <w:t>Name</w:t>
            </w:r>
          </w:p>
        </w:tc>
        <w:tc>
          <w:tcPr>
            <w:tcW w:w="5137" w:type="dxa"/>
          </w:tcPr>
          <w:p w14:paraId="047600AE" w14:textId="64605A7C" w:rsidR="00A35368" w:rsidRDefault="000F1F02" w:rsidP="00A35368">
            <w:pPr>
              <w:pStyle w:val="TableText"/>
            </w:pPr>
            <w:r>
              <w:t>Select the name of the process definitions form the drop-down list.</w:t>
            </w:r>
          </w:p>
        </w:tc>
      </w:tr>
      <w:tr w:rsidR="00A35368" w:rsidRPr="0013748C" w14:paraId="1FA8632E" w14:textId="77777777" w:rsidTr="00A35368">
        <w:trPr>
          <w:cantSplit/>
          <w:jc w:val="center"/>
        </w:trPr>
        <w:tc>
          <w:tcPr>
            <w:tcW w:w="2843" w:type="dxa"/>
          </w:tcPr>
          <w:p w14:paraId="56392E45" w14:textId="5F7C2F92" w:rsidR="00A35368" w:rsidRDefault="000F1F02" w:rsidP="00A35368">
            <w:pPr>
              <w:pStyle w:val="Tablefieldindent2"/>
              <w:ind w:left="0"/>
            </w:pPr>
            <w:r>
              <w:t>Deployment File</w:t>
            </w:r>
          </w:p>
        </w:tc>
        <w:tc>
          <w:tcPr>
            <w:tcW w:w="5137" w:type="dxa"/>
          </w:tcPr>
          <w:p w14:paraId="6AB0E75A" w14:textId="6EEB6158" w:rsidR="00A35368" w:rsidRDefault="000F1F02" w:rsidP="00A35368">
            <w:pPr>
              <w:pStyle w:val="TableText"/>
            </w:pPr>
            <w:r>
              <w:t xml:space="preserve">Click the Browse button to select the files. </w:t>
            </w:r>
          </w:p>
        </w:tc>
      </w:tr>
    </w:tbl>
    <w:p w14:paraId="55C95C6C" w14:textId="06847F32" w:rsidR="00A924D4" w:rsidRPr="00A924D4" w:rsidRDefault="00A924D4" w:rsidP="00A35368">
      <w:pPr>
        <w:pStyle w:val="Caption"/>
        <w:rPr>
          <w:lang w:val="en-US"/>
        </w:rPr>
      </w:pPr>
    </w:p>
    <w:p w14:paraId="3B78A5A8" w14:textId="33CFE61B" w:rsidR="000F1F02" w:rsidRDefault="000F1F02" w:rsidP="001F7791">
      <w:pPr>
        <w:pStyle w:val="NumberedListing"/>
        <w:numPr>
          <w:ilvl w:val="0"/>
          <w:numId w:val="106"/>
        </w:numPr>
        <w:rPr>
          <w:lang w:val="en-US"/>
        </w:rPr>
      </w:pPr>
      <w:r>
        <w:rPr>
          <w:lang w:val="en-US"/>
        </w:rPr>
        <w:t xml:space="preserve">Click </w:t>
      </w:r>
      <w:r w:rsidRPr="000F1F02">
        <w:rPr>
          <w:b/>
          <w:lang w:val="en-US"/>
        </w:rPr>
        <w:t>Deploy</w:t>
      </w:r>
      <w:r>
        <w:rPr>
          <w:lang w:val="en-US"/>
        </w:rPr>
        <w:t xml:space="preserve"> button to deploy the process definitions.</w:t>
      </w:r>
    </w:p>
    <w:p w14:paraId="788BD318" w14:textId="77777777" w:rsidR="008B7BE4" w:rsidRDefault="008B7BE4">
      <w:pPr>
        <w:rPr>
          <w:rFonts w:ascii="Century Gothic Bold" w:hAnsi="Century Gothic Bold"/>
          <w:sz w:val="28"/>
          <w:szCs w:val="28"/>
          <w:lang w:val="en-US"/>
        </w:rPr>
      </w:pPr>
      <w:r>
        <w:br w:type="page"/>
      </w:r>
    </w:p>
    <w:p w14:paraId="7B01BFB7" w14:textId="13089C26" w:rsidR="00B27EDC" w:rsidRDefault="00437B5A" w:rsidP="001E766D">
      <w:pPr>
        <w:pStyle w:val="Heading2CL"/>
      </w:pPr>
      <w:bookmarkStart w:id="214" w:name="_Toc123813550"/>
      <w:bookmarkStart w:id="215" w:name="_Toc129608447"/>
      <w:r w:rsidRPr="00437B5A">
        <w:lastRenderedPageBreak/>
        <w:t>Process</w:t>
      </w:r>
      <w:r w:rsidR="009D5556">
        <w:t xml:space="preserve"> Instances</w:t>
      </w:r>
      <w:bookmarkEnd w:id="214"/>
      <w:bookmarkEnd w:id="215"/>
    </w:p>
    <w:p w14:paraId="1E3A39C0" w14:textId="63970E52" w:rsidR="002F2034" w:rsidRPr="002F2034" w:rsidRDefault="002F2034" w:rsidP="002F2034">
      <w:pPr>
        <w:pStyle w:val="BodyText"/>
        <w:rPr>
          <w:lang w:val="en-US"/>
        </w:rPr>
      </w:pPr>
      <w:r>
        <w:rPr>
          <w:lang w:val="en-US"/>
        </w:rPr>
        <w:t>This functionality allows you to view, search, edit and create the instances for the process.</w:t>
      </w:r>
    </w:p>
    <w:p w14:paraId="14624999" w14:textId="1BBEC90D" w:rsidR="00676DBD" w:rsidRDefault="00676DBD" w:rsidP="00676DBD">
      <w:pPr>
        <w:pStyle w:val="Heading3CL"/>
        <w:rPr>
          <w:lang w:val="en-US"/>
        </w:rPr>
      </w:pPr>
      <w:bookmarkStart w:id="216" w:name="_Toc123813551"/>
      <w:r>
        <w:rPr>
          <w:lang w:val="en-US"/>
        </w:rPr>
        <w:t>Search and view Process Instances</w:t>
      </w:r>
      <w:bookmarkEnd w:id="216"/>
    </w:p>
    <w:p w14:paraId="350D568D" w14:textId="5D74DE92" w:rsidR="002F2034" w:rsidRPr="002F2034" w:rsidRDefault="002F2034" w:rsidP="002F2034">
      <w:pPr>
        <w:pStyle w:val="BodyText"/>
        <w:rPr>
          <w:lang w:val="en-US"/>
        </w:rPr>
      </w:pPr>
      <w:r>
        <w:rPr>
          <w:lang w:val="en-US"/>
        </w:rPr>
        <w:t>This section allows you to search and view the Process Instances.</w:t>
      </w:r>
    </w:p>
    <w:p w14:paraId="64FB4A02" w14:textId="4FB21684" w:rsidR="00F75AF0" w:rsidRDefault="00F75AF0" w:rsidP="00F75AF0">
      <w:pPr>
        <w:pStyle w:val="ProcedureHeading"/>
        <w:rPr>
          <w:lang w:val="en-US"/>
        </w:rPr>
      </w:pPr>
      <w:r>
        <w:rPr>
          <w:lang w:val="en-US"/>
        </w:rPr>
        <w:t xml:space="preserve">To </w:t>
      </w:r>
      <w:r w:rsidR="008B7BE4">
        <w:rPr>
          <w:lang w:val="en-US"/>
        </w:rPr>
        <w:t>search and view the process instances</w:t>
      </w:r>
      <w:r>
        <w:rPr>
          <w:lang w:val="en-US"/>
        </w:rPr>
        <w:t>:</w:t>
      </w:r>
    </w:p>
    <w:p w14:paraId="17531AED" w14:textId="039F1EBA" w:rsidR="00F75AF0" w:rsidRPr="008B7BE4" w:rsidRDefault="008B7BE4" w:rsidP="001F7791">
      <w:pPr>
        <w:pStyle w:val="NumberedListing"/>
        <w:numPr>
          <w:ilvl w:val="0"/>
          <w:numId w:val="100"/>
        </w:numPr>
        <w:rPr>
          <w:lang w:val="en-US"/>
        </w:rPr>
      </w:pPr>
      <w:r>
        <w:rPr>
          <w:lang w:val="en-US"/>
        </w:rPr>
        <w:t xml:space="preserve">Log in to the application and Click </w:t>
      </w:r>
      <w:r w:rsidRPr="008B7BE4">
        <w:rPr>
          <w:b/>
          <w:lang w:val="en-US"/>
        </w:rPr>
        <w:t>BPM</w:t>
      </w:r>
      <w:r>
        <w:rPr>
          <w:lang w:val="en-US"/>
        </w:rPr>
        <w:t>&gt;&gt;</w:t>
      </w:r>
      <w:r w:rsidRPr="008B7BE4">
        <w:rPr>
          <w:b/>
          <w:lang w:val="en-US"/>
        </w:rPr>
        <w:t>Process</w:t>
      </w:r>
      <w:r w:rsidR="009D5556">
        <w:rPr>
          <w:b/>
          <w:lang w:val="en-US"/>
        </w:rPr>
        <w:t xml:space="preserve"> Instances</w:t>
      </w:r>
      <w:r w:rsidRPr="008B7BE4">
        <w:rPr>
          <w:b/>
          <w:lang w:val="en-US"/>
        </w:rPr>
        <w:t>.</w:t>
      </w:r>
      <w:r w:rsidRPr="008B7BE4">
        <w:rPr>
          <w:lang w:val="en-US"/>
        </w:rPr>
        <w:t xml:space="preserve"> The following screen will be displayed.</w:t>
      </w:r>
    </w:p>
    <w:p w14:paraId="3733B5A1" w14:textId="1F857620" w:rsidR="001E766D" w:rsidRDefault="001E766D" w:rsidP="008B7BE4">
      <w:pPr>
        <w:pStyle w:val="Screenshot"/>
        <w:rPr>
          <w:lang w:val="en-US"/>
        </w:rPr>
      </w:pPr>
      <w:r>
        <w:rPr>
          <w:lang w:val="en-SG" w:eastAsia="en-SG"/>
        </w:rPr>
        <w:drawing>
          <wp:inline distT="0" distB="0" distL="0" distR="0" wp14:anchorId="5E115EF9" wp14:editId="399BE3CD">
            <wp:extent cx="5243537" cy="4152900"/>
            <wp:effectExtent l="19050" t="19050" r="14605" b="19050"/>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244713" cy="4153831"/>
                    </a:xfrm>
                    <a:prstGeom prst="rect">
                      <a:avLst/>
                    </a:prstGeom>
                    <a:ln w="3175">
                      <a:solidFill>
                        <a:schemeClr val="tx1"/>
                      </a:solidFill>
                    </a:ln>
                  </pic:spPr>
                </pic:pic>
              </a:graphicData>
            </a:graphic>
          </wp:inline>
        </w:drawing>
      </w:r>
    </w:p>
    <w:p w14:paraId="0B33B28F" w14:textId="0AFA3F63" w:rsidR="001E766D" w:rsidRPr="008B7BE4" w:rsidRDefault="008B7BE4" w:rsidP="008B7BE4">
      <w:pPr>
        <w:pStyle w:val="Figure"/>
        <w:rPr>
          <w:rStyle w:val="redarrow"/>
        </w:rPr>
      </w:pPr>
      <w:r w:rsidRPr="008B7BE4">
        <w:rPr>
          <w:rStyle w:val="redarrow"/>
        </w:rPr>
        <w:t xml:space="preserve">Process Instances List </w:t>
      </w:r>
      <w:r w:rsidR="007616BE">
        <w:rPr>
          <w:rStyle w:val="redarrow"/>
        </w:rPr>
        <w:t xml:space="preserve">Search </w:t>
      </w:r>
      <w:r w:rsidRPr="008B7BE4">
        <w:rPr>
          <w:rStyle w:val="redarrow"/>
        </w:rPr>
        <w:t>Page</w:t>
      </w:r>
    </w:p>
    <w:p w14:paraId="272E34E9" w14:textId="77777777" w:rsidR="008B7BE4" w:rsidRDefault="008B7BE4" w:rsidP="001E766D">
      <w:pPr>
        <w:pStyle w:val="BodyText"/>
        <w:rPr>
          <w:lang w:val="en-US"/>
        </w:rPr>
      </w:pPr>
    </w:p>
    <w:tbl>
      <w:tblPr>
        <w:tblStyle w:val="TableGrid"/>
        <w:tblW w:w="0" w:type="auto"/>
        <w:jc w:val="center"/>
        <w:tblLook w:val="04A0" w:firstRow="1" w:lastRow="0" w:firstColumn="1" w:lastColumn="0" w:noHBand="0" w:noVBand="1"/>
      </w:tblPr>
      <w:tblGrid>
        <w:gridCol w:w="2843"/>
        <w:gridCol w:w="5137"/>
      </w:tblGrid>
      <w:tr w:rsidR="008B7BE4" w:rsidRPr="0013748C" w14:paraId="00BEA39B" w14:textId="77777777" w:rsidTr="00822B02">
        <w:trPr>
          <w:cantSplit/>
          <w:tblHeader/>
          <w:jc w:val="center"/>
        </w:trPr>
        <w:tc>
          <w:tcPr>
            <w:tcW w:w="2843" w:type="dxa"/>
            <w:shd w:val="clear" w:color="auto" w:fill="BFBFBF" w:themeFill="background1" w:themeFillShade="BF"/>
          </w:tcPr>
          <w:p w14:paraId="2CED5BD4" w14:textId="77777777" w:rsidR="008B7BE4" w:rsidRPr="0013748C" w:rsidRDefault="008B7BE4" w:rsidP="00822B02">
            <w:pPr>
              <w:pStyle w:val="TableHeading"/>
            </w:pPr>
            <w:r w:rsidRPr="0013748C">
              <w:t>Field/Button description</w:t>
            </w:r>
          </w:p>
        </w:tc>
        <w:tc>
          <w:tcPr>
            <w:tcW w:w="5137" w:type="dxa"/>
            <w:shd w:val="clear" w:color="auto" w:fill="BFBFBF" w:themeFill="background1" w:themeFillShade="BF"/>
          </w:tcPr>
          <w:p w14:paraId="28E8A996" w14:textId="77777777" w:rsidR="008B7BE4" w:rsidRPr="0013748C" w:rsidRDefault="008B7BE4" w:rsidP="00822B02">
            <w:pPr>
              <w:pStyle w:val="TableHeading"/>
            </w:pPr>
            <w:r w:rsidRPr="0013748C">
              <w:t>Action/Input Required</w:t>
            </w:r>
          </w:p>
        </w:tc>
      </w:tr>
      <w:tr w:rsidR="008B7BE4" w:rsidRPr="0013748C" w14:paraId="3C4FB3B8" w14:textId="77777777" w:rsidTr="00822B02">
        <w:trPr>
          <w:cantSplit/>
          <w:jc w:val="center"/>
        </w:trPr>
        <w:tc>
          <w:tcPr>
            <w:tcW w:w="2843" w:type="dxa"/>
          </w:tcPr>
          <w:p w14:paraId="462D381C" w14:textId="63C71FEC" w:rsidR="008B7BE4" w:rsidRDefault="002F2034" w:rsidP="00822B02">
            <w:pPr>
              <w:pStyle w:val="Tablefieldindent2"/>
              <w:ind w:left="0"/>
            </w:pPr>
            <w:r>
              <w:t>ID</w:t>
            </w:r>
          </w:p>
        </w:tc>
        <w:tc>
          <w:tcPr>
            <w:tcW w:w="5137" w:type="dxa"/>
          </w:tcPr>
          <w:p w14:paraId="4FCE66EF" w14:textId="69207D3B" w:rsidR="008B7BE4" w:rsidRDefault="002F2034" w:rsidP="00822B02">
            <w:pPr>
              <w:pStyle w:val="TableText"/>
            </w:pPr>
            <w:r>
              <w:t>Enter the ID.</w:t>
            </w:r>
          </w:p>
        </w:tc>
      </w:tr>
      <w:tr w:rsidR="002F2034" w:rsidRPr="0013748C" w14:paraId="302A0740" w14:textId="77777777" w:rsidTr="00822B02">
        <w:trPr>
          <w:cantSplit/>
          <w:jc w:val="center"/>
        </w:trPr>
        <w:tc>
          <w:tcPr>
            <w:tcW w:w="2843" w:type="dxa"/>
          </w:tcPr>
          <w:p w14:paraId="68775087" w14:textId="00D202C4" w:rsidR="002F2034" w:rsidRDefault="002F2034" w:rsidP="002F2034">
            <w:pPr>
              <w:pStyle w:val="Tablefieldindent2"/>
              <w:ind w:left="0"/>
            </w:pPr>
            <w:r>
              <w:t>Process Instance ID</w:t>
            </w:r>
          </w:p>
        </w:tc>
        <w:tc>
          <w:tcPr>
            <w:tcW w:w="5137" w:type="dxa"/>
          </w:tcPr>
          <w:p w14:paraId="445947F3" w14:textId="13C0BAB3" w:rsidR="002F2034" w:rsidRDefault="002F2034" w:rsidP="002F2034">
            <w:pPr>
              <w:pStyle w:val="TableText"/>
            </w:pPr>
            <w:r>
              <w:t>Enter the process Instance ID</w:t>
            </w:r>
          </w:p>
        </w:tc>
      </w:tr>
      <w:tr w:rsidR="002F2034" w:rsidRPr="0013748C" w14:paraId="1E71F98A" w14:textId="77777777" w:rsidTr="00822B02">
        <w:trPr>
          <w:cantSplit/>
          <w:jc w:val="center"/>
        </w:trPr>
        <w:tc>
          <w:tcPr>
            <w:tcW w:w="2843" w:type="dxa"/>
          </w:tcPr>
          <w:p w14:paraId="58AE6BF7" w14:textId="77777777" w:rsidR="002F2034" w:rsidRDefault="002F2034" w:rsidP="002F2034">
            <w:pPr>
              <w:pStyle w:val="Tablefieldindent2"/>
              <w:ind w:left="0"/>
            </w:pPr>
            <w:r>
              <w:t>Activity ID</w:t>
            </w:r>
          </w:p>
        </w:tc>
        <w:tc>
          <w:tcPr>
            <w:tcW w:w="5137" w:type="dxa"/>
          </w:tcPr>
          <w:p w14:paraId="3670BF91" w14:textId="5BC1162D" w:rsidR="002F2034" w:rsidRDefault="002F2034" w:rsidP="002F2034">
            <w:pPr>
              <w:pStyle w:val="TableText"/>
            </w:pPr>
            <w:r>
              <w:t>Activity ID from BPM process</w:t>
            </w:r>
          </w:p>
        </w:tc>
      </w:tr>
      <w:tr w:rsidR="002F2034" w:rsidRPr="0013748C" w14:paraId="029EA6A8" w14:textId="77777777" w:rsidTr="00822B02">
        <w:trPr>
          <w:cantSplit/>
          <w:jc w:val="center"/>
        </w:trPr>
        <w:tc>
          <w:tcPr>
            <w:tcW w:w="2843" w:type="dxa"/>
          </w:tcPr>
          <w:p w14:paraId="157EF123" w14:textId="77777777" w:rsidR="002F2034" w:rsidRDefault="002F2034" w:rsidP="002F2034">
            <w:pPr>
              <w:pStyle w:val="Tablefieldindent2"/>
              <w:ind w:left="0"/>
              <w:rPr>
                <w:noProof/>
                <w:lang w:val="en-SG" w:eastAsia="en-SG"/>
              </w:rPr>
            </w:pPr>
            <w:r>
              <w:t>Business Key</w:t>
            </w:r>
          </w:p>
        </w:tc>
        <w:tc>
          <w:tcPr>
            <w:tcW w:w="5137" w:type="dxa"/>
          </w:tcPr>
          <w:p w14:paraId="41F58290" w14:textId="77777777" w:rsidR="002F2034" w:rsidRDefault="002F2034" w:rsidP="002F2034">
            <w:pPr>
              <w:pStyle w:val="TableText"/>
            </w:pPr>
            <w:r>
              <w:t>Enter the Declaration number</w:t>
            </w:r>
          </w:p>
        </w:tc>
      </w:tr>
      <w:tr w:rsidR="002F2034" w:rsidRPr="0013748C" w14:paraId="00D3CF50" w14:textId="77777777" w:rsidTr="00822B02">
        <w:trPr>
          <w:cantSplit/>
          <w:jc w:val="center"/>
        </w:trPr>
        <w:tc>
          <w:tcPr>
            <w:tcW w:w="2843" w:type="dxa"/>
          </w:tcPr>
          <w:p w14:paraId="1B6C346E" w14:textId="77777777" w:rsidR="002F2034" w:rsidRDefault="002F2034" w:rsidP="002F2034">
            <w:pPr>
              <w:pStyle w:val="Tablefieldindent2"/>
              <w:ind w:left="0"/>
            </w:pPr>
            <w:r>
              <w:lastRenderedPageBreak/>
              <w:t xml:space="preserve">Name </w:t>
            </w:r>
          </w:p>
        </w:tc>
        <w:tc>
          <w:tcPr>
            <w:tcW w:w="5137" w:type="dxa"/>
          </w:tcPr>
          <w:p w14:paraId="212418B0" w14:textId="77777777" w:rsidR="002F2034" w:rsidRDefault="002F2034" w:rsidP="002F2034">
            <w:pPr>
              <w:pStyle w:val="TableText"/>
            </w:pPr>
            <w:r>
              <w:t>Enter the name of the activity</w:t>
            </w:r>
          </w:p>
        </w:tc>
      </w:tr>
      <w:tr w:rsidR="002F2034" w:rsidRPr="0013748C" w14:paraId="1D195AAE" w14:textId="77777777" w:rsidTr="00822B02">
        <w:trPr>
          <w:cantSplit/>
          <w:jc w:val="center"/>
        </w:trPr>
        <w:tc>
          <w:tcPr>
            <w:tcW w:w="2843" w:type="dxa"/>
          </w:tcPr>
          <w:p w14:paraId="58C4EC74" w14:textId="77777777" w:rsidR="002F2034" w:rsidRDefault="002F2034" w:rsidP="002F2034">
            <w:pPr>
              <w:pStyle w:val="Tablefieldindent2"/>
              <w:ind w:left="0"/>
            </w:pPr>
            <w:r>
              <w:t>Process Definition ID</w:t>
            </w:r>
          </w:p>
        </w:tc>
        <w:tc>
          <w:tcPr>
            <w:tcW w:w="5137" w:type="dxa"/>
          </w:tcPr>
          <w:p w14:paraId="15B0076B" w14:textId="197C912B" w:rsidR="002F2034" w:rsidRDefault="002F2034" w:rsidP="002F2034">
            <w:pPr>
              <w:pStyle w:val="TableText"/>
            </w:pPr>
            <w:r>
              <w:t>Enter the process definition ID.</w:t>
            </w:r>
          </w:p>
        </w:tc>
      </w:tr>
      <w:tr w:rsidR="002F2034" w:rsidRPr="0013748C" w14:paraId="74ACFCB9" w14:textId="77777777" w:rsidTr="00822B02">
        <w:trPr>
          <w:cantSplit/>
          <w:jc w:val="center"/>
        </w:trPr>
        <w:tc>
          <w:tcPr>
            <w:tcW w:w="2843" w:type="dxa"/>
          </w:tcPr>
          <w:p w14:paraId="70B891A3" w14:textId="77777777" w:rsidR="002F2034" w:rsidRDefault="002F2034" w:rsidP="002F2034">
            <w:pPr>
              <w:pStyle w:val="Tablefieldindent2"/>
              <w:ind w:left="0"/>
            </w:pPr>
            <w:r>
              <w:t>Process Definition Version</w:t>
            </w:r>
          </w:p>
        </w:tc>
        <w:tc>
          <w:tcPr>
            <w:tcW w:w="5137" w:type="dxa"/>
          </w:tcPr>
          <w:p w14:paraId="73B7FE8A" w14:textId="45DD9C95" w:rsidR="002F2034" w:rsidRDefault="002F2034" w:rsidP="002F2034">
            <w:pPr>
              <w:pStyle w:val="TableText"/>
              <w:keepNext/>
            </w:pPr>
            <w:r>
              <w:t>Enter the version of the process definition.</w:t>
            </w:r>
          </w:p>
        </w:tc>
      </w:tr>
      <w:tr w:rsidR="002F2034" w:rsidRPr="0013748C" w14:paraId="06FF91C1" w14:textId="77777777" w:rsidTr="00822B02">
        <w:trPr>
          <w:cantSplit/>
          <w:jc w:val="center"/>
        </w:trPr>
        <w:tc>
          <w:tcPr>
            <w:tcW w:w="2843" w:type="dxa"/>
          </w:tcPr>
          <w:p w14:paraId="2B684A82" w14:textId="77777777" w:rsidR="002F2034" w:rsidRDefault="002F2034" w:rsidP="002F2034">
            <w:pPr>
              <w:pStyle w:val="Tablefieldindent2"/>
              <w:ind w:left="0"/>
            </w:pPr>
            <w:r>
              <w:t>Process Definition Name</w:t>
            </w:r>
          </w:p>
        </w:tc>
        <w:tc>
          <w:tcPr>
            <w:tcW w:w="5137" w:type="dxa"/>
          </w:tcPr>
          <w:p w14:paraId="5AFF1619" w14:textId="61CCD279" w:rsidR="002F2034" w:rsidRDefault="002F2034" w:rsidP="002F2034">
            <w:pPr>
              <w:pStyle w:val="TableText"/>
              <w:keepNext/>
            </w:pPr>
            <w:r>
              <w:t>Enter the name of the Process Definition.</w:t>
            </w:r>
          </w:p>
        </w:tc>
      </w:tr>
    </w:tbl>
    <w:p w14:paraId="7635AD2D" w14:textId="77777777" w:rsidR="008B7BE4" w:rsidRDefault="008B7BE4" w:rsidP="001F7791">
      <w:pPr>
        <w:pStyle w:val="NumberedListing"/>
        <w:numPr>
          <w:ilvl w:val="0"/>
          <w:numId w:val="100"/>
        </w:numPr>
        <w:rPr>
          <w:lang w:val="en-US"/>
        </w:rPr>
      </w:pPr>
      <w:r w:rsidRPr="00501275">
        <w:rPr>
          <w:lang w:val="en-US"/>
        </w:rPr>
        <w:t xml:space="preserve">Enter the search criteria and Click </w:t>
      </w:r>
      <w:r>
        <w:rPr>
          <w:noProof/>
          <w:lang w:val="en-SG" w:eastAsia="en-SG"/>
        </w:rPr>
        <w:drawing>
          <wp:inline distT="0" distB="0" distL="0" distR="0" wp14:anchorId="044196A8" wp14:editId="633D4F85">
            <wp:extent cx="161905" cy="209524"/>
            <wp:effectExtent l="19050" t="19050" r="10160" b="19685"/>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1905" cy="209524"/>
                    </a:xfrm>
                    <a:prstGeom prst="rect">
                      <a:avLst/>
                    </a:prstGeom>
                    <a:ln>
                      <a:solidFill>
                        <a:schemeClr val="tx1"/>
                      </a:solidFill>
                    </a:ln>
                  </pic:spPr>
                </pic:pic>
              </a:graphicData>
            </a:graphic>
          </wp:inline>
        </w:drawing>
      </w:r>
      <w:r w:rsidRPr="00501275">
        <w:rPr>
          <w:lang w:val="en-US"/>
        </w:rPr>
        <w:t xml:space="preserve"> icon to view the matching results in the </w:t>
      </w:r>
      <w:r w:rsidRPr="00501275">
        <w:rPr>
          <w:b/>
          <w:lang w:val="en-US"/>
        </w:rPr>
        <w:t>Search Results</w:t>
      </w:r>
      <w:r w:rsidRPr="00501275">
        <w:rPr>
          <w:lang w:val="en-US"/>
        </w:rPr>
        <w:t xml:space="preserve"> </w:t>
      </w:r>
      <w:r w:rsidRPr="00501275">
        <w:rPr>
          <w:b/>
          <w:lang w:val="en-US"/>
        </w:rPr>
        <w:t>Page</w:t>
      </w:r>
      <w:r w:rsidRPr="00501275">
        <w:rPr>
          <w:lang w:val="en-US"/>
        </w:rPr>
        <w:t>.</w:t>
      </w:r>
    </w:p>
    <w:p w14:paraId="029D1DAA" w14:textId="57C95D92" w:rsidR="007616BE" w:rsidRDefault="007616BE" w:rsidP="007616BE">
      <w:pPr>
        <w:pStyle w:val="Screenshot"/>
        <w:rPr>
          <w:lang w:val="en-US"/>
        </w:rPr>
      </w:pPr>
      <w:r>
        <w:rPr>
          <w:lang w:val="en-SG" w:eastAsia="en-SG"/>
        </w:rPr>
        <w:drawing>
          <wp:inline distT="0" distB="0" distL="0" distR="0" wp14:anchorId="63177F02" wp14:editId="05779EA6">
            <wp:extent cx="5505450" cy="1052432"/>
            <wp:effectExtent l="19050" t="19050" r="19050" b="14605"/>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519907" cy="1055196"/>
                    </a:xfrm>
                    <a:prstGeom prst="rect">
                      <a:avLst/>
                    </a:prstGeom>
                    <a:ln w="3175">
                      <a:solidFill>
                        <a:schemeClr val="tx1"/>
                      </a:solidFill>
                    </a:ln>
                  </pic:spPr>
                </pic:pic>
              </a:graphicData>
            </a:graphic>
          </wp:inline>
        </w:drawing>
      </w:r>
    </w:p>
    <w:p w14:paraId="366C7F1F" w14:textId="7B55A133" w:rsidR="007616BE" w:rsidRPr="008B7BE4" w:rsidRDefault="007616BE" w:rsidP="007616BE">
      <w:pPr>
        <w:pStyle w:val="Figure"/>
        <w:rPr>
          <w:rStyle w:val="redarrow"/>
        </w:rPr>
      </w:pPr>
      <w:r w:rsidRPr="008B7BE4">
        <w:rPr>
          <w:rStyle w:val="redarrow"/>
        </w:rPr>
        <w:t xml:space="preserve">Process Instances List </w:t>
      </w:r>
      <w:r>
        <w:rPr>
          <w:rStyle w:val="redarrow"/>
        </w:rPr>
        <w:t xml:space="preserve">Search Result </w:t>
      </w:r>
      <w:r w:rsidRPr="008B7BE4">
        <w:rPr>
          <w:rStyle w:val="redarrow"/>
        </w:rPr>
        <w:t>Page</w:t>
      </w:r>
    </w:p>
    <w:p w14:paraId="590E0C49" w14:textId="77777777" w:rsidR="007616BE" w:rsidRPr="007616BE" w:rsidRDefault="007616BE" w:rsidP="007616BE">
      <w:pPr>
        <w:pStyle w:val="Figure"/>
        <w:rPr>
          <w:lang w:val="en-US"/>
        </w:rPr>
      </w:pPr>
    </w:p>
    <w:p w14:paraId="049BE767" w14:textId="203917E0" w:rsidR="00F76764" w:rsidRPr="0054038A" w:rsidRDefault="00F76764" w:rsidP="001F7791">
      <w:pPr>
        <w:pStyle w:val="NumberedListing"/>
        <w:numPr>
          <w:ilvl w:val="0"/>
          <w:numId w:val="100"/>
        </w:numPr>
        <w:rPr>
          <w:lang w:val="en-US"/>
        </w:rPr>
      </w:pPr>
      <w:r w:rsidRPr="006A0A73">
        <w:rPr>
          <w:lang w:val="en-US"/>
        </w:rPr>
        <w:t xml:space="preserve">From the search results, click the </w:t>
      </w:r>
      <w:r>
        <w:rPr>
          <w:noProof/>
          <w:lang w:val="en-SG" w:eastAsia="en-SG"/>
        </w:rPr>
        <w:drawing>
          <wp:inline distT="0" distB="0" distL="0" distR="0" wp14:anchorId="6C091D7A" wp14:editId="34BCC0F7">
            <wp:extent cx="314286" cy="238095"/>
            <wp:effectExtent l="19050" t="19050" r="10160" b="1016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14286" cy="238095"/>
                    </a:xfrm>
                    <a:prstGeom prst="rect">
                      <a:avLst/>
                    </a:prstGeom>
                    <a:ln>
                      <a:solidFill>
                        <a:schemeClr val="tx1"/>
                      </a:solidFill>
                    </a:ln>
                  </pic:spPr>
                </pic:pic>
              </a:graphicData>
            </a:graphic>
          </wp:inline>
        </w:drawing>
      </w:r>
      <w:r w:rsidRPr="006A0A73">
        <w:rPr>
          <w:lang w:val="en-US"/>
        </w:rPr>
        <w:t xml:space="preserve"> icon.  The</w:t>
      </w:r>
      <w:r w:rsidRPr="006A0A73">
        <w:rPr>
          <w:b/>
          <w:lang w:val="en-US"/>
        </w:rPr>
        <w:t xml:space="preserve"> </w:t>
      </w:r>
      <w:r w:rsidRPr="00F76764">
        <w:rPr>
          <w:lang w:val="en-US"/>
        </w:rPr>
        <w:t>View</w:t>
      </w:r>
      <w:r>
        <w:rPr>
          <w:b/>
          <w:lang w:val="en-US"/>
        </w:rPr>
        <w:t xml:space="preserve"> </w:t>
      </w:r>
      <w:r w:rsidRPr="006A0A73">
        <w:rPr>
          <w:lang w:val="en-US"/>
        </w:rPr>
        <w:t>Details Page</w:t>
      </w:r>
      <w:r w:rsidRPr="006A0A73">
        <w:rPr>
          <w:b/>
          <w:lang w:val="en-US"/>
        </w:rPr>
        <w:t xml:space="preserve"> </w:t>
      </w:r>
      <w:r w:rsidRPr="006A0A73">
        <w:rPr>
          <w:lang w:val="en-US"/>
        </w:rPr>
        <w:t>will be</w:t>
      </w:r>
      <w:r w:rsidRPr="006A0A73">
        <w:rPr>
          <w:b/>
          <w:lang w:val="en-US"/>
        </w:rPr>
        <w:t xml:space="preserve"> </w:t>
      </w:r>
      <w:r w:rsidRPr="006A0A73">
        <w:rPr>
          <w:lang w:val="en-US"/>
        </w:rPr>
        <w:t>displayed.</w:t>
      </w:r>
      <w:r>
        <w:rPr>
          <w:noProof/>
          <w:lang w:val="en-IN" w:eastAsia="en-IN"/>
        </w:rPr>
        <w:t xml:space="preserve"> </w:t>
      </w:r>
    </w:p>
    <w:p w14:paraId="6A776CF3" w14:textId="62DC591A" w:rsidR="001E766D" w:rsidRDefault="001E766D" w:rsidP="001E766D">
      <w:pPr>
        <w:pStyle w:val="BodyText"/>
        <w:rPr>
          <w:lang w:val="en-US"/>
        </w:rPr>
      </w:pPr>
      <w:r>
        <w:rPr>
          <w:noProof/>
          <w:lang w:val="en-SG" w:eastAsia="en-SG"/>
        </w:rPr>
        <w:drawing>
          <wp:inline distT="0" distB="0" distL="0" distR="0" wp14:anchorId="3A532572" wp14:editId="408FBBEA">
            <wp:extent cx="5476875" cy="1650524"/>
            <wp:effectExtent l="19050" t="19050" r="9525" b="26035"/>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482613" cy="1652253"/>
                    </a:xfrm>
                    <a:prstGeom prst="rect">
                      <a:avLst/>
                    </a:prstGeom>
                    <a:ln w="3175">
                      <a:solidFill>
                        <a:schemeClr val="tx1"/>
                      </a:solidFill>
                    </a:ln>
                  </pic:spPr>
                </pic:pic>
              </a:graphicData>
            </a:graphic>
          </wp:inline>
        </w:drawing>
      </w:r>
    </w:p>
    <w:p w14:paraId="69B05D38" w14:textId="302F1910" w:rsidR="00F76764" w:rsidRPr="008B7BE4" w:rsidRDefault="00F76764" w:rsidP="00F76764">
      <w:pPr>
        <w:pStyle w:val="Figure"/>
        <w:rPr>
          <w:rStyle w:val="redarrow"/>
        </w:rPr>
      </w:pPr>
      <w:r w:rsidRPr="008B7BE4">
        <w:rPr>
          <w:rStyle w:val="redarrow"/>
        </w:rPr>
        <w:t xml:space="preserve">Process Instances </w:t>
      </w:r>
      <w:r>
        <w:rPr>
          <w:rStyle w:val="redarrow"/>
        </w:rPr>
        <w:t xml:space="preserve">View </w:t>
      </w:r>
      <w:r w:rsidRPr="008B7BE4">
        <w:rPr>
          <w:rStyle w:val="redarrow"/>
        </w:rPr>
        <w:t>Page</w:t>
      </w:r>
    </w:p>
    <w:p w14:paraId="029B8B36" w14:textId="77777777" w:rsidR="001E766D" w:rsidRDefault="001E766D" w:rsidP="001E766D">
      <w:pPr>
        <w:pStyle w:val="BodyText"/>
        <w:rPr>
          <w:lang w:val="en-US"/>
        </w:rPr>
      </w:pPr>
    </w:p>
    <w:p w14:paraId="6FED30B7" w14:textId="77777777" w:rsidR="00F76764" w:rsidRDefault="00F76764">
      <w:pPr>
        <w:rPr>
          <w:rFonts w:ascii="Century Gothic Bold" w:hAnsi="Century Gothic Bold"/>
          <w:sz w:val="28"/>
          <w:szCs w:val="28"/>
          <w:lang w:val="en-US"/>
        </w:rPr>
      </w:pPr>
      <w:r>
        <w:br w:type="page"/>
      </w:r>
    </w:p>
    <w:p w14:paraId="55CBA346" w14:textId="2FA8082C" w:rsidR="001E766D" w:rsidRDefault="00F75AF0" w:rsidP="00822B02">
      <w:pPr>
        <w:pStyle w:val="Heading3CL"/>
        <w:rPr>
          <w:lang w:val="en-US"/>
        </w:rPr>
      </w:pPr>
      <w:bookmarkStart w:id="217" w:name="_Toc123813552"/>
      <w:r>
        <w:rPr>
          <w:lang w:val="en-US"/>
        </w:rPr>
        <w:lastRenderedPageBreak/>
        <w:t>Edit</w:t>
      </w:r>
      <w:r w:rsidR="00F76764">
        <w:t xml:space="preserve"> Process </w:t>
      </w:r>
      <w:r w:rsidR="00E06849">
        <w:t>Instances</w:t>
      </w:r>
      <w:bookmarkEnd w:id="217"/>
    </w:p>
    <w:p w14:paraId="2D09701D" w14:textId="1E5C234E" w:rsidR="00F75AF0" w:rsidRDefault="00F75AF0" w:rsidP="00F75AF0">
      <w:pPr>
        <w:pStyle w:val="BodyText"/>
        <w:rPr>
          <w:lang w:val="en-US"/>
        </w:rPr>
      </w:pPr>
      <w:r w:rsidRPr="00C1263A">
        <w:rPr>
          <w:lang w:val="en-US"/>
        </w:rPr>
        <w:t xml:space="preserve">This functionality allows </w:t>
      </w:r>
      <w:r>
        <w:rPr>
          <w:lang w:val="en-US"/>
        </w:rPr>
        <w:t>you</w:t>
      </w:r>
      <w:r w:rsidRPr="00C1263A">
        <w:rPr>
          <w:lang w:val="en-US"/>
        </w:rPr>
        <w:t xml:space="preserve"> to </w:t>
      </w:r>
      <w:r w:rsidR="009D5556">
        <w:rPr>
          <w:lang w:val="en-US"/>
        </w:rPr>
        <w:t>edit the process instances.</w:t>
      </w:r>
    </w:p>
    <w:p w14:paraId="5E1EC17B" w14:textId="4579BE15" w:rsidR="00F75AF0" w:rsidRDefault="00F75AF0" w:rsidP="00F75AF0">
      <w:pPr>
        <w:pStyle w:val="ProcedureHeading"/>
        <w:rPr>
          <w:lang w:val="en-US"/>
        </w:rPr>
      </w:pPr>
      <w:r>
        <w:rPr>
          <w:lang w:val="en-US"/>
        </w:rPr>
        <w:t xml:space="preserve"> To </w:t>
      </w:r>
      <w:r w:rsidR="00F76764">
        <w:rPr>
          <w:lang w:val="en-US"/>
        </w:rPr>
        <w:t xml:space="preserve">edit the process </w:t>
      </w:r>
      <w:r w:rsidR="00E06849">
        <w:rPr>
          <w:lang w:val="en-US"/>
        </w:rPr>
        <w:t>Instances</w:t>
      </w:r>
    </w:p>
    <w:p w14:paraId="5CF16752" w14:textId="57EB8C58" w:rsidR="00F75AF0" w:rsidRDefault="00F75AF0" w:rsidP="001F7791">
      <w:pPr>
        <w:pStyle w:val="NumberedListing"/>
        <w:numPr>
          <w:ilvl w:val="0"/>
          <w:numId w:val="101"/>
        </w:numPr>
        <w:rPr>
          <w:lang w:val="en-US"/>
        </w:rPr>
      </w:pPr>
      <w:r w:rsidRPr="00A7360D">
        <w:rPr>
          <w:lang w:val="en-US"/>
        </w:rPr>
        <w:t xml:space="preserve">From the search results, click the </w:t>
      </w:r>
      <w:r w:rsidR="00F76764">
        <w:rPr>
          <w:noProof/>
          <w:lang w:val="en-SG" w:eastAsia="en-SG"/>
        </w:rPr>
        <w:drawing>
          <wp:inline distT="0" distB="0" distL="0" distR="0" wp14:anchorId="79A300F2" wp14:editId="7D68392C">
            <wp:extent cx="314286" cy="200000"/>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14286" cy="200000"/>
                    </a:xfrm>
                    <a:prstGeom prst="rect">
                      <a:avLst/>
                    </a:prstGeom>
                  </pic:spPr>
                </pic:pic>
              </a:graphicData>
            </a:graphic>
          </wp:inline>
        </w:drawing>
      </w:r>
      <w:r w:rsidRPr="00A7360D">
        <w:rPr>
          <w:lang w:val="en-US"/>
        </w:rPr>
        <w:t xml:space="preserve"> icon.  The</w:t>
      </w:r>
      <w:r w:rsidRPr="00A7360D">
        <w:rPr>
          <w:b/>
          <w:lang w:val="en-US"/>
        </w:rPr>
        <w:t xml:space="preserve"> </w:t>
      </w:r>
      <w:r w:rsidR="00F76764">
        <w:rPr>
          <w:lang w:val="en-US"/>
        </w:rPr>
        <w:t xml:space="preserve">edit </w:t>
      </w:r>
      <w:r w:rsidRPr="00A7360D">
        <w:rPr>
          <w:lang w:val="en-US"/>
        </w:rPr>
        <w:t>Page</w:t>
      </w:r>
      <w:r w:rsidRPr="00A7360D">
        <w:rPr>
          <w:b/>
          <w:lang w:val="en-US"/>
        </w:rPr>
        <w:t xml:space="preserve"> </w:t>
      </w:r>
      <w:r w:rsidRPr="00A7360D">
        <w:rPr>
          <w:lang w:val="en-US"/>
        </w:rPr>
        <w:t>will be</w:t>
      </w:r>
      <w:r w:rsidRPr="00A7360D">
        <w:rPr>
          <w:b/>
          <w:lang w:val="en-US"/>
        </w:rPr>
        <w:t xml:space="preserve"> </w:t>
      </w:r>
      <w:r w:rsidRPr="00A7360D">
        <w:rPr>
          <w:lang w:val="en-US"/>
        </w:rPr>
        <w:t>displayed.</w:t>
      </w:r>
    </w:p>
    <w:p w14:paraId="58912631" w14:textId="05AC27BE" w:rsidR="00F76764" w:rsidRDefault="00F76764" w:rsidP="00F76764">
      <w:pPr>
        <w:pStyle w:val="Screenshot"/>
        <w:rPr>
          <w:lang w:val="en-US"/>
        </w:rPr>
      </w:pPr>
      <w:r>
        <w:rPr>
          <w:lang w:val="en-SG" w:eastAsia="en-SG"/>
        </w:rPr>
        <w:drawing>
          <wp:inline distT="0" distB="0" distL="0" distR="0" wp14:anchorId="387D51CE" wp14:editId="651D4E27">
            <wp:extent cx="5733415" cy="1877060"/>
            <wp:effectExtent l="19050" t="19050" r="19685" b="2794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733415" cy="1877060"/>
                    </a:xfrm>
                    <a:prstGeom prst="rect">
                      <a:avLst/>
                    </a:prstGeom>
                    <a:ln w="3175">
                      <a:solidFill>
                        <a:schemeClr val="accent1"/>
                      </a:solidFill>
                    </a:ln>
                  </pic:spPr>
                </pic:pic>
              </a:graphicData>
            </a:graphic>
          </wp:inline>
        </w:drawing>
      </w:r>
    </w:p>
    <w:p w14:paraId="01432C98" w14:textId="21CB3A16" w:rsidR="009D5556" w:rsidRPr="008B7BE4" w:rsidRDefault="009D5556" w:rsidP="009D5556">
      <w:pPr>
        <w:pStyle w:val="Figure"/>
        <w:rPr>
          <w:rStyle w:val="redarrow"/>
        </w:rPr>
      </w:pPr>
      <w:r>
        <w:rPr>
          <w:rStyle w:val="redarrow"/>
        </w:rPr>
        <w:t xml:space="preserve">Edit </w:t>
      </w:r>
      <w:r w:rsidRPr="008B7BE4">
        <w:rPr>
          <w:rStyle w:val="redarrow"/>
        </w:rPr>
        <w:t>Process Instances Page</w:t>
      </w:r>
    </w:p>
    <w:p w14:paraId="444242BF" w14:textId="4F3FB8EE" w:rsidR="00EF7674" w:rsidRDefault="00EF7674" w:rsidP="00EF7674">
      <w:pPr>
        <w:pStyle w:val="TableText"/>
        <w:keepNext/>
        <w:ind w:firstLine="576"/>
      </w:pPr>
      <w:r>
        <w:t>Actions</w:t>
      </w:r>
      <w:r w:rsidRPr="00EF7674">
        <w:t xml:space="preserve"> </w:t>
      </w:r>
      <w:r>
        <w:t>Select the action fr</w:t>
      </w:r>
      <w:r w:rsidR="00A44D16">
        <w:t>o</w:t>
      </w:r>
      <w:r>
        <w:t>m the drop-down list as</w:t>
      </w:r>
      <w:r w:rsidR="00A44D16">
        <w:t>:</w:t>
      </w:r>
    </w:p>
    <w:p w14:paraId="3D077D6B" w14:textId="1CE9C538" w:rsidR="00EF7674" w:rsidRPr="003F71EF" w:rsidRDefault="003F71EF" w:rsidP="001F7791">
      <w:pPr>
        <w:pStyle w:val="TableText"/>
        <w:keepNext/>
        <w:numPr>
          <w:ilvl w:val="0"/>
          <w:numId w:val="107"/>
        </w:numPr>
      </w:pPr>
      <w:r>
        <w:t xml:space="preserve">End current activity </w:t>
      </w:r>
      <w:r w:rsidRPr="003F71EF">
        <w:rPr>
          <w:lang w:val="en-SG"/>
        </w:rPr>
        <w:t>and move to the next activity</w:t>
      </w:r>
      <w:r w:rsidR="00A44D16">
        <w:rPr>
          <w:lang w:val="en-SG"/>
        </w:rPr>
        <w:t>.</w:t>
      </w:r>
    </w:p>
    <w:p w14:paraId="63633827" w14:textId="7D60237D" w:rsidR="00EF7674" w:rsidRPr="003F71EF" w:rsidRDefault="00EF7674" w:rsidP="001F7791">
      <w:pPr>
        <w:pStyle w:val="TableText"/>
        <w:keepNext/>
        <w:numPr>
          <w:ilvl w:val="0"/>
          <w:numId w:val="107"/>
        </w:numPr>
      </w:pPr>
      <w:r w:rsidRPr="003F71EF">
        <w:t>End process instance</w:t>
      </w:r>
      <w:r w:rsidR="003F71EF" w:rsidRPr="003F71EF">
        <w:t xml:space="preserve"> and </w:t>
      </w:r>
      <w:r w:rsidR="003F71EF" w:rsidRPr="003F71EF">
        <w:rPr>
          <w:lang w:val="en-SG"/>
        </w:rPr>
        <w:t>the process will stop and will not continue to next activity.</w:t>
      </w:r>
    </w:p>
    <w:p w14:paraId="3B38A560" w14:textId="5B136867" w:rsidR="001E766D" w:rsidRDefault="00F76764" w:rsidP="001F7791">
      <w:pPr>
        <w:pStyle w:val="NumberedListing"/>
        <w:numPr>
          <w:ilvl w:val="0"/>
          <w:numId w:val="101"/>
        </w:numPr>
        <w:rPr>
          <w:lang w:val="en-US"/>
        </w:rPr>
      </w:pPr>
      <w:r>
        <w:rPr>
          <w:lang w:val="en-US"/>
        </w:rPr>
        <w:t xml:space="preserve">Modify the field values and click </w:t>
      </w:r>
      <w:r w:rsidRPr="009D5556">
        <w:rPr>
          <w:b/>
          <w:lang w:val="en-US"/>
        </w:rPr>
        <w:t>Submit</w:t>
      </w:r>
      <w:r>
        <w:rPr>
          <w:lang w:val="en-US"/>
        </w:rPr>
        <w:t xml:space="preserve"> button. Success Message will be displayed.</w:t>
      </w:r>
    </w:p>
    <w:p w14:paraId="072D39A2" w14:textId="1079D4A9" w:rsidR="001E766D" w:rsidRDefault="009D5556" w:rsidP="00822B02">
      <w:pPr>
        <w:pStyle w:val="Heading3CL"/>
        <w:rPr>
          <w:lang w:val="en-US"/>
        </w:rPr>
      </w:pPr>
      <w:bookmarkStart w:id="218" w:name="_Toc123813553"/>
      <w:r>
        <w:t>Create</w:t>
      </w:r>
      <w:r w:rsidR="00E06849">
        <w:t xml:space="preserve"> Process </w:t>
      </w:r>
      <w:r>
        <w:t>Instances</w:t>
      </w:r>
      <w:bookmarkEnd w:id="218"/>
    </w:p>
    <w:p w14:paraId="02CE6C16" w14:textId="0B71B240" w:rsidR="00F75AF0" w:rsidRDefault="00F75AF0" w:rsidP="00F75AF0">
      <w:pPr>
        <w:pStyle w:val="BodyText"/>
        <w:rPr>
          <w:lang w:val="en-US"/>
        </w:rPr>
      </w:pPr>
      <w:r w:rsidRPr="00C1263A">
        <w:rPr>
          <w:lang w:val="en-US"/>
        </w:rPr>
        <w:t xml:space="preserve">This functionality allows </w:t>
      </w:r>
      <w:r>
        <w:rPr>
          <w:lang w:val="en-US"/>
        </w:rPr>
        <w:t>you</w:t>
      </w:r>
      <w:r w:rsidRPr="00C1263A">
        <w:rPr>
          <w:lang w:val="en-US"/>
        </w:rPr>
        <w:t xml:space="preserve"> to</w:t>
      </w:r>
      <w:r w:rsidR="009D5556">
        <w:rPr>
          <w:lang w:val="en-US"/>
        </w:rPr>
        <w:t xml:space="preserve"> create the process instances</w:t>
      </w:r>
      <w:r>
        <w:rPr>
          <w:lang w:val="en-US"/>
        </w:rPr>
        <w:t>.</w:t>
      </w:r>
    </w:p>
    <w:p w14:paraId="44154BF4" w14:textId="7C6ACF8C" w:rsidR="00F75AF0" w:rsidRDefault="00F75AF0" w:rsidP="00F75AF0">
      <w:pPr>
        <w:pStyle w:val="ProcedureHeading"/>
        <w:rPr>
          <w:lang w:val="en-US"/>
        </w:rPr>
      </w:pPr>
      <w:r>
        <w:rPr>
          <w:lang w:val="en-US"/>
        </w:rPr>
        <w:t xml:space="preserve"> To </w:t>
      </w:r>
      <w:r w:rsidR="009D5556">
        <w:rPr>
          <w:lang w:val="en-US"/>
        </w:rPr>
        <w:t>create the process instances</w:t>
      </w:r>
    </w:p>
    <w:p w14:paraId="7D585F69" w14:textId="77777777" w:rsidR="009D5556" w:rsidRPr="008B7BE4" w:rsidRDefault="009D5556" w:rsidP="001F7791">
      <w:pPr>
        <w:pStyle w:val="NumberedListing"/>
        <w:numPr>
          <w:ilvl w:val="0"/>
          <w:numId w:val="103"/>
        </w:numPr>
        <w:rPr>
          <w:lang w:val="en-US"/>
        </w:rPr>
      </w:pPr>
      <w:r>
        <w:rPr>
          <w:lang w:val="en-US"/>
        </w:rPr>
        <w:t xml:space="preserve">Log in to the application and Click </w:t>
      </w:r>
      <w:r w:rsidRPr="008B7BE4">
        <w:rPr>
          <w:b/>
          <w:lang w:val="en-US"/>
        </w:rPr>
        <w:t>BPM</w:t>
      </w:r>
      <w:r>
        <w:rPr>
          <w:lang w:val="en-US"/>
        </w:rPr>
        <w:t>&gt;&gt;</w:t>
      </w:r>
      <w:r w:rsidRPr="008B7BE4">
        <w:rPr>
          <w:b/>
          <w:lang w:val="en-US"/>
        </w:rPr>
        <w:t>Process</w:t>
      </w:r>
      <w:r>
        <w:rPr>
          <w:b/>
          <w:lang w:val="en-US"/>
        </w:rPr>
        <w:t xml:space="preserve"> Instances</w:t>
      </w:r>
      <w:r w:rsidRPr="008B7BE4">
        <w:rPr>
          <w:b/>
          <w:lang w:val="en-US"/>
        </w:rPr>
        <w:t>.</w:t>
      </w:r>
      <w:r w:rsidRPr="008B7BE4">
        <w:rPr>
          <w:lang w:val="en-US"/>
        </w:rPr>
        <w:t xml:space="preserve"> The following screen will be displayed.</w:t>
      </w:r>
    </w:p>
    <w:p w14:paraId="0043A0B5" w14:textId="37436338" w:rsidR="001E766D" w:rsidRPr="001E766D" w:rsidRDefault="00F76764" w:rsidP="001E766D">
      <w:pPr>
        <w:pStyle w:val="BodyText"/>
        <w:rPr>
          <w:lang w:val="en-US"/>
        </w:rPr>
      </w:pPr>
      <w:r>
        <w:rPr>
          <w:noProof/>
          <w:lang w:val="en-SG" w:eastAsia="en-SG"/>
        </w:rPr>
        <w:drawing>
          <wp:inline distT="0" distB="0" distL="0" distR="0" wp14:anchorId="2F4221A1" wp14:editId="3C2C0FD6">
            <wp:extent cx="5733415" cy="974090"/>
            <wp:effectExtent l="19050" t="19050" r="19685" b="1651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733415" cy="974090"/>
                    </a:xfrm>
                    <a:prstGeom prst="rect">
                      <a:avLst/>
                    </a:prstGeom>
                    <a:ln w="3175">
                      <a:solidFill>
                        <a:schemeClr val="tx1"/>
                      </a:solidFill>
                    </a:ln>
                  </pic:spPr>
                </pic:pic>
              </a:graphicData>
            </a:graphic>
          </wp:inline>
        </w:drawing>
      </w:r>
    </w:p>
    <w:p w14:paraId="2823CA97" w14:textId="5FFC8A6F" w:rsidR="009D5556" w:rsidRPr="008B7BE4" w:rsidRDefault="009D5556" w:rsidP="009D5556">
      <w:pPr>
        <w:pStyle w:val="Figure"/>
        <w:rPr>
          <w:rStyle w:val="redarrow"/>
        </w:rPr>
      </w:pPr>
      <w:r>
        <w:rPr>
          <w:rStyle w:val="redarrow"/>
        </w:rPr>
        <w:t xml:space="preserve">Create </w:t>
      </w:r>
      <w:r w:rsidRPr="008B7BE4">
        <w:rPr>
          <w:rStyle w:val="redarrow"/>
        </w:rPr>
        <w:t>Process Instances Page</w:t>
      </w:r>
    </w:p>
    <w:p w14:paraId="3C621C9F" w14:textId="77777777" w:rsidR="00B27EDC" w:rsidRDefault="00B27EDC" w:rsidP="00B27EDC"/>
    <w:p w14:paraId="1AF0D0C3" w14:textId="77777777" w:rsidR="00B27EDC" w:rsidRDefault="00B27EDC" w:rsidP="00B27EDC"/>
    <w:tbl>
      <w:tblPr>
        <w:tblStyle w:val="TableGrid"/>
        <w:tblW w:w="0" w:type="auto"/>
        <w:jc w:val="center"/>
        <w:tblLook w:val="04A0" w:firstRow="1" w:lastRow="0" w:firstColumn="1" w:lastColumn="0" w:noHBand="0" w:noVBand="1"/>
      </w:tblPr>
      <w:tblGrid>
        <w:gridCol w:w="2843"/>
        <w:gridCol w:w="5137"/>
      </w:tblGrid>
      <w:tr w:rsidR="00CB5F6D" w:rsidRPr="0013748C" w14:paraId="69D08787" w14:textId="77777777" w:rsidTr="00822B02">
        <w:trPr>
          <w:cantSplit/>
          <w:tblHeader/>
          <w:jc w:val="center"/>
        </w:trPr>
        <w:tc>
          <w:tcPr>
            <w:tcW w:w="2843" w:type="dxa"/>
            <w:shd w:val="clear" w:color="auto" w:fill="BFBFBF" w:themeFill="background1" w:themeFillShade="BF"/>
          </w:tcPr>
          <w:p w14:paraId="7F3D0B54" w14:textId="77777777" w:rsidR="00CB5F6D" w:rsidRPr="0013748C" w:rsidRDefault="00CB5F6D" w:rsidP="00822B02">
            <w:pPr>
              <w:pStyle w:val="TableHeading"/>
            </w:pPr>
            <w:r w:rsidRPr="0013748C">
              <w:t>Field/Button description</w:t>
            </w:r>
          </w:p>
        </w:tc>
        <w:tc>
          <w:tcPr>
            <w:tcW w:w="5137" w:type="dxa"/>
            <w:shd w:val="clear" w:color="auto" w:fill="BFBFBF" w:themeFill="background1" w:themeFillShade="BF"/>
          </w:tcPr>
          <w:p w14:paraId="63E88203" w14:textId="77777777" w:rsidR="00CB5F6D" w:rsidRPr="0013748C" w:rsidRDefault="00CB5F6D" w:rsidP="00822B02">
            <w:pPr>
              <w:pStyle w:val="TableHeading"/>
            </w:pPr>
            <w:r w:rsidRPr="0013748C">
              <w:t>Action/Input Required</w:t>
            </w:r>
          </w:p>
        </w:tc>
      </w:tr>
      <w:tr w:rsidR="00CB5F6D" w:rsidRPr="0013748C" w14:paraId="3A6FB397" w14:textId="77777777" w:rsidTr="00822B02">
        <w:trPr>
          <w:cantSplit/>
          <w:jc w:val="center"/>
        </w:trPr>
        <w:tc>
          <w:tcPr>
            <w:tcW w:w="2843" w:type="dxa"/>
          </w:tcPr>
          <w:p w14:paraId="7739016C" w14:textId="33BECA4A" w:rsidR="00CB5F6D" w:rsidRDefault="007D345A" w:rsidP="00822B02">
            <w:pPr>
              <w:pStyle w:val="Tablefieldindent2"/>
              <w:ind w:left="0"/>
              <w:rPr>
                <w:noProof/>
                <w:lang w:val="en-SG" w:eastAsia="en-SG"/>
              </w:rPr>
            </w:pPr>
            <w:r>
              <w:t>Business Key</w:t>
            </w:r>
          </w:p>
        </w:tc>
        <w:tc>
          <w:tcPr>
            <w:tcW w:w="5137" w:type="dxa"/>
          </w:tcPr>
          <w:p w14:paraId="60F88E15" w14:textId="2A938392" w:rsidR="00CB5F6D" w:rsidRDefault="007D345A" w:rsidP="00822B02">
            <w:pPr>
              <w:pStyle w:val="TableText"/>
            </w:pPr>
            <w:r>
              <w:t>Enter the Declaration number</w:t>
            </w:r>
          </w:p>
        </w:tc>
      </w:tr>
      <w:tr w:rsidR="007D345A" w:rsidRPr="0013748C" w14:paraId="55C7D227" w14:textId="77777777" w:rsidTr="00822B02">
        <w:trPr>
          <w:cantSplit/>
          <w:jc w:val="center"/>
        </w:trPr>
        <w:tc>
          <w:tcPr>
            <w:tcW w:w="2843" w:type="dxa"/>
          </w:tcPr>
          <w:p w14:paraId="1D8ED999" w14:textId="19CC2C86" w:rsidR="007D345A" w:rsidRDefault="007D345A" w:rsidP="00822B02">
            <w:pPr>
              <w:pStyle w:val="Tablefieldindent2"/>
              <w:ind w:left="0"/>
            </w:pPr>
            <w:r>
              <w:t>Process Definition Name</w:t>
            </w:r>
          </w:p>
        </w:tc>
        <w:tc>
          <w:tcPr>
            <w:tcW w:w="5137" w:type="dxa"/>
          </w:tcPr>
          <w:p w14:paraId="0C3E86D8" w14:textId="5108BED6" w:rsidR="007D345A" w:rsidRDefault="007352F7" w:rsidP="00CB5F6D">
            <w:pPr>
              <w:pStyle w:val="TableText"/>
              <w:keepNext/>
            </w:pPr>
            <w:r>
              <w:t>Select the process definition name form the drop-down list.</w:t>
            </w:r>
          </w:p>
        </w:tc>
      </w:tr>
    </w:tbl>
    <w:p w14:paraId="7A53CE94" w14:textId="4E0A7540" w:rsidR="00B27EDC" w:rsidRDefault="00B27EDC" w:rsidP="00CB5F6D">
      <w:pPr>
        <w:pStyle w:val="Caption"/>
      </w:pPr>
    </w:p>
    <w:p w14:paraId="6F20BF58" w14:textId="06E3CFFA" w:rsidR="007352F7" w:rsidRPr="008B7BE4" w:rsidRDefault="007352F7" w:rsidP="001F7791">
      <w:pPr>
        <w:pStyle w:val="NumberedListing"/>
        <w:numPr>
          <w:ilvl w:val="0"/>
          <w:numId w:val="103"/>
        </w:numPr>
        <w:rPr>
          <w:lang w:val="en-US"/>
        </w:rPr>
      </w:pPr>
      <w:r>
        <w:rPr>
          <w:lang w:val="en-US"/>
        </w:rPr>
        <w:lastRenderedPageBreak/>
        <w:t xml:space="preserve">Click </w:t>
      </w:r>
      <w:r w:rsidRPr="007352F7">
        <w:rPr>
          <w:b/>
          <w:lang w:val="en-US"/>
        </w:rPr>
        <w:t xml:space="preserve">Start New Process </w:t>
      </w:r>
      <w:r>
        <w:rPr>
          <w:lang w:val="en-US"/>
        </w:rPr>
        <w:t>to start the process instances.</w:t>
      </w:r>
    </w:p>
    <w:p w14:paraId="7BBBCFD3" w14:textId="77777777" w:rsidR="007352F7" w:rsidRPr="007352F7" w:rsidRDefault="007352F7" w:rsidP="007352F7"/>
    <w:sectPr w:rsidR="007352F7" w:rsidRPr="007352F7" w:rsidSect="005F06A8">
      <w:pgSz w:w="11909" w:h="16834" w:code="9"/>
      <w:pgMar w:top="1797" w:right="1440" w:bottom="1797" w:left="1440" w:header="862"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5E6BC" w14:textId="77777777" w:rsidR="00B921D9" w:rsidRDefault="00B921D9">
      <w:r>
        <w:separator/>
      </w:r>
    </w:p>
  </w:endnote>
  <w:endnote w:type="continuationSeparator" w:id="0">
    <w:p w14:paraId="2E5A8BDA" w14:textId="77777777" w:rsidR="00B921D9" w:rsidRDefault="00B92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Source Sans Pro">
    <w:altName w:val="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5E9CAC8C" w14:textId="77777777" w:rsidTr="008E2CE3">
      <w:trPr>
        <w:trHeight w:val="198"/>
      </w:trPr>
      <w:tc>
        <w:tcPr>
          <w:tcW w:w="2257" w:type="dxa"/>
        </w:tcPr>
        <w:p w14:paraId="4A6A9616" w14:textId="08DED9BF" w:rsidR="00AD1991" w:rsidRPr="00761B35" w:rsidRDefault="00AD1991" w:rsidP="00D11B79">
          <w:pPr>
            <w:pStyle w:val="FooterLeft"/>
            <w:rPr>
              <w:sz w:val="12"/>
              <w:szCs w:val="12"/>
            </w:rPr>
          </w:pPr>
          <w:r w:rsidRPr="00761B35">
            <w:rPr>
              <w:sz w:val="12"/>
              <w:szCs w:val="12"/>
            </w:rPr>
            <w:t xml:space="preserve">© </w:t>
          </w:r>
          <w:r w:rsidR="000E4D5D">
            <w:rPr>
              <w:sz w:val="12"/>
              <w:szCs w:val="12"/>
            </w:rPr>
            <w:t>Yang Khor</w:t>
          </w:r>
          <w:r w:rsidRPr="00761B35">
            <w:rPr>
              <w:sz w:val="12"/>
              <w:szCs w:val="12"/>
            </w:rPr>
            <w:t xml:space="preserve"> Pte Ltd</w:t>
          </w:r>
          <w:r>
            <w:rPr>
              <w:sz w:val="12"/>
              <w:szCs w:val="12"/>
            </w:rPr>
            <w:t xml:space="preserve">  </w:t>
          </w:r>
        </w:p>
      </w:tc>
      <w:tc>
        <w:tcPr>
          <w:tcW w:w="6795" w:type="dxa"/>
        </w:tcPr>
        <w:p w14:paraId="760CA82D" w14:textId="718780F9" w:rsidR="00AD1991" w:rsidRPr="006F5B80" w:rsidRDefault="00AD1991"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sidR="00F908A9">
            <w:rPr>
              <w:rFonts w:ascii="Century Gothic" w:hAnsi="Century Gothic"/>
              <w:noProof/>
            </w:rPr>
            <w:t>ii</w:t>
          </w:r>
          <w:r w:rsidRPr="006F5B80">
            <w:rPr>
              <w:rFonts w:ascii="Century Gothic" w:hAnsi="Century Gothic"/>
              <w:caps/>
            </w:rPr>
            <w:fldChar w:fldCharType="end"/>
          </w:r>
        </w:p>
      </w:tc>
    </w:tr>
  </w:tbl>
  <w:p w14:paraId="1A3F5D52" w14:textId="77777777" w:rsidR="00AD1991" w:rsidRDefault="00AD19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26ABE532" w14:textId="77777777" w:rsidTr="008D1E7A">
      <w:trPr>
        <w:trHeight w:val="198"/>
      </w:trPr>
      <w:tc>
        <w:tcPr>
          <w:tcW w:w="2257" w:type="dxa"/>
        </w:tcPr>
        <w:p w14:paraId="22F9DC7B" w14:textId="03F2D9FA" w:rsidR="00AD1991" w:rsidRPr="00761B35" w:rsidRDefault="00AD1991" w:rsidP="00636EC3">
          <w:pPr>
            <w:pStyle w:val="FooterLeft"/>
            <w:rPr>
              <w:sz w:val="12"/>
              <w:szCs w:val="12"/>
            </w:rPr>
          </w:pPr>
          <w:r w:rsidRPr="00761B35">
            <w:rPr>
              <w:sz w:val="12"/>
              <w:szCs w:val="12"/>
            </w:rPr>
            <w:t xml:space="preserve">© </w:t>
          </w:r>
          <w:r w:rsidR="000E4D5D">
            <w:rPr>
              <w:sz w:val="12"/>
              <w:szCs w:val="12"/>
            </w:rPr>
            <w:t>Yang khor</w:t>
          </w:r>
          <w:r w:rsidRPr="00761B35">
            <w:rPr>
              <w:sz w:val="12"/>
              <w:szCs w:val="12"/>
            </w:rPr>
            <w:t xml:space="preserve"> Pte Ltd</w:t>
          </w:r>
          <w:r>
            <w:rPr>
              <w:sz w:val="12"/>
              <w:szCs w:val="12"/>
            </w:rPr>
            <w:t xml:space="preserve">  </w:t>
          </w:r>
        </w:p>
      </w:tc>
      <w:tc>
        <w:tcPr>
          <w:tcW w:w="6795" w:type="dxa"/>
        </w:tcPr>
        <w:p w14:paraId="668C126E" w14:textId="2452C48B" w:rsidR="00AD1991" w:rsidRPr="006F5B80" w:rsidRDefault="00AD1991"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sidR="00F908A9">
            <w:rPr>
              <w:rFonts w:ascii="Century Gothic" w:hAnsi="Century Gothic"/>
              <w:noProof/>
            </w:rPr>
            <w:t>i</w:t>
          </w:r>
          <w:r w:rsidRPr="006F5B80">
            <w:rPr>
              <w:rFonts w:ascii="Century Gothic" w:hAnsi="Century Gothic"/>
              <w:caps/>
            </w:rPr>
            <w:fldChar w:fldCharType="end"/>
          </w:r>
        </w:p>
      </w:tc>
    </w:tr>
  </w:tbl>
  <w:p w14:paraId="03F63939" w14:textId="77777777" w:rsidR="00AD1991" w:rsidRPr="00761B35" w:rsidRDefault="00AD1991"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31306" w14:textId="77777777" w:rsidR="00B921D9" w:rsidRDefault="00B921D9">
      <w:r>
        <w:separator/>
      </w:r>
    </w:p>
  </w:footnote>
  <w:footnote w:type="continuationSeparator" w:id="0">
    <w:p w14:paraId="65C3680E" w14:textId="77777777" w:rsidR="00B921D9" w:rsidRDefault="00B92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B6EF" w14:textId="77777777" w:rsidR="00AD1991" w:rsidRDefault="00AD1991" w:rsidP="00620904">
    <w:pPr>
      <w:pStyle w:val="Header"/>
      <w:tabs>
        <w:tab w:val="left" w:pos="5520"/>
      </w:tabs>
      <w:rPr>
        <w:noProof/>
        <w:lang w:val="en-IN" w:eastAsia="en-IN"/>
      </w:rPr>
    </w:pPr>
  </w:p>
  <w:p w14:paraId="6DF44CF0" w14:textId="611A0C11" w:rsidR="00AD1991" w:rsidRDefault="00AD1991" w:rsidP="00620904">
    <w:pPr>
      <w:pStyle w:val="Header"/>
      <w:tabs>
        <w:tab w:val="left" w:pos="5520"/>
      </w:tabs>
    </w:pPr>
    <w:r>
      <w:rPr>
        <w:noProof/>
        <w:lang w:val="en-SG" w:eastAsia="en-SG"/>
      </w:rPr>
      <w:drawing>
        <wp:inline distT="0" distB="0" distL="0" distR="0" wp14:anchorId="26E9B9FC" wp14:editId="6F90B10A">
          <wp:extent cx="1655763" cy="662305"/>
          <wp:effectExtent l="0" t="0" r="1905" b="4445"/>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66000" cy="666400"/>
                  </a:xfrm>
                  <a:prstGeom prst="rect">
                    <a:avLst/>
                  </a:prstGeom>
                </pic:spPr>
              </pic:pic>
            </a:graphicData>
          </a:graphic>
        </wp:inline>
      </w:drawing>
    </w:r>
    <w:r>
      <w:tab/>
    </w:r>
    <w:r>
      <w:tab/>
    </w:r>
    <w:r>
      <w:tab/>
    </w:r>
    <w:r>
      <w:rPr>
        <w:noProof/>
        <w:lang w:val="en-SG" w:eastAsia="en-SG"/>
      </w:rPr>
      <w:drawing>
        <wp:inline distT="0" distB="0" distL="0" distR="0" wp14:anchorId="1B1873B5" wp14:editId="141BB49B">
          <wp:extent cx="1390650" cy="552450"/>
          <wp:effectExtent l="0" t="0" r="0" b="0"/>
          <wp:docPr id="700" name="Picture 700" descr="logo">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90650" cy="552450"/>
                  </a:xfrm>
                  <a:prstGeom prst="rect">
                    <a:avLst/>
                  </a:prstGeom>
                  <a:noFill/>
                  <a:ln>
                    <a:noFill/>
                  </a:ln>
                </pic:spPr>
              </pic:pic>
            </a:graphicData>
          </a:graphic>
        </wp:inline>
      </w:drawing>
    </w:r>
  </w:p>
  <w:p w14:paraId="50388C45" w14:textId="77777777" w:rsidR="00AD1991" w:rsidRPr="00450D9D" w:rsidRDefault="00AD1991" w:rsidP="003246F8">
    <w:pPr>
      <w:ind w:left="720"/>
      <w:jc w:val="right"/>
    </w:pPr>
    <w:r>
      <w:rPr>
        <w:noProof/>
      </w:rPr>
      <w:t xml:space="preserve">                                                                                                                                     </w:t>
    </w:r>
  </w:p>
  <w:p w14:paraId="246A214A" w14:textId="77777777" w:rsidR="00AD1991" w:rsidRPr="003246F8" w:rsidRDefault="00AD1991" w:rsidP="00324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CD601" w14:textId="0CBC82D1" w:rsidR="00AD1991" w:rsidRDefault="00AD1991">
    <w:pPr>
      <w:pStyle w:val="Header"/>
    </w:pP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E8E15" w14:textId="77777777" w:rsidR="00AD1991" w:rsidRDefault="00AD19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4EB37" w14:textId="77777777" w:rsidR="00AD1991" w:rsidRPr="00E9091B" w:rsidRDefault="00AD1991" w:rsidP="00E9091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1C0AE" w14:textId="77777777" w:rsidR="00AD1991" w:rsidRDefault="00AD199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4A126" w14:textId="77777777" w:rsidR="00AD1991" w:rsidRPr="00E9091B" w:rsidRDefault="00AD1991"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9C675" w14:textId="77777777" w:rsidR="00AD1991" w:rsidRDefault="00AD199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478E" w14:textId="77777777" w:rsidR="00AD1991" w:rsidRPr="00E9091B" w:rsidRDefault="00AD1991"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DBE2" w14:textId="77777777" w:rsidR="0036393C" w:rsidRPr="00EB6FBE" w:rsidRDefault="0036393C" w:rsidP="00EB6FB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E9824" w14:textId="77777777" w:rsidR="00AD1991" w:rsidRPr="00EB6FBE" w:rsidRDefault="00AD1991" w:rsidP="00EB6FB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6E8DF" w14:textId="77777777" w:rsidR="00AD1991" w:rsidRDefault="00AD1991" w:rsidP="00006241">
    <w:pPr>
      <w:tabs>
        <w:tab w:val="left" w:pos="3315"/>
      </w:tabs>
    </w:pPr>
    <w:r>
      <w:tab/>
    </w:r>
  </w:p>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AD1991" w14:paraId="7E319A37" w14:textId="77777777" w:rsidTr="00691E54">
      <w:tc>
        <w:tcPr>
          <w:tcW w:w="7169" w:type="dxa"/>
        </w:tcPr>
        <w:p w14:paraId="02E09E9D" w14:textId="77777777" w:rsidR="00AD1991" w:rsidRDefault="00AD1991" w:rsidP="00C352B3">
          <w:pPr>
            <w:pStyle w:val="HeaderRight"/>
            <w:rPr>
              <w:caps w:val="0"/>
            </w:rPr>
          </w:pPr>
          <w:r>
            <w:t>System administrator user</w:t>
          </w:r>
          <w:r w:rsidRPr="00F21F05">
            <w:t xml:space="preserve"> Guide</w:t>
          </w:r>
        </w:p>
      </w:tc>
    </w:tr>
    <w:tr w:rsidR="00AD1991" w:rsidRPr="008515FD" w14:paraId="2FEEA2FE" w14:textId="77777777" w:rsidTr="00691E54">
      <w:tc>
        <w:tcPr>
          <w:tcW w:w="7169" w:type="dxa"/>
        </w:tcPr>
        <w:p w14:paraId="4FF61E20" w14:textId="0FD6A18C" w:rsidR="00AD1991" w:rsidRPr="008515FD" w:rsidRDefault="00AD1991" w:rsidP="00C352B3">
          <w:pPr>
            <w:pStyle w:val="HeaderRigh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DF0CDB">
            <w:rPr>
              <w:noProof/>
              <w:sz w:val="12"/>
              <w:szCs w:val="12"/>
            </w:rPr>
            <w:t>System Parameters and Rules File Deployment</w:t>
          </w:r>
          <w:r w:rsidRPr="008515FD">
            <w:rPr>
              <w:noProof/>
              <w:sz w:val="12"/>
              <w:szCs w:val="12"/>
            </w:rPr>
            <w:fldChar w:fldCharType="end"/>
          </w:r>
        </w:p>
      </w:tc>
    </w:tr>
  </w:tbl>
  <w:p w14:paraId="67F99C69" w14:textId="77777777" w:rsidR="00AD1991" w:rsidRPr="00445A05" w:rsidRDefault="00AD1991" w:rsidP="00C35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C2417"/>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2D67871"/>
    <w:multiLevelType w:val="hybridMultilevel"/>
    <w:tmpl w:val="0CDA607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30B7DEF"/>
    <w:multiLevelType w:val="hybridMultilevel"/>
    <w:tmpl w:val="CF58D852"/>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13" w15:restartNumberingAfterBreak="0">
    <w:nsid w:val="030D45BE"/>
    <w:multiLevelType w:val="hybridMultilevel"/>
    <w:tmpl w:val="0AE097FE"/>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3341E92"/>
    <w:multiLevelType w:val="hybridMultilevel"/>
    <w:tmpl w:val="01AC6402"/>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035D3671"/>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39F2CE4"/>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3AD4066"/>
    <w:multiLevelType w:val="hybridMultilevel"/>
    <w:tmpl w:val="402432B2"/>
    <w:lvl w:ilvl="0" w:tplc="BF581520">
      <w:start w:val="1"/>
      <w:numFmt w:val="decimal"/>
      <w:lvlText w:val="%1."/>
      <w:lvlJc w:val="left"/>
      <w:pPr>
        <w:ind w:left="398" w:hanging="360"/>
      </w:pPr>
      <w:rPr>
        <w:rFonts w:hint="default"/>
      </w:rPr>
    </w:lvl>
    <w:lvl w:ilvl="1" w:tplc="40090019" w:tentative="1">
      <w:start w:val="1"/>
      <w:numFmt w:val="lowerLetter"/>
      <w:lvlText w:val="%2."/>
      <w:lvlJc w:val="left"/>
      <w:pPr>
        <w:ind w:left="1118" w:hanging="360"/>
      </w:pPr>
    </w:lvl>
    <w:lvl w:ilvl="2" w:tplc="4009001B" w:tentative="1">
      <w:start w:val="1"/>
      <w:numFmt w:val="lowerRoman"/>
      <w:lvlText w:val="%3."/>
      <w:lvlJc w:val="right"/>
      <w:pPr>
        <w:ind w:left="1838" w:hanging="180"/>
      </w:pPr>
    </w:lvl>
    <w:lvl w:ilvl="3" w:tplc="4009000F" w:tentative="1">
      <w:start w:val="1"/>
      <w:numFmt w:val="decimal"/>
      <w:lvlText w:val="%4."/>
      <w:lvlJc w:val="left"/>
      <w:pPr>
        <w:ind w:left="2558" w:hanging="360"/>
      </w:pPr>
    </w:lvl>
    <w:lvl w:ilvl="4" w:tplc="40090019" w:tentative="1">
      <w:start w:val="1"/>
      <w:numFmt w:val="lowerLetter"/>
      <w:lvlText w:val="%5."/>
      <w:lvlJc w:val="left"/>
      <w:pPr>
        <w:ind w:left="3278" w:hanging="360"/>
      </w:pPr>
    </w:lvl>
    <w:lvl w:ilvl="5" w:tplc="4009001B" w:tentative="1">
      <w:start w:val="1"/>
      <w:numFmt w:val="lowerRoman"/>
      <w:lvlText w:val="%6."/>
      <w:lvlJc w:val="right"/>
      <w:pPr>
        <w:ind w:left="3998" w:hanging="180"/>
      </w:pPr>
    </w:lvl>
    <w:lvl w:ilvl="6" w:tplc="4009000F" w:tentative="1">
      <w:start w:val="1"/>
      <w:numFmt w:val="decimal"/>
      <w:lvlText w:val="%7."/>
      <w:lvlJc w:val="left"/>
      <w:pPr>
        <w:ind w:left="4718" w:hanging="360"/>
      </w:pPr>
    </w:lvl>
    <w:lvl w:ilvl="7" w:tplc="40090019" w:tentative="1">
      <w:start w:val="1"/>
      <w:numFmt w:val="lowerLetter"/>
      <w:lvlText w:val="%8."/>
      <w:lvlJc w:val="left"/>
      <w:pPr>
        <w:ind w:left="5438" w:hanging="360"/>
      </w:pPr>
    </w:lvl>
    <w:lvl w:ilvl="8" w:tplc="4009001B" w:tentative="1">
      <w:start w:val="1"/>
      <w:numFmt w:val="lowerRoman"/>
      <w:lvlText w:val="%9."/>
      <w:lvlJc w:val="right"/>
      <w:pPr>
        <w:ind w:left="6158" w:hanging="180"/>
      </w:pPr>
    </w:lvl>
  </w:abstractNum>
  <w:abstractNum w:abstractNumId="18" w15:restartNumberingAfterBreak="0">
    <w:nsid w:val="04A42AC9"/>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19" w15:restartNumberingAfterBreak="0">
    <w:nsid w:val="04C52F8F"/>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6692BFC"/>
    <w:multiLevelType w:val="hybridMultilevel"/>
    <w:tmpl w:val="75CEFC2E"/>
    <w:lvl w:ilvl="0" w:tplc="FFFFFFFF">
      <w:start w:val="1"/>
      <w:numFmt w:val="decimal"/>
      <w:lvlText w:val="%1."/>
      <w:lvlJc w:val="left"/>
      <w:pPr>
        <w:tabs>
          <w:tab w:val="num" w:pos="360"/>
        </w:tabs>
        <w:ind w:left="360" w:hanging="360"/>
      </w:pPr>
      <w:rPr>
        <w:rFonts w:hint="default"/>
        <w:b w:val="0"/>
        <w:i w:val="0"/>
      </w:rPr>
    </w:lvl>
    <w:lvl w:ilvl="1" w:tplc="FFFFFFFF">
      <w:start w:val="1"/>
      <w:numFmt w:val="bullet"/>
      <w:lvlText w:val=""/>
      <w:lvlJc w:val="left"/>
      <w:pPr>
        <w:tabs>
          <w:tab w:val="num" w:pos="1152"/>
        </w:tabs>
        <w:ind w:left="1152" w:hanging="648"/>
      </w:pPr>
      <w:rPr>
        <w:rFonts w:ascii="Symbol" w:hAnsi="Symbol" w:hint="default"/>
        <w:color w:val="800000"/>
        <w:sz w:val="22"/>
      </w:rPr>
    </w:lvl>
    <w:lvl w:ilvl="2" w:tplc="FFFFFFFF" w:tentative="1">
      <w:start w:val="1"/>
      <w:numFmt w:val="lowerRoman"/>
      <w:lvlText w:val="%3."/>
      <w:lvlJc w:val="right"/>
      <w:pPr>
        <w:tabs>
          <w:tab w:val="num" w:pos="1584"/>
        </w:tabs>
        <w:ind w:left="1584" w:hanging="180"/>
      </w:pPr>
    </w:lvl>
    <w:lvl w:ilvl="3" w:tplc="FFFFFFFF" w:tentative="1">
      <w:start w:val="1"/>
      <w:numFmt w:val="decimal"/>
      <w:lvlText w:val="%4."/>
      <w:lvlJc w:val="left"/>
      <w:pPr>
        <w:tabs>
          <w:tab w:val="num" w:pos="2304"/>
        </w:tabs>
        <w:ind w:left="2304" w:hanging="360"/>
      </w:pPr>
    </w:lvl>
    <w:lvl w:ilvl="4" w:tplc="FFFFFFFF" w:tentative="1">
      <w:start w:val="1"/>
      <w:numFmt w:val="lowerLetter"/>
      <w:lvlText w:val="%5."/>
      <w:lvlJc w:val="left"/>
      <w:pPr>
        <w:tabs>
          <w:tab w:val="num" w:pos="3024"/>
        </w:tabs>
        <w:ind w:left="3024" w:hanging="360"/>
      </w:pPr>
    </w:lvl>
    <w:lvl w:ilvl="5" w:tplc="FFFFFFFF" w:tentative="1">
      <w:start w:val="1"/>
      <w:numFmt w:val="lowerRoman"/>
      <w:lvlText w:val="%6."/>
      <w:lvlJc w:val="right"/>
      <w:pPr>
        <w:tabs>
          <w:tab w:val="num" w:pos="3744"/>
        </w:tabs>
        <w:ind w:left="3744" w:hanging="180"/>
      </w:pPr>
    </w:lvl>
    <w:lvl w:ilvl="6" w:tplc="FFFFFFFF" w:tentative="1">
      <w:start w:val="1"/>
      <w:numFmt w:val="decimal"/>
      <w:lvlText w:val="%7."/>
      <w:lvlJc w:val="left"/>
      <w:pPr>
        <w:tabs>
          <w:tab w:val="num" w:pos="4464"/>
        </w:tabs>
        <w:ind w:left="4464" w:hanging="360"/>
      </w:pPr>
    </w:lvl>
    <w:lvl w:ilvl="7" w:tplc="FFFFFFFF" w:tentative="1">
      <w:start w:val="1"/>
      <w:numFmt w:val="lowerLetter"/>
      <w:lvlText w:val="%8."/>
      <w:lvlJc w:val="left"/>
      <w:pPr>
        <w:tabs>
          <w:tab w:val="num" w:pos="5184"/>
        </w:tabs>
        <w:ind w:left="5184" w:hanging="360"/>
      </w:pPr>
    </w:lvl>
    <w:lvl w:ilvl="8" w:tplc="FFFFFFFF" w:tentative="1">
      <w:start w:val="1"/>
      <w:numFmt w:val="lowerRoman"/>
      <w:lvlText w:val="%9."/>
      <w:lvlJc w:val="right"/>
      <w:pPr>
        <w:tabs>
          <w:tab w:val="num" w:pos="5904"/>
        </w:tabs>
        <w:ind w:left="5904" w:hanging="180"/>
      </w:pPr>
    </w:lvl>
  </w:abstractNum>
  <w:abstractNum w:abstractNumId="21" w15:restartNumberingAfterBreak="0">
    <w:nsid w:val="078E0751"/>
    <w:multiLevelType w:val="hybridMultilevel"/>
    <w:tmpl w:val="457872D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A2850F2"/>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A4779B0"/>
    <w:multiLevelType w:val="hybridMultilevel"/>
    <w:tmpl w:val="4F249D56"/>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0ACB4312"/>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B5B4B4C"/>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26" w15:restartNumberingAfterBreak="0">
    <w:nsid w:val="0B6D7E5C"/>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27" w15:restartNumberingAfterBreak="0">
    <w:nsid w:val="0C6367DD"/>
    <w:multiLevelType w:val="hybridMultilevel"/>
    <w:tmpl w:val="2A0A071C"/>
    <w:lvl w:ilvl="0" w:tplc="EA2888D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0E2713C7"/>
    <w:multiLevelType w:val="hybridMultilevel"/>
    <w:tmpl w:val="75CEFC2E"/>
    <w:lvl w:ilvl="0" w:tplc="FFFFFFFF">
      <w:start w:val="1"/>
      <w:numFmt w:val="decimal"/>
      <w:lvlText w:val="%1."/>
      <w:lvlJc w:val="left"/>
      <w:pPr>
        <w:tabs>
          <w:tab w:val="num" w:pos="360"/>
        </w:tabs>
        <w:ind w:left="360" w:hanging="360"/>
      </w:pPr>
      <w:rPr>
        <w:rFonts w:hint="default"/>
        <w:b w:val="0"/>
        <w:i w:val="0"/>
      </w:rPr>
    </w:lvl>
    <w:lvl w:ilvl="1" w:tplc="FFFFFFFF">
      <w:start w:val="1"/>
      <w:numFmt w:val="bullet"/>
      <w:lvlText w:val=""/>
      <w:lvlJc w:val="left"/>
      <w:pPr>
        <w:tabs>
          <w:tab w:val="num" w:pos="1152"/>
        </w:tabs>
        <w:ind w:left="1152" w:hanging="648"/>
      </w:pPr>
      <w:rPr>
        <w:rFonts w:ascii="Symbol" w:hAnsi="Symbol" w:hint="default"/>
        <w:color w:val="800000"/>
        <w:sz w:val="22"/>
      </w:rPr>
    </w:lvl>
    <w:lvl w:ilvl="2" w:tplc="FFFFFFFF" w:tentative="1">
      <w:start w:val="1"/>
      <w:numFmt w:val="lowerRoman"/>
      <w:lvlText w:val="%3."/>
      <w:lvlJc w:val="right"/>
      <w:pPr>
        <w:tabs>
          <w:tab w:val="num" w:pos="1584"/>
        </w:tabs>
        <w:ind w:left="1584" w:hanging="180"/>
      </w:pPr>
    </w:lvl>
    <w:lvl w:ilvl="3" w:tplc="FFFFFFFF" w:tentative="1">
      <w:start w:val="1"/>
      <w:numFmt w:val="decimal"/>
      <w:lvlText w:val="%4."/>
      <w:lvlJc w:val="left"/>
      <w:pPr>
        <w:tabs>
          <w:tab w:val="num" w:pos="2304"/>
        </w:tabs>
        <w:ind w:left="2304" w:hanging="360"/>
      </w:pPr>
    </w:lvl>
    <w:lvl w:ilvl="4" w:tplc="FFFFFFFF" w:tentative="1">
      <w:start w:val="1"/>
      <w:numFmt w:val="lowerLetter"/>
      <w:lvlText w:val="%5."/>
      <w:lvlJc w:val="left"/>
      <w:pPr>
        <w:tabs>
          <w:tab w:val="num" w:pos="3024"/>
        </w:tabs>
        <w:ind w:left="3024" w:hanging="360"/>
      </w:pPr>
    </w:lvl>
    <w:lvl w:ilvl="5" w:tplc="FFFFFFFF" w:tentative="1">
      <w:start w:val="1"/>
      <w:numFmt w:val="lowerRoman"/>
      <w:lvlText w:val="%6."/>
      <w:lvlJc w:val="right"/>
      <w:pPr>
        <w:tabs>
          <w:tab w:val="num" w:pos="3744"/>
        </w:tabs>
        <w:ind w:left="3744" w:hanging="180"/>
      </w:pPr>
    </w:lvl>
    <w:lvl w:ilvl="6" w:tplc="FFFFFFFF" w:tentative="1">
      <w:start w:val="1"/>
      <w:numFmt w:val="decimal"/>
      <w:lvlText w:val="%7."/>
      <w:lvlJc w:val="left"/>
      <w:pPr>
        <w:tabs>
          <w:tab w:val="num" w:pos="4464"/>
        </w:tabs>
        <w:ind w:left="4464" w:hanging="360"/>
      </w:pPr>
    </w:lvl>
    <w:lvl w:ilvl="7" w:tplc="FFFFFFFF" w:tentative="1">
      <w:start w:val="1"/>
      <w:numFmt w:val="lowerLetter"/>
      <w:lvlText w:val="%8."/>
      <w:lvlJc w:val="left"/>
      <w:pPr>
        <w:tabs>
          <w:tab w:val="num" w:pos="5184"/>
        </w:tabs>
        <w:ind w:left="5184" w:hanging="360"/>
      </w:pPr>
    </w:lvl>
    <w:lvl w:ilvl="8" w:tplc="FFFFFFFF" w:tentative="1">
      <w:start w:val="1"/>
      <w:numFmt w:val="lowerRoman"/>
      <w:lvlText w:val="%9."/>
      <w:lvlJc w:val="right"/>
      <w:pPr>
        <w:tabs>
          <w:tab w:val="num" w:pos="5904"/>
        </w:tabs>
        <w:ind w:left="5904" w:hanging="180"/>
      </w:pPr>
    </w:lvl>
  </w:abstractNum>
  <w:abstractNum w:abstractNumId="29"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0FAB4D7A"/>
    <w:multiLevelType w:val="hybridMultilevel"/>
    <w:tmpl w:val="457872D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286463C"/>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6C007DF"/>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6F73D58"/>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7332738"/>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17B66748"/>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9C72E88"/>
    <w:multiLevelType w:val="hybridMultilevel"/>
    <w:tmpl w:val="90E05D62"/>
    <w:lvl w:ilvl="0" w:tplc="0409000F">
      <w:start w:val="1"/>
      <w:numFmt w:val="decimal"/>
      <w:lvlText w:val="%1."/>
      <w:lvlJc w:val="left"/>
      <w:pPr>
        <w:tabs>
          <w:tab w:val="num" w:pos="1080"/>
        </w:tabs>
        <w:ind w:left="1080" w:hanging="360"/>
      </w:pPr>
      <w:rPr>
        <w:rFonts w:hint="default"/>
        <w:b w:val="0"/>
        <w:i w:val="0"/>
      </w:rPr>
    </w:lvl>
    <w:lvl w:ilvl="1" w:tplc="32D693D0">
      <w:start w:val="1"/>
      <w:numFmt w:val="bullet"/>
      <w:lvlText w:val=""/>
      <w:lvlJc w:val="left"/>
      <w:pPr>
        <w:tabs>
          <w:tab w:val="num" w:pos="1872"/>
        </w:tabs>
        <w:ind w:left="1872" w:hanging="648"/>
      </w:pPr>
      <w:rPr>
        <w:rFonts w:ascii="Symbol" w:hAnsi="Symbol" w:hint="default"/>
        <w:color w:val="800000"/>
        <w:sz w:val="22"/>
      </w:r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37" w15:restartNumberingAfterBreak="0">
    <w:nsid w:val="1B1A7DDB"/>
    <w:multiLevelType w:val="hybridMultilevel"/>
    <w:tmpl w:val="F07EB5AA"/>
    <w:lvl w:ilvl="0" w:tplc="B8A0486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BF70973"/>
    <w:multiLevelType w:val="hybridMultilevel"/>
    <w:tmpl w:val="D506035E"/>
    <w:lvl w:ilvl="0" w:tplc="FC26C7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C9402C8"/>
    <w:multiLevelType w:val="hybridMultilevel"/>
    <w:tmpl w:val="4E22DFE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E706765"/>
    <w:multiLevelType w:val="hybridMultilevel"/>
    <w:tmpl w:val="4E22DFE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03D6F13"/>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1334E2D"/>
    <w:multiLevelType w:val="hybridMultilevel"/>
    <w:tmpl w:val="7990217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21D5301E"/>
    <w:multiLevelType w:val="hybridMultilevel"/>
    <w:tmpl w:val="402432B2"/>
    <w:lvl w:ilvl="0" w:tplc="FFFFFFFF">
      <w:start w:val="1"/>
      <w:numFmt w:val="decimal"/>
      <w:lvlText w:val="%1."/>
      <w:lvlJc w:val="left"/>
      <w:pPr>
        <w:ind w:left="398" w:hanging="360"/>
      </w:pPr>
      <w:rPr>
        <w:rFonts w:hint="default"/>
      </w:rPr>
    </w:lvl>
    <w:lvl w:ilvl="1" w:tplc="FFFFFFFF" w:tentative="1">
      <w:start w:val="1"/>
      <w:numFmt w:val="lowerLetter"/>
      <w:lvlText w:val="%2."/>
      <w:lvlJc w:val="left"/>
      <w:pPr>
        <w:ind w:left="1118" w:hanging="360"/>
      </w:pPr>
    </w:lvl>
    <w:lvl w:ilvl="2" w:tplc="FFFFFFFF" w:tentative="1">
      <w:start w:val="1"/>
      <w:numFmt w:val="lowerRoman"/>
      <w:lvlText w:val="%3."/>
      <w:lvlJc w:val="right"/>
      <w:pPr>
        <w:ind w:left="1838" w:hanging="180"/>
      </w:pPr>
    </w:lvl>
    <w:lvl w:ilvl="3" w:tplc="FFFFFFFF" w:tentative="1">
      <w:start w:val="1"/>
      <w:numFmt w:val="decimal"/>
      <w:lvlText w:val="%4."/>
      <w:lvlJc w:val="left"/>
      <w:pPr>
        <w:ind w:left="2558" w:hanging="360"/>
      </w:pPr>
    </w:lvl>
    <w:lvl w:ilvl="4" w:tplc="FFFFFFFF" w:tentative="1">
      <w:start w:val="1"/>
      <w:numFmt w:val="lowerLetter"/>
      <w:lvlText w:val="%5."/>
      <w:lvlJc w:val="left"/>
      <w:pPr>
        <w:ind w:left="3278" w:hanging="360"/>
      </w:pPr>
    </w:lvl>
    <w:lvl w:ilvl="5" w:tplc="FFFFFFFF" w:tentative="1">
      <w:start w:val="1"/>
      <w:numFmt w:val="lowerRoman"/>
      <w:lvlText w:val="%6."/>
      <w:lvlJc w:val="right"/>
      <w:pPr>
        <w:ind w:left="3998" w:hanging="180"/>
      </w:pPr>
    </w:lvl>
    <w:lvl w:ilvl="6" w:tplc="FFFFFFFF" w:tentative="1">
      <w:start w:val="1"/>
      <w:numFmt w:val="decimal"/>
      <w:lvlText w:val="%7."/>
      <w:lvlJc w:val="left"/>
      <w:pPr>
        <w:ind w:left="4718" w:hanging="360"/>
      </w:pPr>
    </w:lvl>
    <w:lvl w:ilvl="7" w:tplc="FFFFFFFF" w:tentative="1">
      <w:start w:val="1"/>
      <w:numFmt w:val="lowerLetter"/>
      <w:lvlText w:val="%8."/>
      <w:lvlJc w:val="left"/>
      <w:pPr>
        <w:ind w:left="5438" w:hanging="360"/>
      </w:pPr>
    </w:lvl>
    <w:lvl w:ilvl="8" w:tplc="FFFFFFFF" w:tentative="1">
      <w:start w:val="1"/>
      <w:numFmt w:val="lowerRoman"/>
      <w:lvlText w:val="%9."/>
      <w:lvlJc w:val="right"/>
      <w:pPr>
        <w:ind w:left="6158" w:hanging="180"/>
      </w:pPr>
    </w:lvl>
  </w:abstractNum>
  <w:abstractNum w:abstractNumId="45" w15:restartNumberingAfterBreak="0">
    <w:nsid w:val="250605B5"/>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261E7548"/>
    <w:multiLevelType w:val="hybridMultilevel"/>
    <w:tmpl w:val="457872D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28D232D9"/>
    <w:multiLevelType w:val="hybridMultilevel"/>
    <w:tmpl w:val="528C4E0E"/>
    <w:lvl w:ilvl="0" w:tplc="EDBE3E9C">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295D7C4C"/>
    <w:multiLevelType w:val="hybridMultilevel"/>
    <w:tmpl w:val="0CDA607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9AF52A3"/>
    <w:multiLevelType w:val="hybridMultilevel"/>
    <w:tmpl w:val="6FE41264"/>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50" w15:restartNumberingAfterBreak="0">
    <w:nsid w:val="29D175E1"/>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2AA422A3"/>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52" w15:restartNumberingAfterBreak="0">
    <w:nsid w:val="2F5F1A27"/>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319D06EA"/>
    <w:multiLevelType w:val="hybridMultilevel"/>
    <w:tmpl w:val="4E22DFE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33865547"/>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366C0217"/>
    <w:multiLevelType w:val="hybridMultilevel"/>
    <w:tmpl w:val="75CEFC2E"/>
    <w:lvl w:ilvl="0" w:tplc="FFFFFFFF">
      <w:start w:val="1"/>
      <w:numFmt w:val="decimal"/>
      <w:lvlText w:val="%1."/>
      <w:lvlJc w:val="left"/>
      <w:pPr>
        <w:tabs>
          <w:tab w:val="num" w:pos="360"/>
        </w:tabs>
        <w:ind w:left="360" w:hanging="360"/>
      </w:pPr>
      <w:rPr>
        <w:rFonts w:hint="default"/>
        <w:b w:val="0"/>
        <w:i w:val="0"/>
      </w:rPr>
    </w:lvl>
    <w:lvl w:ilvl="1" w:tplc="FFFFFFFF">
      <w:start w:val="1"/>
      <w:numFmt w:val="bullet"/>
      <w:lvlText w:val=""/>
      <w:lvlJc w:val="left"/>
      <w:pPr>
        <w:tabs>
          <w:tab w:val="num" w:pos="1152"/>
        </w:tabs>
        <w:ind w:left="1152" w:hanging="648"/>
      </w:pPr>
      <w:rPr>
        <w:rFonts w:ascii="Symbol" w:hAnsi="Symbol" w:hint="default"/>
        <w:color w:val="800000"/>
        <w:sz w:val="22"/>
      </w:rPr>
    </w:lvl>
    <w:lvl w:ilvl="2" w:tplc="FFFFFFFF" w:tentative="1">
      <w:start w:val="1"/>
      <w:numFmt w:val="lowerRoman"/>
      <w:lvlText w:val="%3."/>
      <w:lvlJc w:val="right"/>
      <w:pPr>
        <w:tabs>
          <w:tab w:val="num" w:pos="1584"/>
        </w:tabs>
        <w:ind w:left="1584" w:hanging="180"/>
      </w:pPr>
    </w:lvl>
    <w:lvl w:ilvl="3" w:tplc="FFFFFFFF" w:tentative="1">
      <w:start w:val="1"/>
      <w:numFmt w:val="decimal"/>
      <w:lvlText w:val="%4."/>
      <w:lvlJc w:val="left"/>
      <w:pPr>
        <w:tabs>
          <w:tab w:val="num" w:pos="2304"/>
        </w:tabs>
        <w:ind w:left="2304" w:hanging="360"/>
      </w:pPr>
    </w:lvl>
    <w:lvl w:ilvl="4" w:tplc="FFFFFFFF" w:tentative="1">
      <w:start w:val="1"/>
      <w:numFmt w:val="lowerLetter"/>
      <w:lvlText w:val="%5."/>
      <w:lvlJc w:val="left"/>
      <w:pPr>
        <w:tabs>
          <w:tab w:val="num" w:pos="3024"/>
        </w:tabs>
        <w:ind w:left="3024" w:hanging="360"/>
      </w:pPr>
    </w:lvl>
    <w:lvl w:ilvl="5" w:tplc="FFFFFFFF" w:tentative="1">
      <w:start w:val="1"/>
      <w:numFmt w:val="lowerRoman"/>
      <w:lvlText w:val="%6."/>
      <w:lvlJc w:val="right"/>
      <w:pPr>
        <w:tabs>
          <w:tab w:val="num" w:pos="3744"/>
        </w:tabs>
        <w:ind w:left="3744" w:hanging="180"/>
      </w:pPr>
    </w:lvl>
    <w:lvl w:ilvl="6" w:tplc="FFFFFFFF" w:tentative="1">
      <w:start w:val="1"/>
      <w:numFmt w:val="decimal"/>
      <w:lvlText w:val="%7."/>
      <w:lvlJc w:val="left"/>
      <w:pPr>
        <w:tabs>
          <w:tab w:val="num" w:pos="4464"/>
        </w:tabs>
        <w:ind w:left="4464" w:hanging="360"/>
      </w:pPr>
    </w:lvl>
    <w:lvl w:ilvl="7" w:tplc="FFFFFFFF" w:tentative="1">
      <w:start w:val="1"/>
      <w:numFmt w:val="lowerLetter"/>
      <w:lvlText w:val="%8."/>
      <w:lvlJc w:val="left"/>
      <w:pPr>
        <w:tabs>
          <w:tab w:val="num" w:pos="5184"/>
        </w:tabs>
        <w:ind w:left="5184" w:hanging="360"/>
      </w:pPr>
    </w:lvl>
    <w:lvl w:ilvl="8" w:tplc="FFFFFFFF" w:tentative="1">
      <w:start w:val="1"/>
      <w:numFmt w:val="lowerRoman"/>
      <w:lvlText w:val="%9."/>
      <w:lvlJc w:val="right"/>
      <w:pPr>
        <w:tabs>
          <w:tab w:val="num" w:pos="5904"/>
        </w:tabs>
        <w:ind w:left="5904" w:hanging="180"/>
      </w:pPr>
    </w:lvl>
  </w:abstractNum>
  <w:abstractNum w:abstractNumId="56" w15:restartNumberingAfterBreak="0">
    <w:nsid w:val="36F20E06"/>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375E4D80"/>
    <w:multiLevelType w:val="hybridMultilevel"/>
    <w:tmpl w:val="7990217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7D23909"/>
    <w:multiLevelType w:val="hybridMultilevel"/>
    <w:tmpl w:val="CA4E8B12"/>
    <w:lvl w:ilvl="0" w:tplc="0409000F">
      <w:start w:val="1"/>
      <w:numFmt w:val="decimal"/>
      <w:lvlText w:val="%1."/>
      <w:lvlJc w:val="left"/>
      <w:pPr>
        <w:tabs>
          <w:tab w:val="num" w:pos="720"/>
        </w:tabs>
        <w:ind w:left="720" w:hanging="360"/>
      </w:pPr>
      <w:rPr>
        <w:rFonts w:hint="default"/>
        <w:b w:val="0"/>
        <w:i w:val="0"/>
      </w:rPr>
    </w:lvl>
    <w:lvl w:ilvl="1" w:tplc="0409000F">
      <w:start w:val="1"/>
      <w:numFmt w:val="decimal"/>
      <w:lvlText w:val="%2."/>
      <w:lvlJc w:val="left"/>
      <w:pPr>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59" w15:restartNumberingAfterBreak="0">
    <w:nsid w:val="38E56D6A"/>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A57614B"/>
    <w:multiLevelType w:val="hybridMultilevel"/>
    <w:tmpl w:val="4E22DFE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D0D60E5"/>
    <w:multiLevelType w:val="hybridMultilevel"/>
    <w:tmpl w:val="B68CD1DE"/>
    <w:lvl w:ilvl="0" w:tplc="47C6F28E">
      <w:start w:val="1"/>
      <w:numFmt w:val="decimal"/>
      <w:lvlText w:val="%1."/>
      <w:lvlJc w:val="left"/>
      <w:pPr>
        <w:ind w:left="-438" w:hanging="360"/>
      </w:pPr>
      <w:rPr>
        <w:rFonts w:hint="default"/>
      </w:rPr>
    </w:lvl>
    <w:lvl w:ilvl="1" w:tplc="40090019" w:tentative="1">
      <w:start w:val="1"/>
      <w:numFmt w:val="lowerLetter"/>
      <w:lvlText w:val="%2."/>
      <w:lvlJc w:val="left"/>
      <w:pPr>
        <w:ind w:left="282" w:hanging="360"/>
      </w:pPr>
    </w:lvl>
    <w:lvl w:ilvl="2" w:tplc="4009001B" w:tentative="1">
      <w:start w:val="1"/>
      <w:numFmt w:val="lowerRoman"/>
      <w:lvlText w:val="%3."/>
      <w:lvlJc w:val="right"/>
      <w:pPr>
        <w:ind w:left="1002" w:hanging="180"/>
      </w:pPr>
    </w:lvl>
    <w:lvl w:ilvl="3" w:tplc="4009000F" w:tentative="1">
      <w:start w:val="1"/>
      <w:numFmt w:val="decimal"/>
      <w:lvlText w:val="%4."/>
      <w:lvlJc w:val="left"/>
      <w:pPr>
        <w:ind w:left="1722" w:hanging="360"/>
      </w:pPr>
    </w:lvl>
    <w:lvl w:ilvl="4" w:tplc="40090019" w:tentative="1">
      <w:start w:val="1"/>
      <w:numFmt w:val="lowerLetter"/>
      <w:lvlText w:val="%5."/>
      <w:lvlJc w:val="left"/>
      <w:pPr>
        <w:ind w:left="2442" w:hanging="360"/>
      </w:pPr>
    </w:lvl>
    <w:lvl w:ilvl="5" w:tplc="4009001B" w:tentative="1">
      <w:start w:val="1"/>
      <w:numFmt w:val="lowerRoman"/>
      <w:lvlText w:val="%6."/>
      <w:lvlJc w:val="right"/>
      <w:pPr>
        <w:ind w:left="3162" w:hanging="180"/>
      </w:pPr>
    </w:lvl>
    <w:lvl w:ilvl="6" w:tplc="4009000F" w:tentative="1">
      <w:start w:val="1"/>
      <w:numFmt w:val="decimal"/>
      <w:lvlText w:val="%7."/>
      <w:lvlJc w:val="left"/>
      <w:pPr>
        <w:ind w:left="3882" w:hanging="360"/>
      </w:pPr>
    </w:lvl>
    <w:lvl w:ilvl="7" w:tplc="40090019" w:tentative="1">
      <w:start w:val="1"/>
      <w:numFmt w:val="lowerLetter"/>
      <w:lvlText w:val="%8."/>
      <w:lvlJc w:val="left"/>
      <w:pPr>
        <w:ind w:left="4602" w:hanging="360"/>
      </w:pPr>
    </w:lvl>
    <w:lvl w:ilvl="8" w:tplc="4009001B" w:tentative="1">
      <w:start w:val="1"/>
      <w:numFmt w:val="lowerRoman"/>
      <w:lvlText w:val="%9."/>
      <w:lvlJc w:val="right"/>
      <w:pPr>
        <w:ind w:left="5322" w:hanging="180"/>
      </w:pPr>
    </w:lvl>
  </w:abstractNum>
  <w:abstractNum w:abstractNumId="62" w15:restartNumberingAfterBreak="0">
    <w:nsid w:val="3DB74C0B"/>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63" w15:restartNumberingAfterBreak="0">
    <w:nsid w:val="3DFA60E2"/>
    <w:multiLevelType w:val="hybridMultilevel"/>
    <w:tmpl w:val="4E22DFE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3E1A208F"/>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3FE02EA5"/>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42033C0A"/>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67" w15:restartNumberingAfterBreak="0">
    <w:nsid w:val="42503E8D"/>
    <w:multiLevelType w:val="hybridMultilevel"/>
    <w:tmpl w:val="90E05D62"/>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42A16699"/>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42E21F88"/>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70" w15:restartNumberingAfterBreak="0">
    <w:nsid w:val="43850692"/>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442D24F8"/>
    <w:multiLevelType w:val="hybridMultilevel"/>
    <w:tmpl w:val="8E64F7C8"/>
    <w:lvl w:ilvl="0" w:tplc="E7DC941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47622CAB"/>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47856E37"/>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47856F87"/>
    <w:multiLevelType w:val="hybridMultilevel"/>
    <w:tmpl w:val="4E22DFE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4798650E"/>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76" w15:restartNumberingAfterBreak="0">
    <w:nsid w:val="47C0430B"/>
    <w:multiLevelType w:val="hybridMultilevel"/>
    <w:tmpl w:val="7990217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8" w15:restartNumberingAfterBreak="0">
    <w:nsid w:val="4B762FF9"/>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4B9C6345"/>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4D2A10B9"/>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4F0E1BB7"/>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50AA5028"/>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54546CFA"/>
    <w:multiLevelType w:val="hybridMultilevel"/>
    <w:tmpl w:val="C07CFEE8"/>
    <w:lvl w:ilvl="0" w:tplc="124439C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15:restartNumberingAfterBreak="0">
    <w:nsid w:val="54BC004D"/>
    <w:multiLevelType w:val="hybridMultilevel"/>
    <w:tmpl w:val="338AA1BA"/>
    <w:lvl w:ilvl="0" w:tplc="D42E60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54C31141"/>
    <w:multiLevelType w:val="hybridMultilevel"/>
    <w:tmpl w:val="75CEFC2E"/>
    <w:lvl w:ilvl="0" w:tplc="FFFFFFFF">
      <w:start w:val="1"/>
      <w:numFmt w:val="decimal"/>
      <w:lvlText w:val="%1."/>
      <w:lvlJc w:val="left"/>
      <w:pPr>
        <w:tabs>
          <w:tab w:val="num" w:pos="360"/>
        </w:tabs>
        <w:ind w:left="360" w:hanging="360"/>
      </w:pPr>
      <w:rPr>
        <w:rFonts w:hint="default"/>
        <w:b w:val="0"/>
        <w:i w:val="0"/>
      </w:rPr>
    </w:lvl>
    <w:lvl w:ilvl="1" w:tplc="FFFFFFFF">
      <w:start w:val="1"/>
      <w:numFmt w:val="bullet"/>
      <w:lvlText w:val=""/>
      <w:lvlJc w:val="left"/>
      <w:pPr>
        <w:tabs>
          <w:tab w:val="num" w:pos="1152"/>
        </w:tabs>
        <w:ind w:left="1152" w:hanging="648"/>
      </w:pPr>
      <w:rPr>
        <w:rFonts w:ascii="Symbol" w:hAnsi="Symbol" w:hint="default"/>
        <w:color w:val="800000"/>
        <w:sz w:val="22"/>
      </w:rPr>
    </w:lvl>
    <w:lvl w:ilvl="2" w:tplc="FFFFFFFF" w:tentative="1">
      <w:start w:val="1"/>
      <w:numFmt w:val="lowerRoman"/>
      <w:lvlText w:val="%3."/>
      <w:lvlJc w:val="right"/>
      <w:pPr>
        <w:tabs>
          <w:tab w:val="num" w:pos="1584"/>
        </w:tabs>
        <w:ind w:left="1584" w:hanging="180"/>
      </w:pPr>
    </w:lvl>
    <w:lvl w:ilvl="3" w:tplc="FFFFFFFF" w:tentative="1">
      <w:start w:val="1"/>
      <w:numFmt w:val="decimal"/>
      <w:lvlText w:val="%4."/>
      <w:lvlJc w:val="left"/>
      <w:pPr>
        <w:tabs>
          <w:tab w:val="num" w:pos="2304"/>
        </w:tabs>
        <w:ind w:left="2304" w:hanging="360"/>
      </w:pPr>
    </w:lvl>
    <w:lvl w:ilvl="4" w:tplc="FFFFFFFF" w:tentative="1">
      <w:start w:val="1"/>
      <w:numFmt w:val="lowerLetter"/>
      <w:lvlText w:val="%5."/>
      <w:lvlJc w:val="left"/>
      <w:pPr>
        <w:tabs>
          <w:tab w:val="num" w:pos="3024"/>
        </w:tabs>
        <w:ind w:left="3024" w:hanging="360"/>
      </w:pPr>
    </w:lvl>
    <w:lvl w:ilvl="5" w:tplc="FFFFFFFF" w:tentative="1">
      <w:start w:val="1"/>
      <w:numFmt w:val="lowerRoman"/>
      <w:lvlText w:val="%6."/>
      <w:lvlJc w:val="right"/>
      <w:pPr>
        <w:tabs>
          <w:tab w:val="num" w:pos="3744"/>
        </w:tabs>
        <w:ind w:left="3744" w:hanging="180"/>
      </w:pPr>
    </w:lvl>
    <w:lvl w:ilvl="6" w:tplc="FFFFFFFF" w:tentative="1">
      <w:start w:val="1"/>
      <w:numFmt w:val="decimal"/>
      <w:lvlText w:val="%7."/>
      <w:lvlJc w:val="left"/>
      <w:pPr>
        <w:tabs>
          <w:tab w:val="num" w:pos="4464"/>
        </w:tabs>
        <w:ind w:left="4464" w:hanging="360"/>
      </w:pPr>
    </w:lvl>
    <w:lvl w:ilvl="7" w:tplc="FFFFFFFF" w:tentative="1">
      <w:start w:val="1"/>
      <w:numFmt w:val="lowerLetter"/>
      <w:lvlText w:val="%8."/>
      <w:lvlJc w:val="left"/>
      <w:pPr>
        <w:tabs>
          <w:tab w:val="num" w:pos="5184"/>
        </w:tabs>
        <w:ind w:left="5184" w:hanging="360"/>
      </w:pPr>
    </w:lvl>
    <w:lvl w:ilvl="8" w:tplc="FFFFFFFF" w:tentative="1">
      <w:start w:val="1"/>
      <w:numFmt w:val="lowerRoman"/>
      <w:lvlText w:val="%9."/>
      <w:lvlJc w:val="right"/>
      <w:pPr>
        <w:tabs>
          <w:tab w:val="num" w:pos="5904"/>
        </w:tabs>
        <w:ind w:left="5904" w:hanging="180"/>
      </w:pPr>
    </w:lvl>
  </w:abstractNum>
  <w:abstractNum w:abstractNumId="86" w15:restartNumberingAfterBreak="0">
    <w:nsid w:val="54E10FFC"/>
    <w:multiLevelType w:val="hybridMultilevel"/>
    <w:tmpl w:val="90E05D62"/>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54E11068"/>
    <w:multiLevelType w:val="hybridMultilevel"/>
    <w:tmpl w:val="0AE097FE"/>
    <w:lvl w:ilvl="0" w:tplc="7A207D2C">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563500C4"/>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57162FEA"/>
    <w:multiLevelType w:val="hybridMultilevel"/>
    <w:tmpl w:val="C0483434"/>
    <w:lvl w:ilvl="0" w:tplc="4809000F">
      <w:start w:val="1"/>
      <w:numFmt w:val="decimal"/>
      <w:lvlText w:val="%1."/>
      <w:lvlJc w:val="left"/>
      <w:pPr>
        <w:ind w:left="450" w:hanging="360"/>
      </w:pPr>
    </w:lvl>
    <w:lvl w:ilvl="1" w:tplc="48090019" w:tentative="1">
      <w:start w:val="1"/>
      <w:numFmt w:val="lowerLetter"/>
      <w:lvlText w:val="%2."/>
      <w:lvlJc w:val="left"/>
      <w:pPr>
        <w:ind w:left="1170" w:hanging="360"/>
      </w:pPr>
    </w:lvl>
    <w:lvl w:ilvl="2" w:tplc="4809001B" w:tentative="1">
      <w:start w:val="1"/>
      <w:numFmt w:val="lowerRoman"/>
      <w:lvlText w:val="%3."/>
      <w:lvlJc w:val="right"/>
      <w:pPr>
        <w:ind w:left="1890" w:hanging="180"/>
      </w:pPr>
    </w:lvl>
    <w:lvl w:ilvl="3" w:tplc="4809000F" w:tentative="1">
      <w:start w:val="1"/>
      <w:numFmt w:val="decimal"/>
      <w:lvlText w:val="%4."/>
      <w:lvlJc w:val="left"/>
      <w:pPr>
        <w:ind w:left="2610" w:hanging="360"/>
      </w:pPr>
    </w:lvl>
    <w:lvl w:ilvl="4" w:tplc="48090019" w:tentative="1">
      <w:start w:val="1"/>
      <w:numFmt w:val="lowerLetter"/>
      <w:lvlText w:val="%5."/>
      <w:lvlJc w:val="left"/>
      <w:pPr>
        <w:ind w:left="3330" w:hanging="360"/>
      </w:pPr>
    </w:lvl>
    <w:lvl w:ilvl="5" w:tplc="4809001B" w:tentative="1">
      <w:start w:val="1"/>
      <w:numFmt w:val="lowerRoman"/>
      <w:lvlText w:val="%6."/>
      <w:lvlJc w:val="right"/>
      <w:pPr>
        <w:ind w:left="4050" w:hanging="180"/>
      </w:pPr>
    </w:lvl>
    <w:lvl w:ilvl="6" w:tplc="4809000F" w:tentative="1">
      <w:start w:val="1"/>
      <w:numFmt w:val="decimal"/>
      <w:lvlText w:val="%7."/>
      <w:lvlJc w:val="left"/>
      <w:pPr>
        <w:ind w:left="4770" w:hanging="360"/>
      </w:pPr>
    </w:lvl>
    <w:lvl w:ilvl="7" w:tplc="48090019" w:tentative="1">
      <w:start w:val="1"/>
      <w:numFmt w:val="lowerLetter"/>
      <w:lvlText w:val="%8."/>
      <w:lvlJc w:val="left"/>
      <w:pPr>
        <w:ind w:left="5490" w:hanging="360"/>
      </w:pPr>
    </w:lvl>
    <w:lvl w:ilvl="8" w:tplc="4809001B" w:tentative="1">
      <w:start w:val="1"/>
      <w:numFmt w:val="lowerRoman"/>
      <w:lvlText w:val="%9."/>
      <w:lvlJc w:val="right"/>
      <w:pPr>
        <w:ind w:left="6210" w:hanging="180"/>
      </w:pPr>
    </w:lvl>
  </w:abstractNum>
  <w:abstractNum w:abstractNumId="90" w15:restartNumberingAfterBreak="0">
    <w:nsid w:val="59C116EA"/>
    <w:multiLevelType w:val="hybridMultilevel"/>
    <w:tmpl w:val="75CEFC2E"/>
    <w:lvl w:ilvl="0" w:tplc="FFFFFFFF">
      <w:start w:val="1"/>
      <w:numFmt w:val="decimal"/>
      <w:lvlText w:val="%1."/>
      <w:lvlJc w:val="left"/>
      <w:pPr>
        <w:tabs>
          <w:tab w:val="num" w:pos="360"/>
        </w:tabs>
        <w:ind w:left="360" w:hanging="360"/>
      </w:pPr>
      <w:rPr>
        <w:rFonts w:hint="default"/>
        <w:b w:val="0"/>
        <w:i w:val="0"/>
      </w:rPr>
    </w:lvl>
    <w:lvl w:ilvl="1" w:tplc="FFFFFFFF">
      <w:start w:val="1"/>
      <w:numFmt w:val="bullet"/>
      <w:lvlText w:val=""/>
      <w:lvlJc w:val="left"/>
      <w:pPr>
        <w:tabs>
          <w:tab w:val="num" w:pos="1152"/>
        </w:tabs>
        <w:ind w:left="1152" w:hanging="648"/>
      </w:pPr>
      <w:rPr>
        <w:rFonts w:ascii="Symbol" w:hAnsi="Symbol" w:hint="default"/>
        <w:color w:val="800000"/>
        <w:sz w:val="22"/>
      </w:rPr>
    </w:lvl>
    <w:lvl w:ilvl="2" w:tplc="FFFFFFFF" w:tentative="1">
      <w:start w:val="1"/>
      <w:numFmt w:val="lowerRoman"/>
      <w:lvlText w:val="%3."/>
      <w:lvlJc w:val="right"/>
      <w:pPr>
        <w:tabs>
          <w:tab w:val="num" w:pos="1584"/>
        </w:tabs>
        <w:ind w:left="1584" w:hanging="180"/>
      </w:pPr>
    </w:lvl>
    <w:lvl w:ilvl="3" w:tplc="FFFFFFFF" w:tentative="1">
      <w:start w:val="1"/>
      <w:numFmt w:val="decimal"/>
      <w:lvlText w:val="%4."/>
      <w:lvlJc w:val="left"/>
      <w:pPr>
        <w:tabs>
          <w:tab w:val="num" w:pos="2304"/>
        </w:tabs>
        <w:ind w:left="2304" w:hanging="360"/>
      </w:pPr>
    </w:lvl>
    <w:lvl w:ilvl="4" w:tplc="FFFFFFFF" w:tentative="1">
      <w:start w:val="1"/>
      <w:numFmt w:val="lowerLetter"/>
      <w:lvlText w:val="%5."/>
      <w:lvlJc w:val="left"/>
      <w:pPr>
        <w:tabs>
          <w:tab w:val="num" w:pos="3024"/>
        </w:tabs>
        <w:ind w:left="3024" w:hanging="360"/>
      </w:pPr>
    </w:lvl>
    <w:lvl w:ilvl="5" w:tplc="FFFFFFFF" w:tentative="1">
      <w:start w:val="1"/>
      <w:numFmt w:val="lowerRoman"/>
      <w:lvlText w:val="%6."/>
      <w:lvlJc w:val="right"/>
      <w:pPr>
        <w:tabs>
          <w:tab w:val="num" w:pos="3744"/>
        </w:tabs>
        <w:ind w:left="3744" w:hanging="180"/>
      </w:pPr>
    </w:lvl>
    <w:lvl w:ilvl="6" w:tplc="FFFFFFFF" w:tentative="1">
      <w:start w:val="1"/>
      <w:numFmt w:val="decimal"/>
      <w:lvlText w:val="%7."/>
      <w:lvlJc w:val="left"/>
      <w:pPr>
        <w:tabs>
          <w:tab w:val="num" w:pos="4464"/>
        </w:tabs>
        <w:ind w:left="4464" w:hanging="360"/>
      </w:pPr>
    </w:lvl>
    <w:lvl w:ilvl="7" w:tplc="FFFFFFFF" w:tentative="1">
      <w:start w:val="1"/>
      <w:numFmt w:val="lowerLetter"/>
      <w:lvlText w:val="%8."/>
      <w:lvlJc w:val="left"/>
      <w:pPr>
        <w:tabs>
          <w:tab w:val="num" w:pos="5184"/>
        </w:tabs>
        <w:ind w:left="5184" w:hanging="360"/>
      </w:pPr>
    </w:lvl>
    <w:lvl w:ilvl="8" w:tplc="FFFFFFFF" w:tentative="1">
      <w:start w:val="1"/>
      <w:numFmt w:val="lowerRoman"/>
      <w:lvlText w:val="%9."/>
      <w:lvlJc w:val="right"/>
      <w:pPr>
        <w:tabs>
          <w:tab w:val="num" w:pos="5904"/>
        </w:tabs>
        <w:ind w:left="5904" w:hanging="180"/>
      </w:pPr>
    </w:lvl>
  </w:abstractNum>
  <w:abstractNum w:abstractNumId="91" w15:restartNumberingAfterBreak="0">
    <w:nsid w:val="5B5A5A3F"/>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5B6B5BC6"/>
    <w:multiLevelType w:val="hybridMultilevel"/>
    <w:tmpl w:val="402432B2"/>
    <w:lvl w:ilvl="0" w:tplc="BF58152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608357CF"/>
    <w:multiLevelType w:val="hybridMultilevel"/>
    <w:tmpl w:val="0CDA607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663A040D"/>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95" w15:restartNumberingAfterBreak="0">
    <w:nsid w:val="66DC4358"/>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66F50734"/>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67225DE9"/>
    <w:multiLevelType w:val="hybridMultilevel"/>
    <w:tmpl w:val="7990217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6787016C"/>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100" w15:restartNumberingAfterBreak="0">
    <w:nsid w:val="6AE650CB"/>
    <w:multiLevelType w:val="hybridMultilevel"/>
    <w:tmpl w:val="AE5A29FA"/>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101" w15:restartNumberingAfterBreak="0">
    <w:nsid w:val="6AFB7B75"/>
    <w:multiLevelType w:val="hybridMultilevel"/>
    <w:tmpl w:val="457872D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6CA24AED"/>
    <w:multiLevelType w:val="hybridMultilevel"/>
    <w:tmpl w:val="75CEFC2E"/>
    <w:lvl w:ilvl="0" w:tplc="FFFFFFFF">
      <w:start w:val="1"/>
      <w:numFmt w:val="decimal"/>
      <w:lvlText w:val="%1."/>
      <w:lvlJc w:val="left"/>
      <w:pPr>
        <w:tabs>
          <w:tab w:val="num" w:pos="360"/>
        </w:tabs>
        <w:ind w:left="360" w:hanging="360"/>
      </w:pPr>
      <w:rPr>
        <w:rFonts w:hint="default"/>
        <w:b w:val="0"/>
        <w:i w:val="0"/>
      </w:rPr>
    </w:lvl>
    <w:lvl w:ilvl="1" w:tplc="FFFFFFFF">
      <w:start w:val="1"/>
      <w:numFmt w:val="bullet"/>
      <w:lvlText w:val=""/>
      <w:lvlJc w:val="left"/>
      <w:pPr>
        <w:tabs>
          <w:tab w:val="num" w:pos="1152"/>
        </w:tabs>
        <w:ind w:left="1152" w:hanging="648"/>
      </w:pPr>
      <w:rPr>
        <w:rFonts w:ascii="Symbol" w:hAnsi="Symbol" w:hint="default"/>
        <w:color w:val="800000"/>
        <w:sz w:val="22"/>
      </w:rPr>
    </w:lvl>
    <w:lvl w:ilvl="2" w:tplc="FFFFFFFF" w:tentative="1">
      <w:start w:val="1"/>
      <w:numFmt w:val="lowerRoman"/>
      <w:lvlText w:val="%3."/>
      <w:lvlJc w:val="right"/>
      <w:pPr>
        <w:tabs>
          <w:tab w:val="num" w:pos="1584"/>
        </w:tabs>
        <w:ind w:left="1584" w:hanging="180"/>
      </w:pPr>
    </w:lvl>
    <w:lvl w:ilvl="3" w:tplc="FFFFFFFF" w:tentative="1">
      <w:start w:val="1"/>
      <w:numFmt w:val="decimal"/>
      <w:lvlText w:val="%4."/>
      <w:lvlJc w:val="left"/>
      <w:pPr>
        <w:tabs>
          <w:tab w:val="num" w:pos="2304"/>
        </w:tabs>
        <w:ind w:left="2304" w:hanging="360"/>
      </w:pPr>
    </w:lvl>
    <w:lvl w:ilvl="4" w:tplc="FFFFFFFF" w:tentative="1">
      <w:start w:val="1"/>
      <w:numFmt w:val="lowerLetter"/>
      <w:lvlText w:val="%5."/>
      <w:lvlJc w:val="left"/>
      <w:pPr>
        <w:tabs>
          <w:tab w:val="num" w:pos="3024"/>
        </w:tabs>
        <w:ind w:left="3024" w:hanging="360"/>
      </w:pPr>
    </w:lvl>
    <w:lvl w:ilvl="5" w:tplc="FFFFFFFF" w:tentative="1">
      <w:start w:val="1"/>
      <w:numFmt w:val="lowerRoman"/>
      <w:lvlText w:val="%6."/>
      <w:lvlJc w:val="right"/>
      <w:pPr>
        <w:tabs>
          <w:tab w:val="num" w:pos="3744"/>
        </w:tabs>
        <w:ind w:left="3744" w:hanging="180"/>
      </w:pPr>
    </w:lvl>
    <w:lvl w:ilvl="6" w:tplc="FFFFFFFF" w:tentative="1">
      <w:start w:val="1"/>
      <w:numFmt w:val="decimal"/>
      <w:lvlText w:val="%7."/>
      <w:lvlJc w:val="left"/>
      <w:pPr>
        <w:tabs>
          <w:tab w:val="num" w:pos="4464"/>
        </w:tabs>
        <w:ind w:left="4464" w:hanging="360"/>
      </w:pPr>
    </w:lvl>
    <w:lvl w:ilvl="7" w:tplc="FFFFFFFF" w:tentative="1">
      <w:start w:val="1"/>
      <w:numFmt w:val="lowerLetter"/>
      <w:lvlText w:val="%8."/>
      <w:lvlJc w:val="left"/>
      <w:pPr>
        <w:tabs>
          <w:tab w:val="num" w:pos="5184"/>
        </w:tabs>
        <w:ind w:left="5184" w:hanging="360"/>
      </w:pPr>
    </w:lvl>
    <w:lvl w:ilvl="8" w:tplc="FFFFFFFF" w:tentative="1">
      <w:start w:val="1"/>
      <w:numFmt w:val="lowerRoman"/>
      <w:lvlText w:val="%9."/>
      <w:lvlJc w:val="right"/>
      <w:pPr>
        <w:tabs>
          <w:tab w:val="num" w:pos="5904"/>
        </w:tabs>
        <w:ind w:left="5904" w:hanging="180"/>
      </w:pPr>
    </w:lvl>
  </w:abstractNum>
  <w:abstractNum w:abstractNumId="103" w15:restartNumberingAfterBreak="0">
    <w:nsid w:val="6CAE0F0F"/>
    <w:multiLevelType w:val="hybridMultilevel"/>
    <w:tmpl w:val="75CEFC2E"/>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104" w15:restartNumberingAfterBreak="0">
    <w:nsid w:val="6D076295"/>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6DC43FE1"/>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6E98182E"/>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6F4F7C1B"/>
    <w:multiLevelType w:val="hybridMultilevel"/>
    <w:tmpl w:val="CF58D852"/>
    <w:lvl w:ilvl="0" w:tplc="0409000F">
      <w:start w:val="1"/>
      <w:numFmt w:val="decimal"/>
      <w:lvlText w:val="%1."/>
      <w:lvlJc w:val="left"/>
      <w:pPr>
        <w:tabs>
          <w:tab w:val="num" w:pos="360"/>
        </w:tabs>
        <w:ind w:left="360" w:hanging="360"/>
      </w:pPr>
      <w:rPr>
        <w:rFonts w:hint="default"/>
        <w:b w:val="0"/>
        <w:i w:val="0"/>
      </w:rPr>
    </w:lvl>
    <w:lvl w:ilvl="1" w:tplc="32D693D0">
      <w:start w:val="1"/>
      <w:numFmt w:val="bullet"/>
      <w:lvlText w:val=""/>
      <w:lvlJc w:val="left"/>
      <w:pPr>
        <w:tabs>
          <w:tab w:val="num" w:pos="1152"/>
        </w:tabs>
        <w:ind w:left="1152" w:hanging="648"/>
      </w:pPr>
      <w:rPr>
        <w:rFonts w:ascii="Symbol" w:hAnsi="Symbol" w:hint="default"/>
        <w:color w:val="800000"/>
        <w:sz w:val="22"/>
      </w:r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108" w15:restartNumberingAfterBreak="0">
    <w:nsid w:val="6F740421"/>
    <w:multiLevelType w:val="hybridMultilevel"/>
    <w:tmpl w:val="678A8CAE"/>
    <w:lvl w:ilvl="0" w:tplc="B972EC8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70C17F1D"/>
    <w:multiLevelType w:val="hybridMultilevel"/>
    <w:tmpl w:val="75CEFC2E"/>
    <w:lvl w:ilvl="0" w:tplc="FFFFFFFF">
      <w:start w:val="1"/>
      <w:numFmt w:val="decimal"/>
      <w:lvlText w:val="%1."/>
      <w:lvlJc w:val="left"/>
      <w:pPr>
        <w:tabs>
          <w:tab w:val="num" w:pos="360"/>
        </w:tabs>
        <w:ind w:left="360" w:hanging="360"/>
      </w:pPr>
      <w:rPr>
        <w:rFonts w:hint="default"/>
        <w:b w:val="0"/>
        <w:i w:val="0"/>
      </w:rPr>
    </w:lvl>
    <w:lvl w:ilvl="1" w:tplc="FFFFFFFF">
      <w:start w:val="1"/>
      <w:numFmt w:val="bullet"/>
      <w:lvlText w:val=""/>
      <w:lvlJc w:val="left"/>
      <w:pPr>
        <w:tabs>
          <w:tab w:val="num" w:pos="1152"/>
        </w:tabs>
        <w:ind w:left="1152" w:hanging="648"/>
      </w:pPr>
      <w:rPr>
        <w:rFonts w:ascii="Symbol" w:hAnsi="Symbol" w:hint="default"/>
        <w:color w:val="800000"/>
        <w:sz w:val="22"/>
      </w:rPr>
    </w:lvl>
    <w:lvl w:ilvl="2" w:tplc="FFFFFFFF" w:tentative="1">
      <w:start w:val="1"/>
      <w:numFmt w:val="lowerRoman"/>
      <w:lvlText w:val="%3."/>
      <w:lvlJc w:val="right"/>
      <w:pPr>
        <w:tabs>
          <w:tab w:val="num" w:pos="1584"/>
        </w:tabs>
        <w:ind w:left="1584" w:hanging="180"/>
      </w:pPr>
    </w:lvl>
    <w:lvl w:ilvl="3" w:tplc="FFFFFFFF" w:tentative="1">
      <w:start w:val="1"/>
      <w:numFmt w:val="decimal"/>
      <w:lvlText w:val="%4."/>
      <w:lvlJc w:val="left"/>
      <w:pPr>
        <w:tabs>
          <w:tab w:val="num" w:pos="2304"/>
        </w:tabs>
        <w:ind w:left="2304" w:hanging="360"/>
      </w:pPr>
    </w:lvl>
    <w:lvl w:ilvl="4" w:tplc="FFFFFFFF" w:tentative="1">
      <w:start w:val="1"/>
      <w:numFmt w:val="lowerLetter"/>
      <w:lvlText w:val="%5."/>
      <w:lvlJc w:val="left"/>
      <w:pPr>
        <w:tabs>
          <w:tab w:val="num" w:pos="3024"/>
        </w:tabs>
        <w:ind w:left="3024" w:hanging="360"/>
      </w:pPr>
    </w:lvl>
    <w:lvl w:ilvl="5" w:tplc="FFFFFFFF" w:tentative="1">
      <w:start w:val="1"/>
      <w:numFmt w:val="lowerRoman"/>
      <w:lvlText w:val="%6."/>
      <w:lvlJc w:val="right"/>
      <w:pPr>
        <w:tabs>
          <w:tab w:val="num" w:pos="3744"/>
        </w:tabs>
        <w:ind w:left="3744" w:hanging="180"/>
      </w:pPr>
    </w:lvl>
    <w:lvl w:ilvl="6" w:tplc="FFFFFFFF" w:tentative="1">
      <w:start w:val="1"/>
      <w:numFmt w:val="decimal"/>
      <w:lvlText w:val="%7."/>
      <w:lvlJc w:val="left"/>
      <w:pPr>
        <w:tabs>
          <w:tab w:val="num" w:pos="4464"/>
        </w:tabs>
        <w:ind w:left="4464" w:hanging="360"/>
      </w:pPr>
    </w:lvl>
    <w:lvl w:ilvl="7" w:tplc="FFFFFFFF" w:tentative="1">
      <w:start w:val="1"/>
      <w:numFmt w:val="lowerLetter"/>
      <w:lvlText w:val="%8."/>
      <w:lvlJc w:val="left"/>
      <w:pPr>
        <w:tabs>
          <w:tab w:val="num" w:pos="5184"/>
        </w:tabs>
        <w:ind w:left="5184" w:hanging="360"/>
      </w:pPr>
    </w:lvl>
    <w:lvl w:ilvl="8" w:tplc="FFFFFFFF" w:tentative="1">
      <w:start w:val="1"/>
      <w:numFmt w:val="lowerRoman"/>
      <w:lvlText w:val="%9."/>
      <w:lvlJc w:val="right"/>
      <w:pPr>
        <w:tabs>
          <w:tab w:val="num" w:pos="5904"/>
        </w:tabs>
        <w:ind w:left="5904" w:hanging="180"/>
      </w:pPr>
    </w:lvl>
  </w:abstractNum>
  <w:abstractNum w:abstractNumId="110" w15:restartNumberingAfterBreak="0">
    <w:nsid w:val="73A978E1"/>
    <w:multiLevelType w:val="hybridMultilevel"/>
    <w:tmpl w:val="90E05D62"/>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74A36298"/>
    <w:multiLevelType w:val="hybridMultilevel"/>
    <w:tmpl w:val="457872D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113" w15:restartNumberingAfterBreak="0">
    <w:nsid w:val="771414E9"/>
    <w:multiLevelType w:val="hybridMultilevel"/>
    <w:tmpl w:val="457872D0"/>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77E30295"/>
    <w:multiLevelType w:val="hybridMultilevel"/>
    <w:tmpl w:val="75CEFC2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7B303A03"/>
    <w:multiLevelType w:val="hybridMultilevel"/>
    <w:tmpl w:val="4E22DFEE"/>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F023365"/>
    <w:multiLevelType w:val="hybridMultilevel"/>
    <w:tmpl w:val="493E3590"/>
    <w:lvl w:ilvl="0" w:tplc="629C52D6">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8" w15:restartNumberingAfterBreak="0">
    <w:nsid w:val="7FDB5388"/>
    <w:multiLevelType w:val="hybridMultilevel"/>
    <w:tmpl w:val="CA4E8B12"/>
    <w:lvl w:ilvl="0" w:tplc="FFFFFFFF">
      <w:start w:val="1"/>
      <w:numFmt w:val="decimal"/>
      <w:lvlText w:val="%1."/>
      <w:lvlJc w:val="left"/>
      <w:pPr>
        <w:tabs>
          <w:tab w:val="num" w:pos="720"/>
        </w:tabs>
        <w:ind w:left="720" w:hanging="360"/>
      </w:pPr>
      <w:rPr>
        <w:rFonts w:hint="default"/>
        <w:b w:val="0"/>
        <w:i w:val="0"/>
      </w:rPr>
    </w:lvl>
    <w:lvl w:ilvl="1" w:tplc="FFFFFFFF">
      <w:start w:val="1"/>
      <w:numFmt w:val="decimal"/>
      <w:lvlText w:val="%2."/>
      <w:lvlJc w:val="left"/>
      <w:pPr>
        <w:ind w:left="1224" w:hanging="360"/>
      </w:pPr>
    </w:lvl>
    <w:lvl w:ilvl="2" w:tplc="FFFFFFFF" w:tentative="1">
      <w:start w:val="1"/>
      <w:numFmt w:val="lowerRoman"/>
      <w:lvlText w:val="%3."/>
      <w:lvlJc w:val="right"/>
      <w:pPr>
        <w:tabs>
          <w:tab w:val="num" w:pos="1944"/>
        </w:tabs>
        <w:ind w:left="1944" w:hanging="180"/>
      </w:pPr>
    </w:lvl>
    <w:lvl w:ilvl="3" w:tplc="FFFFFFFF" w:tentative="1">
      <w:start w:val="1"/>
      <w:numFmt w:val="decimal"/>
      <w:lvlText w:val="%4."/>
      <w:lvlJc w:val="left"/>
      <w:pPr>
        <w:tabs>
          <w:tab w:val="num" w:pos="2664"/>
        </w:tabs>
        <w:ind w:left="2664" w:hanging="360"/>
      </w:pPr>
    </w:lvl>
    <w:lvl w:ilvl="4" w:tplc="FFFFFFFF" w:tentative="1">
      <w:start w:val="1"/>
      <w:numFmt w:val="lowerLetter"/>
      <w:lvlText w:val="%5."/>
      <w:lvlJc w:val="left"/>
      <w:pPr>
        <w:tabs>
          <w:tab w:val="num" w:pos="3384"/>
        </w:tabs>
        <w:ind w:left="3384" w:hanging="360"/>
      </w:pPr>
    </w:lvl>
    <w:lvl w:ilvl="5" w:tplc="FFFFFFFF" w:tentative="1">
      <w:start w:val="1"/>
      <w:numFmt w:val="lowerRoman"/>
      <w:lvlText w:val="%6."/>
      <w:lvlJc w:val="right"/>
      <w:pPr>
        <w:tabs>
          <w:tab w:val="num" w:pos="4104"/>
        </w:tabs>
        <w:ind w:left="4104" w:hanging="180"/>
      </w:pPr>
    </w:lvl>
    <w:lvl w:ilvl="6" w:tplc="FFFFFFFF" w:tentative="1">
      <w:start w:val="1"/>
      <w:numFmt w:val="decimal"/>
      <w:lvlText w:val="%7."/>
      <w:lvlJc w:val="left"/>
      <w:pPr>
        <w:tabs>
          <w:tab w:val="num" w:pos="4824"/>
        </w:tabs>
        <w:ind w:left="4824" w:hanging="360"/>
      </w:pPr>
    </w:lvl>
    <w:lvl w:ilvl="7" w:tplc="FFFFFFFF" w:tentative="1">
      <w:start w:val="1"/>
      <w:numFmt w:val="lowerLetter"/>
      <w:lvlText w:val="%8."/>
      <w:lvlJc w:val="left"/>
      <w:pPr>
        <w:tabs>
          <w:tab w:val="num" w:pos="5544"/>
        </w:tabs>
        <w:ind w:left="5544" w:hanging="360"/>
      </w:pPr>
    </w:lvl>
    <w:lvl w:ilvl="8" w:tplc="FFFFFFFF" w:tentative="1">
      <w:start w:val="1"/>
      <w:numFmt w:val="lowerRoman"/>
      <w:lvlText w:val="%9."/>
      <w:lvlJc w:val="right"/>
      <w:pPr>
        <w:tabs>
          <w:tab w:val="num" w:pos="6264"/>
        </w:tabs>
        <w:ind w:left="6264" w:hanging="180"/>
      </w:pPr>
    </w:lvl>
  </w:abstractNum>
  <w:num w:numId="1" w16cid:durableId="44834907">
    <w:abstractNumId w:val="9"/>
  </w:num>
  <w:num w:numId="2" w16cid:durableId="386421378">
    <w:abstractNumId w:val="7"/>
  </w:num>
  <w:num w:numId="3" w16cid:durableId="1996951121">
    <w:abstractNumId w:val="6"/>
  </w:num>
  <w:num w:numId="4" w16cid:durableId="1759592582">
    <w:abstractNumId w:val="5"/>
  </w:num>
  <w:num w:numId="5" w16cid:durableId="2047095416">
    <w:abstractNumId w:val="4"/>
  </w:num>
  <w:num w:numId="6" w16cid:durableId="163015959">
    <w:abstractNumId w:val="8"/>
  </w:num>
  <w:num w:numId="7" w16cid:durableId="1119446132">
    <w:abstractNumId w:val="3"/>
  </w:num>
  <w:num w:numId="8" w16cid:durableId="1692297250">
    <w:abstractNumId w:val="2"/>
  </w:num>
  <w:num w:numId="9" w16cid:durableId="2101484402">
    <w:abstractNumId w:val="1"/>
  </w:num>
  <w:num w:numId="10" w16cid:durableId="1380856845">
    <w:abstractNumId w:val="0"/>
  </w:num>
  <w:num w:numId="11" w16cid:durableId="424500368">
    <w:abstractNumId w:val="116"/>
  </w:num>
  <w:num w:numId="12" w16cid:durableId="1687630397">
    <w:abstractNumId w:val="117"/>
  </w:num>
  <w:num w:numId="13" w16cid:durableId="1331980112">
    <w:abstractNumId w:val="99"/>
  </w:num>
  <w:num w:numId="14" w16cid:durableId="1739283415">
    <w:abstractNumId w:val="77"/>
  </w:num>
  <w:num w:numId="15" w16cid:durableId="418185697">
    <w:abstractNumId w:val="29"/>
  </w:num>
  <w:num w:numId="16" w16cid:durableId="1419983202">
    <w:abstractNumId w:val="23"/>
  </w:num>
  <w:num w:numId="17" w16cid:durableId="1207839211">
    <w:abstractNumId w:val="14"/>
  </w:num>
  <w:num w:numId="18" w16cid:durableId="1006440678">
    <w:abstractNumId w:val="25"/>
  </w:num>
  <w:num w:numId="19" w16cid:durableId="570047128">
    <w:abstractNumId w:val="58"/>
  </w:num>
  <w:num w:numId="20" w16cid:durableId="537009986">
    <w:abstractNumId w:val="41"/>
  </w:num>
  <w:num w:numId="21" w16cid:durableId="1896433609">
    <w:abstractNumId w:val="112"/>
  </w:num>
  <w:num w:numId="22" w16cid:durableId="1533104846">
    <w:abstractNumId w:val="49"/>
  </w:num>
  <w:num w:numId="23" w16cid:durableId="1298758337">
    <w:abstractNumId w:val="37"/>
  </w:num>
  <w:num w:numId="24" w16cid:durableId="1886943111">
    <w:abstractNumId w:val="6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8561181">
    <w:abstractNumId w:val="14"/>
  </w:num>
  <w:num w:numId="26" w16cid:durableId="1235776373">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7828411">
    <w:abstractNumId w:val="61"/>
  </w:num>
  <w:num w:numId="28" w16cid:durableId="257183247">
    <w:abstractNumId w:val="47"/>
  </w:num>
  <w:num w:numId="29" w16cid:durableId="243689240">
    <w:abstractNumId w:val="83"/>
  </w:num>
  <w:num w:numId="30" w16cid:durableId="1904674251">
    <w:abstractNumId w:val="87"/>
  </w:num>
  <w:num w:numId="31" w16cid:durableId="1973976177">
    <w:abstractNumId w:val="92"/>
  </w:num>
  <w:num w:numId="32" w16cid:durableId="941301182">
    <w:abstractNumId w:val="71"/>
  </w:num>
  <w:num w:numId="33" w16cid:durableId="87893601">
    <w:abstractNumId w:val="27"/>
  </w:num>
  <w:num w:numId="34" w16cid:durableId="1833329608">
    <w:abstractNumId w:val="84"/>
  </w:num>
  <w:num w:numId="35" w16cid:durableId="2009474653">
    <w:abstractNumId w:val="108"/>
  </w:num>
  <w:num w:numId="36" w16cid:durableId="575093573">
    <w:abstractNumId w:val="34"/>
  </w:num>
  <w:num w:numId="37" w16cid:durableId="1977641875">
    <w:abstractNumId w:val="66"/>
  </w:num>
  <w:num w:numId="38" w16cid:durableId="949628291">
    <w:abstractNumId w:val="56"/>
  </w:num>
  <w:num w:numId="39" w16cid:durableId="281617052">
    <w:abstractNumId w:val="75"/>
  </w:num>
  <w:num w:numId="40" w16cid:durableId="966813998">
    <w:abstractNumId w:val="26"/>
  </w:num>
  <w:num w:numId="41" w16cid:durableId="1220097290">
    <w:abstractNumId w:val="18"/>
  </w:num>
  <w:num w:numId="42" w16cid:durableId="2033603851">
    <w:abstractNumId w:val="51"/>
  </w:num>
  <w:num w:numId="43" w16cid:durableId="616717422">
    <w:abstractNumId w:val="103"/>
  </w:num>
  <w:num w:numId="44" w16cid:durableId="232856388">
    <w:abstractNumId w:val="62"/>
  </w:num>
  <w:num w:numId="45" w16cid:durableId="60104023">
    <w:abstractNumId w:val="94"/>
  </w:num>
  <w:num w:numId="46" w16cid:durableId="313218559">
    <w:abstractNumId w:val="82"/>
  </w:num>
  <w:num w:numId="47" w16cid:durableId="631792785">
    <w:abstractNumId w:val="95"/>
  </w:num>
  <w:num w:numId="48" w16cid:durableId="1953396890">
    <w:abstractNumId w:val="54"/>
  </w:num>
  <w:num w:numId="49" w16cid:durableId="1450736395">
    <w:abstractNumId w:val="16"/>
  </w:num>
  <w:num w:numId="50" w16cid:durableId="1290479070">
    <w:abstractNumId w:val="32"/>
  </w:num>
  <w:num w:numId="51" w16cid:durableId="1933391587">
    <w:abstractNumId w:val="104"/>
  </w:num>
  <w:num w:numId="52" w16cid:durableId="1920826231">
    <w:abstractNumId w:val="114"/>
  </w:num>
  <w:num w:numId="53" w16cid:durableId="1698771977">
    <w:abstractNumId w:val="31"/>
  </w:num>
  <w:num w:numId="54" w16cid:durableId="872888116">
    <w:abstractNumId w:val="42"/>
  </w:num>
  <w:num w:numId="55" w16cid:durableId="361438853">
    <w:abstractNumId w:val="50"/>
  </w:num>
  <w:num w:numId="56" w16cid:durableId="1829976689">
    <w:abstractNumId w:val="52"/>
  </w:num>
  <w:num w:numId="57" w16cid:durableId="1088893308">
    <w:abstractNumId w:val="22"/>
  </w:num>
  <w:num w:numId="58" w16cid:durableId="608970293">
    <w:abstractNumId w:val="33"/>
  </w:num>
  <w:num w:numId="59" w16cid:durableId="1971016765">
    <w:abstractNumId w:val="19"/>
  </w:num>
  <w:num w:numId="60" w16cid:durableId="1237713610">
    <w:abstractNumId w:val="79"/>
  </w:num>
  <w:num w:numId="61" w16cid:durableId="314144605">
    <w:abstractNumId w:val="91"/>
  </w:num>
  <w:num w:numId="62" w16cid:durableId="812792839">
    <w:abstractNumId w:val="10"/>
  </w:num>
  <w:num w:numId="63" w16cid:durableId="1026374232">
    <w:abstractNumId w:val="81"/>
  </w:num>
  <w:num w:numId="64" w16cid:durableId="1716201035">
    <w:abstractNumId w:val="106"/>
  </w:num>
  <w:num w:numId="65" w16cid:durableId="359211851">
    <w:abstractNumId w:val="70"/>
  </w:num>
  <w:num w:numId="66" w16cid:durableId="497423638">
    <w:abstractNumId w:val="59"/>
  </w:num>
  <w:num w:numId="67" w16cid:durableId="1847086216">
    <w:abstractNumId w:val="24"/>
  </w:num>
  <w:num w:numId="68" w16cid:durableId="1668825214">
    <w:abstractNumId w:val="15"/>
  </w:num>
  <w:num w:numId="69" w16cid:durableId="272788498">
    <w:abstractNumId w:val="35"/>
  </w:num>
  <w:num w:numId="70" w16cid:durableId="1071930380">
    <w:abstractNumId w:val="80"/>
  </w:num>
  <w:num w:numId="71" w16cid:durableId="1616904454">
    <w:abstractNumId w:val="105"/>
  </w:num>
  <w:num w:numId="72" w16cid:durableId="1526208934">
    <w:abstractNumId w:val="65"/>
  </w:num>
  <w:num w:numId="73" w16cid:durableId="1765106570">
    <w:abstractNumId w:val="88"/>
  </w:num>
  <w:num w:numId="74" w16cid:durableId="982779548">
    <w:abstractNumId w:val="45"/>
  </w:num>
  <w:num w:numId="75" w16cid:durableId="2059621327">
    <w:abstractNumId w:val="98"/>
  </w:num>
  <w:num w:numId="76" w16cid:durableId="224023934">
    <w:abstractNumId w:val="68"/>
  </w:num>
  <w:num w:numId="77" w16cid:durableId="171065899">
    <w:abstractNumId w:val="73"/>
  </w:num>
  <w:num w:numId="78" w16cid:durableId="1444231921">
    <w:abstractNumId w:val="96"/>
  </w:num>
  <w:num w:numId="79" w16cid:durableId="259335982">
    <w:abstractNumId w:val="64"/>
  </w:num>
  <w:num w:numId="80" w16cid:durableId="1425612315">
    <w:abstractNumId w:val="78"/>
  </w:num>
  <w:num w:numId="81" w16cid:durableId="1976250069">
    <w:abstractNumId w:val="72"/>
  </w:num>
  <w:num w:numId="82" w16cid:durableId="121046722">
    <w:abstractNumId w:val="100"/>
  </w:num>
  <w:num w:numId="83" w16cid:durableId="1228953758">
    <w:abstractNumId w:val="107"/>
  </w:num>
  <w:num w:numId="84" w16cid:durableId="91364376">
    <w:abstractNumId w:val="101"/>
  </w:num>
  <w:num w:numId="85" w16cid:durableId="1477184758">
    <w:abstractNumId w:val="40"/>
  </w:num>
  <w:num w:numId="86" w16cid:durableId="1913855116">
    <w:abstractNumId w:val="11"/>
  </w:num>
  <w:num w:numId="87" w16cid:durableId="872689532">
    <w:abstractNumId w:val="21"/>
  </w:num>
  <w:num w:numId="88" w16cid:durableId="1564410290">
    <w:abstractNumId w:val="60"/>
  </w:num>
  <w:num w:numId="89" w16cid:durableId="947345756">
    <w:abstractNumId w:val="111"/>
  </w:num>
  <w:num w:numId="90" w16cid:durableId="1984579857">
    <w:abstractNumId w:val="63"/>
  </w:num>
  <w:num w:numId="91" w16cid:durableId="325668352">
    <w:abstractNumId w:val="39"/>
  </w:num>
  <w:num w:numId="92" w16cid:durableId="1225684147">
    <w:abstractNumId w:val="93"/>
  </w:num>
  <w:num w:numId="93" w16cid:durableId="1974675011">
    <w:abstractNumId w:val="113"/>
  </w:num>
  <w:num w:numId="94" w16cid:durableId="1424106418">
    <w:abstractNumId w:val="30"/>
  </w:num>
  <w:num w:numId="95" w16cid:durableId="458376256">
    <w:abstractNumId w:val="53"/>
  </w:num>
  <w:num w:numId="96" w16cid:durableId="1201212575">
    <w:abstractNumId w:val="48"/>
  </w:num>
  <w:num w:numId="97" w16cid:durableId="2043675986">
    <w:abstractNumId w:val="74"/>
  </w:num>
  <w:num w:numId="98" w16cid:durableId="1172717064">
    <w:abstractNumId w:val="115"/>
  </w:num>
  <w:num w:numId="99" w16cid:durableId="1623733970">
    <w:abstractNumId w:val="76"/>
  </w:num>
  <w:num w:numId="100" w16cid:durableId="1694530870">
    <w:abstractNumId w:val="86"/>
  </w:num>
  <w:num w:numId="101" w16cid:durableId="23528584">
    <w:abstractNumId w:val="97"/>
  </w:num>
  <w:num w:numId="102" w16cid:durableId="1132484538">
    <w:abstractNumId w:val="110"/>
  </w:num>
  <w:num w:numId="103" w16cid:durableId="285282455">
    <w:abstractNumId w:val="67"/>
  </w:num>
  <w:num w:numId="104" w16cid:durableId="1957444177">
    <w:abstractNumId w:val="46"/>
  </w:num>
  <w:num w:numId="105" w16cid:durableId="858003584">
    <w:abstractNumId w:val="57"/>
  </w:num>
  <w:num w:numId="106" w16cid:durableId="1519389511">
    <w:abstractNumId w:val="43"/>
  </w:num>
  <w:num w:numId="107" w16cid:durableId="2074690306">
    <w:abstractNumId w:val="36"/>
  </w:num>
  <w:num w:numId="108" w16cid:durableId="2134056240">
    <w:abstractNumId w:val="17"/>
  </w:num>
  <w:num w:numId="109" w16cid:durableId="2896854">
    <w:abstractNumId w:val="89"/>
  </w:num>
  <w:num w:numId="110" w16cid:durableId="1489050449">
    <w:abstractNumId w:val="118"/>
  </w:num>
  <w:num w:numId="111" w16cid:durableId="1199202723">
    <w:abstractNumId w:val="38"/>
  </w:num>
  <w:num w:numId="112" w16cid:durableId="875507356">
    <w:abstractNumId w:val="44"/>
  </w:num>
  <w:num w:numId="113" w16cid:durableId="998273100">
    <w:abstractNumId w:val="13"/>
  </w:num>
  <w:num w:numId="114" w16cid:durableId="1239679724">
    <w:abstractNumId w:val="90"/>
  </w:num>
  <w:num w:numId="115" w16cid:durableId="329874250">
    <w:abstractNumId w:val="20"/>
  </w:num>
  <w:num w:numId="116" w16cid:durableId="510148871">
    <w:abstractNumId w:val="102"/>
  </w:num>
  <w:num w:numId="117" w16cid:durableId="1405177822">
    <w:abstractNumId w:val="109"/>
  </w:num>
  <w:num w:numId="118" w16cid:durableId="549270825">
    <w:abstractNumId w:val="85"/>
  </w:num>
  <w:num w:numId="119" w16cid:durableId="1914897235">
    <w:abstractNumId w:val="28"/>
  </w:num>
  <w:num w:numId="120" w16cid:durableId="1583874831">
    <w:abstractNumId w:val="55"/>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GB" w:vendorID="64" w:dllVersion="0" w:nlCheck="1" w:checkStyle="1"/>
  <w:activeWritingStyle w:appName="MSWord" w:lang="en-US" w:vendorID="64" w:dllVersion="0" w:nlCheck="1" w:checkStyle="1"/>
  <w:activeWritingStyle w:appName="MSWord" w:lang="en-SG" w:vendorID="64" w:dllVersion="0" w:nlCheck="1" w:checkStyle="1"/>
  <w:activeWritingStyle w:appName="MSWord" w:lang="en-IN" w:vendorID="64" w:dllVersion="0" w:nlCheck="1" w:checkStyle="1"/>
  <w:activeWritingStyle w:appName="MSWord" w:lang="en-GB" w:vendorID="64" w:dllVersion="6" w:nlCheck="1" w:checkStyle="1"/>
  <w:activeWritingStyle w:appName="MSWord" w:lang="en-US" w:vendorID="64" w:dllVersion="6" w:nlCheck="1" w:checkStyle="1"/>
  <w:activeWritingStyle w:appName="MSWord" w:lang="en-SG" w:vendorID="64" w:dllVersion="6" w:nlCheck="1" w:checkStyle="1"/>
  <w:activeWritingStyle w:appName="MSWord" w:lang="en-IN" w:vendorID="64" w:dllVersion="6" w:nlCheck="1"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clickAndTypeStyle w:val="Footer"/>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5078"/>
    <w:rsid w:val="00000E43"/>
    <w:rsid w:val="00001899"/>
    <w:rsid w:val="000018B2"/>
    <w:rsid w:val="0000279C"/>
    <w:rsid w:val="00002B9F"/>
    <w:rsid w:val="000032C2"/>
    <w:rsid w:val="00003EFB"/>
    <w:rsid w:val="00004217"/>
    <w:rsid w:val="00004833"/>
    <w:rsid w:val="00005A7C"/>
    <w:rsid w:val="000061BC"/>
    <w:rsid w:val="00006241"/>
    <w:rsid w:val="0000661F"/>
    <w:rsid w:val="00007153"/>
    <w:rsid w:val="000071E7"/>
    <w:rsid w:val="00007549"/>
    <w:rsid w:val="00007FCA"/>
    <w:rsid w:val="000103EA"/>
    <w:rsid w:val="0001074E"/>
    <w:rsid w:val="00010850"/>
    <w:rsid w:val="00010F16"/>
    <w:rsid w:val="0001117F"/>
    <w:rsid w:val="000118DE"/>
    <w:rsid w:val="00011EE0"/>
    <w:rsid w:val="000140AE"/>
    <w:rsid w:val="00014D86"/>
    <w:rsid w:val="00015193"/>
    <w:rsid w:val="0001527D"/>
    <w:rsid w:val="00015E44"/>
    <w:rsid w:val="0001625E"/>
    <w:rsid w:val="0001696C"/>
    <w:rsid w:val="00017ACD"/>
    <w:rsid w:val="00017BD4"/>
    <w:rsid w:val="00017FD2"/>
    <w:rsid w:val="00020751"/>
    <w:rsid w:val="000209A8"/>
    <w:rsid w:val="00020C1C"/>
    <w:rsid w:val="00021A17"/>
    <w:rsid w:val="000220FD"/>
    <w:rsid w:val="0002217A"/>
    <w:rsid w:val="00022562"/>
    <w:rsid w:val="000237EC"/>
    <w:rsid w:val="000238FC"/>
    <w:rsid w:val="00024146"/>
    <w:rsid w:val="00025873"/>
    <w:rsid w:val="00026243"/>
    <w:rsid w:val="00027839"/>
    <w:rsid w:val="00030F7E"/>
    <w:rsid w:val="00031FA1"/>
    <w:rsid w:val="000321B6"/>
    <w:rsid w:val="0003235D"/>
    <w:rsid w:val="000323B1"/>
    <w:rsid w:val="000324A2"/>
    <w:rsid w:val="0003298C"/>
    <w:rsid w:val="00033475"/>
    <w:rsid w:val="00034438"/>
    <w:rsid w:val="00034530"/>
    <w:rsid w:val="00034700"/>
    <w:rsid w:val="000348F5"/>
    <w:rsid w:val="00034FE7"/>
    <w:rsid w:val="00035DAC"/>
    <w:rsid w:val="00035F50"/>
    <w:rsid w:val="000365A5"/>
    <w:rsid w:val="00040C85"/>
    <w:rsid w:val="0004144E"/>
    <w:rsid w:val="00043232"/>
    <w:rsid w:val="00043686"/>
    <w:rsid w:val="00043A99"/>
    <w:rsid w:val="000450F4"/>
    <w:rsid w:val="00045BE7"/>
    <w:rsid w:val="00045FBB"/>
    <w:rsid w:val="0004681A"/>
    <w:rsid w:val="00046B8B"/>
    <w:rsid w:val="00046E78"/>
    <w:rsid w:val="000470FF"/>
    <w:rsid w:val="000473F6"/>
    <w:rsid w:val="0004794D"/>
    <w:rsid w:val="00050889"/>
    <w:rsid w:val="00050F7B"/>
    <w:rsid w:val="00051117"/>
    <w:rsid w:val="0005118C"/>
    <w:rsid w:val="000511BF"/>
    <w:rsid w:val="000518EA"/>
    <w:rsid w:val="000524C9"/>
    <w:rsid w:val="00052CE6"/>
    <w:rsid w:val="00052E2C"/>
    <w:rsid w:val="00055E81"/>
    <w:rsid w:val="000564D6"/>
    <w:rsid w:val="0005653D"/>
    <w:rsid w:val="000566A4"/>
    <w:rsid w:val="00056969"/>
    <w:rsid w:val="00056B75"/>
    <w:rsid w:val="000576A5"/>
    <w:rsid w:val="00057E20"/>
    <w:rsid w:val="000611D2"/>
    <w:rsid w:val="00062AC0"/>
    <w:rsid w:val="000637CB"/>
    <w:rsid w:val="00064444"/>
    <w:rsid w:val="00064682"/>
    <w:rsid w:val="0006471C"/>
    <w:rsid w:val="00064966"/>
    <w:rsid w:val="0006496F"/>
    <w:rsid w:val="00064B5F"/>
    <w:rsid w:val="00065022"/>
    <w:rsid w:val="0006527F"/>
    <w:rsid w:val="0006557F"/>
    <w:rsid w:val="00065B11"/>
    <w:rsid w:val="00065FC8"/>
    <w:rsid w:val="000665BB"/>
    <w:rsid w:val="000665DE"/>
    <w:rsid w:val="00067391"/>
    <w:rsid w:val="00067F4D"/>
    <w:rsid w:val="00070017"/>
    <w:rsid w:val="00070A44"/>
    <w:rsid w:val="000713C4"/>
    <w:rsid w:val="00071A87"/>
    <w:rsid w:val="00071B37"/>
    <w:rsid w:val="00071D54"/>
    <w:rsid w:val="00071FD5"/>
    <w:rsid w:val="00072922"/>
    <w:rsid w:val="00073043"/>
    <w:rsid w:val="00074261"/>
    <w:rsid w:val="000750AB"/>
    <w:rsid w:val="000764F0"/>
    <w:rsid w:val="00077847"/>
    <w:rsid w:val="0007795B"/>
    <w:rsid w:val="0007796A"/>
    <w:rsid w:val="00080A48"/>
    <w:rsid w:val="00081EE4"/>
    <w:rsid w:val="0008213F"/>
    <w:rsid w:val="00082FD0"/>
    <w:rsid w:val="000834D0"/>
    <w:rsid w:val="0008378B"/>
    <w:rsid w:val="00083C48"/>
    <w:rsid w:val="000840BE"/>
    <w:rsid w:val="00084355"/>
    <w:rsid w:val="00084BDF"/>
    <w:rsid w:val="00084F7F"/>
    <w:rsid w:val="00086828"/>
    <w:rsid w:val="00086AAC"/>
    <w:rsid w:val="00086B4F"/>
    <w:rsid w:val="00086CB5"/>
    <w:rsid w:val="000872DE"/>
    <w:rsid w:val="000873B2"/>
    <w:rsid w:val="0008796A"/>
    <w:rsid w:val="000879E4"/>
    <w:rsid w:val="000901A1"/>
    <w:rsid w:val="0009085C"/>
    <w:rsid w:val="00090B64"/>
    <w:rsid w:val="00090C0F"/>
    <w:rsid w:val="00090D72"/>
    <w:rsid w:val="00091396"/>
    <w:rsid w:val="000913D9"/>
    <w:rsid w:val="00091507"/>
    <w:rsid w:val="000915E1"/>
    <w:rsid w:val="00092255"/>
    <w:rsid w:val="000939F2"/>
    <w:rsid w:val="00093DF8"/>
    <w:rsid w:val="000945FD"/>
    <w:rsid w:val="00094B81"/>
    <w:rsid w:val="00095409"/>
    <w:rsid w:val="0009607C"/>
    <w:rsid w:val="000964DF"/>
    <w:rsid w:val="000967BA"/>
    <w:rsid w:val="000978EB"/>
    <w:rsid w:val="00097BB1"/>
    <w:rsid w:val="00097CBD"/>
    <w:rsid w:val="000A08A1"/>
    <w:rsid w:val="000A0C9A"/>
    <w:rsid w:val="000A0F3E"/>
    <w:rsid w:val="000A199F"/>
    <w:rsid w:val="000A209F"/>
    <w:rsid w:val="000A2906"/>
    <w:rsid w:val="000A2DD9"/>
    <w:rsid w:val="000A32A0"/>
    <w:rsid w:val="000A3368"/>
    <w:rsid w:val="000A3503"/>
    <w:rsid w:val="000A3AFF"/>
    <w:rsid w:val="000A3C84"/>
    <w:rsid w:val="000A3C9C"/>
    <w:rsid w:val="000A40D4"/>
    <w:rsid w:val="000A4229"/>
    <w:rsid w:val="000A429D"/>
    <w:rsid w:val="000A462B"/>
    <w:rsid w:val="000A477B"/>
    <w:rsid w:val="000A4C69"/>
    <w:rsid w:val="000A683A"/>
    <w:rsid w:val="000A6B6C"/>
    <w:rsid w:val="000B0656"/>
    <w:rsid w:val="000B0BB7"/>
    <w:rsid w:val="000B1D79"/>
    <w:rsid w:val="000B216D"/>
    <w:rsid w:val="000B21BE"/>
    <w:rsid w:val="000B2407"/>
    <w:rsid w:val="000B2C3E"/>
    <w:rsid w:val="000B4286"/>
    <w:rsid w:val="000B4327"/>
    <w:rsid w:val="000B4B4D"/>
    <w:rsid w:val="000B53E3"/>
    <w:rsid w:val="000B6102"/>
    <w:rsid w:val="000B63DF"/>
    <w:rsid w:val="000B6F59"/>
    <w:rsid w:val="000B708F"/>
    <w:rsid w:val="000B7FAE"/>
    <w:rsid w:val="000C001F"/>
    <w:rsid w:val="000C0B42"/>
    <w:rsid w:val="000C1308"/>
    <w:rsid w:val="000C333F"/>
    <w:rsid w:val="000C3543"/>
    <w:rsid w:val="000C3C56"/>
    <w:rsid w:val="000C4843"/>
    <w:rsid w:val="000C4ACC"/>
    <w:rsid w:val="000C503C"/>
    <w:rsid w:val="000C6084"/>
    <w:rsid w:val="000C60DB"/>
    <w:rsid w:val="000C759D"/>
    <w:rsid w:val="000D0418"/>
    <w:rsid w:val="000D173E"/>
    <w:rsid w:val="000D1762"/>
    <w:rsid w:val="000D1F08"/>
    <w:rsid w:val="000D2D87"/>
    <w:rsid w:val="000D4D84"/>
    <w:rsid w:val="000D5AE1"/>
    <w:rsid w:val="000D64A8"/>
    <w:rsid w:val="000D69AF"/>
    <w:rsid w:val="000D6BC8"/>
    <w:rsid w:val="000E0709"/>
    <w:rsid w:val="000E0A85"/>
    <w:rsid w:val="000E0A9E"/>
    <w:rsid w:val="000E0E1E"/>
    <w:rsid w:val="000E1B94"/>
    <w:rsid w:val="000E255A"/>
    <w:rsid w:val="000E366F"/>
    <w:rsid w:val="000E4093"/>
    <w:rsid w:val="000E4D5D"/>
    <w:rsid w:val="000E4DED"/>
    <w:rsid w:val="000E555C"/>
    <w:rsid w:val="000E5ED1"/>
    <w:rsid w:val="000E60C8"/>
    <w:rsid w:val="000E7230"/>
    <w:rsid w:val="000E7E53"/>
    <w:rsid w:val="000F1B88"/>
    <w:rsid w:val="000F1F02"/>
    <w:rsid w:val="000F2EF8"/>
    <w:rsid w:val="000F33BC"/>
    <w:rsid w:val="000F3563"/>
    <w:rsid w:val="000F387D"/>
    <w:rsid w:val="000F46AD"/>
    <w:rsid w:val="000F5A20"/>
    <w:rsid w:val="000F6CBA"/>
    <w:rsid w:val="000F6F71"/>
    <w:rsid w:val="000F7902"/>
    <w:rsid w:val="000F79C1"/>
    <w:rsid w:val="000F7C86"/>
    <w:rsid w:val="001000C1"/>
    <w:rsid w:val="0010127F"/>
    <w:rsid w:val="0010283E"/>
    <w:rsid w:val="00102B92"/>
    <w:rsid w:val="00102C12"/>
    <w:rsid w:val="00102F46"/>
    <w:rsid w:val="00102FAA"/>
    <w:rsid w:val="0010371B"/>
    <w:rsid w:val="001037B1"/>
    <w:rsid w:val="00103F92"/>
    <w:rsid w:val="00104114"/>
    <w:rsid w:val="00104300"/>
    <w:rsid w:val="00105191"/>
    <w:rsid w:val="0010550F"/>
    <w:rsid w:val="0010588F"/>
    <w:rsid w:val="00105DB3"/>
    <w:rsid w:val="0010628E"/>
    <w:rsid w:val="001063E4"/>
    <w:rsid w:val="001064D0"/>
    <w:rsid w:val="0010669C"/>
    <w:rsid w:val="0010744E"/>
    <w:rsid w:val="00107755"/>
    <w:rsid w:val="00107CF5"/>
    <w:rsid w:val="00110018"/>
    <w:rsid w:val="0011015E"/>
    <w:rsid w:val="0011046E"/>
    <w:rsid w:val="0011051B"/>
    <w:rsid w:val="001105FC"/>
    <w:rsid w:val="00111230"/>
    <w:rsid w:val="00111F97"/>
    <w:rsid w:val="00113616"/>
    <w:rsid w:val="00113A6C"/>
    <w:rsid w:val="00114222"/>
    <w:rsid w:val="0011433C"/>
    <w:rsid w:val="001147DE"/>
    <w:rsid w:val="00115036"/>
    <w:rsid w:val="0011539A"/>
    <w:rsid w:val="00116A42"/>
    <w:rsid w:val="00116C7E"/>
    <w:rsid w:val="001209FE"/>
    <w:rsid w:val="00121044"/>
    <w:rsid w:val="00121238"/>
    <w:rsid w:val="00121BA0"/>
    <w:rsid w:val="00121C32"/>
    <w:rsid w:val="001221A5"/>
    <w:rsid w:val="00122482"/>
    <w:rsid w:val="00123BFF"/>
    <w:rsid w:val="00124579"/>
    <w:rsid w:val="0012497F"/>
    <w:rsid w:val="001252BC"/>
    <w:rsid w:val="001255B2"/>
    <w:rsid w:val="001257B0"/>
    <w:rsid w:val="001257E8"/>
    <w:rsid w:val="00126B40"/>
    <w:rsid w:val="00127966"/>
    <w:rsid w:val="00127CD7"/>
    <w:rsid w:val="00127D86"/>
    <w:rsid w:val="00132130"/>
    <w:rsid w:val="00132910"/>
    <w:rsid w:val="00132A59"/>
    <w:rsid w:val="00132EE4"/>
    <w:rsid w:val="0013394B"/>
    <w:rsid w:val="00136227"/>
    <w:rsid w:val="00136902"/>
    <w:rsid w:val="001370B9"/>
    <w:rsid w:val="0013748C"/>
    <w:rsid w:val="001377C6"/>
    <w:rsid w:val="0014044F"/>
    <w:rsid w:val="0014094F"/>
    <w:rsid w:val="00140C6B"/>
    <w:rsid w:val="00141240"/>
    <w:rsid w:val="00141774"/>
    <w:rsid w:val="00141B8E"/>
    <w:rsid w:val="001420A1"/>
    <w:rsid w:val="00142174"/>
    <w:rsid w:val="00142494"/>
    <w:rsid w:val="0014289F"/>
    <w:rsid w:val="00143202"/>
    <w:rsid w:val="0014330F"/>
    <w:rsid w:val="00143592"/>
    <w:rsid w:val="001443F0"/>
    <w:rsid w:val="00145239"/>
    <w:rsid w:val="0014561E"/>
    <w:rsid w:val="00145942"/>
    <w:rsid w:val="001462E1"/>
    <w:rsid w:val="0014639F"/>
    <w:rsid w:val="00147808"/>
    <w:rsid w:val="00147B87"/>
    <w:rsid w:val="00147D48"/>
    <w:rsid w:val="00147EA5"/>
    <w:rsid w:val="00150101"/>
    <w:rsid w:val="0015050D"/>
    <w:rsid w:val="00151A12"/>
    <w:rsid w:val="00151B8A"/>
    <w:rsid w:val="00152152"/>
    <w:rsid w:val="00152210"/>
    <w:rsid w:val="00152A19"/>
    <w:rsid w:val="00152DCC"/>
    <w:rsid w:val="001532F1"/>
    <w:rsid w:val="00153A56"/>
    <w:rsid w:val="001548D9"/>
    <w:rsid w:val="001557E8"/>
    <w:rsid w:val="001560BB"/>
    <w:rsid w:val="001569E1"/>
    <w:rsid w:val="00156D69"/>
    <w:rsid w:val="001570BE"/>
    <w:rsid w:val="00157691"/>
    <w:rsid w:val="0015774D"/>
    <w:rsid w:val="001578AD"/>
    <w:rsid w:val="00161613"/>
    <w:rsid w:val="001621A5"/>
    <w:rsid w:val="001626B3"/>
    <w:rsid w:val="00162A8C"/>
    <w:rsid w:val="001639EB"/>
    <w:rsid w:val="00163E4E"/>
    <w:rsid w:val="0016440B"/>
    <w:rsid w:val="0016442A"/>
    <w:rsid w:val="0016480A"/>
    <w:rsid w:val="00164D7E"/>
    <w:rsid w:val="00165510"/>
    <w:rsid w:val="00165576"/>
    <w:rsid w:val="00165830"/>
    <w:rsid w:val="0016584A"/>
    <w:rsid w:val="0016597E"/>
    <w:rsid w:val="00166C56"/>
    <w:rsid w:val="00167016"/>
    <w:rsid w:val="001672A3"/>
    <w:rsid w:val="001673C9"/>
    <w:rsid w:val="00167BA6"/>
    <w:rsid w:val="001703E8"/>
    <w:rsid w:val="00171025"/>
    <w:rsid w:val="00171CB2"/>
    <w:rsid w:val="0017268D"/>
    <w:rsid w:val="00172A11"/>
    <w:rsid w:val="001731FD"/>
    <w:rsid w:val="00173FF0"/>
    <w:rsid w:val="00174A35"/>
    <w:rsid w:val="00175385"/>
    <w:rsid w:val="0017619F"/>
    <w:rsid w:val="00176F44"/>
    <w:rsid w:val="00176FFF"/>
    <w:rsid w:val="0017734D"/>
    <w:rsid w:val="0018050B"/>
    <w:rsid w:val="00180C09"/>
    <w:rsid w:val="00182092"/>
    <w:rsid w:val="001825D6"/>
    <w:rsid w:val="0018296D"/>
    <w:rsid w:val="001832FF"/>
    <w:rsid w:val="00183681"/>
    <w:rsid w:val="0018374C"/>
    <w:rsid w:val="0018419D"/>
    <w:rsid w:val="001846DD"/>
    <w:rsid w:val="00184F7F"/>
    <w:rsid w:val="00185529"/>
    <w:rsid w:val="00186207"/>
    <w:rsid w:val="001876ED"/>
    <w:rsid w:val="00187C9B"/>
    <w:rsid w:val="00187E98"/>
    <w:rsid w:val="00190F7C"/>
    <w:rsid w:val="00191E58"/>
    <w:rsid w:val="0019287D"/>
    <w:rsid w:val="0019355D"/>
    <w:rsid w:val="00193B58"/>
    <w:rsid w:val="00193D62"/>
    <w:rsid w:val="001947EC"/>
    <w:rsid w:val="00194CE4"/>
    <w:rsid w:val="00194D9A"/>
    <w:rsid w:val="001951F1"/>
    <w:rsid w:val="0019599A"/>
    <w:rsid w:val="00196AD8"/>
    <w:rsid w:val="00197F84"/>
    <w:rsid w:val="001A05B7"/>
    <w:rsid w:val="001A0E5E"/>
    <w:rsid w:val="001A252D"/>
    <w:rsid w:val="001A2805"/>
    <w:rsid w:val="001A2A2B"/>
    <w:rsid w:val="001A2D7F"/>
    <w:rsid w:val="001A308E"/>
    <w:rsid w:val="001A3668"/>
    <w:rsid w:val="001A38D7"/>
    <w:rsid w:val="001A4B3B"/>
    <w:rsid w:val="001A5F38"/>
    <w:rsid w:val="001A6008"/>
    <w:rsid w:val="001A627F"/>
    <w:rsid w:val="001A6480"/>
    <w:rsid w:val="001A64B5"/>
    <w:rsid w:val="001A6DE8"/>
    <w:rsid w:val="001A71EE"/>
    <w:rsid w:val="001B0474"/>
    <w:rsid w:val="001B0D7E"/>
    <w:rsid w:val="001B1C15"/>
    <w:rsid w:val="001B3EAD"/>
    <w:rsid w:val="001B47E0"/>
    <w:rsid w:val="001B5024"/>
    <w:rsid w:val="001B5398"/>
    <w:rsid w:val="001B5B38"/>
    <w:rsid w:val="001B623B"/>
    <w:rsid w:val="001B62F8"/>
    <w:rsid w:val="001B66DE"/>
    <w:rsid w:val="001B6D78"/>
    <w:rsid w:val="001B7793"/>
    <w:rsid w:val="001C159A"/>
    <w:rsid w:val="001C1661"/>
    <w:rsid w:val="001C19C7"/>
    <w:rsid w:val="001C1BF6"/>
    <w:rsid w:val="001C27E6"/>
    <w:rsid w:val="001C299D"/>
    <w:rsid w:val="001C2E67"/>
    <w:rsid w:val="001C328E"/>
    <w:rsid w:val="001C3676"/>
    <w:rsid w:val="001C36D8"/>
    <w:rsid w:val="001C3B28"/>
    <w:rsid w:val="001C3D7D"/>
    <w:rsid w:val="001C4114"/>
    <w:rsid w:val="001C44FB"/>
    <w:rsid w:val="001C4B12"/>
    <w:rsid w:val="001C4ED5"/>
    <w:rsid w:val="001C50FA"/>
    <w:rsid w:val="001C5181"/>
    <w:rsid w:val="001C5C4E"/>
    <w:rsid w:val="001C7048"/>
    <w:rsid w:val="001C769F"/>
    <w:rsid w:val="001C7D5F"/>
    <w:rsid w:val="001D0602"/>
    <w:rsid w:val="001D1304"/>
    <w:rsid w:val="001D1FAA"/>
    <w:rsid w:val="001D234D"/>
    <w:rsid w:val="001D28BB"/>
    <w:rsid w:val="001D2AFD"/>
    <w:rsid w:val="001D2B05"/>
    <w:rsid w:val="001D2D63"/>
    <w:rsid w:val="001D2D6B"/>
    <w:rsid w:val="001D2D72"/>
    <w:rsid w:val="001D3C57"/>
    <w:rsid w:val="001D5DA6"/>
    <w:rsid w:val="001D658F"/>
    <w:rsid w:val="001D7D2D"/>
    <w:rsid w:val="001D7E1D"/>
    <w:rsid w:val="001E0771"/>
    <w:rsid w:val="001E09B0"/>
    <w:rsid w:val="001E0BFE"/>
    <w:rsid w:val="001E1102"/>
    <w:rsid w:val="001E23FE"/>
    <w:rsid w:val="001E24F6"/>
    <w:rsid w:val="001E2AEC"/>
    <w:rsid w:val="001E3F6C"/>
    <w:rsid w:val="001E43C1"/>
    <w:rsid w:val="001E441B"/>
    <w:rsid w:val="001E5F7F"/>
    <w:rsid w:val="001E626B"/>
    <w:rsid w:val="001E6618"/>
    <w:rsid w:val="001E6CA9"/>
    <w:rsid w:val="001E6FD2"/>
    <w:rsid w:val="001E766D"/>
    <w:rsid w:val="001E7C67"/>
    <w:rsid w:val="001F0110"/>
    <w:rsid w:val="001F1349"/>
    <w:rsid w:val="001F16BB"/>
    <w:rsid w:val="001F1874"/>
    <w:rsid w:val="001F2086"/>
    <w:rsid w:val="001F32DF"/>
    <w:rsid w:val="001F3B63"/>
    <w:rsid w:val="001F3BC0"/>
    <w:rsid w:val="001F4D23"/>
    <w:rsid w:val="001F4DFF"/>
    <w:rsid w:val="001F4FED"/>
    <w:rsid w:val="001F5680"/>
    <w:rsid w:val="001F5AA9"/>
    <w:rsid w:val="001F63F8"/>
    <w:rsid w:val="001F670C"/>
    <w:rsid w:val="001F6987"/>
    <w:rsid w:val="001F7264"/>
    <w:rsid w:val="001F7791"/>
    <w:rsid w:val="002007F4"/>
    <w:rsid w:val="0020088B"/>
    <w:rsid w:val="00200FC1"/>
    <w:rsid w:val="002013C6"/>
    <w:rsid w:val="00201676"/>
    <w:rsid w:val="00202783"/>
    <w:rsid w:val="00202831"/>
    <w:rsid w:val="0020330F"/>
    <w:rsid w:val="00203B22"/>
    <w:rsid w:val="00204169"/>
    <w:rsid w:val="00204665"/>
    <w:rsid w:val="002047B5"/>
    <w:rsid w:val="00205747"/>
    <w:rsid w:val="00205CAA"/>
    <w:rsid w:val="00205D1E"/>
    <w:rsid w:val="002068DC"/>
    <w:rsid w:val="00206F02"/>
    <w:rsid w:val="00207305"/>
    <w:rsid w:val="002073A1"/>
    <w:rsid w:val="0021024D"/>
    <w:rsid w:val="002106A7"/>
    <w:rsid w:val="00210732"/>
    <w:rsid w:val="00210CF6"/>
    <w:rsid w:val="00211430"/>
    <w:rsid w:val="00211558"/>
    <w:rsid w:val="00212BD8"/>
    <w:rsid w:val="00212D57"/>
    <w:rsid w:val="00213964"/>
    <w:rsid w:val="00213B3D"/>
    <w:rsid w:val="00213F83"/>
    <w:rsid w:val="00214589"/>
    <w:rsid w:val="00215210"/>
    <w:rsid w:val="002154B2"/>
    <w:rsid w:val="0021596D"/>
    <w:rsid w:val="00215FC5"/>
    <w:rsid w:val="00216F92"/>
    <w:rsid w:val="00217129"/>
    <w:rsid w:val="0021721A"/>
    <w:rsid w:val="002173C3"/>
    <w:rsid w:val="0021746E"/>
    <w:rsid w:val="0021767D"/>
    <w:rsid w:val="00217C4F"/>
    <w:rsid w:val="00220373"/>
    <w:rsid w:val="0022095D"/>
    <w:rsid w:val="00221381"/>
    <w:rsid w:val="00221C43"/>
    <w:rsid w:val="0022202C"/>
    <w:rsid w:val="002225FA"/>
    <w:rsid w:val="00222619"/>
    <w:rsid w:val="002229E9"/>
    <w:rsid w:val="0022331F"/>
    <w:rsid w:val="002249B7"/>
    <w:rsid w:val="00224D16"/>
    <w:rsid w:val="00225132"/>
    <w:rsid w:val="002258F2"/>
    <w:rsid w:val="002263CD"/>
    <w:rsid w:val="00226FC2"/>
    <w:rsid w:val="00230D47"/>
    <w:rsid w:val="002311D8"/>
    <w:rsid w:val="00231C31"/>
    <w:rsid w:val="00232570"/>
    <w:rsid w:val="002330C9"/>
    <w:rsid w:val="002331E5"/>
    <w:rsid w:val="0023418F"/>
    <w:rsid w:val="00235D62"/>
    <w:rsid w:val="00237CE8"/>
    <w:rsid w:val="00241172"/>
    <w:rsid w:val="002412BF"/>
    <w:rsid w:val="00241CFB"/>
    <w:rsid w:val="0024269C"/>
    <w:rsid w:val="0024510E"/>
    <w:rsid w:val="00245EDD"/>
    <w:rsid w:val="002463C9"/>
    <w:rsid w:val="002463F1"/>
    <w:rsid w:val="00247101"/>
    <w:rsid w:val="002471A3"/>
    <w:rsid w:val="00247FCA"/>
    <w:rsid w:val="002509E6"/>
    <w:rsid w:val="002513FF"/>
    <w:rsid w:val="00251853"/>
    <w:rsid w:val="00252160"/>
    <w:rsid w:val="0025293A"/>
    <w:rsid w:val="0025303F"/>
    <w:rsid w:val="0025420C"/>
    <w:rsid w:val="00255F7C"/>
    <w:rsid w:val="0025659B"/>
    <w:rsid w:val="0025775D"/>
    <w:rsid w:val="00257DAB"/>
    <w:rsid w:val="00260251"/>
    <w:rsid w:val="00260ADE"/>
    <w:rsid w:val="00261D8C"/>
    <w:rsid w:val="00262643"/>
    <w:rsid w:val="00264205"/>
    <w:rsid w:val="00264A3B"/>
    <w:rsid w:val="00264B36"/>
    <w:rsid w:val="00265166"/>
    <w:rsid w:val="002662A7"/>
    <w:rsid w:val="002664DB"/>
    <w:rsid w:val="0026710C"/>
    <w:rsid w:val="002677FA"/>
    <w:rsid w:val="002678D9"/>
    <w:rsid w:val="002708F5"/>
    <w:rsid w:val="00271C0D"/>
    <w:rsid w:val="002722B3"/>
    <w:rsid w:val="00273152"/>
    <w:rsid w:val="00273F27"/>
    <w:rsid w:val="00273FBF"/>
    <w:rsid w:val="002746C3"/>
    <w:rsid w:val="002753E7"/>
    <w:rsid w:val="002762D6"/>
    <w:rsid w:val="00276F03"/>
    <w:rsid w:val="00277417"/>
    <w:rsid w:val="00277889"/>
    <w:rsid w:val="002803BE"/>
    <w:rsid w:val="002806D7"/>
    <w:rsid w:val="0028091A"/>
    <w:rsid w:val="00281408"/>
    <w:rsid w:val="00281CEF"/>
    <w:rsid w:val="00281F74"/>
    <w:rsid w:val="00282251"/>
    <w:rsid w:val="0028239A"/>
    <w:rsid w:val="00282D4C"/>
    <w:rsid w:val="002846B4"/>
    <w:rsid w:val="00284E01"/>
    <w:rsid w:val="0028553F"/>
    <w:rsid w:val="0028560E"/>
    <w:rsid w:val="002861F8"/>
    <w:rsid w:val="002872F5"/>
    <w:rsid w:val="00287802"/>
    <w:rsid w:val="00287F51"/>
    <w:rsid w:val="00290D43"/>
    <w:rsid w:val="00291017"/>
    <w:rsid w:val="002918FD"/>
    <w:rsid w:val="002921BF"/>
    <w:rsid w:val="00292E6B"/>
    <w:rsid w:val="0029337E"/>
    <w:rsid w:val="00296696"/>
    <w:rsid w:val="00296ADF"/>
    <w:rsid w:val="002A0632"/>
    <w:rsid w:val="002A06AA"/>
    <w:rsid w:val="002A1074"/>
    <w:rsid w:val="002A1180"/>
    <w:rsid w:val="002A2301"/>
    <w:rsid w:val="002A35BC"/>
    <w:rsid w:val="002A35DF"/>
    <w:rsid w:val="002A51C0"/>
    <w:rsid w:val="002A593C"/>
    <w:rsid w:val="002A5D0D"/>
    <w:rsid w:val="002A5EB1"/>
    <w:rsid w:val="002A5F43"/>
    <w:rsid w:val="002A62CE"/>
    <w:rsid w:val="002A6B0F"/>
    <w:rsid w:val="002A70DD"/>
    <w:rsid w:val="002A722C"/>
    <w:rsid w:val="002A7239"/>
    <w:rsid w:val="002A743E"/>
    <w:rsid w:val="002A7B9E"/>
    <w:rsid w:val="002B0425"/>
    <w:rsid w:val="002B0C1C"/>
    <w:rsid w:val="002B120B"/>
    <w:rsid w:val="002B133A"/>
    <w:rsid w:val="002B1CD0"/>
    <w:rsid w:val="002B2020"/>
    <w:rsid w:val="002B233F"/>
    <w:rsid w:val="002B2495"/>
    <w:rsid w:val="002B430E"/>
    <w:rsid w:val="002B491C"/>
    <w:rsid w:val="002B4F10"/>
    <w:rsid w:val="002B4FC0"/>
    <w:rsid w:val="002B5072"/>
    <w:rsid w:val="002B5930"/>
    <w:rsid w:val="002B61AA"/>
    <w:rsid w:val="002B654A"/>
    <w:rsid w:val="002B6B9D"/>
    <w:rsid w:val="002B6F03"/>
    <w:rsid w:val="002C0C93"/>
    <w:rsid w:val="002C12C3"/>
    <w:rsid w:val="002C3026"/>
    <w:rsid w:val="002C3A7F"/>
    <w:rsid w:val="002C3EFD"/>
    <w:rsid w:val="002C484E"/>
    <w:rsid w:val="002C4B93"/>
    <w:rsid w:val="002C4BB1"/>
    <w:rsid w:val="002C58D7"/>
    <w:rsid w:val="002C5949"/>
    <w:rsid w:val="002C5CD9"/>
    <w:rsid w:val="002C6DB0"/>
    <w:rsid w:val="002C7191"/>
    <w:rsid w:val="002C746D"/>
    <w:rsid w:val="002D0874"/>
    <w:rsid w:val="002D08A0"/>
    <w:rsid w:val="002D103B"/>
    <w:rsid w:val="002D119A"/>
    <w:rsid w:val="002D263A"/>
    <w:rsid w:val="002D3497"/>
    <w:rsid w:val="002D3AE2"/>
    <w:rsid w:val="002D3B59"/>
    <w:rsid w:val="002D4ABA"/>
    <w:rsid w:val="002D52C9"/>
    <w:rsid w:val="002D56F7"/>
    <w:rsid w:val="002D606B"/>
    <w:rsid w:val="002D6357"/>
    <w:rsid w:val="002D72BE"/>
    <w:rsid w:val="002D7EFC"/>
    <w:rsid w:val="002E06E3"/>
    <w:rsid w:val="002E0AA9"/>
    <w:rsid w:val="002E0E25"/>
    <w:rsid w:val="002E1FDC"/>
    <w:rsid w:val="002E2039"/>
    <w:rsid w:val="002E2C59"/>
    <w:rsid w:val="002E31D1"/>
    <w:rsid w:val="002E3229"/>
    <w:rsid w:val="002E3596"/>
    <w:rsid w:val="002E3E8B"/>
    <w:rsid w:val="002E421D"/>
    <w:rsid w:val="002E47D4"/>
    <w:rsid w:val="002E4B0F"/>
    <w:rsid w:val="002E5BB3"/>
    <w:rsid w:val="002E66DC"/>
    <w:rsid w:val="002E73F0"/>
    <w:rsid w:val="002E7715"/>
    <w:rsid w:val="002E7A73"/>
    <w:rsid w:val="002E7CD0"/>
    <w:rsid w:val="002F0368"/>
    <w:rsid w:val="002F0747"/>
    <w:rsid w:val="002F083D"/>
    <w:rsid w:val="002F0C66"/>
    <w:rsid w:val="002F19B8"/>
    <w:rsid w:val="002F2034"/>
    <w:rsid w:val="002F2579"/>
    <w:rsid w:val="002F25BD"/>
    <w:rsid w:val="002F2AED"/>
    <w:rsid w:val="002F3042"/>
    <w:rsid w:val="002F31B4"/>
    <w:rsid w:val="002F3917"/>
    <w:rsid w:val="002F3A73"/>
    <w:rsid w:val="002F483F"/>
    <w:rsid w:val="002F4C95"/>
    <w:rsid w:val="002F5196"/>
    <w:rsid w:val="002F69B4"/>
    <w:rsid w:val="002F6B8D"/>
    <w:rsid w:val="002F712D"/>
    <w:rsid w:val="002F71DE"/>
    <w:rsid w:val="002F790F"/>
    <w:rsid w:val="003001B6"/>
    <w:rsid w:val="003007B3"/>
    <w:rsid w:val="00301D6A"/>
    <w:rsid w:val="00302600"/>
    <w:rsid w:val="003026C0"/>
    <w:rsid w:val="00302733"/>
    <w:rsid w:val="00302FF9"/>
    <w:rsid w:val="003032D8"/>
    <w:rsid w:val="00303410"/>
    <w:rsid w:val="0030446E"/>
    <w:rsid w:val="0030498B"/>
    <w:rsid w:val="00305114"/>
    <w:rsid w:val="0030512E"/>
    <w:rsid w:val="0030564E"/>
    <w:rsid w:val="0030615D"/>
    <w:rsid w:val="00306287"/>
    <w:rsid w:val="00306464"/>
    <w:rsid w:val="003066FA"/>
    <w:rsid w:val="00306941"/>
    <w:rsid w:val="00306950"/>
    <w:rsid w:val="00306D87"/>
    <w:rsid w:val="00307F64"/>
    <w:rsid w:val="00307FE7"/>
    <w:rsid w:val="00310A72"/>
    <w:rsid w:val="00311C8F"/>
    <w:rsid w:val="003126A6"/>
    <w:rsid w:val="00312BED"/>
    <w:rsid w:val="00312BF2"/>
    <w:rsid w:val="00312D6C"/>
    <w:rsid w:val="00312E33"/>
    <w:rsid w:val="00313527"/>
    <w:rsid w:val="003138B1"/>
    <w:rsid w:val="00314CEE"/>
    <w:rsid w:val="00314E88"/>
    <w:rsid w:val="003151D2"/>
    <w:rsid w:val="0031796C"/>
    <w:rsid w:val="00317B1D"/>
    <w:rsid w:val="0032057E"/>
    <w:rsid w:val="00321421"/>
    <w:rsid w:val="003218F0"/>
    <w:rsid w:val="003219B0"/>
    <w:rsid w:val="00321D8E"/>
    <w:rsid w:val="0032250D"/>
    <w:rsid w:val="00322573"/>
    <w:rsid w:val="00322665"/>
    <w:rsid w:val="00322BD8"/>
    <w:rsid w:val="00323441"/>
    <w:rsid w:val="0032384E"/>
    <w:rsid w:val="00323ACF"/>
    <w:rsid w:val="00323EFE"/>
    <w:rsid w:val="00323FB6"/>
    <w:rsid w:val="00324140"/>
    <w:rsid w:val="0032437B"/>
    <w:rsid w:val="003246F8"/>
    <w:rsid w:val="00324992"/>
    <w:rsid w:val="00324D60"/>
    <w:rsid w:val="00324FBD"/>
    <w:rsid w:val="003253A7"/>
    <w:rsid w:val="003258C3"/>
    <w:rsid w:val="00325A51"/>
    <w:rsid w:val="00325AC8"/>
    <w:rsid w:val="0033031F"/>
    <w:rsid w:val="00330452"/>
    <w:rsid w:val="003313BB"/>
    <w:rsid w:val="00331967"/>
    <w:rsid w:val="003324B9"/>
    <w:rsid w:val="00332594"/>
    <w:rsid w:val="003328D3"/>
    <w:rsid w:val="0033345A"/>
    <w:rsid w:val="0033382E"/>
    <w:rsid w:val="00335284"/>
    <w:rsid w:val="00335E52"/>
    <w:rsid w:val="00335EB5"/>
    <w:rsid w:val="00336782"/>
    <w:rsid w:val="00336F47"/>
    <w:rsid w:val="0033760E"/>
    <w:rsid w:val="00340807"/>
    <w:rsid w:val="0034203C"/>
    <w:rsid w:val="0034206C"/>
    <w:rsid w:val="00342143"/>
    <w:rsid w:val="003422AD"/>
    <w:rsid w:val="003424F2"/>
    <w:rsid w:val="00342971"/>
    <w:rsid w:val="00343050"/>
    <w:rsid w:val="003430C6"/>
    <w:rsid w:val="0034329F"/>
    <w:rsid w:val="0034417B"/>
    <w:rsid w:val="003441BF"/>
    <w:rsid w:val="00344811"/>
    <w:rsid w:val="00344F31"/>
    <w:rsid w:val="00344FFB"/>
    <w:rsid w:val="00345296"/>
    <w:rsid w:val="0034556F"/>
    <w:rsid w:val="00345B03"/>
    <w:rsid w:val="003460CD"/>
    <w:rsid w:val="00346302"/>
    <w:rsid w:val="00346A61"/>
    <w:rsid w:val="00346A99"/>
    <w:rsid w:val="00346E9F"/>
    <w:rsid w:val="00346FCA"/>
    <w:rsid w:val="0034720A"/>
    <w:rsid w:val="0034743F"/>
    <w:rsid w:val="003474CE"/>
    <w:rsid w:val="00347B53"/>
    <w:rsid w:val="0035078A"/>
    <w:rsid w:val="0035098E"/>
    <w:rsid w:val="003509FF"/>
    <w:rsid w:val="00351271"/>
    <w:rsid w:val="00352333"/>
    <w:rsid w:val="003527D9"/>
    <w:rsid w:val="003536C1"/>
    <w:rsid w:val="00353755"/>
    <w:rsid w:val="00353B67"/>
    <w:rsid w:val="00353CE7"/>
    <w:rsid w:val="00353CED"/>
    <w:rsid w:val="00353E20"/>
    <w:rsid w:val="003542B7"/>
    <w:rsid w:val="003542CC"/>
    <w:rsid w:val="00354A42"/>
    <w:rsid w:val="0035550C"/>
    <w:rsid w:val="00357724"/>
    <w:rsid w:val="00357AE6"/>
    <w:rsid w:val="00357C1D"/>
    <w:rsid w:val="00357DFE"/>
    <w:rsid w:val="00360306"/>
    <w:rsid w:val="00360764"/>
    <w:rsid w:val="00361166"/>
    <w:rsid w:val="0036118C"/>
    <w:rsid w:val="00361D48"/>
    <w:rsid w:val="00362455"/>
    <w:rsid w:val="003625C7"/>
    <w:rsid w:val="00362F3D"/>
    <w:rsid w:val="00362F54"/>
    <w:rsid w:val="003636C0"/>
    <w:rsid w:val="0036393C"/>
    <w:rsid w:val="00363FC0"/>
    <w:rsid w:val="003640FC"/>
    <w:rsid w:val="0036494F"/>
    <w:rsid w:val="00364B0C"/>
    <w:rsid w:val="0036558A"/>
    <w:rsid w:val="00365843"/>
    <w:rsid w:val="00366195"/>
    <w:rsid w:val="00366E60"/>
    <w:rsid w:val="003678B1"/>
    <w:rsid w:val="00371074"/>
    <w:rsid w:val="00371AAA"/>
    <w:rsid w:val="00371CFB"/>
    <w:rsid w:val="00372435"/>
    <w:rsid w:val="00372787"/>
    <w:rsid w:val="003738FC"/>
    <w:rsid w:val="00373F40"/>
    <w:rsid w:val="0037449F"/>
    <w:rsid w:val="00374812"/>
    <w:rsid w:val="00374DA5"/>
    <w:rsid w:val="00374E7D"/>
    <w:rsid w:val="003755BB"/>
    <w:rsid w:val="00375B51"/>
    <w:rsid w:val="003762FC"/>
    <w:rsid w:val="003768D6"/>
    <w:rsid w:val="003778BF"/>
    <w:rsid w:val="00380EB5"/>
    <w:rsid w:val="00380FBE"/>
    <w:rsid w:val="003814FE"/>
    <w:rsid w:val="003818EB"/>
    <w:rsid w:val="00381A59"/>
    <w:rsid w:val="00382A11"/>
    <w:rsid w:val="00382B79"/>
    <w:rsid w:val="00382BF3"/>
    <w:rsid w:val="003830ED"/>
    <w:rsid w:val="00383258"/>
    <w:rsid w:val="003833FF"/>
    <w:rsid w:val="00383A4D"/>
    <w:rsid w:val="00384FE2"/>
    <w:rsid w:val="00385C73"/>
    <w:rsid w:val="003864CB"/>
    <w:rsid w:val="003867FF"/>
    <w:rsid w:val="0038721A"/>
    <w:rsid w:val="00387686"/>
    <w:rsid w:val="0039027B"/>
    <w:rsid w:val="0039104D"/>
    <w:rsid w:val="003919ED"/>
    <w:rsid w:val="0039242F"/>
    <w:rsid w:val="003927B2"/>
    <w:rsid w:val="003929BB"/>
    <w:rsid w:val="00392E15"/>
    <w:rsid w:val="00392FEA"/>
    <w:rsid w:val="003938A7"/>
    <w:rsid w:val="003938F4"/>
    <w:rsid w:val="00393DDA"/>
    <w:rsid w:val="003947F3"/>
    <w:rsid w:val="003949ED"/>
    <w:rsid w:val="0039628B"/>
    <w:rsid w:val="003978D9"/>
    <w:rsid w:val="003A0455"/>
    <w:rsid w:val="003A0597"/>
    <w:rsid w:val="003A0FF6"/>
    <w:rsid w:val="003A1743"/>
    <w:rsid w:val="003A22A8"/>
    <w:rsid w:val="003A2942"/>
    <w:rsid w:val="003A2BED"/>
    <w:rsid w:val="003A4B8C"/>
    <w:rsid w:val="003A4CC8"/>
    <w:rsid w:val="003A4D85"/>
    <w:rsid w:val="003A5A84"/>
    <w:rsid w:val="003A62CA"/>
    <w:rsid w:val="003A6466"/>
    <w:rsid w:val="003A67AE"/>
    <w:rsid w:val="003A69E4"/>
    <w:rsid w:val="003A7078"/>
    <w:rsid w:val="003A74D5"/>
    <w:rsid w:val="003A7729"/>
    <w:rsid w:val="003B0E7C"/>
    <w:rsid w:val="003B1122"/>
    <w:rsid w:val="003B13A4"/>
    <w:rsid w:val="003B1758"/>
    <w:rsid w:val="003B18AB"/>
    <w:rsid w:val="003B2636"/>
    <w:rsid w:val="003B264C"/>
    <w:rsid w:val="003B2A95"/>
    <w:rsid w:val="003B2CB3"/>
    <w:rsid w:val="003B2D2F"/>
    <w:rsid w:val="003B36B6"/>
    <w:rsid w:val="003B508B"/>
    <w:rsid w:val="003B64FD"/>
    <w:rsid w:val="003C0F21"/>
    <w:rsid w:val="003C10EC"/>
    <w:rsid w:val="003C17F0"/>
    <w:rsid w:val="003C1BA0"/>
    <w:rsid w:val="003C253B"/>
    <w:rsid w:val="003C2C86"/>
    <w:rsid w:val="003C2CAF"/>
    <w:rsid w:val="003C3A66"/>
    <w:rsid w:val="003C479B"/>
    <w:rsid w:val="003C4A6D"/>
    <w:rsid w:val="003C4E9C"/>
    <w:rsid w:val="003C5D3A"/>
    <w:rsid w:val="003C5F65"/>
    <w:rsid w:val="003C65A2"/>
    <w:rsid w:val="003C6D4C"/>
    <w:rsid w:val="003C71C2"/>
    <w:rsid w:val="003C7210"/>
    <w:rsid w:val="003C796F"/>
    <w:rsid w:val="003C7CE8"/>
    <w:rsid w:val="003D0139"/>
    <w:rsid w:val="003D09A7"/>
    <w:rsid w:val="003D0D6F"/>
    <w:rsid w:val="003D0FEB"/>
    <w:rsid w:val="003D120E"/>
    <w:rsid w:val="003D13F4"/>
    <w:rsid w:val="003D1678"/>
    <w:rsid w:val="003D1787"/>
    <w:rsid w:val="003D21F8"/>
    <w:rsid w:val="003D283F"/>
    <w:rsid w:val="003D2B6B"/>
    <w:rsid w:val="003D2D83"/>
    <w:rsid w:val="003D2ED1"/>
    <w:rsid w:val="003D4CB3"/>
    <w:rsid w:val="003D4E73"/>
    <w:rsid w:val="003D5A1A"/>
    <w:rsid w:val="003D64B3"/>
    <w:rsid w:val="003E0E8C"/>
    <w:rsid w:val="003E11A6"/>
    <w:rsid w:val="003E2E14"/>
    <w:rsid w:val="003E46E0"/>
    <w:rsid w:val="003E4FA1"/>
    <w:rsid w:val="003E6BAC"/>
    <w:rsid w:val="003E70B1"/>
    <w:rsid w:val="003E73C5"/>
    <w:rsid w:val="003F0344"/>
    <w:rsid w:val="003F0526"/>
    <w:rsid w:val="003F0D7D"/>
    <w:rsid w:val="003F1756"/>
    <w:rsid w:val="003F1C46"/>
    <w:rsid w:val="003F217F"/>
    <w:rsid w:val="003F2342"/>
    <w:rsid w:val="003F29B0"/>
    <w:rsid w:val="003F2C77"/>
    <w:rsid w:val="003F33E7"/>
    <w:rsid w:val="003F371C"/>
    <w:rsid w:val="003F3889"/>
    <w:rsid w:val="003F38FB"/>
    <w:rsid w:val="003F4F22"/>
    <w:rsid w:val="003F5327"/>
    <w:rsid w:val="003F5391"/>
    <w:rsid w:val="003F53D1"/>
    <w:rsid w:val="003F5A71"/>
    <w:rsid w:val="003F5DAB"/>
    <w:rsid w:val="003F62F4"/>
    <w:rsid w:val="003F71EF"/>
    <w:rsid w:val="003F7F86"/>
    <w:rsid w:val="00400BD5"/>
    <w:rsid w:val="004012A0"/>
    <w:rsid w:val="00401584"/>
    <w:rsid w:val="00401764"/>
    <w:rsid w:val="004018CD"/>
    <w:rsid w:val="00401A95"/>
    <w:rsid w:val="004035BB"/>
    <w:rsid w:val="004039E4"/>
    <w:rsid w:val="00404A51"/>
    <w:rsid w:val="00405FC1"/>
    <w:rsid w:val="0040682B"/>
    <w:rsid w:val="00406E65"/>
    <w:rsid w:val="004074E9"/>
    <w:rsid w:val="00407A29"/>
    <w:rsid w:val="00407EA6"/>
    <w:rsid w:val="00410D76"/>
    <w:rsid w:val="00411DB2"/>
    <w:rsid w:val="00412DD2"/>
    <w:rsid w:val="00413093"/>
    <w:rsid w:val="00414473"/>
    <w:rsid w:val="004146B7"/>
    <w:rsid w:val="00415078"/>
    <w:rsid w:val="00416337"/>
    <w:rsid w:val="00417294"/>
    <w:rsid w:val="00420A1A"/>
    <w:rsid w:val="0042157A"/>
    <w:rsid w:val="00421D01"/>
    <w:rsid w:val="00422444"/>
    <w:rsid w:val="004224F5"/>
    <w:rsid w:val="00422674"/>
    <w:rsid w:val="00422A76"/>
    <w:rsid w:val="00423619"/>
    <w:rsid w:val="004238C3"/>
    <w:rsid w:val="00424497"/>
    <w:rsid w:val="0042497B"/>
    <w:rsid w:val="00424E10"/>
    <w:rsid w:val="00424ECC"/>
    <w:rsid w:val="00424FFD"/>
    <w:rsid w:val="004251ED"/>
    <w:rsid w:val="00425682"/>
    <w:rsid w:val="004256AA"/>
    <w:rsid w:val="004257F8"/>
    <w:rsid w:val="00426499"/>
    <w:rsid w:val="0042783A"/>
    <w:rsid w:val="00430F7E"/>
    <w:rsid w:val="00430F94"/>
    <w:rsid w:val="004311DB"/>
    <w:rsid w:val="004315F2"/>
    <w:rsid w:val="00431A99"/>
    <w:rsid w:val="004327A3"/>
    <w:rsid w:val="00432878"/>
    <w:rsid w:val="00433CE0"/>
    <w:rsid w:val="00433EBF"/>
    <w:rsid w:val="0043411A"/>
    <w:rsid w:val="00435858"/>
    <w:rsid w:val="004378CE"/>
    <w:rsid w:val="00437B35"/>
    <w:rsid w:val="00437B5A"/>
    <w:rsid w:val="00437B91"/>
    <w:rsid w:val="004404D9"/>
    <w:rsid w:val="00440D66"/>
    <w:rsid w:val="00441198"/>
    <w:rsid w:val="00441A09"/>
    <w:rsid w:val="00441FB0"/>
    <w:rsid w:val="00442242"/>
    <w:rsid w:val="004429AA"/>
    <w:rsid w:val="004434ED"/>
    <w:rsid w:val="00443DD8"/>
    <w:rsid w:val="00443E58"/>
    <w:rsid w:val="00444121"/>
    <w:rsid w:val="004447F5"/>
    <w:rsid w:val="00444DFD"/>
    <w:rsid w:val="00445682"/>
    <w:rsid w:val="00445A05"/>
    <w:rsid w:val="00445A1E"/>
    <w:rsid w:val="00446234"/>
    <w:rsid w:val="00446367"/>
    <w:rsid w:val="0044657F"/>
    <w:rsid w:val="004468E2"/>
    <w:rsid w:val="00446C57"/>
    <w:rsid w:val="00446EFF"/>
    <w:rsid w:val="00447716"/>
    <w:rsid w:val="0045023F"/>
    <w:rsid w:val="004502F6"/>
    <w:rsid w:val="0045031F"/>
    <w:rsid w:val="004504A1"/>
    <w:rsid w:val="00450D9D"/>
    <w:rsid w:val="00451041"/>
    <w:rsid w:val="004511A3"/>
    <w:rsid w:val="004518DE"/>
    <w:rsid w:val="00451AD1"/>
    <w:rsid w:val="00451FA7"/>
    <w:rsid w:val="00452552"/>
    <w:rsid w:val="00453028"/>
    <w:rsid w:val="00453A43"/>
    <w:rsid w:val="00453B3A"/>
    <w:rsid w:val="00455950"/>
    <w:rsid w:val="0045681E"/>
    <w:rsid w:val="00456BC5"/>
    <w:rsid w:val="004570EB"/>
    <w:rsid w:val="00457E7A"/>
    <w:rsid w:val="0046041A"/>
    <w:rsid w:val="00460DC1"/>
    <w:rsid w:val="00460DE3"/>
    <w:rsid w:val="00461B55"/>
    <w:rsid w:val="00461E81"/>
    <w:rsid w:val="004623B5"/>
    <w:rsid w:val="00463239"/>
    <w:rsid w:val="00463C8B"/>
    <w:rsid w:val="00463F29"/>
    <w:rsid w:val="004656FF"/>
    <w:rsid w:val="00465B0D"/>
    <w:rsid w:val="00465F36"/>
    <w:rsid w:val="00467129"/>
    <w:rsid w:val="004677AE"/>
    <w:rsid w:val="0047069D"/>
    <w:rsid w:val="0047099C"/>
    <w:rsid w:val="004710B4"/>
    <w:rsid w:val="004718FE"/>
    <w:rsid w:val="0047196C"/>
    <w:rsid w:val="00471F73"/>
    <w:rsid w:val="0047261D"/>
    <w:rsid w:val="00472784"/>
    <w:rsid w:val="0047281A"/>
    <w:rsid w:val="004731DB"/>
    <w:rsid w:val="00474816"/>
    <w:rsid w:val="00475764"/>
    <w:rsid w:val="00475A18"/>
    <w:rsid w:val="00475A64"/>
    <w:rsid w:val="00475C1F"/>
    <w:rsid w:val="004763B2"/>
    <w:rsid w:val="004767B3"/>
    <w:rsid w:val="00476F36"/>
    <w:rsid w:val="004809BB"/>
    <w:rsid w:val="00480B52"/>
    <w:rsid w:val="004823B4"/>
    <w:rsid w:val="004823BD"/>
    <w:rsid w:val="004827BD"/>
    <w:rsid w:val="00482AF7"/>
    <w:rsid w:val="00482B11"/>
    <w:rsid w:val="004836F4"/>
    <w:rsid w:val="0048429A"/>
    <w:rsid w:val="004843FF"/>
    <w:rsid w:val="004849D9"/>
    <w:rsid w:val="00484AF2"/>
    <w:rsid w:val="00484C9B"/>
    <w:rsid w:val="00484EDC"/>
    <w:rsid w:val="00485310"/>
    <w:rsid w:val="00486528"/>
    <w:rsid w:val="00486B6E"/>
    <w:rsid w:val="00487008"/>
    <w:rsid w:val="0048735A"/>
    <w:rsid w:val="0048785C"/>
    <w:rsid w:val="0048790E"/>
    <w:rsid w:val="00490271"/>
    <w:rsid w:val="00490369"/>
    <w:rsid w:val="00490592"/>
    <w:rsid w:val="00490602"/>
    <w:rsid w:val="00491447"/>
    <w:rsid w:val="004918B1"/>
    <w:rsid w:val="00492383"/>
    <w:rsid w:val="0049303B"/>
    <w:rsid w:val="00493F3E"/>
    <w:rsid w:val="0049400C"/>
    <w:rsid w:val="004953F6"/>
    <w:rsid w:val="00496F7B"/>
    <w:rsid w:val="00497106"/>
    <w:rsid w:val="00497A7A"/>
    <w:rsid w:val="004A0383"/>
    <w:rsid w:val="004A03FB"/>
    <w:rsid w:val="004A0611"/>
    <w:rsid w:val="004A0F6E"/>
    <w:rsid w:val="004A1050"/>
    <w:rsid w:val="004A118F"/>
    <w:rsid w:val="004A1AC7"/>
    <w:rsid w:val="004A22D9"/>
    <w:rsid w:val="004A2C0F"/>
    <w:rsid w:val="004A32A1"/>
    <w:rsid w:val="004A33E1"/>
    <w:rsid w:val="004A3897"/>
    <w:rsid w:val="004A4E16"/>
    <w:rsid w:val="004A4FBD"/>
    <w:rsid w:val="004A520D"/>
    <w:rsid w:val="004A5A68"/>
    <w:rsid w:val="004A6900"/>
    <w:rsid w:val="004A6F1C"/>
    <w:rsid w:val="004A7182"/>
    <w:rsid w:val="004A7BAD"/>
    <w:rsid w:val="004B04AB"/>
    <w:rsid w:val="004B0924"/>
    <w:rsid w:val="004B11A1"/>
    <w:rsid w:val="004B1CDB"/>
    <w:rsid w:val="004B29EC"/>
    <w:rsid w:val="004B2A38"/>
    <w:rsid w:val="004B2CB1"/>
    <w:rsid w:val="004B4AE9"/>
    <w:rsid w:val="004B56CC"/>
    <w:rsid w:val="004B578B"/>
    <w:rsid w:val="004B5B59"/>
    <w:rsid w:val="004B7071"/>
    <w:rsid w:val="004B7231"/>
    <w:rsid w:val="004B7805"/>
    <w:rsid w:val="004C0609"/>
    <w:rsid w:val="004C07BA"/>
    <w:rsid w:val="004C0A4F"/>
    <w:rsid w:val="004C0C53"/>
    <w:rsid w:val="004C1BB6"/>
    <w:rsid w:val="004C1E2D"/>
    <w:rsid w:val="004C273A"/>
    <w:rsid w:val="004C27D8"/>
    <w:rsid w:val="004C2870"/>
    <w:rsid w:val="004C29EB"/>
    <w:rsid w:val="004C2A9E"/>
    <w:rsid w:val="004C4862"/>
    <w:rsid w:val="004C4881"/>
    <w:rsid w:val="004C49B3"/>
    <w:rsid w:val="004C4D54"/>
    <w:rsid w:val="004C5D04"/>
    <w:rsid w:val="004C5E2E"/>
    <w:rsid w:val="004C63F4"/>
    <w:rsid w:val="004C6A2F"/>
    <w:rsid w:val="004C6D2B"/>
    <w:rsid w:val="004C7764"/>
    <w:rsid w:val="004C7A0B"/>
    <w:rsid w:val="004D0EE8"/>
    <w:rsid w:val="004D17B8"/>
    <w:rsid w:val="004D26C4"/>
    <w:rsid w:val="004D29E1"/>
    <w:rsid w:val="004D2B92"/>
    <w:rsid w:val="004D3851"/>
    <w:rsid w:val="004D3990"/>
    <w:rsid w:val="004D3B7F"/>
    <w:rsid w:val="004D3CE9"/>
    <w:rsid w:val="004D3EF6"/>
    <w:rsid w:val="004D4855"/>
    <w:rsid w:val="004D5412"/>
    <w:rsid w:val="004D5DCC"/>
    <w:rsid w:val="004D6173"/>
    <w:rsid w:val="004D6931"/>
    <w:rsid w:val="004D79D9"/>
    <w:rsid w:val="004D7C32"/>
    <w:rsid w:val="004E0C4B"/>
    <w:rsid w:val="004E0C7F"/>
    <w:rsid w:val="004E0F67"/>
    <w:rsid w:val="004E104A"/>
    <w:rsid w:val="004E14F9"/>
    <w:rsid w:val="004E1516"/>
    <w:rsid w:val="004E166E"/>
    <w:rsid w:val="004E1758"/>
    <w:rsid w:val="004E219F"/>
    <w:rsid w:val="004E33C3"/>
    <w:rsid w:val="004E38E7"/>
    <w:rsid w:val="004E39FC"/>
    <w:rsid w:val="004E403A"/>
    <w:rsid w:val="004E4DB5"/>
    <w:rsid w:val="004E57F0"/>
    <w:rsid w:val="004E6251"/>
    <w:rsid w:val="004E7841"/>
    <w:rsid w:val="004F1AF2"/>
    <w:rsid w:val="004F1E8F"/>
    <w:rsid w:val="004F397A"/>
    <w:rsid w:val="004F39AE"/>
    <w:rsid w:val="004F3BA1"/>
    <w:rsid w:val="004F3CF4"/>
    <w:rsid w:val="004F4390"/>
    <w:rsid w:val="004F4879"/>
    <w:rsid w:val="004F4D42"/>
    <w:rsid w:val="004F4DCC"/>
    <w:rsid w:val="004F5AF1"/>
    <w:rsid w:val="004F5CB9"/>
    <w:rsid w:val="004F618E"/>
    <w:rsid w:val="004F68FC"/>
    <w:rsid w:val="004F6C1A"/>
    <w:rsid w:val="004F6FB7"/>
    <w:rsid w:val="004F759C"/>
    <w:rsid w:val="004F7BF8"/>
    <w:rsid w:val="004F7C63"/>
    <w:rsid w:val="005002CE"/>
    <w:rsid w:val="00500861"/>
    <w:rsid w:val="0050114B"/>
    <w:rsid w:val="00501263"/>
    <w:rsid w:val="0050157F"/>
    <w:rsid w:val="00501CDB"/>
    <w:rsid w:val="00502726"/>
    <w:rsid w:val="00502A18"/>
    <w:rsid w:val="00502B3A"/>
    <w:rsid w:val="00503C24"/>
    <w:rsid w:val="00503FE4"/>
    <w:rsid w:val="0050484E"/>
    <w:rsid w:val="00504D63"/>
    <w:rsid w:val="00504D83"/>
    <w:rsid w:val="00505F9E"/>
    <w:rsid w:val="005066A1"/>
    <w:rsid w:val="0050677B"/>
    <w:rsid w:val="00507186"/>
    <w:rsid w:val="00510F58"/>
    <w:rsid w:val="0051105A"/>
    <w:rsid w:val="0051195E"/>
    <w:rsid w:val="005119E1"/>
    <w:rsid w:val="00512D72"/>
    <w:rsid w:val="0051453B"/>
    <w:rsid w:val="00514F19"/>
    <w:rsid w:val="005150CD"/>
    <w:rsid w:val="00517BD9"/>
    <w:rsid w:val="00517FCE"/>
    <w:rsid w:val="00517FFE"/>
    <w:rsid w:val="0052016C"/>
    <w:rsid w:val="00520871"/>
    <w:rsid w:val="00520F32"/>
    <w:rsid w:val="0052135C"/>
    <w:rsid w:val="00521C40"/>
    <w:rsid w:val="00521C59"/>
    <w:rsid w:val="005229B5"/>
    <w:rsid w:val="00522DD1"/>
    <w:rsid w:val="00523424"/>
    <w:rsid w:val="0052351C"/>
    <w:rsid w:val="00524126"/>
    <w:rsid w:val="00524160"/>
    <w:rsid w:val="0052477B"/>
    <w:rsid w:val="00524AFD"/>
    <w:rsid w:val="00525141"/>
    <w:rsid w:val="00525807"/>
    <w:rsid w:val="00525F20"/>
    <w:rsid w:val="00525FC8"/>
    <w:rsid w:val="00526963"/>
    <w:rsid w:val="00526A0E"/>
    <w:rsid w:val="0052792A"/>
    <w:rsid w:val="00530222"/>
    <w:rsid w:val="005303ED"/>
    <w:rsid w:val="00531469"/>
    <w:rsid w:val="00531869"/>
    <w:rsid w:val="00531C64"/>
    <w:rsid w:val="0053222B"/>
    <w:rsid w:val="00532426"/>
    <w:rsid w:val="00532E86"/>
    <w:rsid w:val="00532FEF"/>
    <w:rsid w:val="00534599"/>
    <w:rsid w:val="00534830"/>
    <w:rsid w:val="00535321"/>
    <w:rsid w:val="00535DE3"/>
    <w:rsid w:val="005363D7"/>
    <w:rsid w:val="005367BB"/>
    <w:rsid w:val="00536C01"/>
    <w:rsid w:val="00537A49"/>
    <w:rsid w:val="0054115D"/>
    <w:rsid w:val="00541750"/>
    <w:rsid w:val="0054190B"/>
    <w:rsid w:val="00543264"/>
    <w:rsid w:val="00543528"/>
    <w:rsid w:val="00543813"/>
    <w:rsid w:val="00543BBD"/>
    <w:rsid w:val="0054465D"/>
    <w:rsid w:val="00544E39"/>
    <w:rsid w:val="00544E5D"/>
    <w:rsid w:val="005458FB"/>
    <w:rsid w:val="00545F6D"/>
    <w:rsid w:val="00546A10"/>
    <w:rsid w:val="00546DF8"/>
    <w:rsid w:val="00547669"/>
    <w:rsid w:val="00547B7C"/>
    <w:rsid w:val="00550014"/>
    <w:rsid w:val="00551479"/>
    <w:rsid w:val="0055164F"/>
    <w:rsid w:val="005516B3"/>
    <w:rsid w:val="00551814"/>
    <w:rsid w:val="00551893"/>
    <w:rsid w:val="005518D8"/>
    <w:rsid w:val="00551D25"/>
    <w:rsid w:val="00551E7A"/>
    <w:rsid w:val="00551ECD"/>
    <w:rsid w:val="00552E5F"/>
    <w:rsid w:val="0055338B"/>
    <w:rsid w:val="00553EDD"/>
    <w:rsid w:val="00554AF4"/>
    <w:rsid w:val="00554C34"/>
    <w:rsid w:val="005552BF"/>
    <w:rsid w:val="005556B8"/>
    <w:rsid w:val="00555767"/>
    <w:rsid w:val="00555951"/>
    <w:rsid w:val="0055645C"/>
    <w:rsid w:val="005574F5"/>
    <w:rsid w:val="0055766D"/>
    <w:rsid w:val="00560815"/>
    <w:rsid w:val="00560982"/>
    <w:rsid w:val="00560A3F"/>
    <w:rsid w:val="00560AFE"/>
    <w:rsid w:val="00560FF9"/>
    <w:rsid w:val="00561784"/>
    <w:rsid w:val="00561A03"/>
    <w:rsid w:val="00561E72"/>
    <w:rsid w:val="005626C0"/>
    <w:rsid w:val="00563502"/>
    <w:rsid w:val="00563688"/>
    <w:rsid w:val="00565102"/>
    <w:rsid w:val="005652D3"/>
    <w:rsid w:val="00565319"/>
    <w:rsid w:val="005657A7"/>
    <w:rsid w:val="0056583A"/>
    <w:rsid w:val="00565D24"/>
    <w:rsid w:val="005661B9"/>
    <w:rsid w:val="0056716F"/>
    <w:rsid w:val="00567893"/>
    <w:rsid w:val="00570FB0"/>
    <w:rsid w:val="005712AB"/>
    <w:rsid w:val="005723D0"/>
    <w:rsid w:val="00572633"/>
    <w:rsid w:val="00574C4F"/>
    <w:rsid w:val="00575834"/>
    <w:rsid w:val="00575D94"/>
    <w:rsid w:val="00575F49"/>
    <w:rsid w:val="00580126"/>
    <w:rsid w:val="00583FC2"/>
    <w:rsid w:val="00584396"/>
    <w:rsid w:val="005844F4"/>
    <w:rsid w:val="005847B6"/>
    <w:rsid w:val="005852AC"/>
    <w:rsid w:val="00585DE9"/>
    <w:rsid w:val="005861A5"/>
    <w:rsid w:val="0058673E"/>
    <w:rsid w:val="00586944"/>
    <w:rsid w:val="0059029A"/>
    <w:rsid w:val="00590994"/>
    <w:rsid w:val="00591AB8"/>
    <w:rsid w:val="005926D6"/>
    <w:rsid w:val="0059309A"/>
    <w:rsid w:val="00593EAC"/>
    <w:rsid w:val="0059472C"/>
    <w:rsid w:val="00594EB5"/>
    <w:rsid w:val="005951C7"/>
    <w:rsid w:val="00596139"/>
    <w:rsid w:val="005967C1"/>
    <w:rsid w:val="0059686A"/>
    <w:rsid w:val="005A107B"/>
    <w:rsid w:val="005A153A"/>
    <w:rsid w:val="005A2784"/>
    <w:rsid w:val="005A2C80"/>
    <w:rsid w:val="005A2D91"/>
    <w:rsid w:val="005A33EA"/>
    <w:rsid w:val="005A36E5"/>
    <w:rsid w:val="005A3761"/>
    <w:rsid w:val="005A39E0"/>
    <w:rsid w:val="005A3BA2"/>
    <w:rsid w:val="005A3C16"/>
    <w:rsid w:val="005A5071"/>
    <w:rsid w:val="005A515A"/>
    <w:rsid w:val="005A5326"/>
    <w:rsid w:val="005A544F"/>
    <w:rsid w:val="005A5B65"/>
    <w:rsid w:val="005A5B9A"/>
    <w:rsid w:val="005A6E23"/>
    <w:rsid w:val="005A7099"/>
    <w:rsid w:val="005B07C3"/>
    <w:rsid w:val="005B2109"/>
    <w:rsid w:val="005B21BA"/>
    <w:rsid w:val="005B2366"/>
    <w:rsid w:val="005B24E8"/>
    <w:rsid w:val="005B2617"/>
    <w:rsid w:val="005B2BBD"/>
    <w:rsid w:val="005B426A"/>
    <w:rsid w:val="005B4ABF"/>
    <w:rsid w:val="005B4E7C"/>
    <w:rsid w:val="005B53B5"/>
    <w:rsid w:val="005B54BE"/>
    <w:rsid w:val="005B5AA1"/>
    <w:rsid w:val="005B5FD8"/>
    <w:rsid w:val="005B66D0"/>
    <w:rsid w:val="005B6BF8"/>
    <w:rsid w:val="005B6F2E"/>
    <w:rsid w:val="005B704B"/>
    <w:rsid w:val="005B7344"/>
    <w:rsid w:val="005B7A58"/>
    <w:rsid w:val="005C0519"/>
    <w:rsid w:val="005C0CB9"/>
    <w:rsid w:val="005C10D6"/>
    <w:rsid w:val="005C15E7"/>
    <w:rsid w:val="005C182E"/>
    <w:rsid w:val="005C18F9"/>
    <w:rsid w:val="005C200C"/>
    <w:rsid w:val="005C266C"/>
    <w:rsid w:val="005C274C"/>
    <w:rsid w:val="005C28A6"/>
    <w:rsid w:val="005C30ED"/>
    <w:rsid w:val="005C3207"/>
    <w:rsid w:val="005C403A"/>
    <w:rsid w:val="005C507A"/>
    <w:rsid w:val="005C50EE"/>
    <w:rsid w:val="005C53E9"/>
    <w:rsid w:val="005C691D"/>
    <w:rsid w:val="005C6B8D"/>
    <w:rsid w:val="005C6F7C"/>
    <w:rsid w:val="005C79C1"/>
    <w:rsid w:val="005C7A2A"/>
    <w:rsid w:val="005D0381"/>
    <w:rsid w:val="005D04F0"/>
    <w:rsid w:val="005D0F62"/>
    <w:rsid w:val="005D10A8"/>
    <w:rsid w:val="005D129C"/>
    <w:rsid w:val="005D219C"/>
    <w:rsid w:val="005D2B01"/>
    <w:rsid w:val="005D2B47"/>
    <w:rsid w:val="005D34FE"/>
    <w:rsid w:val="005D37DA"/>
    <w:rsid w:val="005D417F"/>
    <w:rsid w:val="005D41AB"/>
    <w:rsid w:val="005D5E21"/>
    <w:rsid w:val="005D64F7"/>
    <w:rsid w:val="005D6921"/>
    <w:rsid w:val="005D7E91"/>
    <w:rsid w:val="005E00ED"/>
    <w:rsid w:val="005E05B2"/>
    <w:rsid w:val="005E1988"/>
    <w:rsid w:val="005E1BA9"/>
    <w:rsid w:val="005E2023"/>
    <w:rsid w:val="005E24C3"/>
    <w:rsid w:val="005E3057"/>
    <w:rsid w:val="005E3E8F"/>
    <w:rsid w:val="005E4C0B"/>
    <w:rsid w:val="005E618A"/>
    <w:rsid w:val="005E6BBB"/>
    <w:rsid w:val="005E70E4"/>
    <w:rsid w:val="005E7461"/>
    <w:rsid w:val="005F06A8"/>
    <w:rsid w:val="005F0BA5"/>
    <w:rsid w:val="005F2288"/>
    <w:rsid w:val="005F2C60"/>
    <w:rsid w:val="005F3634"/>
    <w:rsid w:val="005F39BC"/>
    <w:rsid w:val="005F4223"/>
    <w:rsid w:val="005F541B"/>
    <w:rsid w:val="005F597B"/>
    <w:rsid w:val="005F5CF8"/>
    <w:rsid w:val="005F6873"/>
    <w:rsid w:val="005F6D61"/>
    <w:rsid w:val="005F6E78"/>
    <w:rsid w:val="005F70F9"/>
    <w:rsid w:val="005F7476"/>
    <w:rsid w:val="005F7A5D"/>
    <w:rsid w:val="005F7B1A"/>
    <w:rsid w:val="00600A95"/>
    <w:rsid w:val="00600E25"/>
    <w:rsid w:val="006018E3"/>
    <w:rsid w:val="006018E9"/>
    <w:rsid w:val="0060282F"/>
    <w:rsid w:val="00602A70"/>
    <w:rsid w:val="0060304C"/>
    <w:rsid w:val="00603D4E"/>
    <w:rsid w:val="00603F6A"/>
    <w:rsid w:val="006048E4"/>
    <w:rsid w:val="00606C95"/>
    <w:rsid w:val="00606F21"/>
    <w:rsid w:val="00607244"/>
    <w:rsid w:val="00607741"/>
    <w:rsid w:val="00607E8C"/>
    <w:rsid w:val="006106A9"/>
    <w:rsid w:val="006107F5"/>
    <w:rsid w:val="00610E2E"/>
    <w:rsid w:val="00610E63"/>
    <w:rsid w:val="0061125A"/>
    <w:rsid w:val="00611C90"/>
    <w:rsid w:val="00611E6B"/>
    <w:rsid w:val="0061215B"/>
    <w:rsid w:val="00613673"/>
    <w:rsid w:val="00613943"/>
    <w:rsid w:val="00613A3D"/>
    <w:rsid w:val="00613B4C"/>
    <w:rsid w:val="00613EF8"/>
    <w:rsid w:val="006147B0"/>
    <w:rsid w:val="00614C78"/>
    <w:rsid w:val="00617ABB"/>
    <w:rsid w:val="00620904"/>
    <w:rsid w:val="0062125E"/>
    <w:rsid w:val="00621BC6"/>
    <w:rsid w:val="00622C6A"/>
    <w:rsid w:val="006234B5"/>
    <w:rsid w:val="00623B29"/>
    <w:rsid w:val="00623E72"/>
    <w:rsid w:val="006247C0"/>
    <w:rsid w:val="00624D2C"/>
    <w:rsid w:val="00625085"/>
    <w:rsid w:val="0062513F"/>
    <w:rsid w:val="00625DD2"/>
    <w:rsid w:val="00626F20"/>
    <w:rsid w:val="00626F4D"/>
    <w:rsid w:val="00627384"/>
    <w:rsid w:val="00627CC8"/>
    <w:rsid w:val="006301C2"/>
    <w:rsid w:val="00630428"/>
    <w:rsid w:val="00631833"/>
    <w:rsid w:val="006322C7"/>
    <w:rsid w:val="00632577"/>
    <w:rsid w:val="0063293C"/>
    <w:rsid w:val="00632A6D"/>
    <w:rsid w:val="00634651"/>
    <w:rsid w:val="00634DEA"/>
    <w:rsid w:val="006357D6"/>
    <w:rsid w:val="00635862"/>
    <w:rsid w:val="00635AB1"/>
    <w:rsid w:val="00635F83"/>
    <w:rsid w:val="006365FF"/>
    <w:rsid w:val="00636CEA"/>
    <w:rsid w:val="00636EC3"/>
    <w:rsid w:val="00636F3D"/>
    <w:rsid w:val="00637668"/>
    <w:rsid w:val="00637A30"/>
    <w:rsid w:val="00637DC6"/>
    <w:rsid w:val="00637E24"/>
    <w:rsid w:val="00640316"/>
    <w:rsid w:val="006407ED"/>
    <w:rsid w:val="00640B5D"/>
    <w:rsid w:val="00640C39"/>
    <w:rsid w:val="00641673"/>
    <w:rsid w:val="006416CD"/>
    <w:rsid w:val="00641960"/>
    <w:rsid w:val="00641C42"/>
    <w:rsid w:val="0064270E"/>
    <w:rsid w:val="0064295C"/>
    <w:rsid w:val="006431BD"/>
    <w:rsid w:val="00643239"/>
    <w:rsid w:val="00643EDE"/>
    <w:rsid w:val="0064416A"/>
    <w:rsid w:val="00644402"/>
    <w:rsid w:val="00645141"/>
    <w:rsid w:val="006455B0"/>
    <w:rsid w:val="0064589B"/>
    <w:rsid w:val="00645EC4"/>
    <w:rsid w:val="00645F3A"/>
    <w:rsid w:val="006460C5"/>
    <w:rsid w:val="00646601"/>
    <w:rsid w:val="00646902"/>
    <w:rsid w:val="00647192"/>
    <w:rsid w:val="006475FF"/>
    <w:rsid w:val="00647AB6"/>
    <w:rsid w:val="006506E0"/>
    <w:rsid w:val="00650A13"/>
    <w:rsid w:val="006510EE"/>
    <w:rsid w:val="00652073"/>
    <w:rsid w:val="006524CD"/>
    <w:rsid w:val="0065284D"/>
    <w:rsid w:val="00652FA4"/>
    <w:rsid w:val="00653495"/>
    <w:rsid w:val="0065419A"/>
    <w:rsid w:val="00654234"/>
    <w:rsid w:val="006543FB"/>
    <w:rsid w:val="006544EA"/>
    <w:rsid w:val="00654A5E"/>
    <w:rsid w:val="00654C45"/>
    <w:rsid w:val="006557CC"/>
    <w:rsid w:val="006564B1"/>
    <w:rsid w:val="00656BF8"/>
    <w:rsid w:val="00656C7A"/>
    <w:rsid w:val="00657AC7"/>
    <w:rsid w:val="006609B0"/>
    <w:rsid w:val="00660D89"/>
    <w:rsid w:val="0066241B"/>
    <w:rsid w:val="00662473"/>
    <w:rsid w:val="00662CC2"/>
    <w:rsid w:val="00662E74"/>
    <w:rsid w:val="00662F31"/>
    <w:rsid w:val="006634C5"/>
    <w:rsid w:val="00663798"/>
    <w:rsid w:val="00663AA7"/>
    <w:rsid w:val="00663B14"/>
    <w:rsid w:val="00664FA6"/>
    <w:rsid w:val="00665AE4"/>
    <w:rsid w:val="00667118"/>
    <w:rsid w:val="00667CDC"/>
    <w:rsid w:val="00667F3E"/>
    <w:rsid w:val="00671080"/>
    <w:rsid w:val="00671375"/>
    <w:rsid w:val="00671ACD"/>
    <w:rsid w:val="00671FDB"/>
    <w:rsid w:val="00672C63"/>
    <w:rsid w:val="00672DD0"/>
    <w:rsid w:val="00672E4F"/>
    <w:rsid w:val="00673DF9"/>
    <w:rsid w:val="00674AAC"/>
    <w:rsid w:val="0067520D"/>
    <w:rsid w:val="00675483"/>
    <w:rsid w:val="006755DB"/>
    <w:rsid w:val="006769EA"/>
    <w:rsid w:val="00676BB7"/>
    <w:rsid w:val="00676D80"/>
    <w:rsid w:val="00676DBD"/>
    <w:rsid w:val="0067729E"/>
    <w:rsid w:val="006778A4"/>
    <w:rsid w:val="00677B79"/>
    <w:rsid w:val="006800E4"/>
    <w:rsid w:val="00680118"/>
    <w:rsid w:val="00680480"/>
    <w:rsid w:val="0068075E"/>
    <w:rsid w:val="00680E48"/>
    <w:rsid w:val="00681892"/>
    <w:rsid w:val="00681B71"/>
    <w:rsid w:val="00681DDE"/>
    <w:rsid w:val="00681ED6"/>
    <w:rsid w:val="00682E02"/>
    <w:rsid w:val="006834D0"/>
    <w:rsid w:val="00684035"/>
    <w:rsid w:val="00684DB1"/>
    <w:rsid w:val="00684EA2"/>
    <w:rsid w:val="00684FF7"/>
    <w:rsid w:val="0068643B"/>
    <w:rsid w:val="00686E6E"/>
    <w:rsid w:val="00687083"/>
    <w:rsid w:val="00687B4B"/>
    <w:rsid w:val="00687F15"/>
    <w:rsid w:val="00690782"/>
    <w:rsid w:val="006914A6"/>
    <w:rsid w:val="00691E54"/>
    <w:rsid w:val="0069280E"/>
    <w:rsid w:val="00692A2C"/>
    <w:rsid w:val="006936BC"/>
    <w:rsid w:val="0069428D"/>
    <w:rsid w:val="00695497"/>
    <w:rsid w:val="00695616"/>
    <w:rsid w:val="006956F4"/>
    <w:rsid w:val="00695921"/>
    <w:rsid w:val="00696682"/>
    <w:rsid w:val="0069688B"/>
    <w:rsid w:val="00696B5C"/>
    <w:rsid w:val="0069765E"/>
    <w:rsid w:val="006A091F"/>
    <w:rsid w:val="006A0A73"/>
    <w:rsid w:val="006A0BBF"/>
    <w:rsid w:val="006A0D12"/>
    <w:rsid w:val="006A16A3"/>
    <w:rsid w:val="006A1D4D"/>
    <w:rsid w:val="006A2163"/>
    <w:rsid w:val="006A21FE"/>
    <w:rsid w:val="006A2698"/>
    <w:rsid w:val="006A30A0"/>
    <w:rsid w:val="006A3231"/>
    <w:rsid w:val="006A32A4"/>
    <w:rsid w:val="006A3781"/>
    <w:rsid w:val="006A3BAF"/>
    <w:rsid w:val="006A4455"/>
    <w:rsid w:val="006A58B7"/>
    <w:rsid w:val="006A5D63"/>
    <w:rsid w:val="006A5DCC"/>
    <w:rsid w:val="006A5DD4"/>
    <w:rsid w:val="006A5FEF"/>
    <w:rsid w:val="006A6576"/>
    <w:rsid w:val="006A65BD"/>
    <w:rsid w:val="006A6DF1"/>
    <w:rsid w:val="006A74DE"/>
    <w:rsid w:val="006A7528"/>
    <w:rsid w:val="006A752D"/>
    <w:rsid w:val="006A7675"/>
    <w:rsid w:val="006A7C10"/>
    <w:rsid w:val="006B0172"/>
    <w:rsid w:val="006B0BA3"/>
    <w:rsid w:val="006B0E5E"/>
    <w:rsid w:val="006B0F10"/>
    <w:rsid w:val="006B106F"/>
    <w:rsid w:val="006B1496"/>
    <w:rsid w:val="006B1A89"/>
    <w:rsid w:val="006B1AB7"/>
    <w:rsid w:val="006B2161"/>
    <w:rsid w:val="006B23A3"/>
    <w:rsid w:val="006B23FD"/>
    <w:rsid w:val="006B25DD"/>
    <w:rsid w:val="006B2FA1"/>
    <w:rsid w:val="006B32BB"/>
    <w:rsid w:val="006B3E43"/>
    <w:rsid w:val="006B5468"/>
    <w:rsid w:val="006B560D"/>
    <w:rsid w:val="006B6535"/>
    <w:rsid w:val="006B6B4F"/>
    <w:rsid w:val="006B7AB3"/>
    <w:rsid w:val="006B7B38"/>
    <w:rsid w:val="006B7B3F"/>
    <w:rsid w:val="006C04B5"/>
    <w:rsid w:val="006C092F"/>
    <w:rsid w:val="006C1369"/>
    <w:rsid w:val="006C1665"/>
    <w:rsid w:val="006C1927"/>
    <w:rsid w:val="006C2831"/>
    <w:rsid w:val="006C3368"/>
    <w:rsid w:val="006C361F"/>
    <w:rsid w:val="006C3CFE"/>
    <w:rsid w:val="006C43D0"/>
    <w:rsid w:val="006C503E"/>
    <w:rsid w:val="006C55EB"/>
    <w:rsid w:val="006C57FF"/>
    <w:rsid w:val="006C5E20"/>
    <w:rsid w:val="006C6C86"/>
    <w:rsid w:val="006C705C"/>
    <w:rsid w:val="006C746B"/>
    <w:rsid w:val="006C786A"/>
    <w:rsid w:val="006D0A18"/>
    <w:rsid w:val="006D0A27"/>
    <w:rsid w:val="006D0D74"/>
    <w:rsid w:val="006D11E7"/>
    <w:rsid w:val="006D138A"/>
    <w:rsid w:val="006D1C22"/>
    <w:rsid w:val="006D20C5"/>
    <w:rsid w:val="006D2552"/>
    <w:rsid w:val="006D25ED"/>
    <w:rsid w:val="006D2666"/>
    <w:rsid w:val="006D28D3"/>
    <w:rsid w:val="006D2C7E"/>
    <w:rsid w:val="006D30F2"/>
    <w:rsid w:val="006D329E"/>
    <w:rsid w:val="006D35B1"/>
    <w:rsid w:val="006D3685"/>
    <w:rsid w:val="006D37E5"/>
    <w:rsid w:val="006D38D4"/>
    <w:rsid w:val="006D4826"/>
    <w:rsid w:val="006D4BDC"/>
    <w:rsid w:val="006D4C5F"/>
    <w:rsid w:val="006D4E2C"/>
    <w:rsid w:val="006D605D"/>
    <w:rsid w:val="006D6953"/>
    <w:rsid w:val="006D6B1F"/>
    <w:rsid w:val="006D7046"/>
    <w:rsid w:val="006D765D"/>
    <w:rsid w:val="006D772B"/>
    <w:rsid w:val="006D7A8B"/>
    <w:rsid w:val="006D7B9C"/>
    <w:rsid w:val="006D7BB8"/>
    <w:rsid w:val="006E07F2"/>
    <w:rsid w:val="006E1704"/>
    <w:rsid w:val="006E1824"/>
    <w:rsid w:val="006E3E87"/>
    <w:rsid w:val="006E4968"/>
    <w:rsid w:val="006E5403"/>
    <w:rsid w:val="006E55C9"/>
    <w:rsid w:val="006E5C0A"/>
    <w:rsid w:val="006E645F"/>
    <w:rsid w:val="006E6522"/>
    <w:rsid w:val="006E6DE5"/>
    <w:rsid w:val="006E7165"/>
    <w:rsid w:val="006E7342"/>
    <w:rsid w:val="006E7409"/>
    <w:rsid w:val="006E747A"/>
    <w:rsid w:val="006E783B"/>
    <w:rsid w:val="006E7AAE"/>
    <w:rsid w:val="006F01EF"/>
    <w:rsid w:val="006F0224"/>
    <w:rsid w:val="006F0C09"/>
    <w:rsid w:val="006F1620"/>
    <w:rsid w:val="006F1E26"/>
    <w:rsid w:val="006F1FCF"/>
    <w:rsid w:val="006F24D9"/>
    <w:rsid w:val="006F28B5"/>
    <w:rsid w:val="006F3E19"/>
    <w:rsid w:val="006F3FF2"/>
    <w:rsid w:val="006F424F"/>
    <w:rsid w:val="006F455A"/>
    <w:rsid w:val="006F46B2"/>
    <w:rsid w:val="006F48D9"/>
    <w:rsid w:val="006F6126"/>
    <w:rsid w:val="006F64E0"/>
    <w:rsid w:val="006F6B43"/>
    <w:rsid w:val="006F6F76"/>
    <w:rsid w:val="006F6FB7"/>
    <w:rsid w:val="00700E01"/>
    <w:rsid w:val="00700FE1"/>
    <w:rsid w:val="0070197C"/>
    <w:rsid w:val="00702336"/>
    <w:rsid w:val="007024D0"/>
    <w:rsid w:val="007029B8"/>
    <w:rsid w:val="00703500"/>
    <w:rsid w:val="0070468C"/>
    <w:rsid w:val="00704A0B"/>
    <w:rsid w:val="00705375"/>
    <w:rsid w:val="0070581E"/>
    <w:rsid w:val="007058DA"/>
    <w:rsid w:val="00705CE5"/>
    <w:rsid w:val="00705DC9"/>
    <w:rsid w:val="007060E7"/>
    <w:rsid w:val="00706267"/>
    <w:rsid w:val="007063CB"/>
    <w:rsid w:val="00706984"/>
    <w:rsid w:val="00707A3B"/>
    <w:rsid w:val="00707C67"/>
    <w:rsid w:val="00707E34"/>
    <w:rsid w:val="007108E7"/>
    <w:rsid w:val="007108EE"/>
    <w:rsid w:val="00710AFD"/>
    <w:rsid w:val="00711170"/>
    <w:rsid w:val="00711D0D"/>
    <w:rsid w:val="00711F31"/>
    <w:rsid w:val="007122D9"/>
    <w:rsid w:val="00713525"/>
    <w:rsid w:val="0071410F"/>
    <w:rsid w:val="00715D87"/>
    <w:rsid w:val="00716199"/>
    <w:rsid w:val="00717CCC"/>
    <w:rsid w:val="007200DF"/>
    <w:rsid w:val="00721DD0"/>
    <w:rsid w:val="007228D0"/>
    <w:rsid w:val="00723351"/>
    <w:rsid w:val="007235F5"/>
    <w:rsid w:val="0072489D"/>
    <w:rsid w:val="007248DA"/>
    <w:rsid w:val="00724A5C"/>
    <w:rsid w:val="00724D25"/>
    <w:rsid w:val="00724FA7"/>
    <w:rsid w:val="00725413"/>
    <w:rsid w:val="00727443"/>
    <w:rsid w:val="007277D4"/>
    <w:rsid w:val="00727C0E"/>
    <w:rsid w:val="00727F08"/>
    <w:rsid w:val="007301AF"/>
    <w:rsid w:val="007304CF"/>
    <w:rsid w:val="00730CE6"/>
    <w:rsid w:val="00731D03"/>
    <w:rsid w:val="00732DA9"/>
    <w:rsid w:val="007344E1"/>
    <w:rsid w:val="00734ABC"/>
    <w:rsid w:val="00735228"/>
    <w:rsid w:val="007352F7"/>
    <w:rsid w:val="007354EB"/>
    <w:rsid w:val="00735CDC"/>
    <w:rsid w:val="00735ECB"/>
    <w:rsid w:val="00736406"/>
    <w:rsid w:val="00736A15"/>
    <w:rsid w:val="00736B5C"/>
    <w:rsid w:val="00736EA8"/>
    <w:rsid w:val="0073786F"/>
    <w:rsid w:val="00740191"/>
    <w:rsid w:val="0074080F"/>
    <w:rsid w:val="00740952"/>
    <w:rsid w:val="00741001"/>
    <w:rsid w:val="0074243A"/>
    <w:rsid w:val="007427BB"/>
    <w:rsid w:val="00744301"/>
    <w:rsid w:val="00745021"/>
    <w:rsid w:val="00745567"/>
    <w:rsid w:val="00745A0B"/>
    <w:rsid w:val="00745D7B"/>
    <w:rsid w:val="0074637C"/>
    <w:rsid w:val="007468E2"/>
    <w:rsid w:val="00746C3D"/>
    <w:rsid w:val="00746DE3"/>
    <w:rsid w:val="00751D1F"/>
    <w:rsid w:val="00751F30"/>
    <w:rsid w:val="00753530"/>
    <w:rsid w:val="007535A3"/>
    <w:rsid w:val="0075393F"/>
    <w:rsid w:val="00753BAB"/>
    <w:rsid w:val="00754720"/>
    <w:rsid w:val="00754E95"/>
    <w:rsid w:val="00754E97"/>
    <w:rsid w:val="00755192"/>
    <w:rsid w:val="007552B8"/>
    <w:rsid w:val="0075734A"/>
    <w:rsid w:val="0075766E"/>
    <w:rsid w:val="00760518"/>
    <w:rsid w:val="00760693"/>
    <w:rsid w:val="0076080D"/>
    <w:rsid w:val="007611CD"/>
    <w:rsid w:val="007616BE"/>
    <w:rsid w:val="00761B19"/>
    <w:rsid w:val="00761B35"/>
    <w:rsid w:val="00762391"/>
    <w:rsid w:val="00762739"/>
    <w:rsid w:val="00762C2B"/>
    <w:rsid w:val="007633F7"/>
    <w:rsid w:val="00763581"/>
    <w:rsid w:val="00763765"/>
    <w:rsid w:val="007642D9"/>
    <w:rsid w:val="00764D76"/>
    <w:rsid w:val="00764E85"/>
    <w:rsid w:val="0076505E"/>
    <w:rsid w:val="00766171"/>
    <w:rsid w:val="00766C7C"/>
    <w:rsid w:val="00766DC5"/>
    <w:rsid w:val="00766DD7"/>
    <w:rsid w:val="007677DC"/>
    <w:rsid w:val="00770DB9"/>
    <w:rsid w:val="0077115B"/>
    <w:rsid w:val="00771188"/>
    <w:rsid w:val="007714B4"/>
    <w:rsid w:val="00771584"/>
    <w:rsid w:val="00771BAD"/>
    <w:rsid w:val="00772D50"/>
    <w:rsid w:val="007737D3"/>
    <w:rsid w:val="00773980"/>
    <w:rsid w:val="0077624B"/>
    <w:rsid w:val="00776740"/>
    <w:rsid w:val="00776921"/>
    <w:rsid w:val="00780867"/>
    <w:rsid w:val="007814F6"/>
    <w:rsid w:val="00781A77"/>
    <w:rsid w:val="00783B29"/>
    <w:rsid w:val="0078424F"/>
    <w:rsid w:val="007843A6"/>
    <w:rsid w:val="00784B70"/>
    <w:rsid w:val="00784DD0"/>
    <w:rsid w:val="00784E07"/>
    <w:rsid w:val="007860CF"/>
    <w:rsid w:val="007865E5"/>
    <w:rsid w:val="007867D9"/>
    <w:rsid w:val="00786BF2"/>
    <w:rsid w:val="00787FC6"/>
    <w:rsid w:val="00790185"/>
    <w:rsid w:val="007935F4"/>
    <w:rsid w:val="007935FD"/>
    <w:rsid w:val="00793820"/>
    <w:rsid w:val="00793A43"/>
    <w:rsid w:val="0079443A"/>
    <w:rsid w:val="00794802"/>
    <w:rsid w:val="00794A13"/>
    <w:rsid w:val="00795561"/>
    <w:rsid w:val="00795D64"/>
    <w:rsid w:val="00796774"/>
    <w:rsid w:val="00797635"/>
    <w:rsid w:val="007A028F"/>
    <w:rsid w:val="007A02FC"/>
    <w:rsid w:val="007A053F"/>
    <w:rsid w:val="007A0E41"/>
    <w:rsid w:val="007A108E"/>
    <w:rsid w:val="007A1E3A"/>
    <w:rsid w:val="007A1FF5"/>
    <w:rsid w:val="007A270A"/>
    <w:rsid w:val="007A2BCA"/>
    <w:rsid w:val="007A2E1B"/>
    <w:rsid w:val="007A33B8"/>
    <w:rsid w:val="007A34E9"/>
    <w:rsid w:val="007A3571"/>
    <w:rsid w:val="007A4300"/>
    <w:rsid w:val="007A5192"/>
    <w:rsid w:val="007A5BE3"/>
    <w:rsid w:val="007A5D49"/>
    <w:rsid w:val="007A695B"/>
    <w:rsid w:val="007A74C5"/>
    <w:rsid w:val="007A766A"/>
    <w:rsid w:val="007A7DF5"/>
    <w:rsid w:val="007B06DA"/>
    <w:rsid w:val="007B0A95"/>
    <w:rsid w:val="007B2F32"/>
    <w:rsid w:val="007B34F0"/>
    <w:rsid w:val="007B395D"/>
    <w:rsid w:val="007B3D45"/>
    <w:rsid w:val="007B3DD8"/>
    <w:rsid w:val="007B4040"/>
    <w:rsid w:val="007B5042"/>
    <w:rsid w:val="007B56B9"/>
    <w:rsid w:val="007B5A89"/>
    <w:rsid w:val="007B5B17"/>
    <w:rsid w:val="007B6D7A"/>
    <w:rsid w:val="007B7492"/>
    <w:rsid w:val="007B7C36"/>
    <w:rsid w:val="007B7CFE"/>
    <w:rsid w:val="007C0005"/>
    <w:rsid w:val="007C0398"/>
    <w:rsid w:val="007C0B16"/>
    <w:rsid w:val="007C0C57"/>
    <w:rsid w:val="007C0E13"/>
    <w:rsid w:val="007C1402"/>
    <w:rsid w:val="007C15B1"/>
    <w:rsid w:val="007C1A5F"/>
    <w:rsid w:val="007C1F54"/>
    <w:rsid w:val="007C24FE"/>
    <w:rsid w:val="007C25BD"/>
    <w:rsid w:val="007C2BCA"/>
    <w:rsid w:val="007C37C5"/>
    <w:rsid w:val="007C383C"/>
    <w:rsid w:val="007C4467"/>
    <w:rsid w:val="007C4685"/>
    <w:rsid w:val="007C4902"/>
    <w:rsid w:val="007C4C48"/>
    <w:rsid w:val="007C4EED"/>
    <w:rsid w:val="007C4F5C"/>
    <w:rsid w:val="007C4FC8"/>
    <w:rsid w:val="007C5015"/>
    <w:rsid w:val="007C5855"/>
    <w:rsid w:val="007C5BE2"/>
    <w:rsid w:val="007C5E61"/>
    <w:rsid w:val="007C6276"/>
    <w:rsid w:val="007C6E1B"/>
    <w:rsid w:val="007C792F"/>
    <w:rsid w:val="007D0B34"/>
    <w:rsid w:val="007D3020"/>
    <w:rsid w:val="007D310C"/>
    <w:rsid w:val="007D344D"/>
    <w:rsid w:val="007D345A"/>
    <w:rsid w:val="007D34DF"/>
    <w:rsid w:val="007D3BB6"/>
    <w:rsid w:val="007D4191"/>
    <w:rsid w:val="007D4E2D"/>
    <w:rsid w:val="007D52C9"/>
    <w:rsid w:val="007D6B7B"/>
    <w:rsid w:val="007D70E7"/>
    <w:rsid w:val="007D757B"/>
    <w:rsid w:val="007D7BAD"/>
    <w:rsid w:val="007D7F45"/>
    <w:rsid w:val="007E0028"/>
    <w:rsid w:val="007E00A5"/>
    <w:rsid w:val="007E11EC"/>
    <w:rsid w:val="007E1623"/>
    <w:rsid w:val="007E197C"/>
    <w:rsid w:val="007E3722"/>
    <w:rsid w:val="007E38C0"/>
    <w:rsid w:val="007E4EB2"/>
    <w:rsid w:val="007E4F60"/>
    <w:rsid w:val="007E517D"/>
    <w:rsid w:val="007E5280"/>
    <w:rsid w:val="007E551C"/>
    <w:rsid w:val="007E5E8D"/>
    <w:rsid w:val="007E62C3"/>
    <w:rsid w:val="007F0741"/>
    <w:rsid w:val="007F1517"/>
    <w:rsid w:val="007F1861"/>
    <w:rsid w:val="007F1C95"/>
    <w:rsid w:val="007F2C8A"/>
    <w:rsid w:val="007F3478"/>
    <w:rsid w:val="007F4049"/>
    <w:rsid w:val="007F4625"/>
    <w:rsid w:val="007F4C15"/>
    <w:rsid w:val="007F4C74"/>
    <w:rsid w:val="007F4CF4"/>
    <w:rsid w:val="007F6F9C"/>
    <w:rsid w:val="00800581"/>
    <w:rsid w:val="00801406"/>
    <w:rsid w:val="00802738"/>
    <w:rsid w:val="00806320"/>
    <w:rsid w:val="0080653B"/>
    <w:rsid w:val="00806836"/>
    <w:rsid w:val="00807A68"/>
    <w:rsid w:val="00810AC8"/>
    <w:rsid w:val="00810B50"/>
    <w:rsid w:val="00810FD7"/>
    <w:rsid w:val="0081115F"/>
    <w:rsid w:val="0081130C"/>
    <w:rsid w:val="00811E87"/>
    <w:rsid w:val="008121E8"/>
    <w:rsid w:val="00812528"/>
    <w:rsid w:val="008130D6"/>
    <w:rsid w:val="008133F3"/>
    <w:rsid w:val="00813D54"/>
    <w:rsid w:val="00814838"/>
    <w:rsid w:val="00814DBF"/>
    <w:rsid w:val="008153E4"/>
    <w:rsid w:val="008162EF"/>
    <w:rsid w:val="008167A3"/>
    <w:rsid w:val="00817788"/>
    <w:rsid w:val="00817B81"/>
    <w:rsid w:val="00817B93"/>
    <w:rsid w:val="00817DC4"/>
    <w:rsid w:val="00820B2A"/>
    <w:rsid w:val="00821AA2"/>
    <w:rsid w:val="00821E8E"/>
    <w:rsid w:val="008220F8"/>
    <w:rsid w:val="0082277C"/>
    <w:rsid w:val="00822B02"/>
    <w:rsid w:val="00822F9E"/>
    <w:rsid w:val="008233CC"/>
    <w:rsid w:val="0082478D"/>
    <w:rsid w:val="00824B49"/>
    <w:rsid w:val="00824DCA"/>
    <w:rsid w:val="00827436"/>
    <w:rsid w:val="00827604"/>
    <w:rsid w:val="00827EF4"/>
    <w:rsid w:val="0083082D"/>
    <w:rsid w:val="00830A8A"/>
    <w:rsid w:val="00830D53"/>
    <w:rsid w:val="008311CD"/>
    <w:rsid w:val="00831CD9"/>
    <w:rsid w:val="0083228D"/>
    <w:rsid w:val="0083273F"/>
    <w:rsid w:val="00832D91"/>
    <w:rsid w:val="00832F54"/>
    <w:rsid w:val="00834230"/>
    <w:rsid w:val="0083457D"/>
    <w:rsid w:val="00834B00"/>
    <w:rsid w:val="00834B40"/>
    <w:rsid w:val="00834FED"/>
    <w:rsid w:val="008351B1"/>
    <w:rsid w:val="00835502"/>
    <w:rsid w:val="0083552A"/>
    <w:rsid w:val="0083584D"/>
    <w:rsid w:val="008361A4"/>
    <w:rsid w:val="008404F6"/>
    <w:rsid w:val="008407F7"/>
    <w:rsid w:val="00840F9B"/>
    <w:rsid w:val="00840FE4"/>
    <w:rsid w:val="00842AC1"/>
    <w:rsid w:val="00842EDE"/>
    <w:rsid w:val="008437C9"/>
    <w:rsid w:val="00843936"/>
    <w:rsid w:val="00843EAC"/>
    <w:rsid w:val="00844C1D"/>
    <w:rsid w:val="00845289"/>
    <w:rsid w:val="00845AF2"/>
    <w:rsid w:val="00845E98"/>
    <w:rsid w:val="00846362"/>
    <w:rsid w:val="0084659F"/>
    <w:rsid w:val="00846A60"/>
    <w:rsid w:val="00846F96"/>
    <w:rsid w:val="008473EB"/>
    <w:rsid w:val="00847453"/>
    <w:rsid w:val="0084745B"/>
    <w:rsid w:val="00847A9E"/>
    <w:rsid w:val="008502F4"/>
    <w:rsid w:val="00850517"/>
    <w:rsid w:val="008508FE"/>
    <w:rsid w:val="008515FD"/>
    <w:rsid w:val="00851CF2"/>
    <w:rsid w:val="00852848"/>
    <w:rsid w:val="00853441"/>
    <w:rsid w:val="00853635"/>
    <w:rsid w:val="00855053"/>
    <w:rsid w:val="00855FB2"/>
    <w:rsid w:val="0085710D"/>
    <w:rsid w:val="00857117"/>
    <w:rsid w:val="00860CA7"/>
    <w:rsid w:val="00860FE6"/>
    <w:rsid w:val="008613EA"/>
    <w:rsid w:val="00861536"/>
    <w:rsid w:val="00862135"/>
    <w:rsid w:val="008626A1"/>
    <w:rsid w:val="00862942"/>
    <w:rsid w:val="00862D3F"/>
    <w:rsid w:val="00863A5E"/>
    <w:rsid w:val="00863B4F"/>
    <w:rsid w:val="00863ECE"/>
    <w:rsid w:val="00865779"/>
    <w:rsid w:val="00866F22"/>
    <w:rsid w:val="00867292"/>
    <w:rsid w:val="008703DB"/>
    <w:rsid w:val="00870641"/>
    <w:rsid w:val="0087084F"/>
    <w:rsid w:val="0087181A"/>
    <w:rsid w:val="00872DE6"/>
    <w:rsid w:val="00873641"/>
    <w:rsid w:val="00873E91"/>
    <w:rsid w:val="008743BE"/>
    <w:rsid w:val="00875C79"/>
    <w:rsid w:val="00876AED"/>
    <w:rsid w:val="00877B85"/>
    <w:rsid w:val="00877C1D"/>
    <w:rsid w:val="008801CE"/>
    <w:rsid w:val="008807BE"/>
    <w:rsid w:val="00880A4D"/>
    <w:rsid w:val="00880E53"/>
    <w:rsid w:val="00881000"/>
    <w:rsid w:val="008816F2"/>
    <w:rsid w:val="00881B7A"/>
    <w:rsid w:val="00884139"/>
    <w:rsid w:val="0088503C"/>
    <w:rsid w:val="00885469"/>
    <w:rsid w:val="008865F3"/>
    <w:rsid w:val="0088665E"/>
    <w:rsid w:val="00887A81"/>
    <w:rsid w:val="00887BCC"/>
    <w:rsid w:val="00890A55"/>
    <w:rsid w:val="008915F5"/>
    <w:rsid w:val="00891980"/>
    <w:rsid w:val="00891E62"/>
    <w:rsid w:val="008923FF"/>
    <w:rsid w:val="008927CF"/>
    <w:rsid w:val="008945A7"/>
    <w:rsid w:val="00894620"/>
    <w:rsid w:val="0089534C"/>
    <w:rsid w:val="00895D4A"/>
    <w:rsid w:val="00895DC3"/>
    <w:rsid w:val="008A045D"/>
    <w:rsid w:val="008A0FAC"/>
    <w:rsid w:val="008A179E"/>
    <w:rsid w:val="008A1AD6"/>
    <w:rsid w:val="008A1D7A"/>
    <w:rsid w:val="008A2122"/>
    <w:rsid w:val="008A23FB"/>
    <w:rsid w:val="008A28A8"/>
    <w:rsid w:val="008A29CC"/>
    <w:rsid w:val="008A3214"/>
    <w:rsid w:val="008A34C4"/>
    <w:rsid w:val="008A3553"/>
    <w:rsid w:val="008A379F"/>
    <w:rsid w:val="008A3897"/>
    <w:rsid w:val="008A3921"/>
    <w:rsid w:val="008A4A53"/>
    <w:rsid w:val="008A4AA6"/>
    <w:rsid w:val="008A4DA1"/>
    <w:rsid w:val="008A58DD"/>
    <w:rsid w:val="008A5AB2"/>
    <w:rsid w:val="008A65B8"/>
    <w:rsid w:val="008B04FE"/>
    <w:rsid w:val="008B19AD"/>
    <w:rsid w:val="008B1AA1"/>
    <w:rsid w:val="008B213E"/>
    <w:rsid w:val="008B2268"/>
    <w:rsid w:val="008B238B"/>
    <w:rsid w:val="008B2C2B"/>
    <w:rsid w:val="008B2ECD"/>
    <w:rsid w:val="008B318C"/>
    <w:rsid w:val="008B33A8"/>
    <w:rsid w:val="008B34E8"/>
    <w:rsid w:val="008B3B08"/>
    <w:rsid w:val="008B43A5"/>
    <w:rsid w:val="008B4569"/>
    <w:rsid w:val="008B4E3F"/>
    <w:rsid w:val="008B4F18"/>
    <w:rsid w:val="008B5235"/>
    <w:rsid w:val="008B66E9"/>
    <w:rsid w:val="008B69A9"/>
    <w:rsid w:val="008B7198"/>
    <w:rsid w:val="008B7BE4"/>
    <w:rsid w:val="008B7E34"/>
    <w:rsid w:val="008C02F3"/>
    <w:rsid w:val="008C0489"/>
    <w:rsid w:val="008C0720"/>
    <w:rsid w:val="008C1561"/>
    <w:rsid w:val="008C1756"/>
    <w:rsid w:val="008C18FF"/>
    <w:rsid w:val="008C1E4E"/>
    <w:rsid w:val="008C3222"/>
    <w:rsid w:val="008C3922"/>
    <w:rsid w:val="008C4068"/>
    <w:rsid w:val="008C4472"/>
    <w:rsid w:val="008C526A"/>
    <w:rsid w:val="008C57D0"/>
    <w:rsid w:val="008C5CBD"/>
    <w:rsid w:val="008C6278"/>
    <w:rsid w:val="008C6F5C"/>
    <w:rsid w:val="008C7444"/>
    <w:rsid w:val="008C7B27"/>
    <w:rsid w:val="008D03B0"/>
    <w:rsid w:val="008D061F"/>
    <w:rsid w:val="008D0EA4"/>
    <w:rsid w:val="008D101B"/>
    <w:rsid w:val="008D1036"/>
    <w:rsid w:val="008D13C3"/>
    <w:rsid w:val="008D1DE4"/>
    <w:rsid w:val="008D1E7A"/>
    <w:rsid w:val="008D21C4"/>
    <w:rsid w:val="008D31DA"/>
    <w:rsid w:val="008D4084"/>
    <w:rsid w:val="008D5276"/>
    <w:rsid w:val="008D59A8"/>
    <w:rsid w:val="008D5F2F"/>
    <w:rsid w:val="008D68CA"/>
    <w:rsid w:val="008D6E5F"/>
    <w:rsid w:val="008D746C"/>
    <w:rsid w:val="008D7E75"/>
    <w:rsid w:val="008E121E"/>
    <w:rsid w:val="008E1401"/>
    <w:rsid w:val="008E14DF"/>
    <w:rsid w:val="008E2CE3"/>
    <w:rsid w:val="008E2EEA"/>
    <w:rsid w:val="008E37DF"/>
    <w:rsid w:val="008E38E4"/>
    <w:rsid w:val="008E3E71"/>
    <w:rsid w:val="008E4A8F"/>
    <w:rsid w:val="008E4AEC"/>
    <w:rsid w:val="008E4ED4"/>
    <w:rsid w:val="008E52C8"/>
    <w:rsid w:val="008E56EA"/>
    <w:rsid w:val="008E5D6C"/>
    <w:rsid w:val="008E5EBD"/>
    <w:rsid w:val="008E641F"/>
    <w:rsid w:val="008E7F04"/>
    <w:rsid w:val="008F04CC"/>
    <w:rsid w:val="008F0545"/>
    <w:rsid w:val="008F243C"/>
    <w:rsid w:val="008F2FB7"/>
    <w:rsid w:val="008F3839"/>
    <w:rsid w:val="008F40FD"/>
    <w:rsid w:val="008F497F"/>
    <w:rsid w:val="008F4C90"/>
    <w:rsid w:val="008F514D"/>
    <w:rsid w:val="008F549F"/>
    <w:rsid w:val="008F70BB"/>
    <w:rsid w:val="008F75D4"/>
    <w:rsid w:val="008F7B4C"/>
    <w:rsid w:val="00900121"/>
    <w:rsid w:val="00900BA7"/>
    <w:rsid w:val="00900CE4"/>
    <w:rsid w:val="00900D3F"/>
    <w:rsid w:val="00900E74"/>
    <w:rsid w:val="009016C1"/>
    <w:rsid w:val="009028E7"/>
    <w:rsid w:val="00903970"/>
    <w:rsid w:val="00903F42"/>
    <w:rsid w:val="00904A11"/>
    <w:rsid w:val="00904F3B"/>
    <w:rsid w:val="009057FD"/>
    <w:rsid w:val="00905D49"/>
    <w:rsid w:val="0090716C"/>
    <w:rsid w:val="00907A4C"/>
    <w:rsid w:val="00907B47"/>
    <w:rsid w:val="009104B8"/>
    <w:rsid w:val="00910AC3"/>
    <w:rsid w:val="0091126D"/>
    <w:rsid w:val="00911561"/>
    <w:rsid w:val="00911777"/>
    <w:rsid w:val="00912564"/>
    <w:rsid w:val="00912CA4"/>
    <w:rsid w:val="0091333E"/>
    <w:rsid w:val="009136F8"/>
    <w:rsid w:val="00913820"/>
    <w:rsid w:val="0091405F"/>
    <w:rsid w:val="0091412F"/>
    <w:rsid w:val="0091442B"/>
    <w:rsid w:val="00914E46"/>
    <w:rsid w:val="00916414"/>
    <w:rsid w:val="00916AFF"/>
    <w:rsid w:val="00916C01"/>
    <w:rsid w:val="00916F22"/>
    <w:rsid w:val="009170D5"/>
    <w:rsid w:val="00917CC0"/>
    <w:rsid w:val="00917F26"/>
    <w:rsid w:val="009201EF"/>
    <w:rsid w:val="00920ED4"/>
    <w:rsid w:val="00922E4F"/>
    <w:rsid w:val="00922F82"/>
    <w:rsid w:val="00923909"/>
    <w:rsid w:val="0092432F"/>
    <w:rsid w:val="00924DDC"/>
    <w:rsid w:val="009255E4"/>
    <w:rsid w:val="00925951"/>
    <w:rsid w:val="00925CBD"/>
    <w:rsid w:val="00926454"/>
    <w:rsid w:val="0092645E"/>
    <w:rsid w:val="0092664E"/>
    <w:rsid w:val="00927524"/>
    <w:rsid w:val="00930C71"/>
    <w:rsid w:val="009312E3"/>
    <w:rsid w:val="00931B9A"/>
    <w:rsid w:val="009327F3"/>
    <w:rsid w:val="00933171"/>
    <w:rsid w:val="0093336C"/>
    <w:rsid w:val="00933F38"/>
    <w:rsid w:val="009346C8"/>
    <w:rsid w:val="0093471C"/>
    <w:rsid w:val="00936C9E"/>
    <w:rsid w:val="00936DE5"/>
    <w:rsid w:val="0093763B"/>
    <w:rsid w:val="00937668"/>
    <w:rsid w:val="009376CA"/>
    <w:rsid w:val="0093795B"/>
    <w:rsid w:val="0094036C"/>
    <w:rsid w:val="00940CE5"/>
    <w:rsid w:val="00941339"/>
    <w:rsid w:val="009414EB"/>
    <w:rsid w:val="0094546B"/>
    <w:rsid w:val="00945823"/>
    <w:rsid w:val="00945FD8"/>
    <w:rsid w:val="009466EE"/>
    <w:rsid w:val="0095076A"/>
    <w:rsid w:val="009525DB"/>
    <w:rsid w:val="009527CA"/>
    <w:rsid w:val="00952944"/>
    <w:rsid w:val="009529B0"/>
    <w:rsid w:val="0095337C"/>
    <w:rsid w:val="00956640"/>
    <w:rsid w:val="00956DB0"/>
    <w:rsid w:val="00956DE8"/>
    <w:rsid w:val="00956FA1"/>
    <w:rsid w:val="0095711F"/>
    <w:rsid w:val="00957698"/>
    <w:rsid w:val="0095775C"/>
    <w:rsid w:val="00957AEF"/>
    <w:rsid w:val="009601BE"/>
    <w:rsid w:val="00961965"/>
    <w:rsid w:val="00962C9A"/>
    <w:rsid w:val="009635EC"/>
    <w:rsid w:val="00963AB2"/>
    <w:rsid w:val="00963CFF"/>
    <w:rsid w:val="009653AE"/>
    <w:rsid w:val="00967A84"/>
    <w:rsid w:val="009714CF"/>
    <w:rsid w:val="0097165D"/>
    <w:rsid w:val="00971862"/>
    <w:rsid w:val="0097200B"/>
    <w:rsid w:val="0097201F"/>
    <w:rsid w:val="009721F0"/>
    <w:rsid w:val="00973121"/>
    <w:rsid w:val="00973810"/>
    <w:rsid w:val="009740FD"/>
    <w:rsid w:val="00974C3B"/>
    <w:rsid w:val="00974DDB"/>
    <w:rsid w:val="00975189"/>
    <w:rsid w:val="009771F4"/>
    <w:rsid w:val="009773D1"/>
    <w:rsid w:val="0097757D"/>
    <w:rsid w:val="009801D3"/>
    <w:rsid w:val="00980FCC"/>
    <w:rsid w:val="00981459"/>
    <w:rsid w:val="00981B6D"/>
    <w:rsid w:val="00981FCE"/>
    <w:rsid w:val="009830BE"/>
    <w:rsid w:val="0098370D"/>
    <w:rsid w:val="00983BBD"/>
    <w:rsid w:val="0098475A"/>
    <w:rsid w:val="00985270"/>
    <w:rsid w:val="0098636E"/>
    <w:rsid w:val="00986444"/>
    <w:rsid w:val="009913B7"/>
    <w:rsid w:val="0099164D"/>
    <w:rsid w:val="00992171"/>
    <w:rsid w:val="0099263D"/>
    <w:rsid w:val="00992B75"/>
    <w:rsid w:val="00992ECC"/>
    <w:rsid w:val="00993268"/>
    <w:rsid w:val="00993A4C"/>
    <w:rsid w:val="00993D03"/>
    <w:rsid w:val="009945AD"/>
    <w:rsid w:val="00994978"/>
    <w:rsid w:val="00995122"/>
    <w:rsid w:val="009958B0"/>
    <w:rsid w:val="00996156"/>
    <w:rsid w:val="00997300"/>
    <w:rsid w:val="009A05F8"/>
    <w:rsid w:val="009A064F"/>
    <w:rsid w:val="009A073E"/>
    <w:rsid w:val="009A08E8"/>
    <w:rsid w:val="009A0990"/>
    <w:rsid w:val="009A0C7A"/>
    <w:rsid w:val="009A197A"/>
    <w:rsid w:val="009A30D5"/>
    <w:rsid w:val="009A3726"/>
    <w:rsid w:val="009A3B54"/>
    <w:rsid w:val="009A3D64"/>
    <w:rsid w:val="009A3DA0"/>
    <w:rsid w:val="009A3EDB"/>
    <w:rsid w:val="009A417A"/>
    <w:rsid w:val="009A4FA9"/>
    <w:rsid w:val="009A5AA9"/>
    <w:rsid w:val="009A5CC8"/>
    <w:rsid w:val="009A7784"/>
    <w:rsid w:val="009B0106"/>
    <w:rsid w:val="009B0772"/>
    <w:rsid w:val="009B0A30"/>
    <w:rsid w:val="009B0FC9"/>
    <w:rsid w:val="009B1151"/>
    <w:rsid w:val="009B2AD1"/>
    <w:rsid w:val="009B3E4B"/>
    <w:rsid w:val="009B462D"/>
    <w:rsid w:val="009B4692"/>
    <w:rsid w:val="009B4BAB"/>
    <w:rsid w:val="009B4E6A"/>
    <w:rsid w:val="009B555D"/>
    <w:rsid w:val="009B6AC4"/>
    <w:rsid w:val="009B6C2F"/>
    <w:rsid w:val="009B73F8"/>
    <w:rsid w:val="009B7DFF"/>
    <w:rsid w:val="009C0964"/>
    <w:rsid w:val="009C0C8B"/>
    <w:rsid w:val="009C1639"/>
    <w:rsid w:val="009C16ED"/>
    <w:rsid w:val="009C20F6"/>
    <w:rsid w:val="009C26F4"/>
    <w:rsid w:val="009C34AC"/>
    <w:rsid w:val="009C3D34"/>
    <w:rsid w:val="009C3E05"/>
    <w:rsid w:val="009C4A63"/>
    <w:rsid w:val="009C522A"/>
    <w:rsid w:val="009C5760"/>
    <w:rsid w:val="009C7052"/>
    <w:rsid w:val="009C72FF"/>
    <w:rsid w:val="009C7915"/>
    <w:rsid w:val="009C7B97"/>
    <w:rsid w:val="009D003C"/>
    <w:rsid w:val="009D0C8D"/>
    <w:rsid w:val="009D1281"/>
    <w:rsid w:val="009D14DF"/>
    <w:rsid w:val="009D16EF"/>
    <w:rsid w:val="009D17BB"/>
    <w:rsid w:val="009D2002"/>
    <w:rsid w:val="009D2869"/>
    <w:rsid w:val="009D3317"/>
    <w:rsid w:val="009D358E"/>
    <w:rsid w:val="009D3D48"/>
    <w:rsid w:val="009D4380"/>
    <w:rsid w:val="009D4BBD"/>
    <w:rsid w:val="009D5556"/>
    <w:rsid w:val="009D5905"/>
    <w:rsid w:val="009D641A"/>
    <w:rsid w:val="009D692C"/>
    <w:rsid w:val="009D7211"/>
    <w:rsid w:val="009D7671"/>
    <w:rsid w:val="009E0CCA"/>
    <w:rsid w:val="009E1A7A"/>
    <w:rsid w:val="009E21E4"/>
    <w:rsid w:val="009E2925"/>
    <w:rsid w:val="009E29FA"/>
    <w:rsid w:val="009E2E3E"/>
    <w:rsid w:val="009E332A"/>
    <w:rsid w:val="009E38F7"/>
    <w:rsid w:val="009E45FF"/>
    <w:rsid w:val="009E5548"/>
    <w:rsid w:val="009E59D9"/>
    <w:rsid w:val="009E5C62"/>
    <w:rsid w:val="009E5F20"/>
    <w:rsid w:val="009E64D8"/>
    <w:rsid w:val="009E716E"/>
    <w:rsid w:val="009E7FAC"/>
    <w:rsid w:val="009F02A1"/>
    <w:rsid w:val="009F0BF0"/>
    <w:rsid w:val="009F3473"/>
    <w:rsid w:val="009F3C39"/>
    <w:rsid w:val="009F4193"/>
    <w:rsid w:val="009F4745"/>
    <w:rsid w:val="009F4820"/>
    <w:rsid w:val="009F4C14"/>
    <w:rsid w:val="009F4FEB"/>
    <w:rsid w:val="009F5103"/>
    <w:rsid w:val="009F5895"/>
    <w:rsid w:val="009F637F"/>
    <w:rsid w:val="009F6434"/>
    <w:rsid w:val="009F6494"/>
    <w:rsid w:val="009F698E"/>
    <w:rsid w:val="009F6A5F"/>
    <w:rsid w:val="009F6AC2"/>
    <w:rsid w:val="009F734A"/>
    <w:rsid w:val="009F748B"/>
    <w:rsid w:val="00A012EA"/>
    <w:rsid w:val="00A01CB8"/>
    <w:rsid w:val="00A01D0B"/>
    <w:rsid w:val="00A01FCF"/>
    <w:rsid w:val="00A0245B"/>
    <w:rsid w:val="00A03A14"/>
    <w:rsid w:val="00A03D2F"/>
    <w:rsid w:val="00A047BA"/>
    <w:rsid w:val="00A04C7B"/>
    <w:rsid w:val="00A04E63"/>
    <w:rsid w:val="00A05D84"/>
    <w:rsid w:val="00A0643D"/>
    <w:rsid w:val="00A066BB"/>
    <w:rsid w:val="00A06D99"/>
    <w:rsid w:val="00A07C06"/>
    <w:rsid w:val="00A10F28"/>
    <w:rsid w:val="00A113EC"/>
    <w:rsid w:val="00A115DF"/>
    <w:rsid w:val="00A126D8"/>
    <w:rsid w:val="00A1272D"/>
    <w:rsid w:val="00A13A1D"/>
    <w:rsid w:val="00A145AA"/>
    <w:rsid w:val="00A15780"/>
    <w:rsid w:val="00A15D94"/>
    <w:rsid w:val="00A163B0"/>
    <w:rsid w:val="00A178CC"/>
    <w:rsid w:val="00A17DE8"/>
    <w:rsid w:val="00A2023C"/>
    <w:rsid w:val="00A20893"/>
    <w:rsid w:val="00A22384"/>
    <w:rsid w:val="00A2284B"/>
    <w:rsid w:val="00A22F3B"/>
    <w:rsid w:val="00A22FCF"/>
    <w:rsid w:val="00A23CDD"/>
    <w:rsid w:val="00A2439F"/>
    <w:rsid w:val="00A24E68"/>
    <w:rsid w:val="00A2517F"/>
    <w:rsid w:val="00A258FF"/>
    <w:rsid w:val="00A26304"/>
    <w:rsid w:val="00A27103"/>
    <w:rsid w:val="00A27407"/>
    <w:rsid w:val="00A27928"/>
    <w:rsid w:val="00A27AFC"/>
    <w:rsid w:val="00A30F34"/>
    <w:rsid w:val="00A31179"/>
    <w:rsid w:val="00A319BC"/>
    <w:rsid w:val="00A34980"/>
    <w:rsid w:val="00A35368"/>
    <w:rsid w:val="00A36143"/>
    <w:rsid w:val="00A368E3"/>
    <w:rsid w:val="00A36E08"/>
    <w:rsid w:val="00A371BE"/>
    <w:rsid w:val="00A37D36"/>
    <w:rsid w:val="00A37F03"/>
    <w:rsid w:val="00A40B00"/>
    <w:rsid w:val="00A40B6B"/>
    <w:rsid w:val="00A41635"/>
    <w:rsid w:val="00A41671"/>
    <w:rsid w:val="00A41A97"/>
    <w:rsid w:val="00A41ACD"/>
    <w:rsid w:val="00A41CA2"/>
    <w:rsid w:val="00A41DB1"/>
    <w:rsid w:val="00A41EC8"/>
    <w:rsid w:val="00A423A4"/>
    <w:rsid w:val="00A42DEE"/>
    <w:rsid w:val="00A42E65"/>
    <w:rsid w:val="00A438F2"/>
    <w:rsid w:val="00A43AE2"/>
    <w:rsid w:val="00A43B93"/>
    <w:rsid w:val="00A446A8"/>
    <w:rsid w:val="00A44D16"/>
    <w:rsid w:val="00A453EF"/>
    <w:rsid w:val="00A45836"/>
    <w:rsid w:val="00A45CD3"/>
    <w:rsid w:val="00A45E42"/>
    <w:rsid w:val="00A45FAD"/>
    <w:rsid w:val="00A46394"/>
    <w:rsid w:val="00A46480"/>
    <w:rsid w:val="00A477D5"/>
    <w:rsid w:val="00A47A41"/>
    <w:rsid w:val="00A47C8E"/>
    <w:rsid w:val="00A47FE4"/>
    <w:rsid w:val="00A50062"/>
    <w:rsid w:val="00A5018B"/>
    <w:rsid w:val="00A50940"/>
    <w:rsid w:val="00A50AAA"/>
    <w:rsid w:val="00A5264A"/>
    <w:rsid w:val="00A529AE"/>
    <w:rsid w:val="00A53289"/>
    <w:rsid w:val="00A53C90"/>
    <w:rsid w:val="00A54165"/>
    <w:rsid w:val="00A55246"/>
    <w:rsid w:val="00A55C9E"/>
    <w:rsid w:val="00A561EE"/>
    <w:rsid w:val="00A56427"/>
    <w:rsid w:val="00A566D7"/>
    <w:rsid w:val="00A56B24"/>
    <w:rsid w:val="00A56E83"/>
    <w:rsid w:val="00A5752D"/>
    <w:rsid w:val="00A57DD6"/>
    <w:rsid w:val="00A57EAC"/>
    <w:rsid w:val="00A61172"/>
    <w:rsid w:val="00A61DDF"/>
    <w:rsid w:val="00A6270C"/>
    <w:rsid w:val="00A62CD8"/>
    <w:rsid w:val="00A630BB"/>
    <w:rsid w:val="00A6353A"/>
    <w:rsid w:val="00A63D32"/>
    <w:rsid w:val="00A64AD8"/>
    <w:rsid w:val="00A64C37"/>
    <w:rsid w:val="00A65085"/>
    <w:rsid w:val="00A65222"/>
    <w:rsid w:val="00A65B43"/>
    <w:rsid w:val="00A65F18"/>
    <w:rsid w:val="00A65FA9"/>
    <w:rsid w:val="00A66119"/>
    <w:rsid w:val="00A671EE"/>
    <w:rsid w:val="00A67E0E"/>
    <w:rsid w:val="00A67F53"/>
    <w:rsid w:val="00A7014D"/>
    <w:rsid w:val="00A70832"/>
    <w:rsid w:val="00A70870"/>
    <w:rsid w:val="00A70DEB"/>
    <w:rsid w:val="00A713C9"/>
    <w:rsid w:val="00A71401"/>
    <w:rsid w:val="00A71611"/>
    <w:rsid w:val="00A71972"/>
    <w:rsid w:val="00A71E45"/>
    <w:rsid w:val="00A72536"/>
    <w:rsid w:val="00A7341C"/>
    <w:rsid w:val="00A7360D"/>
    <w:rsid w:val="00A73D7D"/>
    <w:rsid w:val="00A73F3D"/>
    <w:rsid w:val="00A742DF"/>
    <w:rsid w:val="00A75025"/>
    <w:rsid w:val="00A755D0"/>
    <w:rsid w:val="00A759B7"/>
    <w:rsid w:val="00A75B46"/>
    <w:rsid w:val="00A779FB"/>
    <w:rsid w:val="00A808AD"/>
    <w:rsid w:val="00A816F1"/>
    <w:rsid w:val="00A82310"/>
    <w:rsid w:val="00A829BB"/>
    <w:rsid w:val="00A83270"/>
    <w:rsid w:val="00A8355D"/>
    <w:rsid w:val="00A838B5"/>
    <w:rsid w:val="00A83AA7"/>
    <w:rsid w:val="00A840CE"/>
    <w:rsid w:val="00A84CB5"/>
    <w:rsid w:val="00A85007"/>
    <w:rsid w:val="00A8572B"/>
    <w:rsid w:val="00A857D9"/>
    <w:rsid w:val="00A8616A"/>
    <w:rsid w:val="00A86BBD"/>
    <w:rsid w:val="00A86EB1"/>
    <w:rsid w:val="00A86F76"/>
    <w:rsid w:val="00A875A9"/>
    <w:rsid w:val="00A87788"/>
    <w:rsid w:val="00A87AEA"/>
    <w:rsid w:val="00A87D15"/>
    <w:rsid w:val="00A90294"/>
    <w:rsid w:val="00A910C5"/>
    <w:rsid w:val="00A913E1"/>
    <w:rsid w:val="00A924D4"/>
    <w:rsid w:val="00A92936"/>
    <w:rsid w:val="00A929E6"/>
    <w:rsid w:val="00A92A40"/>
    <w:rsid w:val="00A92AF8"/>
    <w:rsid w:val="00A92BE7"/>
    <w:rsid w:val="00A92FB9"/>
    <w:rsid w:val="00A93AD6"/>
    <w:rsid w:val="00A93CED"/>
    <w:rsid w:val="00A93F81"/>
    <w:rsid w:val="00A94448"/>
    <w:rsid w:val="00A946D8"/>
    <w:rsid w:val="00A9472B"/>
    <w:rsid w:val="00A94F0D"/>
    <w:rsid w:val="00A96AF6"/>
    <w:rsid w:val="00A97AE4"/>
    <w:rsid w:val="00A97BFD"/>
    <w:rsid w:val="00AA1142"/>
    <w:rsid w:val="00AA2817"/>
    <w:rsid w:val="00AA2DBE"/>
    <w:rsid w:val="00AA3254"/>
    <w:rsid w:val="00AA327B"/>
    <w:rsid w:val="00AA36CF"/>
    <w:rsid w:val="00AA3D08"/>
    <w:rsid w:val="00AA444C"/>
    <w:rsid w:val="00AA47CA"/>
    <w:rsid w:val="00AA4FD7"/>
    <w:rsid w:val="00AA65EC"/>
    <w:rsid w:val="00AA767F"/>
    <w:rsid w:val="00AA77C5"/>
    <w:rsid w:val="00AB05D8"/>
    <w:rsid w:val="00AB169B"/>
    <w:rsid w:val="00AB1D85"/>
    <w:rsid w:val="00AB22DD"/>
    <w:rsid w:val="00AB2A59"/>
    <w:rsid w:val="00AB3176"/>
    <w:rsid w:val="00AB38FC"/>
    <w:rsid w:val="00AB4F4A"/>
    <w:rsid w:val="00AB5809"/>
    <w:rsid w:val="00AB6128"/>
    <w:rsid w:val="00AB668A"/>
    <w:rsid w:val="00AB6DB0"/>
    <w:rsid w:val="00AB70A4"/>
    <w:rsid w:val="00AB7B70"/>
    <w:rsid w:val="00AC00E1"/>
    <w:rsid w:val="00AC0C40"/>
    <w:rsid w:val="00AC0C65"/>
    <w:rsid w:val="00AC1164"/>
    <w:rsid w:val="00AC28EB"/>
    <w:rsid w:val="00AC2F4A"/>
    <w:rsid w:val="00AC39D3"/>
    <w:rsid w:val="00AC3C4B"/>
    <w:rsid w:val="00AC3FF1"/>
    <w:rsid w:val="00AC40E8"/>
    <w:rsid w:val="00AC4C23"/>
    <w:rsid w:val="00AC4C26"/>
    <w:rsid w:val="00AC4D4A"/>
    <w:rsid w:val="00AC4D86"/>
    <w:rsid w:val="00AC4E0C"/>
    <w:rsid w:val="00AC51D9"/>
    <w:rsid w:val="00AC520B"/>
    <w:rsid w:val="00AC6445"/>
    <w:rsid w:val="00AC6C77"/>
    <w:rsid w:val="00AC756C"/>
    <w:rsid w:val="00AC7CE7"/>
    <w:rsid w:val="00AC7F70"/>
    <w:rsid w:val="00AC7F7E"/>
    <w:rsid w:val="00AD058D"/>
    <w:rsid w:val="00AD085B"/>
    <w:rsid w:val="00AD127E"/>
    <w:rsid w:val="00AD1716"/>
    <w:rsid w:val="00AD1991"/>
    <w:rsid w:val="00AD1D99"/>
    <w:rsid w:val="00AD203A"/>
    <w:rsid w:val="00AD21AB"/>
    <w:rsid w:val="00AD2413"/>
    <w:rsid w:val="00AD2CCB"/>
    <w:rsid w:val="00AD3A7B"/>
    <w:rsid w:val="00AD3BEF"/>
    <w:rsid w:val="00AD3E5D"/>
    <w:rsid w:val="00AD46DE"/>
    <w:rsid w:val="00AD4743"/>
    <w:rsid w:val="00AD5D3A"/>
    <w:rsid w:val="00AD5E1C"/>
    <w:rsid w:val="00AD6CC1"/>
    <w:rsid w:val="00AD6FB1"/>
    <w:rsid w:val="00AE01B2"/>
    <w:rsid w:val="00AE07CF"/>
    <w:rsid w:val="00AE1862"/>
    <w:rsid w:val="00AE197C"/>
    <w:rsid w:val="00AE2810"/>
    <w:rsid w:val="00AE343A"/>
    <w:rsid w:val="00AE3C5C"/>
    <w:rsid w:val="00AE40D6"/>
    <w:rsid w:val="00AE4343"/>
    <w:rsid w:val="00AE556E"/>
    <w:rsid w:val="00AE61E0"/>
    <w:rsid w:val="00AE6626"/>
    <w:rsid w:val="00AE68C7"/>
    <w:rsid w:val="00AE6CEC"/>
    <w:rsid w:val="00AE6DE1"/>
    <w:rsid w:val="00AE758E"/>
    <w:rsid w:val="00AF14DB"/>
    <w:rsid w:val="00AF2189"/>
    <w:rsid w:val="00AF2E25"/>
    <w:rsid w:val="00AF31A8"/>
    <w:rsid w:val="00AF4167"/>
    <w:rsid w:val="00AF48D4"/>
    <w:rsid w:val="00AF4D05"/>
    <w:rsid w:val="00AF4DD9"/>
    <w:rsid w:val="00AF5F3D"/>
    <w:rsid w:val="00AF67F8"/>
    <w:rsid w:val="00AF7519"/>
    <w:rsid w:val="00B00389"/>
    <w:rsid w:val="00B00710"/>
    <w:rsid w:val="00B01115"/>
    <w:rsid w:val="00B01302"/>
    <w:rsid w:val="00B0154D"/>
    <w:rsid w:val="00B019C5"/>
    <w:rsid w:val="00B01D98"/>
    <w:rsid w:val="00B02182"/>
    <w:rsid w:val="00B022CB"/>
    <w:rsid w:val="00B030CC"/>
    <w:rsid w:val="00B03352"/>
    <w:rsid w:val="00B043A1"/>
    <w:rsid w:val="00B04723"/>
    <w:rsid w:val="00B05FBE"/>
    <w:rsid w:val="00B0641D"/>
    <w:rsid w:val="00B07DE1"/>
    <w:rsid w:val="00B07EC6"/>
    <w:rsid w:val="00B10EE2"/>
    <w:rsid w:val="00B11240"/>
    <w:rsid w:val="00B11A8D"/>
    <w:rsid w:val="00B124E9"/>
    <w:rsid w:val="00B1269F"/>
    <w:rsid w:val="00B132F6"/>
    <w:rsid w:val="00B13BFE"/>
    <w:rsid w:val="00B14A8A"/>
    <w:rsid w:val="00B14ED7"/>
    <w:rsid w:val="00B14F5B"/>
    <w:rsid w:val="00B1515E"/>
    <w:rsid w:val="00B15A53"/>
    <w:rsid w:val="00B160EE"/>
    <w:rsid w:val="00B17053"/>
    <w:rsid w:val="00B175EF"/>
    <w:rsid w:val="00B201FA"/>
    <w:rsid w:val="00B21AF0"/>
    <w:rsid w:val="00B21C41"/>
    <w:rsid w:val="00B21CCB"/>
    <w:rsid w:val="00B21FA3"/>
    <w:rsid w:val="00B226A5"/>
    <w:rsid w:val="00B22B63"/>
    <w:rsid w:val="00B22F27"/>
    <w:rsid w:val="00B233D2"/>
    <w:rsid w:val="00B2398B"/>
    <w:rsid w:val="00B249FA"/>
    <w:rsid w:val="00B25AAB"/>
    <w:rsid w:val="00B26521"/>
    <w:rsid w:val="00B27BAD"/>
    <w:rsid w:val="00B27E68"/>
    <w:rsid w:val="00B27EDC"/>
    <w:rsid w:val="00B3005B"/>
    <w:rsid w:val="00B302FA"/>
    <w:rsid w:val="00B30387"/>
    <w:rsid w:val="00B3069B"/>
    <w:rsid w:val="00B30EB6"/>
    <w:rsid w:val="00B30F29"/>
    <w:rsid w:val="00B31299"/>
    <w:rsid w:val="00B32555"/>
    <w:rsid w:val="00B332D8"/>
    <w:rsid w:val="00B3331A"/>
    <w:rsid w:val="00B33742"/>
    <w:rsid w:val="00B338E1"/>
    <w:rsid w:val="00B3497B"/>
    <w:rsid w:val="00B35035"/>
    <w:rsid w:val="00B35497"/>
    <w:rsid w:val="00B35B77"/>
    <w:rsid w:val="00B35C5E"/>
    <w:rsid w:val="00B363CC"/>
    <w:rsid w:val="00B3752B"/>
    <w:rsid w:val="00B40DCA"/>
    <w:rsid w:val="00B415F1"/>
    <w:rsid w:val="00B41A6E"/>
    <w:rsid w:val="00B421F5"/>
    <w:rsid w:val="00B426FF"/>
    <w:rsid w:val="00B431AB"/>
    <w:rsid w:val="00B43A61"/>
    <w:rsid w:val="00B43C33"/>
    <w:rsid w:val="00B43FCC"/>
    <w:rsid w:val="00B447FF"/>
    <w:rsid w:val="00B45733"/>
    <w:rsid w:val="00B45C23"/>
    <w:rsid w:val="00B45E7F"/>
    <w:rsid w:val="00B46BDD"/>
    <w:rsid w:val="00B472B6"/>
    <w:rsid w:val="00B47744"/>
    <w:rsid w:val="00B477BC"/>
    <w:rsid w:val="00B50304"/>
    <w:rsid w:val="00B50E10"/>
    <w:rsid w:val="00B51976"/>
    <w:rsid w:val="00B51A74"/>
    <w:rsid w:val="00B51D1B"/>
    <w:rsid w:val="00B5245D"/>
    <w:rsid w:val="00B52F6D"/>
    <w:rsid w:val="00B53A6B"/>
    <w:rsid w:val="00B540A6"/>
    <w:rsid w:val="00B54AA3"/>
    <w:rsid w:val="00B5532C"/>
    <w:rsid w:val="00B55B3D"/>
    <w:rsid w:val="00B55CFF"/>
    <w:rsid w:val="00B56B04"/>
    <w:rsid w:val="00B56BD5"/>
    <w:rsid w:val="00B56F44"/>
    <w:rsid w:val="00B5712E"/>
    <w:rsid w:val="00B573EF"/>
    <w:rsid w:val="00B5747B"/>
    <w:rsid w:val="00B574AC"/>
    <w:rsid w:val="00B57CE3"/>
    <w:rsid w:val="00B57F4C"/>
    <w:rsid w:val="00B619E5"/>
    <w:rsid w:val="00B624A8"/>
    <w:rsid w:val="00B63271"/>
    <w:rsid w:val="00B634A8"/>
    <w:rsid w:val="00B635D9"/>
    <w:rsid w:val="00B648F0"/>
    <w:rsid w:val="00B656FD"/>
    <w:rsid w:val="00B65C54"/>
    <w:rsid w:val="00B65E59"/>
    <w:rsid w:val="00B66762"/>
    <w:rsid w:val="00B66D46"/>
    <w:rsid w:val="00B67014"/>
    <w:rsid w:val="00B67293"/>
    <w:rsid w:val="00B6764D"/>
    <w:rsid w:val="00B67D23"/>
    <w:rsid w:val="00B704CE"/>
    <w:rsid w:val="00B704FF"/>
    <w:rsid w:val="00B7060D"/>
    <w:rsid w:val="00B7101A"/>
    <w:rsid w:val="00B716D6"/>
    <w:rsid w:val="00B71FF6"/>
    <w:rsid w:val="00B72346"/>
    <w:rsid w:val="00B7257C"/>
    <w:rsid w:val="00B72B29"/>
    <w:rsid w:val="00B72E55"/>
    <w:rsid w:val="00B73CE7"/>
    <w:rsid w:val="00B74582"/>
    <w:rsid w:val="00B74670"/>
    <w:rsid w:val="00B74D67"/>
    <w:rsid w:val="00B75F87"/>
    <w:rsid w:val="00B76321"/>
    <w:rsid w:val="00B7675C"/>
    <w:rsid w:val="00B7687A"/>
    <w:rsid w:val="00B7722C"/>
    <w:rsid w:val="00B77308"/>
    <w:rsid w:val="00B80E3C"/>
    <w:rsid w:val="00B811AA"/>
    <w:rsid w:val="00B81C50"/>
    <w:rsid w:val="00B81C96"/>
    <w:rsid w:val="00B81EFC"/>
    <w:rsid w:val="00B8206C"/>
    <w:rsid w:val="00B82652"/>
    <w:rsid w:val="00B82CE7"/>
    <w:rsid w:val="00B838A5"/>
    <w:rsid w:val="00B84125"/>
    <w:rsid w:val="00B84291"/>
    <w:rsid w:val="00B84A9E"/>
    <w:rsid w:val="00B84C7F"/>
    <w:rsid w:val="00B85100"/>
    <w:rsid w:val="00B85390"/>
    <w:rsid w:val="00B855E8"/>
    <w:rsid w:val="00B8603E"/>
    <w:rsid w:val="00B866C3"/>
    <w:rsid w:val="00B879EF"/>
    <w:rsid w:val="00B87CB8"/>
    <w:rsid w:val="00B87E27"/>
    <w:rsid w:val="00B90A22"/>
    <w:rsid w:val="00B921D9"/>
    <w:rsid w:val="00B9263A"/>
    <w:rsid w:val="00B92894"/>
    <w:rsid w:val="00B92A79"/>
    <w:rsid w:val="00B92F8C"/>
    <w:rsid w:val="00B931AC"/>
    <w:rsid w:val="00B93959"/>
    <w:rsid w:val="00B93A45"/>
    <w:rsid w:val="00B9457C"/>
    <w:rsid w:val="00B94906"/>
    <w:rsid w:val="00B9515F"/>
    <w:rsid w:val="00B9549A"/>
    <w:rsid w:val="00B954EF"/>
    <w:rsid w:val="00B963EE"/>
    <w:rsid w:val="00B96648"/>
    <w:rsid w:val="00B96D16"/>
    <w:rsid w:val="00B96D18"/>
    <w:rsid w:val="00B97413"/>
    <w:rsid w:val="00BA0727"/>
    <w:rsid w:val="00BA204A"/>
    <w:rsid w:val="00BA27AF"/>
    <w:rsid w:val="00BA3136"/>
    <w:rsid w:val="00BA3DAA"/>
    <w:rsid w:val="00BA4799"/>
    <w:rsid w:val="00BA4D69"/>
    <w:rsid w:val="00BA52B9"/>
    <w:rsid w:val="00BA5331"/>
    <w:rsid w:val="00BA5360"/>
    <w:rsid w:val="00BA5372"/>
    <w:rsid w:val="00BA5981"/>
    <w:rsid w:val="00BA6071"/>
    <w:rsid w:val="00BA60B4"/>
    <w:rsid w:val="00BA6EF6"/>
    <w:rsid w:val="00BA7CD7"/>
    <w:rsid w:val="00BB02D5"/>
    <w:rsid w:val="00BB03AE"/>
    <w:rsid w:val="00BB1693"/>
    <w:rsid w:val="00BB16E9"/>
    <w:rsid w:val="00BB274C"/>
    <w:rsid w:val="00BB286A"/>
    <w:rsid w:val="00BB2980"/>
    <w:rsid w:val="00BB309B"/>
    <w:rsid w:val="00BB31FE"/>
    <w:rsid w:val="00BB3205"/>
    <w:rsid w:val="00BB3293"/>
    <w:rsid w:val="00BB3DE0"/>
    <w:rsid w:val="00BB4BCD"/>
    <w:rsid w:val="00BB5CF4"/>
    <w:rsid w:val="00BB5DE7"/>
    <w:rsid w:val="00BB7360"/>
    <w:rsid w:val="00BB7CC4"/>
    <w:rsid w:val="00BC07E7"/>
    <w:rsid w:val="00BC1395"/>
    <w:rsid w:val="00BC1E78"/>
    <w:rsid w:val="00BC242E"/>
    <w:rsid w:val="00BC25B5"/>
    <w:rsid w:val="00BC28BD"/>
    <w:rsid w:val="00BC2C20"/>
    <w:rsid w:val="00BC3E0B"/>
    <w:rsid w:val="00BC534C"/>
    <w:rsid w:val="00BC60DA"/>
    <w:rsid w:val="00BC660A"/>
    <w:rsid w:val="00BC6E77"/>
    <w:rsid w:val="00BC6FD5"/>
    <w:rsid w:val="00BC7543"/>
    <w:rsid w:val="00BC7BC9"/>
    <w:rsid w:val="00BD058B"/>
    <w:rsid w:val="00BD06C2"/>
    <w:rsid w:val="00BD0FD2"/>
    <w:rsid w:val="00BD1743"/>
    <w:rsid w:val="00BD2919"/>
    <w:rsid w:val="00BD2A56"/>
    <w:rsid w:val="00BD2AD3"/>
    <w:rsid w:val="00BD2EBB"/>
    <w:rsid w:val="00BD309B"/>
    <w:rsid w:val="00BD4365"/>
    <w:rsid w:val="00BD4AA8"/>
    <w:rsid w:val="00BD5B5A"/>
    <w:rsid w:val="00BD639A"/>
    <w:rsid w:val="00BD6586"/>
    <w:rsid w:val="00BD6619"/>
    <w:rsid w:val="00BD6D00"/>
    <w:rsid w:val="00BD7955"/>
    <w:rsid w:val="00BE1D56"/>
    <w:rsid w:val="00BE2534"/>
    <w:rsid w:val="00BE2721"/>
    <w:rsid w:val="00BE295E"/>
    <w:rsid w:val="00BE2E29"/>
    <w:rsid w:val="00BE38CA"/>
    <w:rsid w:val="00BE3BB1"/>
    <w:rsid w:val="00BE439B"/>
    <w:rsid w:val="00BE5705"/>
    <w:rsid w:val="00BE5748"/>
    <w:rsid w:val="00BE5C47"/>
    <w:rsid w:val="00BE5FE0"/>
    <w:rsid w:val="00BE69F2"/>
    <w:rsid w:val="00BE6A37"/>
    <w:rsid w:val="00BE6A3C"/>
    <w:rsid w:val="00BE73BE"/>
    <w:rsid w:val="00BE76D2"/>
    <w:rsid w:val="00BE7F98"/>
    <w:rsid w:val="00BF06A7"/>
    <w:rsid w:val="00BF0EA5"/>
    <w:rsid w:val="00BF2229"/>
    <w:rsid w:val="00BF2BC3"/>
    <w:rsid w:val="00BF2E04"/>
    <w:rsid w:val="00BF384A"/>
    <w:rsid w:val="00BF3EDE"/>
    <w:rsid w:val="00BF4025"/>
    <w:rsid w:val="00BF4C5A"/>
    <w:rsid w:val="00BF4E60"/>
    <w:rsid w:val="00BF4F1D"/>
    <w:rsid w:val="00BF5991"/>
    <w:rsid w:val="00BF5D2A"/>
    <w:rsid w:val="00BF627B"/>
    <w:rsid w:val="00BF6ACC"/>
    <w:rsid w:val="00BF6C5C"/>
    <w:rsid w:val="00BF76BF"/>
    <w:rsid w:val="00BF7B2B"/>
    <w:rsid w:val="00BF7F6F"/>
    <w:rsid w:val="00C00027"/>
    <w:rsid w:val="00C00103"/>
    <w:rsid w:val="00C0055E"/>
    <w:rsid w:val="00C0075B"/>
    <w:rsid w:val="00C025B3"/>
    <w:rsid w:val="00C02E9D"/>
    <w:rsid w:val="00C02F5C"/>
    <w:rsid w:val="00C032BC"/>
    <w:rsid w:val="00C0494E"/>
    <w:rsid w:val="00C05000"/>
    <w:rsid w:val="00C052C8"/>
    <w:rsid w:val="00C05334"/>
    <w:rsid w:val="00C061A5"/>
    <w:rsid w:val="00C06659"/>
    <w:rsid w:val="00C06E41"/>
    <w:rsid w:val="00C06F60"/>
    <w:rsid w:val="00C0711A"/>
    <w:rsid w:val="00C07F7B"/>
    <w:rsid w:val="00C10973"/>
    <w:rsid w:val="00C10A55"/>
    <w:rsid w:val="00C10A68"/>
    <w:rsid w:val="00C10B67"/>
    <w:rsid w:val="00C11054"/>
    <w:rsid w:val="00C11B1E"/>
    <w:rsid w:val="00C1263A"/>
    <w:rsid w:val="00C13757"/>
    <w:rsid w:val="00C14C55"/>
    <w:rsid w:val="00C14E58"/>
    <w:rsid w:val="00C14FB2"/>
    <w:rsid w:val="00C16627"/>
    <w:rsid w:val="00C168F1"/>
    <w:rsid w:val="00C20768"/>
    <w:rsid w:val="00C20B36"/>
    <w:rsid w:val="00C20BE6"/>
    <w:rsid w:val="00C20C09"/>
    <w:rsid w:val="00C20C62"/>
    <w:rsid w:val="00C215BE"/>
    <w:rsid w:val="00C2187D"/>
    <w:rsid w:val="00C219AA"/>
    <w:rsid w:val="00C2250A"/>
    <w:rsid w:val="00C229A2"/>
    <w:rsid w:val="00C22FCB"/>
    <w:rsid w:val="00C23A50"/>
    <w:rsid w:val="00C23B68"/>
    <w:rsid w:val="00C24015"/>
    <w:rsid w:val="00C240CB"/>
    <w:rsid w:val="00C24182"/>
    <w:rsid w:val="00C2485B"/>
    <w:rsid w:val="00C24F23"/>
    <w:rsid w:val="00C251C1"/>
    <w:rsid w:val="00C25B88"/>
    <w:rsid w:val="00C271EE"/>
    <w:rsid w:val="00C27448"/>
    <w:rsid w:val="00C27A9A"/>
    <w:rsid w:val="00C3009E"/>
    <w:rsid w:val="00C304CE"/>
    <w:rsid w:val="00C30709"/>
    <w:rsid w:val="00C31365"/>
    <w:rsid w:val="00C319EA"/>
    <w:rsid w:val="00C322F8"/>
    <w:rsid w:val="00C33BC5"/>
    <w:rsid w:val="00C34421"/>
    <w:rsid w:val="00C34B32"/>
    <w:rsid w:val="00C352B3"/>
    <w:rsid w:val="00C358A6"/>
    <w:rsid w:val="00C36DA2"/>
    <w:rsid w:val="00C37279"/>
    <w:rsid w:val="00C379F4"/>
    <w:rsid w:val="00C37BCF"/>
    <w:rsid w:val="00C37F54"/>
    <w:rsid w:val="00C406ED"/>
    <w:rsid w:val="00C418E7"/>
    <w:rsid w:val="00C41AF8"/>
    <w:rsid w:val="00C41C5A"/>
    <w:rsid w:val="00C42C85"/>
    <w:rsid w:val="00C43B4D"/>
    <w:rsid w:val="00C44129"/>
    <w:rsid w:val="00C44C0A"/>
    <w:rsid w:val="00C44CA2"/>
    <w:rsid w:val="00C44FB9"/>
    <w:rsid w:val="00C452D1"/>
    <w:rsid w:val="00C4530F"/>
    <w:rsid w:val="00C4533E"/>
    <w:rsid w:val="00C45724"/>
    <w:rsid w:val="00C46127"/>
    <w:rsid w:val="00C46192"/>
    <w:rsid w:val="00C461B2"/>
    <w:rsid w:val="00C501AA"/>
    <w:rsid w:val="00C509C9"/>
    <w:rsid w:val="00C50F94"/>
    <w:rsid w:val="00C53392"/>
    <w:rsid w:val="00C536B1"/>
    <w:rsid w:val="00C53ACA"/>
    <w:rsid w:val="00C53F33"/>
    <w:rsid w:val="00C5431D"/>
    <w:rsid w:val="00C5474B"/>
    <w:rsid w:val="00C54B91"/>
    <w:rsid w:val="00C55DB3"/>
    <w:rsid w:val="00C55E5B"/>
    <w:rsid w:val="00C55FCB"/>
    <w:rsid w:val="00C56DB2"/>
    <w:rsid w:val="00C56F3D"/>
    <w:rsid w:val="00C574FD"/>
    <w:rsid w:val="00C57874"/>
    <w:rsid w:val="00C57AC9"/>
    <w:rsid w:val="00C57DF9"/>
    <w:rsid w:val="00C6012E"/>
    <w:rsid w:val="00C6064C"/>
    <w:rsid w:val="00C6092B"/>
    <w:rsid w:val="00C60DFA"/>
    <w:rsid w:val="00C618E4"/>
    <w:rsid w:val="00C61BF0"/>
    <w:rsid w:val="00C61CF7"/>
    <w:rsid w:val="00C62851"/>
    <w:rsid w:val="00C62908"/>
    <w:rsid w:val="00C63B58"/>
    <w:rsid w:val="00C6432E"/>
    <w:rsid w:val="00C64A76"/>
    <w:rsid w:val="00C64E61"/>
    <w:rsid w:val="00C64FD6"/>
    <w:rsid w:val="00C653DD"/>
    <w:rsid w:val="00C65A5C"/>
    <w:rsid w:val="00C662A7"/>
    <w:rsid w:val="00C66C11"/>
    <w:rsid w:val="00C6789E"/>
    <w:rsid w:val="00C67AD5"/>
    <w:rsid w:val="00C7033F"/>
    <w:rsid w:val="00C705E4"/>
    <w:rsid w:val="00C70D27"/>
    <w:rsid w:val="00C711A2"/>
    <w:rsid w:val="00C71753"/>
    <w:rsid w:val="00C71E75"/>
    <w:rsid w:val="00C723C1"/>
    <w:rsid w:val="00C72599"/>
    <w:rsid w:val="00C73067"/>
    <w:rsid w:val="00C73145"/>
    <w:rsid w:val="00C7352A"/>
    <w:rsid w:val="00C7404A"/>
    <w:rsid w:val="00C7450E"/>
    <w:rsid w:val="00C747B4"/>
    <w:rsid w:val="00C7509A"/>
    <w:rsid w:val="00C75E85"/>
    <w:rsid w:val="00C76B69"/>
    <w:rsid w:val="00C77A46"/>
    <w:rsid w:val="00C77AEE"/>
    <w:rsid w:val="00C802A7"/>
    <w:rsid w:val="00C80EE6"/>
    <w:rsid w:val="00C815E5"/>
    <w:rsid w:val="00C81CCE"/>
    <w:rsid w:val="00C81F4D"/>
    <w:rsid w:val="00C82D66"/>
    <w:rsid w:val="00C84AAD"/>
    <w:rsid w:val="00C84CB5"/>
    <w:rsid w:val="00C85B5B"/>
    <w:rsid w:val="00C85E06"/>
    <w:rsid w:val="00C86B2C"/>
    <w:rsid w:val="00C86D20"/>
    <w:rsid w:val="00C876F0"/>
    <w:rsid w:val="00C87A3B"/>
    <w:rsid w:val="00C911B4"/>
    <w:rsid w:val="00C914BF"/>
    <w:rsid w:val="00C91874"/>
    <w:rsid w:val="00C92D60"/>
    <w:rsid w:val="00C92E78"/>
    <w:rsid w:val="00C93118"/>
    <w:rsid w:val="00C93395"/>
    <w:rsid w:val="00C93600"/>
    <w:rsid w:val="00C93A1B"/>
    <w:rsid w:val="00C93A87"/>
    <w:rsid w:val="00C93EAD"/>
    <w:rsid w:val="00C9496B"/>
    <w:rsid w:val="00C962EB"/>
    <w:rsid w:val="00C96663"/>
    <w:rsid w:val="00C96AA8"/>
    <w:rsid w:val="00C96B25"/>
    <w:rsid w:val="00C97958"/>
    <w:rsid w:val="00C97B78"/>
    <w:rsid w:val="00C97C8A"/>
    <w:rsid w:val="00C97D1A"/>
    <w:rsid w:val="00CA121E"/>
    <w:rsid w:val="00CA124F"/>
    <w:rsid w:val="00CA1541"/>
    <w:rsid w:val="00CA1841"/>
    <w:rsid w:val="00CA1B0F"/>
    <w:rsid w:val="00CA30FE"/>
    <w:rsid w:val="00CA33DC"/>
    <w:rsid w:val="00CA365F"/>
    <w:rsid w:val="00CA383C"/>
    <w:rsid w:val="00CA40B6"/>
    <w:rsid w:val="00CA481D"/>
    <w:rsid w:val="00CA4F5A"/>
    <w:rsid w:val="00CA50B7"/>
    <w:rsid w:val="00CA52F0"/>
    <w:rsid w:val="00CA61ED"/>
    <w:rsid w:val="00CA68CB"/>
    <w:rsid w:val="00CA6B8D"/>
    <w:rsid w:val="00CA6EB2"/>
    <w:rsid w:val="00CA7712"/>
    <w:rsid w:val="00CA7887"/>
    <w:rsid w:val="00CA7CF2"/>
    <w:rsid w:val="00CB0718"/>
    <w:rsid w:val="00CB0C57"/>
    <w:rsid w:val="00CB1221"/>
    <w:rsid w:val="00CB1376"/>
    <w:rsid w:val="00CB1DBA"/>
    <w:rsid w:val="00CB4EED"/>
    <w:rsid w:val="00CB4F10"/>
    <w:rsid w:val="00CB5362"/>
    <w:rsid w:val="00CB5F6D"/>
    <w:rsid w:val="00CB74B7"/>
    <w:rsid w:val="00CB7806"/>
    <w:rsid w:val="00CB7A8A"/>
    <w:rsid w:val="00CC0059"/>
    <w:rsid w:val="00CC038E"/>
    <w:rsid w:val="00CC0A05"/>
    <w:rsid w:val="00CC25AD"/>
    <w:rsid w:val="00CC2A79"/>
    <w:rsid w:val="00CC3C4E"/>
    <w:rsid w:val="00CC3D2E"/>
    <w:rsid w:val="00CC48A2"/>
    <w:rsid w:val="00CC4B9E"/>
    <w:rsid w:val="00CC4F96"/>
    <w:rsid w:val="00CC57DD"/>
    <w:rsid w:val="00CC6D4C"/>
    <w:rsid w:val="00CC77D1"/>
    <w:rsid w:val="00CC7A12"/>
    <w:rsid w:val="00CD03A4"/>
    <w:rsid w:val="00CD06E0"/>
    <w:rsid w:val="00CD0A09"/>
    <w:rsid w:val="00CD0EAB"/>
    <w:rsid w:val="00CD1239"/>
    <w:rsid w:val="00CD151E"/>
    <w:rsid w:val="00CD1693"/>
    <w:rsid w:val="00CD1E9D"/>
    <w:rsid w:val="00CD27AA"/>
    <w:rsid w:val="00CD2FEA"/>
    <w:rsid w:val="00CD3098"/>
    <w:rsid w:val="00CD34A5"/>
    <w:rsid w:val="00CD4015"/>
    <w:rsid w:val="00CD40BD"/>
    <w:rsid w:val="00CD452B"/>
    <w:rsid w:val="00CD4F06"/>
    <w:rsid w:val="00CD5178"/>
    <w:rsid w:val="00CD5F91"/>
    <w:rsid w:val="00CE018E"/>
    <w:rsid w:val="00CE0382"/>
    <w:rsid w:val="00CE0459"/>
    <w:rsid w:val="00CE091F"/>
    <w:rsid w:val="00CE1AAC"/>
    <w:rsid w:val="00CE1BCB"/>
    <w:rsid w:val="00CE1D8D"/>
    <w:rsid w:val="00CE2BF8"/>
    <w:rsid w:val="00CE2E21"/>
    <w:rsid w:val="00CE3480"/>
    <w:rsid w:val="00CE3C3B"/>
    <w:rsid w:val="00CE420B"/>
    <w:rsid w:val="00CE4D94"/>
    <w:rsid w:val="00CE529E"/>
    <w:rsid w:val="00CE5D3B"/>
    <w:rsid w:val="00CE6141"/>
    <w:rsid w:val="00CE64B8"/>
    <w:rsid w:val="00CE68C8"/>
    <w:rsid w:val="00CE69C6"/>
    <w:rsid w:val="00CE766C"/>
    <w:rsid w:val="00CE7AEC"/>
    <w:rsid w:val="00CF1F5F"/>
    <w:rsid w:val="00CF2801"/>
    <w:rsid w:val="00CF3F75"/>
    <w:rsid w:val="00CF3FC7"/>
    <w:rsid w:val="00CF59EC"/>
    <w:rsid w:val="00CF5BB3"/>
    <w:rsid w:val="00CF6B00"/>
    <w:rsid w:val="00CF6DDD"/>
    <w:rsid w:val="00CF6EB6"/>
    <w:rsid w:val="00CF7750"/>
    <w:rsid w:val="00CF7CD9"/>
    <w:rsid w:val="00CF7E95"/>
    <w:rsid w:val="00D000EC"/>
    <w:rsid w:val="00D00304"/>
    <w:rsid w:val="00D010BC"/>
    <w:rsid w:val="00D01186"/>
    <w:rsid w:val="00D01775"/>
    <w:rsid w:val="00D017AC"/>
    <w:rsid w:val="00D01C9E"/>
    <w:rsid w:val="00D028F6"/>
    <w:rsid w:val="00D05F18"/>
    <w:rsid w:val="00D05F9C"/>
    <w:rsid w:val="00D066B2"/>
    <w:rsid w:val="00D06E21"/>
    <w:rsid w:val="00D077EC"/>
    <w:rsid w:val="00D11587"/>
    <w:rsid w:val="00D11895"/>
    <w:rsid w:val="00D11B79"/>
    <w:rsid w:val="00D11BD6"/>
    <w:rsid w:val="00D11CFA"/>
    <w:rsid w:val="00D12B9A"/>
    <w:rsid w:val="00D131FF"/>
    <w:rsid w:val="00D1362E"/>
    <w:rsid w:val="00D13991"/>
    <w:rsid w:val="00D151D7"/>
    <w:rsid w:val="00D1606D"/>
    <w:rsid w:val="00D1614C"/>
    <w:rsid w:val="00D16235"/>
    <w:rsid w:val="00D166B4"/>
    <w:rsid w:val="00D170BA"/>
    <w:rsid w:val="00D20DCC"/>
    <w:rsid w:val="00D221A1"/>
    <w:rsid w:val="00D22379"/>
    <w:rsid w:val="00D2256A"/>
    <w:rsid w:val="00D22652"/>
    <w:rsid w:val="00D229E5"/>
    <w:rsid w:val="00D2445B"/>
    <w:rsid w:val="00D246B0"/>
    <w:rsid w:val="00D24822"/>
    <w:rsid w:val="00D24921"/>
    <w:rsid w:val="00D24D10"/>
    <w:rsid w:val="00D250B9"/>
    <w:rsid w:val="00D25158"/>
    <w:rsid w:val="00D25426"/>
    <w:rsid w:val="00D25E0E"/>
    <w:rsid w:val="00D260CD"/>
    <w:rsid w:val="00D2640F"/>
    <w:rsid w:val="00D300C6"/>
    <w:rsid w:val="00D31401"/>
    <w:rsid w:val="00D323C1"/>
    <w:rsid w:val="00D323FE"/>
    <w:rsid w:val="00D32CFF"/>
    <w:rsid w:val="00D34178"/>
    <w:rsid w:val="00D3424A"/>
    <w:rsid w:val="00D34A60"/>
    <w:rsid w:val="00D3596D"/>
    <w:rsid w:val="00D366F5"/>
    <w:rsid w:val="00D36CD0"/>
    <w:rsid w:val="00D37571"/>
    <w:rsid w:val="00D40CDB"/>
    <w:rsid w:val="00D41002"/>
    <w:rsid w:val="00D41AE1"/>
    <w:rsid w:val="00D41C1B"/>
    <w:rsid w:val="00D42E38"/>
    <w:rsid w:val="00D43640"/>
    <w:rsid w:val="00D436A0"/>
    <w:rsid w:val="00D43B77"/>
    <w:rsid w:val="00D45496"/>
    <w:rsid w:val="00D45A25"/>
    <w:rsid w:val="00D45DB9"/>
    <w:rsid w:val="00D45F1E"/>
    <w:rsid w:val="00D46377"/>
    <w:rsid w:val="00D46600"/>
    <w:rsid w:val="00D47EB8"/>
    <w:rsid w:val="00D47FE1"/>
    <w:rsid w:val="00D5037D"/>
    <w:rsid w:val="00D508B3"/>
    <w:rsid w:val="00D509EA"/>
    <w:rsid w:val="00D50E75"/>
    <w:rsid w:val="00D51719"/>
    <w:rsid w:val="00D51E02"/>
    <w:rsid w:val="00D52274"/>
    <w:rsid w:val="00D52CFB"/>
    <w:rsid w:val="00D54C25"/>
    <w:rsid w:val="00D5578F"/>
    <w:rsid w:val="00D557AB"/>
    <w:rsid w:val="00D557EB"/>
    <w:rsid w:val="00D55D87"/>
    <w:rsid w:val="00D55E77"/>
    <w:rsid w:val="00D567C9"/>
    <w:rsid w:val="00D56B0B"/>
    <w:rsid w:val="00D56FC8"/>
    <w:rsid w:val="00D57274"/>
    <w:rsid w:val="00D57281"/>
    <w:rsid w:val="00D573C2"/>
    <w:rsid w:val="00D60AD7"/>
    <w:rsid w:val="00D60EFE"/>
    <w:rsid w:val="00D61024"/>
    <w:rsid w:val="00D610F6"/>
    <w:rsid w:val="00D62734"/>
    <w:rsid w:val="00D627DF"/>
    <w:rsid w:val="00D63DDC"/>
    <w:rsid w:val="00D64181"/>
    <w:rsid w:val="00D641B1"/>
    <w:rsid w:val="00D641CA"/>
    <w:rsid w:val="00D643F3"/>
    <w:rsid w:val="00D64B13"/>
    <w:rsid w:val="00D64B19"/>
    <w:rsid w:val="00D6506D"/>
    <w:rsid w:val="00D65DDB"/>
    <w:rsid w:val="00D66038"/>
    <w:rsid w:val="00D660BA"/>
    <w:rsid w:val="00D661B2"/>
    <w:rsid w:val="00D66938"/>
    <w:rsid w:val="00D66D05"/>
    <w:rsid w:val="00D679CC"/>
    <w:rsid w:val="00D70454"/>
    <w:rsid w:val="00D7070A"/>
    <w:rsid w:val="00D7104E"/>
    <w:rsid w:val="00D718D6"/>
    <w:rsid w:val="00D71992"/>
    <w:rsid w:val="00D71D02"/>
    <w:rsid w:val="00D722C7"/>
    <w:rsid w:val="00D7288B"/>
    <w:rsid w:val="00D7298F"/>
    <w:rsid w:val="00D72FF1"/>
    <w:rsid w:val="00D73514"/>
    <w:rsid w:val="00D73B85"/>
    <w:rsid w:val="00D74271"/>
    <w:rsid w:val="00D74BAA"/>
    <w:rsid w:val="00D74E37"/>
    <w:rsid w:val="00D75BA7"/>
    <w:rsid w:val="00D75C51"/>
    <w:rsid w:val="00D75CA4"/>
    <w:rsid w:val="00D76DD0"/>
    <w:rsid w:val="00D77011"/>
    <w:rsid w:val="00D77B15"/>
    <w:rsid w:val="00D77C14"/>
    <w:rsid w:val="00D801E5"/>
    <w:rsid w:val="00D80682"/>
    <w:rsid w:val="00D80BD7"/>
    <w:rsid w:val="00D81446"/>
    <w:rsid w:val="00D8171F"/>
    <w:rsid w:val="00D81957"/>
    <w:rsid w:val="00D82D2F"/>
    <w:rsid w:val="00D82E1D"/>
    <w:rsid w:val="00D835E0"/>
    <w:rsid w:val="00D841AF"/>
    <w:rsid w:val="00D8447A"/>
    <w:rsid w:val="00D84A4E"/>
    <w:rsid w:val="00D856F1"/>
    <w:rsid w:val="00D85A28"/>
    <w:rsid w:val="00D85AAF"/>
    <w:rsid w:val="00D860D1"/>
    <w:rsid w:val="00D862D5"/>
    <w:rsid w:val="00D86EB7"/>
    <w:rsid w:val="00D87530"/>
    <w:rsid w:val="00D8760E"/>
    <w:rsid w:val="00D8770D"/>
    <w:rsid w:val="00D87BB7"/>
    <w:rsid w:val="00D90393"/>
    <w:rsid w:val="00D907F6"/>
    <w:rsid w:val="00D909C2"/>
    <w:rsid w:val="00D90BE3"/>
    <w:rsid w:val="00D9101B"/>
    <w:rsid w:val="00D912DF"/>
    <w:rsid w:val="00D916BB"/>
    <w:rsid w:val="00D91FFB"/>
    <w:rsid w:val="00D92090"/>
    <w:rsid w:val="00D9318B"/>
    <w:rsid w:val="00D934AB"/>
    <w:rsid w:val="00D93763"/>
    <w:rsid w:val="00D94247"/>
    <w:rsid w:val="00D948BF"/>
    <w:rsid w:val="00D94BA3"/>
    <w:rsid w:val="00D95036"/>
    <w:rsid w:val="00D95388"/>
    <w:rsid w:val="00D956CC"/>
    <w:rsid w:val="00D9661D"/>
    <w:rsid w:val="00D968FF"/>
    <w:rsid w:val="00D9713C"/>
    <w:rsid w:val="00D97188"/>
    <w:rsid w:val="00D97EE7"/>
    <w:rsid w:val="00DA0269"/>
    <w:rsid w:val="00DA09F1"/>
    <w:rsid w:val="00DA19EF"/>
    <w:rsid w:val="00DA2281"/>
    <w:rsid w:val="00DA2E0F"/>
    <w:rsid w:val="00DA326A"/>
    <w:rsid w:val="00DA56B5"/>
    <w:rsid w:val="00DA7141"/>
    <w:rsid w:val="00DB057E"/>
    <w:rsid w:val="00DB0792"/>
    <w:rsid w:val="00DB0BF7"/>
    <w:rsid w:val="00DB32CC"/>
    <w:rsid w:val="00DB33BB"/>
    <w:rsid w:val="00DB37E9"/>
    <w:rsid w:val="00DB4439"/>
    <w:rsid w:val="00DB48AC"/>
    <w:rsid w:val="00DB5302"/>
    <w:rsid w:val="00DB551A"/>
    <w:rsid w:val="00DB56C5"/>
    <w:rsid w:val="00DB639F"/>
    <w:rsid w:val="00DB76E6"/>
    <w:rsid w:val="00DB7724"/>
    <w:rsid w:val="00DB7A28"/>
    <w:rsid w:val="00DB7C8D"/>
    <w:rsid w:val="00DC04DC"/>
    <w:rsid w:val="00DC04F2"/>
    <w:rsid w:val="00DC073A"/>
    <w:rsid w:val="00DC1396"/>
    <w:rsid w:val="00DC1937"/>
    <w:rsid w:val="00DC19B8"/>
    <w:rsid w:val="00DC1C98"/>
    <w:rsid w:val="00DC2965"/>
    <w:rsid w:val="00DC2C89"/>
    <w:rsid w:val="00DC41EE"/>
    <w:rsid w:val="00DC49F2"/>
    <w:rsid w:val="00DC4CA0"/>
    <w:rsid w:val="00DC5F95"/>
    <w:rsid w:val="00DC6050"/>
    <w:rsid w:val="00DC77C1"/>
    <w:rsid w:val="00DC7D19"/>
    <w:rsid w:val="00DD1E8C"/>
    <w:rsid w:val="00DD201A"/>
    <w:rsid w:val="00DD2061"/>
    <w:rsid w:val="00DD2492"/>
    <w:rsid w:val="00DD27F4"/>
    <w:rsid w:val="00DD29E9"/>
    <w:rsid w:val="00DD2C6A"/>
    <w:rsid w:val="00DD2F40"/>
    <w:rsid w:val="00DD3569"/>
    <w:rsid w:val="00DD3C07"/>
    <w:rsid w:val="00DD5500"/>
    <w:rsid w:val="00DD6C5E"/>
    <w:rsid w:val="00DD7229"/>
    <w:rsid w:val="00DD79A4"/>
    <w:rsid w:val="00DD7B08"/>
    <w:rsid w:val="00DE0117"/>
    <w:rsid w:val="00DE07AB"/>
    <w:rsid w:val="00DE174E"/>
    <w:rsid w:val="00DE1764"/>
    <w:rsid w:val="00DE19A8"/>
    <w:rsid w:val="00DE24B7"/>
    <w:rsid w:val="00DE3003"/>
    <w:rsid w:val="00DE3570"/>
    <w:rsid w:val="00DE368C"/>
    <w:rsid w:val="00DE4BA0"/>
    <w:rsid w:val="00DE59C0"/>
    <w:rsid w:val="00DE6429"/>
    <w:rsid w:val="00DE78A5"/>
    <w:rsid w:val="00DE7C58"/>
    <w:rsid w:val="00DE7FD2"/>
    <w:rsid w:val="00DF097F"/>
    <w:rsid w:val="00DF0CDB"/>
    <w:rsid w:val="00DF15D8"/>
    <w:rsid w:val="00DF1D1B"/>
    <w:rsid w:val="00DF2B3A"/>
    <w:rsid w:val="00DF3267"/>
    <w:rsid w:val="00DF3903"/>
    <w:rsid w:val="00DF5194"/>
    <w:rsid w:val="00DF527A"/>
    <w:rsid w:val="00DF580A"/>
    <w:rsid w:val="00DF610C"/>
    <w:rsid w:val="00DF654B"/>
    <w:rsid w:val="00DF76C8"/>
    <w:rsid w:val="00DF7836"/>
    <w:rsid w:val="00E000D3"/>
    <w:rsid w:val="00E006ED"/>
    <w:rsid w:val="00E009A2"/>
    <w:rsid w:val="00E00A66"/>
    <w:rsid w:val="00E00B99"/>
    <w:rsid w:val="00E0104B"/>
    <w:rsid w:val="00E01C70"/>
    <w:rsid w:val="00E01E9D"/>
    <w:rsid w:val="00E0215D"/>
    <w:rsid w:val="00E022CB"/>
    <w:rsid w:val="00E02924"/>
    <w:rsid w:val="00E03AF0"/>
    <w:rsid w:val="00E04298"/>
    <w:rsid w:val="00E0497D"/>
    <w:rsid w:val="00E04AEF"/>
    <w:rsid w:val="00E0516C"/>
    <w:rsid w:val="00E05BCF"/>
    <w:rsid w:val="00E06849"/>
    <w:rsid w:val="00E07E8F"/>
    <w:rsid w:val="00E106DC"/>
    <w:rsid w:val="00E114D4"/>
    <w:rsid w:val="00E11993"/>
    <w:rsid w:val="00E11B35"/>
    <w:rsid w:val="00E11BDE"/>
    <w:rsid w:val="00E12C92"/>
    <w:rsid w:val="00E14141"/>
    <w:rsid w:val="00E147A7"/>
    <w:rsid w:val="00E14CC5"/>
    <w:rsid w:val="00E14D9B"/>
    <w:rsid w:val="00E15F66"/>
    <w:rsid w:val="00E16142"/>
    <w:rsid w:val="00E162CA"/>
    <w:rsid w:val="00E16C1C"/>
    <w:rsid w:val="00E16D5D"/>
    <w:rsid w:val="00E171B1"/>
    <w:rsid w:val="00E2029F"/>
    <w:rsid w:val="00E20774"/>
    <w:rsid w:val="00E20FB4"/>
    <w:rsid w:val="00E210B6"/>
    <w:rsid w:val="00E220BE"/>
    <w:rsid w:val="00E22396"/>
    <w:rsid w:val="00E23079"/>
    <w:rsid w:val="00E23120"/>
    <w:rsid w:val="00E25B57"/>
    <w:rsid w:val="00E25DA4"/>
    <w:rsid w:val="00E25ED3"/>
    <w:rsid w:val="00E25FD9"/>
    <w:rsid w:val="00E2657C"/>
    <w:rsid w:val="00E26965"/>
    <w:rsid w:val="00E26C49"/>
    <w:rsid w:val="00E2737D"/>
    <w:rsid w:val="00E307A9"/>
    <w:rsid w:val="00E30834"/>
    <w:rsid w:val="00E309D7"/>
    <w:rsid w:val="00E30BF1"/>
    <w:rsid w:val="00E30D66"/>
    <w:rsid w:val="00E30F09"/>
    <w:rsid w:val="00E317DD"/>
    <w:rsid w:val="00E3189D"/>
    <w:rsid w:val="00E31C56"/>
    <w:rsid w:val="00E324C1"/>
    <w:rsid w:val="00E33A42"/>
    <w:rsid w:val="00E33CE9"/>
    <w:rsid w:val="00E33F6E"/>
    <w:rsid w:val="00E34568"/>
    <w:rsid w:val="00E348EC"/>
    <w:rsid w:val="00E34AD7"/>
    <w:rsid w:val="00E37A6D"/>
    <w:rsid w:val="00E405B2"/>
    <w:rsid w:val="00E408C8"/>
    <w:rsid w:val="00E413C1"/>
    <w:rsid w:val="00E41654"/>
    <w:rsid w:val="00E41E52"/>
    <w:rsid w:val="00E421E0"/>
    <w:rsid w:val="00E42350"/>
    <w:rsid w:val="00E42380"/>
    <w:rsid w:val="00E42886"/>
    <w:rsid w:val="00E4409F"/>
    <w:rsid w:val="00E44253"/>
    <w:rsid w:val="00E44510"/>
    <w:rsid w:val="00E45150"/>
    <w:rsid w:val="00E4589A"/>
    <w:rsid w:val="00E45BBB"/>
    <w:rsid w:val="00E45E0B"/>
    <w:rsid w:val="00E45ED1"/>
    <w:rsid w:val="00E465D8"/>
    <w:rsid w:val="00E469BF"/>
    <w:rsid w:val="00E46E7A"/>
    <w:rsid w:val="00E4774E"/>
    <w:rsid w:val="00E4787F"/>
    <w:rsid w:val="00E509D3"/>
    <w:rsid w:val="00E5132B"/>
    <w:rsid w:val="00E513D2"/>
    <w:rsid w:val="00E5185C"/>
    <w:rsid w:val="00E52A9C"/>
    <w:rsid w:val="00E5350D"/>
    <w:rsid w:val="00E545FD"/>
    <w:rsid w:val="00E54A90"/>
    <w:rsid w:val="00E55139"/>
    <w:rsid w:val="00E5526B"/>
    <w:rsid w:val="00E55732"/>
    <w:rsid w:val="00E55851"/>
    <w:rsid w:val="00E558F3"/>
    <w:rsid w:val="00E56125"/>
    <w:rsid w:val="00E56EB5"/>
    <w:rsid w:val="00E5780A"/>
    <w:rsid w:val="00E60181"/>
    <w:rsid w:val="00E60F93"/>
    <w:rsid w:val="00E61AE5"/>
    <w:rsid w:val="00E6201F"/>
    <w:rsid w:val="00E62B07"/>
    <w:rsid w:val="00E62E4D"/>
    <w:rsid w:val="00E6333F"/>
    <w:rsid w:val="00E63AC3"/>
    <w:rsid w:val="00E63D63"/>
    <w:rsid w:val="00E63E3C"/>
    <w:rsid w:val="00E64941"/>
    <w:rsid w:val="00E655B1"/>
    <w:rsid w:val="00E6635C"/>
    <w:rsid w:val="00E66758"/>
    <w:rsid w:val="00E66881"/>
    <w:rsid w:val="00E67327"/>
    <w:rsid w:val="00E67957"/>
    <w:rsid w:val="00E708E9"/>
    <w:rsid w:val="00E70982"/>
    <w:rsid w:val="00E70B69"/>
    <w:rsid w:val="00E7193E"/>
    <w:rsid w:val="00E71B96"/>
    <w:rsid w:val="00E71FD5"/>
    <w:rsid w:val="00E72140"/>
    <w:rsid w:val="00E72DC4"/>
    <w:rsid w:val="00E73126"/>
    <w:rsid w:val="00E745E6"/>
    <w:rsid w:val="00E7538C"/>
    <w:rsid w:val="00E75FCF"/>
    <w:rsid w:val="00E76164"/>
    <w:rsid w:val="00E76AD5"/>
    <w:rsid w:val="00E773AF"/>
    <w:rsid w:val="00E7741C"/>
    <w:rsid w:val="00E81A22"/>
    <w:rsid w:val="00E82ED6"/>
    <w:rsid w:val="00E8323F"/>
    <w:rsid w:val="00E84191"/>
    <w:rsid w:val="00E84F57"/>
    <w:rsid w:val="00E84F77"/>
    <w:rsid w:val="00E8738A"/>
    <w:rsid w:val="00E87D13"/>
    <w:rsid w:val="00E87E04"/>
    <w:rsid w:val="00E90085"/>
    <w:rsid w:val="00E9091B"/>
    <w:rsid w:val="00E915CB"/>
    <w:rsid w:val="00E91821"/>
    <w:rsid w:val="00E92A84"/>
    <w:rsid w:val="00E92AC4"/>
    <w:rsid w:val="00E92D03"/>
    <w:rsid w:val="00E9322F"/>
    <w:rsid w:val="00E93A33"/>
    <w:rsid w:val="00E93BA8"/>
    <w:rsid w:val="00E93CEE"/>
    <w:rsid w:val="00E93FF3"/>
    <w:rsid w:val="00E9426C"/>
    <w:rsid w:val="00E9448A"/>
    <w:rsid w:val="00E94D28"/>
    <w:rsid w:val="00E9526A"/>
    <w:rsid w:val="00E9669A"/>
    <w:rsid w:val="00E97170"/>
    <w:rsid w:val="00E97C17"/>
    <w:rsid w:val="00E97C43"/>
    <w:rsid w:val="00EA033E"/>
    <w:rsid w:val="00EA0903"/>
    <w:rsid w:val="00EA0FD4"/>
    <w:rsid w:val="00EA166A"/>
    <w:rsid w:val="00EA20E2"/>
    <w:rsid w:val="00EA2310"/>
    <w:rsid w:val="00EA2585"/>
    <w:rsid w:val="00EA2893"/>
    <w:rsid w:val="00EA2CE5"/>
    <w:rsid w:val="00EA3B24"/>
    <w:rsid w:val="00EA466C"/>
    <w:rsid w:val="00EA5D46"/>
    <w:rsid w:val="00EA6BB6"/>
    <w:rsid w:val="00EA6EC5"/>
    <w:rsid w:val="00EA6FBC"/>
    <w:rsid w:val="00EA72CA"/>
    <w:rsid w:val="00EA7421"/>
    <w:rsid w:val="00EB05CB"/>
    <w:rsid w:val="00EB0DF7"/>
    <w:rsid w:val="00EB133D"/>
    <w:rsid w:val="00EB1403"/>
    <w:rsid w:val="00EB20F9"/>
    <w:rsid w:val="00EB2184"/>
    <w:rsid w:val="00EB2A23"/>
    <w:rsid w:val="00EB309B"/>
    <w:rsid w:val="00EB32BE"/>
    <w:rsid w:val="00EB579E"/>
    <w:rsid w:val="00EB5D0E"/>
    <w:rsid w:val="00EB680A"/>
    <w:rsid w:val="00EB68B3"/>
    <w:rsid w:val="00EB6C6F"/>
    <w:rsid w:val="00EB6E44"/>
    <w:rsid w:val="00EB6FBE"/>
    <w:rsid w:val="00EB761F"/>
    <w:rsid w:val="00EC15CB"/>
    <w:rsid w:val="00EC18A4"/>
    <w:rsid w:val="00EC1FCD"/>
    <w:rsid w:val="00EC266A"/>
    <w:rsid w:val="00EC3727"/>
    <w:rsid w:val="00EC3907"/>
    <w:rsid w:val="00EC3A50"/>
    <w:rsid w:val="00EC4A93"/>
    <w:rsid w:val="00EC56A6"/>
    <w:rsid w:val="00EC6A91"/>
    <w:rsid w:val="00EC6DCA"/>
    <w:rsid w:val="00EC6DDB"/>
    <w:rsid w:val="00EC7495"/>
    <w:rsid w:val="00EC757D"/>
    <w:rsid w:val="00ED0B7D"/>
    <w:rsid w:val="00ED0C2E"/>
    <w:rsid w:val="00ED1195"/>
    <w:rsid w:val="00ED1A34"/>
    <w:rsid w:val="00ED2041"/>
    <w:rsid w:val="00ED2158"/>
    <w:rsid w:val="00ED21A1"/>
    <w:rsid w:val="00ED28A7"/>
    <w:rsid w:val="00ED2F1C"/>
    <w:rsid w:val="00ED31A0"/>
    <w:rsid w:val="00ED406D"/>
    <w:rsid w:val="00ED452B"/>
    <w:rsid w:val="00ED4E98"/>
    <w:rsid w:val="00ED512E"/>
    <w:rsid w:val="00ED541C"/>
    <w:rsid w:val="00ED5DBE"/>
    <w:rsid w:val="00ED68D3"/>
    <w:rsid w:val="00ED6A6C"/>
    <w:rsid w:val="00ED7630"/>
    <w:rsid w:val="00ED7FB6"/>
    <w:rsid w:val="00EE0338"/>
    <w:rsid w:val="00EE21B0"/>
    <w:rsid w:val="00EE27EA"/>
    <w:rsid w:val="00EE2DDE"/>
    <w:rsid w:val="00EE3836"/>
    <w:rsid w:val="00EE42C7"/>
    <w:rsid w:val="00EE5018"/>
    <w:rsid w:val="00EE5A44"/>
    <w:rsid w:val="00EE5E95"/>
    <w:rsid w:val="00EE6349"/>
    <w:rsid w:val="00EE6CE7"/>
    <w:rsid w:val="00EE6F23"/>
    <w:rsid w:val="00EE778C"/>
    <w:rsid w:val="00EE7838"/>
    <w:rsid w:val="00EE7D0B"/>
    <w:rsid w:val="00EF06F1"/>
    <w:rsid w:val="00EF088F"/>
    <w:rsid w:val="00EF1003"/>
    <w:rsid w:val="00EF1028"/>
    <w:rsid w:val="00EF2073"/>
    <w:rsid w:val="00EF2192"/>
    <w:rsid w:val="00EF29EE"/>
    <w:rsid w:val="00EF3703"/>
    <w:rsid w:val="00EF3B74"/>
    <w:rsid w:val="00EF4479"/>
    <w:rsid w:val="00EF451F"/>
    <w:rsid w:val="00EF4CE9"/>
    <w:rsid w:val="00EF53AC"/>
    <w:rsid w:val="00EF5698"/>
    <w:rsid w:val="00EF6426"/>
    <w:rsid w:val="00EF656C"/>
    <w:rsid w:val="00EF6BF4"/>
    <w:rsid w:val="00EF7674"/>
    <w:rsid w:val="00EF7917"/>
    <w:rsid w:val="00EF7A58"/>
    <w:rsid w:val="00EF7AFD"/>
    <w:rsid w:val="00F0057D"/>
    <w:rsid w:val="00F00E82"/>
    <w:rsid w:val="00F01958"/>
    <w:rsid w:val="00F01E76"/>
    <w:rsid w:val="00F0201A"/>
    <w:rsid w:val="00F026EC"/>
    <w:rsid w:val="00F037C0"/>
    <w:rsid w:val="00F03D0C"/>
    <w:rsid w:val="00F04160"/>
    <w:rsid w:val="00F04CBC"/>
    <w:rsid w:val="00F05044"/>
    <w:rsid w:val="00F0511F"/>
    <w:rsid w:val="00F05779"/>
    <w:rsid w:val="00F059E4"/>
    <w:rsid w:val="00F06414"/>
    <w:rsid w:val="00F06DF9"/>
    <w:rsid w:val="00F075DD"/>
    <w:rsid w:val="00F07CA4"/>
    <w:rsid w:val="00F07D0C"/>
    <w:rsid w:val="00F1117D"/>
    <w:rsid w:val="00F116A3"/>
    <w:rsid w:val="00F1191C"/>
    <w:rsid w:val="00F11D63"/>
    <w:rsid w:val="00F12036"/>
    <w:rsid w:val="00F12A0D"/>
    <w:rsid w:val="00F12B8E"/>
    <w:rsid w:val="00F13694"/>
    <w:rsid w:val="00F13980"/>
    <w:rsid w:val="00F13C5C"/>
    <w:rsid w:val="00F13C9B"/>
    <w:rsid w:val="00F140F9"/>
    <w:rsid w:val="00F14442"/>
    <w:rsid w:val="00F149CC"/>
    <w:rsid w:val="00F14D4F"/>
    <w:rsid w:val="00F1612F"/>
    <w:rsid w:val="00F16F79"/>
    <w:rsid w:val="00F1706A"/>
    <w:rsid w:val="00F17319"/>
    <w:rsid w:val="00F17370"/>
    <w:rsid w:val="00F1755F"/>
    <w:rsid w:val="00F17FEB"/>
    <w:rsid w:val="00F201E9"/>
    <w:rsid w:val="00F20F3F"/>
    <w:rsid w:val="00F210C6"/>
    <w:rsid w:val="00F217FC"/>
    <w:rsid w:val="00F21F05"/>
    <w:rsid w:val="00F221D7"/>
    <w:rsid w:val="00F228B4"/>
    <w:rsid w:val="00F22BC1"/>
    <w:rsid w:val="00F231BF"/>
    <w:rsid w:val="00F23234"/>
    <w:rsid w:val="00F2361E"/>
    <w:rsid w:val="00F241AC"/>
    <w:rsid w:val="00F246D1"/>
    <w:rsid w:val="00F247D1"/>
    <w:rsid w:val="00F24AA8"/>
    <w:rsid w:val="00F24B05"/>
    <w:rsid w:val="00F25508"/>
    <w:rsid w:val="00F255FB"/>
    <w:rsid w:val="00F25607"/>
    <w:rsid w:val="00F25D2F"/>
    <w:rsid w:val="00F26060"/>
    <w:rsid w:val="00F26673"/>
    <w:rsid w:val="00F27F41"/>
    <w:rsid w:val="00F300B8"/>
    <w:rsid w:val="00F306E7"/>
    <w:rsid w:val="00F30A84"/>
    <w:rsid w:val="00F30D5C"/>
    <w:rsid w:val="00F30D94"/>
    <w:rsid w:val="00F31156"/>
    <w:rsid w:val="00F3254C"/>
    <w:rsid w:val="00F329C6"/>
    <w:rsid w:val="00F32B2F"/>
    <w:rsid w:val="00F339F9"/>
    <w:rsid w:val="00F33D63"/>
    <w:rsid w:val="00F3569C"/>
    <w:rsid w:val="00F356BD"/>
    <w:rsid w:val="00F35B99"/>
    <w:rsid w:val="00F369EB"/>
    <w:rsid w:val="00F36B92"/>
    <w:rsid w:val="00F36D9D"/>
    <w:rsid w:val="00F36E06"/>
    <w:rsid w:val="00F36E08"/>
    <w:rsid w:val="00F375E8"/>
    <w:rsid w:val="00F37A7D"/>
    <w:rsid w:val="00F40736"/>
    <w:rsid w:val="00F40FD5"/>
    <w:rsid w:val="00F4242F"/>
    <w:rsid w:val="00F42997"/>
    <w:rsid w:val="00F42AC5"/>
    <w:rsid w:val="00F43BE3"/>
    <w:rsid w:val="00F4416A"/>
    <w:rsid w:val="00F4609E"/>
    <w:rsid w:val="00F462A0"/>
    <w:rsid w:val="00F46823"/>
    <w:rsid w:val="00F46CF2"/>
    <w:rsid w:val="00F470C7"/>
    <w:rsid w:val="00F47248"/>
    <w:rsid w:val="00F473EF"/>
    <w:rsid w:val="00F47516"/>
    <w:rsid w:val="00F47995"/>
    <w:rsid w:val="00F50692"/>
    <w:rsid w:val="00F51858"/>
    <w:rsid w:val="00F5278A"/>
    <w:rsid w:val="00F52A36"/>
    <w:rsid w:val="00F52BC8"/>
    <w:rsid w:val="00F52CF6"/>
    <w:rsid w:val="00F53B21"/>
    <w:rsid w:val="00F54542"/>
    <w:rsid w:val="00F54614"/>
    <w:rsid w:val="00F548ED"/>
    <w:rsid w:val="00F54B96"/>
    <w:rsid w:val="00F551D6"/>
    <w:rsid w:val="00F554E7"/>
    <w:rsid w:val="00F56674"/>
    <w:rsid w:val="00F569E1"/>
    <w:rsid w:val="00F57B0E"/>
    <w:rsid w:val="00F57D94"/>
    <w:rsid w:val="00F57F71"/>
    <w:rsid w:val="00F601F4"/>
    <w:rsid w:val="00F609D7"/>
    <w:rsid w:val="00F612D3"/>
    <w:rsid w:val="00F614E5"/>
    <w:rsid w:val="00F61C9A"/>
    <w:rsid w:val="00F6236F"/>
    <w:rsid w:val="00F623CC"/>
    <w:rsid w:val="00F62A99"/>
    <w:rsid w:val="00F66757"/>
    <w:rsid w:val="00F6691A"/>
    <w:rsid w:val="00F66A1D"/>
    <w:rsid w:val="00F66C22"/>
    <w:rsid w:val="00F66C88"/>
    <w:rsid w:val="00F6773E"/>
    <w:rsid w:val="00F70F6C"/>
    <w:rsid w:val="00F71B62"/>
    <w:rsid w:val="00F7230F"/>
    <w:rsid w:val="00F723B4"/>
    <w:rsid w:val="00F72DBD"/>
    <w:rsid w:val="00F73C3D"/>
    <w:rsid w:val="00F747B8"/>
    <w:rsid w:val="00F74B7A"/>
    <w:rsid w:val="00F74FD0"/>
    <w:rsid w:val="00F75167"/>
    <w:rsid w:val="00F75ACA"/>
    <w:rsid w:val="00F75AF0"/>
    <w:rsid w:val="00F76764"/>
    <w:rsid w:val="00F76ABC"/>
    <w:rsid w:val="00F7704C"/>
    <w:rsid w:val="00F77124"/>
    <w:rsid w:val="00F77BB9"/>
    <w:rsid w:val="00F77FE4"/>
    <w:rsid w:val="00F80D8D"/>
    <w:rsid w:val="00F81044"/>
    <w:rsid w:val="00F81186"/>
    <w:rsid w:val="00F82872"/>
    <w:rsid w:val="00F83CB3"/>
    <w:rsid w:val="00F84352"/>
    <w:rsid w:val="00F84B62"/>
    <w:rsid w:val="00F85A97"/>
    <w:rsid w:val="00F85E92"/>
    <w:rsid w:val="00F86A33"/>
    <w:rsid w:val="00F8788A"/>
    <w:rsid w:val="00F87C35"/>
    <w:rsid w:val="00F87E7E"/>
    <w:rsid w:val="00F87FC8"/>
    <w:rsid w:val="00F9040D"/>
    <w:rsid w:val="00F908A9"/>
    <w:rsid w:val="00F90B36"/>
    <w:rsid w:val="00F90B89"/>
    <w:rsid w:val="00F913D0"/>
    <w:rsid w:val="00F91E00"/>
    <w:rsid w:val="00F927A8"/>
    <w:rsid w:val="00F93653"/>
    <w:rsid w:val="00F940C4"/>
    <w:rsid w:val="00F95238"/>
    <w:rsid w:val="00F95CE6"/>
    <w:rsid w:val="00F96075"/>
    <w:rsid w:val="00F966A8"/>
    <w:rsid w:val="00F967A2"/>
    <w:rsid w:val="00F96AD8"/>
    <w:rsid w:val="00FA17B0"/>
    <w:rsid w:val="00FA1AB3"/>
    <w:rsid w:val="00FA228D"/>
    <w:rsid w:val="00FA246A"/>
    <w:rsid w:val="00FA3BE3"/>
    <w:rsid w:val="00FA3CF7"/>
    <w:rsid w:val="00FA46A6"/>
    <w:rsid w:val="00FA64D2"/>
    <w:rsid w:val="00FA759F"/>
    <w:rsid w:val="00FA78F2"/>
    <w:rsid w:val="00FA7FB9"/>
    <w:rsid w:val="00FB03EE"/>
    <w:rsid w:val="00FB16E8"/>
    <w:rsid w:val="00FB21F3"/>
    <w:rsid w:val="00FB2A05"/>
    <w:rsid w:val="00FB2B50"/>
    <w:rsid w:val="00FB338C"/>
    <w:rsid w:val="00FB4446"/>
    <w:rsid w:val="00FB49AC"/>
    <w:rsid w:val="00FB53D6"/>
    <w:rsid w:val="00FB5B44"/>
    <w:rsid w:val="00FB7793"/>
    <w:rsid w:val="00FB7884"/>
    <w:rsid w:val="00FB7D98"/>
    <w:rsid w:val="00FC03DF"/>
    <w:rsid w:val="00FC05E6"/>
    <w:rsid w:val="00FC0DD9"/>
    <w:rsid w:val="00FC1A08"/>
    <w:rsid w:val="00FC1A6A"/>
    <w:rsid w:val="00FC1E1A"/>
    <w:rsid w:val="00FC2139"/>
    <w:rsid w:val="00FC264F"/>
    <w:rsid w:val="00FC3A8C"/>
    <w:rsid w:val="00FC3CC0"/>
    <w:rsid w:val="00FC4830"/>
    <w:rsid w:val="00FC4AFE"/>
    <w:rsid w:val="00FC4BE0"/>
    <w:rsid w:val="00FC5519"/>
    <w:rsid w:val="00FC5712"/>
    <w:rsid w:val="00FC581B"/>
    <w:rsid w:val="00FC587D"/>
    <w:rsid w:val="00FC5A56"/>
    <w:rsid w:val="00FC60C8"/>
    <w:rsid w:val="00FC6395"/>
    <w:rsid w:val="00FC69E6"/>
    <w:rsid w:val="00FC723D"/>
    <w:rsid w:val="00FC72FF"/>
    <w:rsid w:val="00FC7BF5"/>
    <w:rsid w:val="00FD053B"/>
    <w:rsid w:val="00FD055B"/>
    <w:rsid w:val="00FD08E1"/>
    <w:rsid w:val="00FD1C1B"/>
    <w:rsid w:val="00FD1F29"/>
    <w:rsid w:val="00FD2216"/>
    <w:rsid w:val="00FD39A2"/>
    <w:rsid w:val="00FD3EBB"/>
    <w:rsid w:val="00FD489B"/>
    <w:rsid w:val="00FD4CEE"/>
    <w:rsid w:val="00FD4F30"/>
    <w:rsid w:val="00FD562E"/>
    <w:rsid w:val="00FD595C"/>
    <w:rsid w:val="00FD5DC1"/>
    <w:rsid w:val="00FD5F44"/>
    <w:rsid w:val="00FE03A0"/>
    <w:rsid w:val="00FE2437"/>
    <w:rsid w:val="00FE2FC8"/>
    <w:rsid w:val="00FE377F"/>
    <w:rsid w:val="00FE37D6"/>
    <w:rsid w:val="00FE38F2"/>
    <w:rsid w:val="00FE3F35"/>
    <w:rsid w:val="00FE4AEE"/>
    <w:rsid w:val="00FE5617"/>
    <w:rsid w:val="00FE57CE"/>
    <w:rsid w:val="00FE5EE9"/>
    <w:rsid w:val="00FE6C2A"/>
    <w:rsid w:val="00FE7231"/>
    <w:rsid w:val="00FF09AC"/>
    <w:rsid w:val="00FF3D6C"/>
    <w:rsid w:val="00FF4214"/>
    <w:rsid w:val="00FF4757"/>
    <w:rsid w:val="00FF4EFC"/>
    <w:rsid w:val="00FF51EE"/>
    <w:rsid w:val="00FF5A40"/>
    <w:rsid w:val="00FF5EEC"/>
    <w:rsid w:val="00FF63D1"/>
    <w:rsid w:val="00FF7113"/>
  </w:rsids>
  <m:mathPr>
    <m:mathFont m:val="Cambria Math"/>
    <m:brkBin m:val="before"/>
    <m:brkBinSub m:val="--"/>
    <m:smallFrac m:val="0"/>
    <m:dispDef/>
    <m:lMargin m:val="0"/>
    <m:rMargin m:val="0"/>
    <m:defJc m:val="centerGroup"/>
    <m:wrapIndent m:val="1440"/>
    <m:intLim m:val="subSup"/>
    <m:naryLim m:val="undOvr"/>
  </m:mathPr>
  <w:themeFontLang w:val="en-SG"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4CDB6"/>
  <w15:docId w15:val="{DC729136-E2DC-44CD-B3E5-5650D5EC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0181"/>
    <w:rPr>
      <w:lang w:val="en-GB" w:eastAsia="en-US"/>
    </w:rPr>
  </w:style>
  <w:style w:type="paragraph" w:styleId="Heading1">
    <w:name w:val="heading 1"/>
    <w:basedOn w:val="Normal"/>
    <w:next w:val="Normal"/>
    <w:link w:val="Heading1Char"/>
    <w:uiPriority w:val="9"/>
    <w:qFormat/>
    <w:rsid w:val="00E60181"/>
    <w:pPr>
      <w:keepNext/>
      <w:outlineLvl w:val="0"/>
    </w:pPr>
    <w:rPr>
      <w:rFonts w:ascii="Century Gothic Bold" w:hAnsi="Century Gothic Bold"/>
      <w:b/>
      <w:bCs/>
      <w:sz w:val="36"/>
      <w:szCs w:val="36"/>
      <w:lang w:val="en-US"/>
    </w:rPr>
  </w:style>
  <w:style w:type="paragraph" w:styleId="Heading2">
    <w:name w:val="heading 2"/>
    <w:basedOn w:val="Normal"/>
    <w:link w:val="Heading2Char"/>
    <w:qFormat/>
    <w:rsid w:val="00E60181"/>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E60181"/>
    <w:pPr>
      <w:spacing w:before="240" w:after="60"/>
      <w:outlineLvl w:val="2"/>
    </w:pPr>
    <w:rPr>
      <w:rFonts w:cs="Arial"/>
      <w:bCs w:val="0"/>
      <w:sz w:val="24"/>
      <w:szCs w:val="24"/>
    </w:rPr>
  </w:style>
  <w:style w:type="paragraph" w:styleId="Heading4">
    <w:name w:val="heading 4"/>
    <w:basedOn w:val="Normal"/>
    <w:next w:val="Normal"/>
    <w:link w:val="Heading4Char"/>
    <w:qFormat/>
    <w:rsid w:val="00E60181"/>
    <w:pPr>
      <w:keepNext/>
      <w:spacing w:before="240" w:after="60"/>
      <w:outlineLvl w:val="3"/>
    </w:pPr>
    <w:rPr>
      <w:b/>
      <w:bCs/>
      <w:sz w:val="28"/>
      <w:szCs w:val="28"/>
    </w:rPr>
  </w:style>
  <w:style w:type="paragraph" w:styleId="Heading5">
    <w:name w:val="heading 5"/>
    <w:basedOn w:val="Normal"/>
    <w:next w:val="Normal"/>
    <w:link w:val="Heading5Char"/>
    <w:qFormat/>
    <w:rsid w:val="00E60181"/>
    <w:pPr>
      <w:spacing w:before="240" w:after="60"/>
      <w:outlineLvl w:val="4"/>
    </w:pPr>
    <w:rPr>
      <w:b/>
      <w:bCs/>
      <w:i/>
      <w:iCs/>
      <w:sz w:val="26"/>
      <w:szCs w:val="26"/>
    </w:rPr>
  </w:style>
  <w:style w:type="paragraph" w:styleId="Heading6">
    <w:name w:val="heading 6"/>
    <w:basedOn w:val="Normal"/>
    <w:next w:val="Normal"/>
    <w:link w:val="Heading6Char"/>
    <w:qFormat/>
    <w:rsid w:val="00E60181"/>
    <w:pPr>
      <w:spacing w:before="240" w:after="60"/>
      <w:outlineLvl w:val="5"/>
    </w:pPr>
    <w:rPr>
      <w:b/>
      <w:bCs/>
      <w:sz w:val="22"/>
      <w:szCs w:val="22"/>
    </w:rPr>
  </w:style>
  <w:style w:type="paragraph" w:styleId="Heading7">
    <w:name w:val="heading 7"/>
    <w:basedOn w:val="Normal"/>
    <w:next w:val="Normal"/>
    <w:link w:val="Heading7Char"/>
    <w:qFormat/>
    <w:rsid w:val="00E60181"/>
    <w:pPr>
      <w:spacing w:before="240" w:after="60"/>
      <w:outlineLvl w:val="6"/>
    </w:pPr>
    <w:rPr>
      <w:sz w:val="24"/>
      <w:szCs w:val="24"/>
    </w:rPr>
  </w:style>
  <w:style w:type="paragraph" w:styleId="Heading8">
    <w:name w:val="heading 8"/>
    <w:basedOn w:val="Normal"/>
    <w:next w:val="Normal"/>
    <w:link w:val="Heading8Char"/>
    <w:qFormat/>
    <w:rsid w:val="00E60181"/>
    <w:pPr>
      <w:spacing w:before="240" w:after="60"/>
      <w:outlineLvl w:val="7"/>
    </w:pPr>
    <w:rPr>
      <w:i/>
      <w:iCs/>
      <w:sz w:val="24"/>
      <w:szCs w:val="24"/>
    </w:rPr>
  </w:style>
  <w:style w:type="paragraph" w:styleId="Heading9">
    <w:name w:val="heading 9"/>
    <w:basedOn w:val="Normal"/>
    <w:next w:val="Normal"/>
    <w:link w:val="Heading9Char"/>
    <w:qFormat/>
    <w:rsid w:val="00E6018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81"/>
    <w:rPr>
      <w:rFonts w:ascii="Century Gothic Bold" w:hAnsi="Century Gothic Bold"/>
      <w:b/>
      <w:bCs/>
      <w:sz w:val="36"/>
      <w:szCs w:val="36"/>
      <w:lang w:val="en-US" w:eastAsia="en-US"/>
    </w:rPr>
  </w:style>
  <w:style w:type="paragraph" w:styleId="Header">
    <w:name w:val="header"/>
    <w:aliases w:val="Header Left"/>
    <w:basedOn w:val="Normal"/>
    <w:link w:val="HeaderChar"/>
    <w:rsid w:val="00E60181"/>
    <w:pPr>
      <w:tabs>
        <w:tab w:val="center" w:pos="2608"/>
        <w:tab w:val="center" w:pos="4320"/>
        <w:tab w:val="right" w:pos="8640"/>
      </w:tabs>
    </w:pPr>
    <w:rPr>
      <w:rFonts w:ascii="Century Gothic Bold" w:hAnsi="Century Gothic Bold"/>
      <w:b/>
      <w:caps/>
      <w:spacing w:val="58"/>
      <w:sz w:val="18"/>
    </w:rPr>
  </w:style>
  <w:style w:type="paragraph" w:styleId="Footer">
    <w:name w:val="footer"/>
    <w:basedOn w:val="Normal"/>
    <w:link w:val="FooterChar"/>
    <w:rsid w:val="00E60181"/>
    <w:pPr>
      <w:tabs>
        <w:tab w:val="center" w:pos="4320"/>
        <w:tab w:val="right" w:pos="8640"/>
      </w:tabs>
    </w:pPr>
  </w:style>
  <w:style w:type="paragraph" w:styleId="BodyText">
    <w:name w:val="Body Text"/>
    <w:link w:val="BodyTextChar"/>
    <w:qFormat/>
    <w:rsid w:val="00E60181"/>
    <w:pPr>
      <w:autoSpaceDE w:val="0"/>
      <w:autoSpaceDN w:val="0"/>
      <w:adjustRightInd w:val="0"/>
      <w:spacing w:before="120" w:after="120" w:line="280" w:lineRule="atLeast"/>
      <w:ind w:left="578"/>
    </w:pPr>
    <w:rPr>
      <w:rFonts w:ascii="Century Gothic" w:hAnsi="Century Gothic"/>
      <w:color w:val="000000"/>
      <w:sz w:val="18"/>
      <w:szCs w:val="22"/>
      <w:lang w:val="en-GB" w:eastAsia="en-US"/>
    </w:rPr>
  </w:style>
  <w:style w:type="character" w:customStyle="1" w:styleId="BodyTextChar">
    <w:name w:val="Body Text Char"/>
    <w:basedOn w:val="DefaultParagraphFont"/>
    <w:link w:val="BodyText"/>
    <w:rsid w:val="00E60181"/>
    <w:rPr>
      <w:rFonts w:ascii="Century Gothic" w:hAnsi="Century Gothic"/>
      <w:color w:val="000000"/>
      <w:sz w:val="18"/>
      <w:szCs w:val="22"/>
      <w:lang w:val="en-GB" w:eastAsia="en-US"/>
    </w:rPr>
  </w:style>
  <w:style w:type="paragraph" w:customStyle="1" w:styleId="HeaderRight">
    <w:name w:val="Header Right"/>
    <w:rsid w:val="00E60181"/>
    <w:pPr>
      <w:tabs>
        <w:tab w:val="left" w:pos="2610"/>
      </w:tabs>
      <w:jc w:val="right"/>
    </w:pPr>
    <w:rPr>
      <w:rFonts w:ascii="Century Gothic Bold" w:hAnsi="Century Gothic Bold"/>
      <w:b/>
      <w:caps/>
      <w:spacing w:val="58"/>
      <w:sz w:val="18"/>
      <w:szCs w:val="18"/>
      <w:lang w:val="en-GB" w:eastAsia="en-US"/>
    </w:rPr>
  </w:style>
  <w:style w:type="table" w:styleId="TableGrid">
    <w:name w:val="Table Grid"/>
    <w:basedOn w:val="TableNormal"/>
    <w:rsid w:val="00E60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E60181"/>
    <w:pPr>
      <w:pBdr>
        <w:bottom w:val="none" w:sz="0" w:space="0" w:color="auto"/>
      </w:pBdr>
      <w:spacing w:before="0"/>
    </w:pPr>
    <w:rPr>
      <w:color w:val="C00000"/>
      <w:sz w:val="48"/>
      <w:szCs w:val="48"/>
    </w:rPr>
  </w:style>
  <w:style w:type="paragraph" w:customStyle="1" w:styleId="BulletedList">
    <w:name w:val="Bulleted List"/>
    <w:link w:val="BulletedListCharChar"/>
    <w:rsid w:val="00E60181"/>
    <w:pPr>
      <w:numPr>
        <w:numId w:val="3"/>
      </w:numPr>
      <w:tabs>
        <w:tab w:val="left" w:pos="1152"/>
      </w:tabs>
      <w:spacing w:before="60" w:line="260" w:lineRule="exact"/>
    </w:pPr>
    <w:rPr>
      <w:rFonts w:ascii="Century Gothic" w:hAnsi="Century Gothic"/>
      <w:color w:val="000000"/>
      <w:sz w:val="18"/>
      <w:szCs w:val="22"/>
      <w:lang w:val="en-GB" w:eastAsia="en-US"/>
    </w:rPr>
  </w:style>
  <w:style w:type="character" w:customStyle="1" w:styleId="BulletedListCharChar">
    <w:name w:val="Bulleted List Char Char"/>
    <w:basedOn w:val="BodyTextChar"/>
    <w:link w:val="BulletedList"/>
    <w:rsid w:val="00E60181"/>
    <w:rPr>
      <w:rFonts w:ascii="Century Gothic" w:hAnsi="Century Gothic"/>
      <w:color w:val="000000"/>
      <w:sz w:val="18"/>
      <w:szCs w:val="22"/>
      <w:lang w:val="en-GB" w:eastAsia="en-US"/>
    </w:rPr>
  </w:style>
  <w:style w:type="paragraph" w:customStyle="1" w:styleId="ProcedureHeading">
    <w:name w:val="Procedure Heading"/>
    <w:basedOn w:val="Heading3CL"/>
    <w:next w:val="NumberedListing"/>
    <w:link w:val="ProcedureHeadingChar"/>
    <w:rsid w:val="00E60181"/>
    <w:pPr>
      <w:spacing w:after="120"/>
      <w:outlineLvl w:val="9"/>
    </w:pPr>
    <w:rPr>
      <w:i/>
      <w:sz w:val="22"/>
    </w:rPr>
  </w:style>
  <w:style w:type="paragraph" w:customStyle="1" w:styleId="ProductName">
    <w:name w:val="Product Name"/>
    <w:basedOn w:val="Normal"/>
    <w:rsid w:val="00E60181"/>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E60181"/>
    <w:rPr>
      <w:rFonts w:ascii="Century Gothic" w:hAnsi="Century Gothic"/>
      <w:color w:val="000000"/>
      <w:sz w:val="18"/>
      <w:szCs w:val="22"/>
      <w:lang w:val="en-GB" w:eastAsia="en-US"/>
    </w:rPr>
  </w:style>
  <w:style w:type="paragraph" w:customStyle="1" w:styleId="NumberedListing">
    <w:name w:val="Numbered Listing"/>
    <w:link w:val="NumberedListingCharChar"/>
    <w:qFormat/>
    <w:rsid w:val="00E60181"/>
    <w:pPr>
      <w:autoSpaceDE w:val="0"/>
      <w:autoSpaceDN w:val="0"/>
      <w:adjustRightInd w:val="0"/>
      <w:spacing w:before="120" w:after="120" w:line="240" w:lineRule="atLeast"/>
    </w:pPr>
    <w:rPr>
      <w:rFonts w:ascii="Century Gothic" w:hAnsi="Century Gothic"/>
      <w:color w:val="000000"/>
      <w:sz w:val="18"/>
      <w:szCs w:val="22"/>
      <w:lang w:val="en-GB" w:eastAsia="en-US"/>
    </w:rPr>
  </w:style>
  <w:style w:type="paragraph" w:customStyle="1" w:styleId="NumberedListText">
    <w:name w:val="Numbered List Text"/>
    <w:basedOn w:val="BodyText"/>
    <w:link w:val="NumberedListTextChar"/>
    <w:rsid w:val="00E60181"/>
    <w:pPr>
      <w:ind w:left="1008"/>
    </w:pPr>
  </w:style>
  <w:style w:type="paragraph" w:customStyle="1" w:styleId="Field">
    <w:name w:val="Field"/>
    <w:basedOn w:val="NumberedListText"/>
    <w:link w:val="FieldChar"/>
    <w:rsid w:val="00E60181"/>
    <w:rPr>
      <w:b/>
    </w:rPr>
  </w:style>
  <w:style w:type="paragraph" w:styleId="TOCHeading">
    <w:name w:val="TOC Heading"/>
    <w:basedOn w:val="ProductName"/>
    <w:uiPriority w:val="39"/>
    <w:qFormat/>
    <w:rsid w:val="00E60181"/>
    <w:pPr>
      <w:jc w:val="left"/>
    </w:pPr>
    <w:rPr>
      <w:spacing w:val="20"/>
      <w:sz w:val="48"/>
    </w:rPr>
  </w:style>
  <w:style w:type="paragraph" w:styleId="TOC1">
    <w:name w:val="toc 1"/>
    <w:next w:val="TOC2"/>
    <w:autoRedefine/>
    <w:uiPriority w:val="39"/>
    <w:rsid w:val="008F4C90"/>
    <w:pPr>
      <w:numPr>
        <w:numId w:val="12"/>
      </w:numPr>
      <w:tabs>
        <w:tab w:val="clear" w:pos="1008"/>
        <w:tab w:val="left" w:pos="1620"/>
        <w:tab w:val="left" w:pos="2268"/>
        <w:tab w:val="right" w:pos="8640"/>
      </w:tabs>
      <w:spacing w:before="240" w:after="240"/>
      <w:ind w:left="0" w:right="382" w:firstLine="0"/>
    </w:pPr>
    <w:rPr>
      <w:rFonts w:ascii="Century Gothic" w:hAnsi="Century Gothic"/>
      <w:b/>
      <w:bCs/>
      <w:noProof/>
      <w:sz w:val="22"/>
      <w:lang w:val="en-GB" w:eastAsia="en-US"/>
    </w:rPr>
  </w:style>
  <w:style w:type="paragraph" w:styleId="TOC2">
    <w:name w:val="toc 2"/>
    <w:basedOn w:val="Normal"/>
    <w:next w:val="Normal"/>
    <w:autoRedefine/>
    <w:uiPriority w:val="39"/>
    <w:rsid w:val="007200DF"/>
    <w:pPr>
      <w:tabs>
        <w:tab w:val="right" w:leader="dot" w:pos="8640"/>
      </w:tabs>
      <w:spacing w:before="120" w:after="120"/>
      <w:ind w:left="90"/>
    </w:pPr>
    <w:rPr>
      <w:rFonts w:ascii="Century Gothic" w:hAnsi="Century Gothic"/>
      <w:b/>
      <w:noProof/>
      <w:sz w:val="18"/>
    </w:rPr>
  </w:style>
  <w:style w:type="paragraph" w:styleId="TOC3">
    <w:name w:val="toc 3"/>
    <w:basedOn w:val="Normal"/>
    <w:next w:val="Normal"/>
    <w:autoRedefine/>
    <w:uiPriority w:val="39"/>
    <w:rsid w:val="007200DF"/>
    <w:pPr>
      <w:tabs>
        <w:tab w:val="left" w:pos="1134"/>
        <w:tab w:val="left" w:pos="1680"/>
        <w:tab w:val="right" w:leader="dot" w:pos="8640"/>
      </w:tabs>
      <w:ind w:left="720" w:right="386"/>
    </w:pPr>
    <w:rPr>
      <w:rFonts w:ascii="Century Gothic" w:hAnsi="Century Gothic"/>
      <w:sz w:val="16"/>
    </w:rPr>
  </w:style>
  <w:style w:type="paragraph" w:styleId="TOC4">
    <w:name w:val="toc 4"/>
    <w:basedOn w:val="Normal"/>
    <w:next w:val="Normal"/>
    <w:autoRedefine/>
    <w:uiPriority w:val="39"/>
    <w:rsid w:val="00E60181"/>
    <w:pPr>
      <w:tabs>
        <w:tab w:val="right" w:leader="dot" w:pos="8640"/>
      </w:tabs>
      <w:ind w:left="1418"/>
    </w:pPr>
    <w:rPr>
      <w:rFonts w:ascii="Century Gothic" w:hAnsi="Century Gothic"/>
      <w:sz w:val="16"/>
    </w:rPr>
  </w:style>
  <w:style w:type="character" w:styleId="Hyperlink">
    <w:name w:val="Hyperlink"/>
    <w:basedOn w:val="DefaultParagraphFont"/>
    <w:uiPriority w:val="99"/>
    <w:rsid w:val="00E60181"/>
    <w:rPr>
      <w:color w:val="0000FF"/>
      <w:u w:val="single"/>
    </w:rPr>
  </w:style>
  <w:style w:type="paragraph" w:customStyle="1" w:styleId="CopyrightText">
    <w:name w:val="Copyright Text"/>
    <w:rsid w:val="00E60181"/>
    <w:pPr>
      <w:jc w:val="both"/>
    </w:pPr>
    <w:rPr>
      <w:rFonts w:ascii="Century Gothic" w:hAnsi="Century Gothic"/>
      <w:color w:val="000000"/>
      <w:sz w:val="12"/>
      <w:szCs w:val="18"/>
      <w:lang w:val="en-GB" w:eastAsia="en-US"/>
    </w:rPr>
  </w:style>
  <w:style w:type="paragraph" w:customStyle="1" w:styleId="CopyrightHeading">
    <w:name w:val="Copyright Heading"/>
    <w:rsid w:val="00E60181"/>
    <w:pPr>
      <w:jc w:val="both"/>
    </w:pPr>
    <w:rPr>
      <w:rFonts w:ascii="Century Gothic" w:hAnsi="Century Gothic" w:cs="Helv"/>
      <w:b/>
      <w:sz w:val="18"/>
      <w:szCs w:val="18"/>
      <w:lang w:val="en-GB" w:eastAsia="en-US"/>
    </w:rPr>
  </w:style>
  <w:style w:type="paragraph" w:customStyle="1" w:styleId="TableHeading">
    <w:name w:val="Table Heading"/>
    <w:basedOn w:val="CopyrightHeading"/>
    <w:rsid w:val="00E60181"/>
    <w:pPr>
      <w:spacing w:before="40" w:after="40"/>
    </w:pPr>
    <w:rPr>
      <w:rFonts w:ascii="Century Gothic Bold" w:hAnsi="Century Gothic Bold"/>
      <w:szCs w:val="20"/>
    </w:rPr>
  </w:style>
  <w:style w:type="paragraph" w:customStyle="1" w:styleId="TableText">
    <w:name w:val="Table Text"/>
    <w:basedOn w:val="CopyrightText"/>
    <w:qFormat/>
    <w:rsid w:val="00E60181"/>
    <w:pPr>
      <w:spacing w:before="120" w:after="120" w:line="360" w:lineRule="auto"/>
      <w:jc w:val="left"/>
    </w:pPr>
    <w:rPr>
      <w:sz w:val="16"/>
    </w:rPr>
  </w:style>
  <w:style w:type="paragraph" w:customStyle="1" w:styleId="ChapterNumber">
    <w:name w:val="Chapter Number"/>
    <w:basedOn w:val="ChapterHeading"/>
    <w:rsid w:val="00E60181"/>
    <w:pPr>
      <w:spacing w:after="0"/>
      <w:outlineLvl w:val="9"/>
    </w:pPr>
    <w:rPr>
      <w:caps/>
    </w:rPr>
  </w:style>
  <w:style w:type="character" w:customStyle="1" w:styleId="text1">
    <w:name w:val="text1"/>
    <w:basedOn w:val="DefaultParagraphFont"/>
    <w:rsid w:val="00E60181"/>
  </w:style>
  <w:style w:type="paragraph" w:customStyle="1" w:styleId="BodyTextIndented">
    <w:name w:val="Body Text Indented"/>
    <w:basedOn w:val="BulletedList"/>
    <w:link w:val="BodyTextIndentedChar"/>
    <w:rsid w:val="00E60181"/>
    <w:pPr>
      <w:numPr>
        <w:numId w:val="0"/>
      </w:numPr>
      <w:spacing w:before="0"/>
      <w:ind w:left="936"/>
    </w:pPr>
  </w:style>
  <w:style w:type="character" w:customStyle="1" w:styleId="BodyTextIndentedChar">
    <w:name w:val="Body Text Indented Char"/>
    <w:basedOn w:val="BulletedListCharChar"/>
    <w:link w:val="BodyTextIndented"/>
    <w:rsid w:val="00E60181"/>
    <w:rPr>
      <w:rFonts w:ascii="Century Gothic" w:hAnsi="Century Gothic"/>
      <w:color w:val="000000"/>
      <w:sz w:val="18"/>
      <w:szCs w:val="22"/>
      <w:lang w:val="en-GB" w:eastAsia="en-US"/>
    </w:rPr>
  </w:style>
  <w:style w:type="paragraph" w:customStyle="1" w:styleId="FooterRight">
    <w:name w:val="Footer Right"/>
    <w:rsid w:val="00E60181"/>
    <w:pPr>
      <w:jc w:val="right"/>
    </w:pPr>
    <w:rPr>
      <w:rFonts w:ascii="Century Gothic Bold" w:hAnsi="Century Gothic Bold"/>
      <w:b/>
      <w:caps/>
      <w:spacing w:val="58"/>
      <w:sz w:val="18"/>
      <w:szCs w:val="18"/>
      <w:lang w:val="en-GB" w:eastAsia="en-US"/>
    </w:rPr>
  </w:style>
  <w:style w:type="paragraph" w:customStyle="1" w:styleId="FooterLeft">
    <w:name w:val="Footer Left"/>
    <w:rsid w:val="00E60181"/>
    <w:pPr>
      <w:tabs>
        <w:tab w:val="right" w:pos="9360"/>
      </w:tabs>
      <w:ind w:left="-108" w:right="-43"/>
    </w:pPr>
    <w:rPr>
      <w:rFonts w:ascii="Century Gothic" w:hAnsi="Century Gothic"/>
      <w:sz w:val="18"/>
      <w:szCs w:val="18"/>
      <w:lang w:val="en-GB" w:eastAsia="en-US"/>
    </w:rPr>
  </w:style>
  <w:style w:type="paragraph" w:customStyle="1" w:styleId="Figure">
    <w:name w:val="Figure"/>
    <w:next w:val="BodyText"/>
    <w:link w:val="FigureChar"/>
    <w:qFormat/>
    <w:rsid w:val="00E60181"/>
    <w:pPr>
      <w:tabs>
        <w:tab w:val="left" w:pos="1728"/>
      </w:tabs>
      <w:spacing w:before="40"/>
      <w:ind w:left="1729" w:hanging="1151"/>
      <w:jc w:val="both"/>
    </w:pPr>
    <w:rPr>
      <w:rFonts w:ascii="Century Gothic" w:hAnsi="Century Gothic" w:cs="Helv"/>
      <w:b/>
      <w:sz w:val="18"/>
      <w:szCs w:val="18"/>
      <w:lang w:val="en-GB" w:eastAsia="en-US"/>
    </w:rPr>
  </w:style>
  <w:style w:type="paragraph" w:styleId="TOC5">
    <w:name w:val="toc 5"/>
    <w:basedOn w:val="Normal"/>
    <w:next w:val="Normal"/>
    <w:autoRedefine/>
    <w:uiPriority w:val="39"/>
    <w:rsid w:val="00E60181"/>
    <w:pPr>
      <w:ind w:left="960"/>
    </w:pPr>
    <w:rPr>
      <w:sz w:val="24"/>
      <w:szCs w:val="24"/>
    </w:rPr>
  </w:style>
  <w:style w:type="paragraph" w:styleId="TOC6">
    <w:name w:val="toc 6"/>
    <w:basedOn w:val="Normal"/>
    <w:next w:val="Normal"/>
    <w:autoRedefine/>
    <w:uiPriority w:val="39"/>
    <w:rsid w:val="00E60181"/>
    <w:pPr>
      <w:ind w:left="1200"/>
    </w:pPr>
    <w:rPr>
      <w:sz w:val="24"/>
      <w:szCs w:val="24"/>
    </w:rPr>
  </w:style>
  <w:style w:type="paragraph" w:styleId="TOC7">
    <w:name w:val="toc 7"/>
    <w:basedOn w:val="Normal"/>
    <w:next w:val="Normal"/>
    <w:autoRedefine/>
    <w:uiPriority w:val="39"/>
    <w:rsid w:val="00E60181"/>
    <w:pPr>
      <w:ind w:left="1440"/>
    </w:pPr>
    <w:rPr>
      <w:sz w:val="24"/>
      <w:szCs w:val="24"/>
    </w:rPr>
  </w:style>
  <w:style w:type="paragraph" w:styleId="TOC8">
    <w:name w:val="toc 8"/>
    <w:basedOn w:val="Normal"/>
    <w:next w:val="Normal"/>
    <w:autoRedefine/>
    <w:uiPriority w:val="39"/>
    <w:rsid w:val="00E60181"/>
    <w:pPr>
      <w:ind w:left="1680"/>
    </w:pPr>
    <w:rPr>
      <w:sz w:val="24"/>
      <w:szCs w:val="24"/>
    </w:rPr>
  </w:style>
  <w:style w:type="paragraph" w:styleId="TOC9">
    <w:name w:val="toc 9"/>
    <w:aliases w:val="TOC 10"/>
    <w:basedOn w:val="TOC1"/>
    <w:next w:val="TOC1"/>
    <w:autoRedefine/>
    <w:uiPriority w:val="39"/>
    <w:rsid w:val="00E60181"/>
    <w:pPr>
      <w:numPr>
        <w:numId w:val="0"/>
      </w:numPr>
      <w:spacing w:before="360" w:after="120"/>
    </w:pPr>
    <w:rPr>
      <w:sz w:val="28"/>
      <w:szCs w:val="24"/>
    </w:rPr>
  </w:style>
  <w:style w:type="paragraph" w:customStyle="1" w:styleId="Heading1CL">
    <w:name w:val="Heading 1 CL"/>
    <w:next w:val="BodyText"/>
    <w:rsid w:val="00E60181"/>
    <w:pPr>
      <w:pBdr>
        <w:bottom w:val="single" w:sz="8" w:space="1" w:color="000000" w:themeColor="text1"/>
      </w:pBdr>
      <w:spacing w:before="120" w:after="240"/>
      <w:ind w:left="567"/>
      <w:outlineLvl w:val="1"/>
    </w:pPr>
    <w:rPr>
      <w:rFonts w:ascii="Century Gothic Bold" w:hAnsi="Century Gothic Bold"/>
      <w:b/>
      <w:color w:val="000000" w:themeColor="text1"/>
      <w:sz w:val="36"/>
      <w:szCs w:val="36"/>
      <w:lang w:val="en-US" w:eastAsia="en-US"/>
    </w:rPr>
  </w:style>
  <w:style w:type="paragraph" w:customStyle="1" w:styleId="Heading2CL">
    <w:name w:val="Heading 2 CL"/>
    <w:next w:val="BodyText"/>
    <w:qFormat/>
    <w:rsid w:val="00E60181"/>
    <w:pPr>
      <w:keepNext/>
      <w:widowControl w:val="0"/>
      <w:spacing w:before="120" w:after="200"/>
      <w:ind w:left="578"/>
      <w:outlineLvl w:val="2"/>
    </w:pPr>
    <w:rPr>
      <w:rFonts w:ascii="Century Gothic Bold" w:hAnsi="Century Gothic Bold"/>
      <w:sz w:val="28"/>
      <w:szCs w:val="28"/>
      <w:lang w:val="en-US" w:eastAsia="en-US"/>
    </w:rPr>
  </w:style>
  <w:style w:type="paragraph" w:customStyle="1" w:styleId="Heading3CL">
    <w:name w:val="Heading 3 CL"/>
    <w:basedOn w:val="BodyText"/>
    <w:next w:val="Normal"/>
    <w:link w:val="Heading3CLChar"/>
    <w:rsid w:val="00E60181"/>
    <w:pPr>
      <w:spacing w:before="240" w:after="60"/>
      <w:outlineLvl w:val="3"/>
    </w:pPr>
    <w:rPr>
      <w:rFonts w:ascii="Century Gothic Bold" w:hAnsi="Century Gothic Bold"/>
      <w:b/>
      <w:color w:val="auto"/>
      <w:sz w:val="24"/>
      <w:szCs w:val="24"/>
    </w:rPr>
  </w:style>
  <w:style w:type="paragraph" w:styleId="BalloonText">
    <w:name w:val="Balloon Text"/>
    <w:basedOn w:val="Normal"/>
    <w:semiHidden/>
    <w:rsid w:val="00E60181"/>
    <w:rPr>
      <w:rFonts w:ascii="Tahoma" w:hAnsi="Tahoma" w:cs="Tahoma"/>
      <w:sz w:val="16"/>
      <w:szCs w:val="16"/>
    </w:rPr>
  </w:style>
  <w:style w:type="paragraph" w:styleId="BlockText">
    <w:name w:val="Block Text"/>
    <w:basedOn w:val="Normal"/>
    <w:rsid w:val="00E60181"/>
    <w:pPr>
      <w:spacing w:after="120"/>
      <w:ind w:left="1440" w:right="1440"/>
    </w:pPr>
  </w:style>
  <w:style w:type="paragraph" w:styleId="BodyText2">
    <w:name w:val="Body Text 2"/>
    <w:basedOn w:val="Normal"/>
    <w:rsid w:val="00E60181"/>
    <w:pPr>
      <w:spacing w:after="120" w:line="480" w:lineRule="auto"/>
    </w:pPr>
  </w:style>
  <w:style w:type="paragraph" w:styleId="BodyText3">
    <w:name w:val="Body Text 3"/>
    <w:basedOn w:val="Normal"/>
    <w:rsid w:val="00E60181"/>
    <w:pPr>
      <w:spacing w:after="120"/>
    </w:pPr>
    <w:rPr>
      <w:sz w:val="16"/>
      <w:szCs w:val="16"/>
    </w:rPr>
  </w:style>
  <w:style w:type="paragraph" w:styleId="BodyTextFirstIndent">
    <w:name w:val="Body Text First Indent"/>
    <w:basedOn w:val="BodyText"/>
    <w:rsid w:val="00E60181"/>
    <w:pPr>
      <w:autoSpaceDE/>
      <w:autoSpaceDN/>
      <w:adjustRightInd/>
      <w:spacing w:line="240" w:lineRule="auto"/>
      <w:ind w:left="0" w:firstLine="210"/>
    </w:pPr>
    <w:rPr>
      <w:rFonts w:ascii="Times New Roman" w:hAnsi="Times New Roman"/>
      <w:color w:val="auto"/>
      <w:szCs w:val="20"/>
    </w:rPr>
  </w:style>
  <w:style w:type="paragraph" w:styleId="BodyTextIndent">
    <w:name w:val="Body Text Indent"/>
    <w:basedOn w:val="Normal"/>
    <w:rsid w:val="00E60181"/>
    <w:pPr>
      <w:spacing w:after="120"/>
      <w:ind w:left="360"/>
    </w:pPr>
  </w:style>
  <w:style w:type="paragraph" w:styleId="BodyTextFirstIndent2">
    <w:name w:val="Body Text First Indent 2"/>
    <w:basedOn w:val="BodyTextIndent"/>
    <w:rsid w:val="00E60181"/>
    <w:pPr>
      <w:ind w:firstLine="210"/>
    </w:pPr>
  </w:style>
  <w:style w:type="paragraph" w:styleId="BodyTextIndent2">
    <w:name w:val="Body Text Indent 2"/>
    <w:basedOn w:val="Normal"/>
    <w:rsid w:val="00E60181"/>
    <w:pPr>
      <w:spacing w:after="120" w:line="480" w:lineRule="auto"/>
      <w:ind w:left="360"/>
    </w:pPr>
  </w:style>
  <w:style w:type="paragraph" w:styleId="BodyTextIndent3">
    <w:name w:val="Body Text Indent 3"/>
    <w:basedOn w:val="Normal"/>
    <w:rsid w:val="00E60181"/>
    <w:pPr>
      <w:spacing w:after="120"/>
      <w:ind w:left="360"/>
    </w:pPr>
    <w:rPr>
      <w:sz w:val="16"/>
      <w:szCs w:val="16"/>
    </w:rPr>
  </w:style>
  <w:style w:type="paragraph" w:customStyle="1" w:styleId="BulletedListText">
    <w:name w:val="Bulleted List Text"/>
    <w:basedOn w:val="BulletedList"/>
    <w:rsid w:val="00E60181"/>
    <w:pPr>
      <w:numPr>
        <w:numId w:val="0"/>
      </w:numPr>
      <w:spacing w:after="120"/>
      <w:ind w:left="1152"/>
    </w:pPr>
    <w:rPr>
      <w:lang w:val="en-US"/>
    </w:rPr>
  </w:style>
  <w:style w:type="paragraph" w:styleId="Caption">
    <w:name w:val="caption"/>
    <w:basedOn w:val="Normal"/>
    <w:next w:val="Normal"/>
    <w:qFormat/>
    <w:rsid w:val="00E60181"/>
    <w:rPr>
      <w:b/>
      <w:bCs/>
    </w:rPr>
  </w:style>
  <w:style w:type="paragraph" w:styleId="Closing">
    <w:name w:val="Closing"/>
    <w:basedOn w:val="Normal"/>
    <w:rsid w:val="00E60181"/>
    <w:pPr>
      <w:ind w:left="4320"/>
    </w:pPr>
  </w:style>
  <w:style w:type="paragraph" w:styleId="CommentText">
    <w:name w:val="annotation text"/>
    <w:basedOn w:val="Normal"/>
    <w:link w:val="CommentTextChar"/>
    <w:semiHidden/>
    <w:rsid w:val="00E60181"/>
  </w:style>
  <w:style w:type="paragraph" w:styleId="CommentSubject">
    <w:name w:val="annotation subject"/>
    <w:basedOn w:val="CommentText"/>
    <w:next w:val="CommentText"/>
    <w:semiHidden/>
    <w:rsid w:val="00E60181"/>
    <w:rPr>
      <w:b/>
      <w:bCs/>
    </w:rPr>
  </w:style>
  <w:style w:type="paragraph" w:styleId="Date">
    <w:name w:val="Date"/>
    <w:basedOn w:val="Normal"/>
    <w:next w:val="Normal"/>
    <w:rsid w:val="00E60181"/>
  </w:style>
  <w:style w:type="paragraph" w:styleId="DocumentMap">
    <w:name w:val="Document Map"/>
    <w:basedOn w:val="Normal"/>
    <w:semiHidden/>
    <w:rsid w:val="00E60181"/>
    <w:pPr>
      <w:shd w:val="clear" w:color="auto" w:fill="000080"/>
    </w:pPr>
    <w:rPr>
      <w:rFonts w:ascii="Tahoma" w:hAnsi="Tahoma" w:cs="Tahoma"/>
    </w:rPr>
  </w:style>
  <w:style w:type="paragraph" w:styleId="E-mailSignature">
    <w:name w:val="E-mail Signature"/>
    <w:basedOn w:val="Normal"/>
    <w:rsid w:val="00E60181"/>
  </w:style>
  <w:style w:type="paragraph" w:styleId="EndnoteText">
    <w:name w:val="endnote text"/>
    <w:basedOn w:val="Normal"/>
    <w:semiHidden/>
    <w:rsid w:val="00E60181"/>
  </w:style>
  <w:style w:type="paragraph" w:styleId="EnvelopeAddress">
    <w:name w:val="envelope address"/>
    <w:basedOn w:val="Normal"/>
    <w:rsid w:val="00E60181"/>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E60181"/>
    <w:rPr>
      <w:rFonts w:ascii="Arial" w:hAnsi="Arial" w:cs="Arial"/>
    </w:rPr>
  </w:style>
  <w:style w:type="character" w:styleId="FollowedHyperlink">
    <w:name w:val="FollowedHyperlink"/>
    <w:basedOn w:val="DefaultParagraphFont"/>
    <w:rsid w:val="00E60181"/>
    <w:rPr>
      <w:color w:val="800080"/>
      <w:u w:val="single"/>
    </w:rPr>
  </w:style>
  <w:style w:type="paragraph" w:styleId="FootnoteText">
    <w:name w:val="footnote text"/>
    <w:basedOn w:val="Normal"/>
    <w:semiHidden/>
    <w:rsid w:val="00E60181"/>
  </w:style>
  <w:style w:type="paragraph" w:styleId="HTMLAddress">
    <w:name w:val="HTML Address"/>
    <w:basedOn w:val="Normal"/>
    <w:rsid w:val="00E60181"/>
    <w:rPr>
      <w:i/>
      <w:iCs/>
    </w:rPr>
  </w:style>
  <w:style w:type="paragraph" w:styleId="HTMLPreformatted">
    <w:name w:val="HTML Preformatted"/>
    <w:basedOn w:val="Normal"/>
    <w:rsid w:val="00E60181"/>
    <w:rPr>
      <w:rFonts w:ascii="Courier New" w:hAnsi="Courier New" w:cs="Courier New"/>
    </w:rPr>
  </w:style>
  <w:style w:type="paragraph" w:styleId="Index1">
    <w:name w:val="index 1"/>
    <w:autoRedefine/>
    <w:semiHidden/>
    <w:rsid w:val="00E60181"/>
    <w:pPr>
      <w:ind w:left="200" w:hanging="200"/>
    </w:pPr>
    <w:rPr>
      <w:rFonts w:ascii="ACaslon Regular" w:hAnsi="ACaslon Regular"/>
      <w:lang w:val="en-GB" w:eastAsia="en-US"/>
    </w:rPr>
  </w:style>
  <w:style w:type="paragraph" w:styleId="Index2">
    <w:name w:val="index 2"/>
    <w:autoRedefine/>
    <w:semiHidden/>
    <w:rsid w:val="00E60181"/>
    <w:pPr>
      <w:ind w:left="400" w:hanging="200"/>
    </w:pPr>
    <w:rPr>
      <w:rFonts w:ascii="ACaslon Regular" w:hAnsi="ACaslon Regular"/>
      <w:lang w:val="en-GB" w:eastAsia="en-US"/>
    </w:rPr>
  </w:style>
  <w:style w:type="paragraph" w:styleId="Index3">
    <w:name w:val="index 3"/>
    <w:basedOn w:val="Normal"/>
    <w:next w:val="Normal"/>
    <w:autoRedefine/>
    <w:semiHidden/>
    <w:rsid w:val="00E60181"/>
    <w:pPr>
      <w:ind w:left="600" w:hanging="200"/>
    </w:pPr>
  </w:style>
  <w:style w:type="paragraph" w:styleId="Index4">
    <w:name w:val="index 4"/>
    <w:basedOn w:val="Normal"/>
    <w:next w:val="Normal"/>
    <w:autoRedefine/>
    <w:semiHidden/>
    <w:rsid w:val="00E60181"/>
    <w:pPr>
      <w:ind w:left="800" w:hanging="200"/>
    </w:pPr>
  </w:style>
  <w:style w:type="paragraph" w:styleId="Index5">
    <w:name w:val="index 5"/>
    <w:basedOn w:val="Normal"/>
    <w:next w:val="Normal"/>
    <w:autoRedefine/>
    <w:semiHidden/>
    <w:rsid w:val="00E60181"/>
    <w:pPr>
      <w:ind w:left="1000" w:hanging="200"/>
    </w:pPr>
  </w:style>
  <w:style w:type="paragraph" w:styleId="Index6">
    <w:name w:val="index 6"/>
    <w:basedOn w:val="Normal"/>
    <w:next w:val="Normal"/>
    <w:autoRedefine/>
    <w:semiHidden/>
    <w:rsid w:val="00E60181"/>
    <w:pPr>
      <w:ind w:left="1200" w:hanging="200"/>
    </w:pPr>
  </w:style>
  <w:style w:type="paragraph" w:styleId="Index7">
    <w:name w:val="index 7"/>
    <w:basedOn w:val="Normal"/>
    <w:next w:val="Normal"/>
    <w:autoRedefine/>
    <w:semiHidden/>
    <w:rsid w:val="00E60181"/>
    <w:pPr>
      <w:ind w:left="1400" w:hanging="200"/>
    </w:pPr>
  </w:style>
  <w:style w:type="paragraph" w:styleId="Index8">
    <w:name w:val="index 8"/>
    <w:basedOn w:val="Normal"/>
    <w:next w:val="Normal"/>
    <w:autoRedefine/>
    <w:semiHidden/>
    <w:rsid w:val="00E60181"/>
    <w:pPr>
      <w:ind w:left="1600" w:hanging="200"/>
    </w:pPr>
  </w:style>
  <w:style w:type="paragraph" w:styleId="Index9">
    <w:name w:val="index 9"/>
    <w:basedOn w:val="Normal"/>
    <w:next w:val="Normal"/>
    <w:autoRedefine/>
    <w:semiHidden/>
    <w:rsid w:val="00E60181"/>
    <w:pPr>
      <w:ind w:left="1800" w:hanging="200"/>
    </w:pPr>
  </w:style>
  <w:style w:type="paragraph" w:styleId="IndexHeading">
    <w:name w:val="index heading"/>
    <w:basedOn w:val="Normal"/>
    <w:next w:val="Index1"/>
    <w:semiHidden/>
    <w:rsid w:val="00E60181"/>
    <w:rPr>
      <w:rFonts w:ascii="Arial" w:hAnsi="Arial" w:cs="Arial"/>
      <w:b/>
      <w:bCs/>
    </w:rPr>
  </w:style>
  <w:style w:type="paragraph" w:styleId="List">
    <w:name w:val="List"/>
    <w:basedOn w:val="Normal"/>
    <w:rsid w:val="00E60181"/>
    <w:pPr>
      <w:ind w:left="360" w:hanging="360"/>
    </w:pPr>
  </w:style>
  <w:style w:type="paragraph" w:styleId="List2">
    <w:name w:val="List 2"/>
    <w:basedOn w:val="Normal"/>
    <w:rsid w:val="00E60181"/>
    <w:pPr>
      <w:ind w:left="720" w:hanging="360"/>
    </w:pPr>
  </w:style>
  <w:style w:type="paragraph" w:styleId="List3">
    <w:name w:val="List 3"/>
    <w:basedOn w:val="Normal"/>
    <w:rsid w:val="00E60181"/>
    <w:pPr>
      <w:ind w:left="1080" w:hanging="360"/>
    </w:pPr>
  </w:style>
  <w:style w:type="paragraph" w:styleId="List4">
    <w:name w:val="List 4"/>
    <w:basedOn w:val="Normal"/>
    <w:rsid w:val="00E60181"/>
    <w:pPr>
      <w:ind w:left="1440" w:hanging="360"/>
    </w:pPr>
  </w:style>
  <w:style w:type="paragraph" w:styleId="List5">
    <w:name w:val="List 5"/>
    <w:basedOn w:val="Normal"/>
    <w:rsid w:val="00E60181"/>
    <w:pPr>
      <w:ind w:left="1800" w:hanging="360"/>
    </w:pPr>
  </w:style>
  <w:style w:type="paragraph" w:styleId="ListBullet">
    <w:name w:val="List Bullet"/>
    <w:basedOn w:val="Normal"/>
    <w:rsid w:val="00E60181"/>
    <w:pPr>
      <w:numPr>
        <w:numId w:val="1"/>
      </w:numPr>
    </w:pPr>
  </w:style>
  <w:style w:type="paragraph" w:styleId="ListBullet2">
    <w:name w:val="List Bullet 2"/>
    <w:basedOn w:val="Normal"/>
    <w:rsid w:val="00E60181"/>
    <w:pPr>
      <w:numPr>
        <w:numId w:val="2"/>
      </w:numPr>
    </w:pPr>
  </w:style>
  <w:style w:type="paragraph" w:styleId="ListBullet3">
    <w:name w:val="List Bullet 3"/>
    <w:basedOn w:val="Normal"/>
    <w:rsid w:val="00E60181"/>
    <w:pPr>
      <w:tabs>
        <w:tab w:val="num" w:pos="1080"/>
      </w:tabs>
      <w:ind w:left="1080" w:hanging="360"/>
    </w:pPr>
  </w:style>
  <w:style w:type="paragraph" w:styleId="ListBullet4">
    <w:name w:val="List Bullet 4"/>
    <w:basedOn w:val="Normal"/>
    <w:rsid w:val="00E60181"/>
    <w:pPr>
      <w:numPr>
        <w:numId w:val="4"/>
      </w:numPr>
    </w:pPr>
  </w:style>
  <w:style w:type="paragraph" w:styleId="ListBullet5">
    <w:name w:val="List Bullet 5"/>
    <w:basedOn w:val="Normal"/>
    <w:rsid w:val="00E60181"/>
    <w:pPr>
      <w:numPr>
        <w:numId w:val="5"/>
      </w:numPr>
    </w:pPr>
  </w:style>
  <w:style w:type="paragraph" w:styleId="ListContinue">
    <w:name w:val="List Continue"/>
    <w:basedOn w:val="Normal"/>
    <w:rsid w:val="00E60181"/>
    <w:pPr>
      <w:spacing w:after="120"/>
      <w:ind w:left="360"/>
    </w:pPr>
  </w:style>
  <w:style w:type="paragraph" w:styleId="ListContinue2">
    <w:name w:val="List Continue 2"/>
    <w:basedOn w:val="Normal"/>
    <w:rsid w:val="00E60181"/>
    <w:pPr>
      <w:spacing w:after="120"/>
      <w:ind w:left="720"/>
    </w:pPr>
  </w:style>
  <w:style w:type="paragraph" w:styleId="ListContinue3">
    <w:name w:val="List Continue 3"/>
    <w:basedOn w:val="Normal"/>
    <w:rsid w:val="00E60181"/>
    <w:pPr>
      <w:spacing w:after="120"/>
      <w:ind w:left="1080"/>
    </w:pPr>
  </w:style>
  <w:style w:type="paragraph" w:styleId="ListContinue4">
    <w:name w:val="List Continue 4"/>
    <w:basedOn w:val="Normal"/>
    <w:rsid w:val="00E60181"/>
    <w:pPr>
      <w:spacing w:after="120"/>
      <w:ind w:left="1440"/>
    </w:pPr>
  </w:style>
  <w:style w:type="paragraph" w:styleId="ListContinue5">
    <w:name w:val="List Continue 5"/>
    <w:basedOn w:val="Normal"/>
    <w:rsid w:val="00E60181"/>
    <w:pPr>
      <w:spacing w:after="120"/>
      <w:ind w:left="1800"/>
    </w:pPr>
  </w:style>
  <w:style w:type="paragraph" w:styleId="ListNumber">
    <w:name w:val="List Number"/>
    <w:basedOn w:val="Normal"/>
    <w:rsid w:val="00E60181"/>
    <w:pPr>
      <w:numPr>
        <w:numId w:val="6"/>
      </w:numPr>
    </w:pPr>
  </w:style>
  <w:style w:type="paragraph" w:styleId="ListNumber2">
    <w:name w:val="List Number 2"/>
    <w:basedOn w:val="Normal"/>
    <w:rsid w:val="00E60181"/>
    <w:pPr>
      <w:numPr>
        <w:numId w:val="7"/>
      </w:numPr>
    </w:pPr>
  </w:style>
  <w:style w:type="paragraph" w:styleId="ListNumber3">
    <w:name w:val="List Number 3"/>
    <w:basedOn w:val="Normal"/>
    <w:rsid w:val="00E60181"/>
    <w:pPr>
      <w:numPr>
        <w:numId w:val="8"/>
      </w:numPr>
    </w:pPr>
  </w:style>
  <w:style w:type="paragraph" w:styleId="ListNumber4">
    <w:name w:val="List Number 4"/>
    <w:basedOn w:val="Normal"/>
    <w:rsid w:val="00E60181"/>
    <w:pPr>
      <w:numPr>
        <w:numId w:val="9"/>
      </w:numPr>
    </w:pPr>
  </w:style>
  <w:style w:type="paragraph" w:styleId="ListNumber5">
    <w:name w:val="List Number 5"/>
    <w:basedOn w:val="Normal"/>
    <w:rsid w:val="00E60181"/>
    <w:pPr>
      <w:numPr>
        <w:numId w:val="10"/>
      </w:numPr>
    </w:pPr>
  </w:style>
  <w:style w:type="paragraph" w:styleId="MacroText">
    <w:name w:val="macro"/>
    <w:semiHidden/>
    <w:rsid w:val="00E6018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paragraph" w:styleId="MessageHeader">
    <w:name w:val="Message Header"/>
    <w:basedOn w:val="Normal"/>
    <w:rsid w:val="00E6018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uiPriority w:val="99"/>
    <w:rsid w:val="00E60181"/>
    <w:rPr>
      <w:sz w:val="24"/>
      <w:szCs w:val="24"/>
    </w:rPr>
  </w:style>
  <w:style w:type="paragraph" w:styleId="NormalIndent">
    <w:name w:val="Normal Indent"/>
    <w:basedOn w:val="Normal"/>
    <w:rsid w:val="00E60181"/>
    <w:pPr>
      <w:ind w:left="720"/>
    </w:pPr>
  </w:style>
  <w:style w:type="paragraph" w:styleId="NoteHeading">
    <w:name w:val="Note Heading"/>
    <w:basedOn w:val="Normal"/>
    <w:next w:val="Normal"/>
    <w:rsid w:val="00E60181"/>
  </w:style>
  <w:style w:type="paragraph" w:styleId="PlainText">
    <w:name w:val="Plain Text"/>
    <w:basedOn w:val="Normal"/>
    <w:link w:val="PlainTextChar"/>
    <w:rsid w:val="00E60181"/>
    <w:rPr>
      <w:rFonts w:ascii="Courier New" w:hAnsi="Courier New" w:cs="Courier New"/>
    </w:rPr>
  </w:style>
  <w:style w:type="paragraph" w:styleId="Salutation">
    <w:name w:val="Salutation"/>
    <w:basedOn w:val="Normal"/>
    <w:next w:val="Normal"/>
    <w:rsid w:val="00E60181"/>
  </w:style>
  <w:style w:type="paragraph" w:styleId="Signature">
    <w:name w:val="Signature"/>
    <w:basedOn w:val="Normal"/>
    <w:rsid w:val="00E60181"/>
    <w:pPr>
      <w:ind w:left="4320"/>
    </w:pPr>
  </w:style>
  <w:style w:type="paragraph" w:styleId="Subtitle">
    <w:name w:val="Subtitle"/>
    <w:basedOn w:val="Normal"/>
    <w:link w:val="SubtitleChar"/>
    <w:qFormat/>
    <w:rsid w:val="00E60181"/>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E60181"/>
    <w:pPr>
      <w:ind w:left="200" w:hanging="200"/>
    </w:pPr>
  </w:style>
  <w:style w:type="paragraph" w:styleId="TableofFigures">
    <w:name w:val="table of figures"/>
    <w:basedOn w:val="Normal"/>
    <w:next w:val="Normal"/>
    <w:semiHidden/>
    <w:rsid w:val="00E60181"/>
  </w:style>
  <w:style w:type="paragraph" w:styleId="Title">
    <w:name w:val="Title"/>
    <w:basedOn w:val="Normal"/>
    <w:link w:val="TitleChar"/>
    <w:qFormat/>
    <w:rsid w:val="00E60181"/>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E60181"/>
    <w:pPr>
      <w:spacing w:before="120"/>
    </w:pPr>
    <w:rPr>
      <w:rFonts w:ascii="Arial" w:hAnsi="Arial" w:cs="Arial"/>
      <w:b/>
      <w:bCs/>
      <w:sz w:val="24"/>
      <w:szCs w:val="24"/>
    </w:rPr>
  </w:style>
  <w:style w:type="paragraph" w:customStyle="1" w:styleId="GlossaryorIndexHeading">
    <w:name w:val="Glossary or Index Heading"/>
    <w:basedOn w:val="BodyText"/>
    <w:rsid w:val="00E60181"/>
    <w:pPr>
      <w:ind w:left="0"/>
    </w:pPr>
    <w:rPr>
      <w:b/>
    </w:rPr>
  </w:style>
  <w:style w:type="paragraph" w:customStyle="1" w:styleId="GlossaryText">
    <w:name w:val="Glossary Text"/>
    <w:basedOn w:val="BodyText"/>
    <w:link w:val="GlossaryTextChar"/>
    <w:rsid w:val="00E60181"/>
    <w:pPr>
      <w:ind w:left="0"/>
    </w:pPr>
  </w:style>
  <w:style w:type="character" w:customStyle="1" w:styleId="GlossaryTextChar">
    <w:name w:val="Glossary Text Char"/>
    <w:basedOn w:val="BodyTextChar"/>
    <w:link w:val="GlossaryText"/>
    <w:rsid w:val="00E60181"/>
    <w:rPr>
      <w:rFonts w:ascii="Century Gothic" w:hAnsi="Century Gothic"/>
      <w:color w:val="000000"/>
      <w:sz w:val="18"/>
      <w:szCs w:val="22"/>
      <w:lang w:val="en-GB" w:eastAsia="en-US"/>
    </w:rPr>
  </w:style>
  <w:style w:type="paragraph" w:customStyle="1" w:styleId="CalloutSymbol">
    <w:name w:val="Callout Symbol"/>
    <w:rsid w:val="00E60181"/>
    <w:rPr>
      <w:rFonts w:ascii="ACaslon Regular" w:hAnsi="ACaslon Regular"/>
      <w:color w:val="000000"/>
      <w:sz w:val="52"/>
      <w:szCs w:val="52"/>
      <w:lang w:val="en-GB" w:eastAsia="en-US"/>
    </w:rPr>
  </w:style>
  <w:style w:type="paragraph" w:customStyle="1" w:styleId="CalloutText">
    <w:name w:val="Callout Text"/>
    <w:link w:val="CalloutTextChar"/>
    <w:rsid w:val="00E60181"/>
    <w:pPr>
      <w:spacing w:before="120" w:after="120"/>
    </w:pPr>
    <w:rPr>
      <w:rFonts w:ascii="Century Gothic" w:hAnsi="Century Gothic" w:cs="Helv"/>
      <w:sz w:val="18"/>
      <w:szCs w:val="18"/>
      <w:lang w:val="en-GB" w:eastAsia="en-US"/>
    </w:rPr>
  </w:style>
  <w:style w:type="character" w:styleId="CommentReference">
    <w:name w:val="annotation reference"/>
    <w:basedOn w:val="DefaultParagraphFont"/>
    <w:semiHidden/>
    <w:rsid w:val="00E60181"/>
    <w:rPr>
      <w:sz w:val="16"/>
      <w:szCs w:val="16"/>
    </w:rPr>
  </w:style>
  <w:style w:type="paragraph" w:customStyle="1" w:styleId="FigureSmall">
    <w:name w:val="Figure Small"/>
    <w:basedOn w:val="Normal"/>
    <w:rsid w:val="00E60181"/>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E60181"/>
    <w:pPr>
      <w:spacing w:before="120" w:after="120"/>
      <w:ind w:left="578"/>
    </w:pPr>
    <w:rPr>
      <w:rFonts w:ascii="Century Gothic Bold" w:hAnsi="Century Gothic Bold" w:cs="Arial"/>
      <w:b/>
      <w:szCs w:val="24"/>
      <w:lang w:val="en-GB" w:eastAsia="en-US"/>
    </w:rPr>
  </w:style>
  <w:style w:type="paragraph" w:customStyle="1" w:styleId="NumberedList">
    <w:name w:val="Numbered List"/>
    <w:basedOn w:val="BodyText"/>
    <w:rsid w:val="00E60181"/>
    <w:pPr>
      <w:tabs>
        <w:tab w:val="left" w:pos="1008"/>
      </w:tabs>
      <w:ind w:left="0"/>
    </w:pPr>
  </w:style>
  <w:style w:type="paragraph" w:customStyle="1" w:styleId="Screenshot">
    <w:name w:val="Screenshot"/>
    <w:basedOn w:val="BodyText"/>
    <w:next w:val="Figure"/>
    <w:link w:val="ScreenshotChar"/>
    <w:qFormat/>
    <w:rsid w:val="00E60181"/>
    <w:pPr>
      <w:spacing w:before="240" w:after="0"/>
    </w:pPr>
    <w:rPr>
      <w:noProof/>
    </w:rPr>
  </w:style>
  <w:style w:type="paragraph" w:customStyle="1" w:styleId="TOCHeadingCL">
    <w:name w:val="TOC Heading CL"/>
    <w:basedOn w:val="Normal"/>
    <w:rsid w:val="00E60181"/>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E60181"/>
    <w:rPr>
      <w:rFonts w:ascii="Century Gothic" w:hAnsi="Century Gothic"/>
      <w:noProof/>
      <w:color w:val="000000"/>
      <w:sz w:val="18"/>
      <w:szCs w:val="22"/>
      <w:lang w:val="en-GB" w:eastAsia="en-US"/>
    </w:rPr>
  </w:style>
  <w:style w:type="character" w:customStyle="1" w:styleId="FigureChar">
    <w:name w:val="Figure Char"/>
    <w:basedOn w:val="DefaultParagraphFont"/>
    <w:link w:val="Figure"/>
    <w:rsid w:val="00E60181"/>
    <w:rPr>
      <w:rFonts w:ascii="Century Gothic" w:hAnsi="Century Gothic" w:cs="Helv"/>
      <w:b/>
      <w:sz w:val="18"/>
      <w:szCs w:val="18"/>
      <w:lang w:val="en-GB" w:eastAsia="en-US"/>
    </w:rPr>
  </w:style>
  <w:style w:type="paragraph" w:customStyle="1" w:styleId="UserGuide">
    <w:name w:val="User Guide"/>
    <w:rsid w:val="00E60181"/>
    <w:pPr>
      <w:jc w:val="right"/>
    </w:pPr>
    <w:rPr>
      <w:rFonts w:ascii="Century Gothic" w:hAnsi="Century Gothic"/>
      <w:b/>
      <w:bCs/>
      <w:sz w:val="36"/>
      <w:lang w:val="en-GB" w:eastAsia="en-US"/>
    </w:rPr>
  </w:style>
  <w:style w:type="paragraph" w:customStyle="1" w:styleId="ReleaseNumberandDate">
    <w:name w:val="Release Number and Date"/>
    <w:rsid w:val="00E60181"/>
    <w:pPr>
      <w:jc w:val="right"/>
    </w:pPr>
    <w:rPr>
      <w:rFonts w:ascii="Century Gothic" w:hAnsi="Century Gothic"/>
      <w:lang w:val="en-GB" w:eastAsia="en-US"/>
    </w:rPr>
  </w:style>
  <w:style w:type="paragraph" w:customStyle="1" w:styleId="GlossaryIndexHeading">
    <w:name w:val="Glossary Index Heading"/>
    <w:basedOn w:val="ChapterHeading"/>
    <w:rsid w:val="00E60181"/>
  </w:style>
  <w:style w:type="paragraph" w:customStyle="1" w:styleId="BulletListSecondLevel">
    <w:name w:val="Bullet List SecondLevel"/>
    <w:basedOn w:val="NumberedListText"/>
    <w:next w:val="BodyText"/>
    <w:rsid w:val="00E60181"/>
    <w:pPr>
      <w:numPr>
        <w:ilvl w:val="1"/>
        <w:numId w:val="11"/>
      </w:numPr>
    </w:pPr>
  </w:style>
  <w:style w:type="paragraph" w:customStyle="1" w:styleId="PartTitle">
    <w:name w:val="Part Title"/>
    <w:basedOn w:val="ChapterNumber"/>
    <w:rsid w:val="00E60181"/>
    <w:pPr>
      <w:spacing w:before="120" w:after="240"/>
    </w:pPr>
    <w:rPr>
      <w:sz w:val="56"/>
      <w:szCs w:val="56"/>
    </w:rPr>
  </w:style>
  <w:style w:type="paragraph" w:customStyle="1" w:styleId="TitlePageTitle">
    <w:name w:val="Title Page Title"/>
    <w:basedOn w:val="Normal"/>
    <w:next w:val="Normal"/>
    <w:rsid w:val="00E60181"/>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E60181"/>
    <w:rPr>
      <w:rFonts w:ascii="Hazard" w:hAnsi="Hazard"/>
      <w:color w:val="auto"/>
    </w:rPr>
  </w:style>
  <w:style w:type="paragraph" w:customStyle="1" w:styleId="StyleCalloutSymbolScienceBold">
    <w:name w:val="Style Callout Symbol + Science Bold"/>
    <w:basedOn w:val="CalloutSymbol"/>
    <w:rsid w:val="00E60181"/>
    <w:rPr>
      <w:rFonts w:ascii="Science" w:hAnsi="Science"/>
      <w:b/>
      <w:bCs/>
      <w:color w:val="auto"/>
    </w:rPr>
  </w:style>
  <w:style w:type="character" w:customStyle="1" w:styleId="StyleACaslonRegular9pt">
    <w:name w:val="Style ACaslon Regular 9 pt"/>
    <w:basedOn w:val="DefaultParagraphFont"/>
    <w:rsid w:val="00E60181"/>
    <w:rPr>
      <w:rFonts w:ascii="Century Gothic" w:hAnsi="Century Gothic"/>
      <w:sz w:val="16"/>
    </w:rPr>
  </w:style>
  <w:style w:type="paragraph" w:customStyle="1" w:styleId="subNumberedlisting">
    <w:name w:val="subNumberedlisting"/>
    <w:basedOn w:val="PlainText"/>
    <w:next w:val="NumberedList"/>
    <w:link w:val="subNumberedlistingChar"/>
    <w:rsid w:val="00415078"/>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415078"/>
    <w:pPr>
      <w:ind w:left="576"/>
    </w:pPr>
    <w:rPr>
      <w:color w:val="000000"/>
      <w:sz w:val="18"/>
      <w:szCs w:val="18"/>
    </w:rPr>
  </w:style>
  <w:style w:type="character" w:customStyle="1" w:styleId="PlainTextChar">
    <w:name w:val="Plain Text Char"/>
    <w:basedOn w:val="DefaultParagraphFont"/>
    <w:link w:val="PlainText"/>
    <w:rsid w:val="00415078"/>
    <w:rPr>
      <w:rFonts w:ascii="Courier New" w:hAnsi="Courier New" w:cs="Courier New"/>
      <w:lang w:val="en-GB" w:eastAsia="en-US"/>
    </w:rPr>
  </w:style>
  <w:style w:type="character" w:customStyle="1" w:styleId="subNumberedlistingChar">
    <w:name w:val="subNumberedlisting Char"/>
    <w:basedOn w:val="PlainTextChar"/>
    <w:link w:val="subNumberedlisting"/>
    <w:rsid w:val="00415078"/>
    <w:rPr>
      <w:rFonts w:ascii="Century Gothic" w:hAnsi="Century Gothic" w:cs="Courier New"/>
      <w:sz w:val="18"/>
      <w:szCs w:val="18"/>
      <w:lang w:val="en-GB" w:eastAsia="en-US"/>
    </w:rPr>
  </w:style>
  <w:style w:type="character" w:customStyle="1" w:styleId="Heading3CLChar">
    <w:name w:val="Heading 3 CL Char"/>
    <w:basedOn w:val="BodyTextChar"/>
    <w:link w:val="Heading3CL"/>
    <w:rsid w:val="00415078"/>
    <w:rPr>
      <w:rFonts w:ascii="Century Gothic Bold" w:hAnsi="Century Gothic Bold"/>
      <w:b/>
      <w:color w:val="000000"/>
      <w:sz w:val="24"/>
      <w:szCs w:val="24"/>
      <w:lang w:val="en-GB" w:eastAsia="en-US"/>
    </w:rPr>
  </w:style>
  <w:style w:type="character" w:customStyle="1" w:styleId="Heading4CLChar">
    <w:name w:val="Heading 4 CL Char"/>
    <w:basedOn w:val="Heading3CLChar"/>
    <w:link w:val="Heading4CL"/>
    <w:rsid w:val="00415078"/>
    <w:rPr>
      <w:rFonts w:ascii="Century Gothic Bold" w:hAnsi="Century Gothic Bold"/>
      <w:b/>
      <w:color w:val="000000"/>
      <w:sz w:val="18"/>
      <w:szCs w:val="18"/>
      <w:lang w:val="en-GB" w:eastAsia="en-US"/>
    </w:rPr>
  </w:style>
  <w:style w:type="paragraph" w:customStyle="1" w:styleId="TableImage">
    <w:name w:val="Table Image"/>
    <w:basedOn w:val="Screenshot"/>
    <w:rsid w:val="00415078"/>
    <w:pPr>
      <w:jc w:val="center"/>
    </w:pPr>
    <w:rPr>
      <w:szCs w:val="20"/>
    </w:rPr>
  </w:style>
  <w:style w:type="paragraph" w:customStyle="1" w:styleId="TableField">
    <w:name w:val="TableField"/>
    <w:basedOn w:val="BodyText"/>
    <w:qFormat/>
    <w:rsid w:val="00E60181"/>
    <w:pPr>
      <w:spacing w:before="60" w:after="60"/>
      <w:ind w:left="0"/>
    </w:pPr>
    <w:rPr>
      <w:b/>
      <w:bCs/>
    </w:rPr>
  </w:style>
  <w:style w:type="paragraph" w:customStyle="1" w:styleId="TableHeader">
    <w:name w:val="Table Header"/>
    <w:basedOn w:val="BodyText"/>
    <w:rsid w:val="00415078"/>
    <w:pPr>
      <w:spacing w:before="0" w:after="0"/>
      <w:ind w:left="576"/>
      <w:jc w:val="center"/>
    </w:pPr>
    <w:rPr>
      <w:b/>
      <w:bCs/>
      <w:szCs w:val="20"/>
    </w:rPr>
  </w:style>
  <w:style w:type="paragraph" w:customStyle="1" w:styleId="FieldDescription">
    <w:name w:val="Field Description"/>
    <w:basedOn w:val="BodyText"/>
    <w:rsid w:val="00415078"/>
    <w:pPr>
      <w:spacing w:before="0" w:after="0"/>
      <w:ind w:left="0"/>
    </w:pPr>
    <w:rPr>
      <w:szCs w:val="20"/>
    </w:rPr>
  </w:style>
  <w:style w:type="paragraph" w:customStyle="1" w:styleId="fieldindent1">
    <w:name w:val="field indent1"/>
    <w:basedOn w:val="Field"/>
    <w:rsid w:val="00415078"/>
    <w:pPr>
      <w:spacing w:before="0" w:after="0"/>
      <w:ind w:left="1440"/>
    </w:pPr>
    <w:rPr>
      <w:bCs/>
      <w:szCs w:val="20"/>
    </w:rPr>
  </w:style>
  <w:style w:type="paragraph" w:customStyle="1" w:styleId="Tablefieldindent1">
    <w:name w:val="Tablefield indent1"/>
    <w:basedOn w:val="TableField"/>
    <w:rsid w:val="00415078"/>
    <w:pPr>
      <w:ind w:left="720"/>
    </w:pPr>
    <w:rPr>
      <w:szCs w:val="20"/>
    </w:rPr>
  </w:style>
  <w:style w:type="paragraph" w:customStyle="1" w:styleId="Tablefieldindent2">
    <w:name w:val="Tablefieldindent2"/>
    <w:basedOn w:val="Normal"/>
    <w:qFormat/>
    <w:rsid w:val="00E60181"/>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415078"/>
    <w:pPr>
      <w:numPr>
        <w:ilvl w:val="3"/>
        <w:numId w:val="14"/>
      </w:numPr>
      <w:spacing w:before="100" w:after="100"/>
    </w:pPr>
  </w:style>
  <w:style w:type="paragraph" w:customStyle="1" w:styleId="screenshotsub">
    <w:name w:val="screenshot sub"/>
    <w:basedOn w:val="Screenshot"/>
    <w:next w:val="FigureSub"/>
    <w:link w:val="screenshotsubChar"/>
    <w:qFormat/>
    <w:rsid w:val="00415078"/>
    <w:pPr>
      <w:ind w:left="1080"/>
    </w:pPr>
  </w:style>
  <w:style w:type="character" w:customStyle="1" w:styleId="NumberedListTextChar">
    <w:name w:val="Numbered List Text Char"/>
    <w:basedOn w:val="BodyTextChar"/>
    <w:link w:val="NumberedListText"/>
    <w:rsid w:val="00415078"/>
    <w:rPr>
      <w:rFonts w:ascii="Century Gothic" w:hAnsi="Century Gothic"/>
      <w:color w:val="000000"/>
      <w:sz w:val="18"/>
      <w:szCs w:val="22"/>
      <w:lang w:val="en-GB" w:eastAsia="en-US"/>
    </w:rPr>
  </w:style>
  <w:style w:type="character" w:customStyle="1" w:styleId="NumberListTextStepsChar">
    <w:name w:val="Number List Text Steps Char"/>
    <w:basedOn w:val="NumberedListTextChar"/>
    <w:link w:val="NumberListTextSteps"/>
    <w:rsid w:val="00415078"/>
    <w:rPr>
      <w:rFonts w:ascii="Century Gothic" w:hAnsi="Century Gothic"/>
      <w:color w:val="000000"/>
      <w:sz w:val="18"/>
      <w:szCs w:val="22"/>
      <w:lang w:val="en-GB" w:eastAsia="en-US"/>
    </w:rPr>
  </w:style>
  <w:style w:type="paragraph" w:customStyle="1" w:styleId="FigureSub0">
    <w:name w:val="Figure Sub"/>
    <w:basedOn w:val="Figure"/>
    <w:link w:val="FigureSubChar"/>
    <w:rsid w:val="00415078"/>
  </w:style>
  <w:style w:type="character" w:customStyle="1" w:styleId="screenshotsubChar">
    <w:name w:val="screenshot sub Char"/>
    <w:basedOn w:val="ScreenshotChar"/>
    <w:link w:val="screenshotsub"/>
    <w:rsid w:val="00415078"/>
    <w:rPr>
      <w:rFonts w:ascii="Century Gothic" w:hAnsi="Century Gothic"/>
      <w:noProof/>
      <w:color w:val="000000"/>
      <w:sz w:val="18"/>
      <w:szCs w:val="22"/>
      <w:lang w:val="en-GB" w:eastAsia="en-US" w:bidi="ar-SA"/>
    </w:rPr>
  </w:style>
  <w:style w:type="paragraph" w:customStyle="1" w:styleId="Proceduresub">
    <w:name w:val="Procedure sub"/>
    <w:basedOn w:val="ProcedureHeading"/>
    <w:link w:val="ProceduresubChar"/>
    <w:qFormat/>
    <w:rsid w:val="00415078"/>
    <w:pPr>
      <w:ind w:left="576"/>
    </w:pPr>
    <w:rPr>
      <w:color w:val="000000"/>
      <w:sz w:val="18"/>
      <w:szCs w:val="18"/>
    </w:rPr>
  </w:style>
  <w:style w:type="character" w:customStyle="1" w:styleId="FigureSubChar">
    <w:name w:val="Figure Sub Char"/>
    <w:basedOn w:val="FigureChar"/>
    <w:link w:val="FigureSub0"/>
    <w:rsid w:val="00415078"/>
    <w:rPr>
      <w:rFonts w:ascii="Century Gothic" w:hAnsi="Century Gothic" w:cs="Helv"/>
      <w:b/>
      <w:sz w:val="18"/>
      <w:szCs w:val="18"/>
      <w:lang w:val="en-GB" w:eastAsia="en-US" w:bidi="ar-SA"/>
    </w:rPr>
  </w:style>
  <w:style w:type="paragraph" w:customStyle="1" w:styleId="FigureSub">
    <w:name w:val="FigureSub"/>
    <w:basedOn w:val="BodyText"/>
    <w:next w:val="BodyText"/>
    <w:rsid w:val="00415078"/>
    <w:pPr>
      <w:spacing w:before="0" w:after="0"/>
      <w:ind w:left="1080"/>
    </w:pPr>
    <w:rPr>
      <w:b/>
      <w:szCs w:val="20"/>
    </w:rPr>
  </w:style>
  <w:style w:type="character" w:customStyle="1" w:styleId="ProcedureHeadingChar">
    <w:name w:val="Procedure Heading Char"/>
    <w:basedOn w:val="Heading3CLChar"/>
    <w:link w:val="ProcedureHeading"/>
    <w:rsid w:val="00415078"/>
    <w:rPr>
      <w:rFonts w:ascii="Century Gothic Bold" w:hAnsi="Century Gothic Bold"/>
      <w:b/>
      <w:i/>
      <w:color w:val="000000"/>
      <w:sz w:val="22"/>
      <w:szCs w:val="24"/>
      <w:lang w:val="en-GB" w:eastAsia="en-US"/>
    </w:rPr>
  </w:style>
  <w:style w:type="character" w:customStyle="1" w:styleId="ProceduresubChar">
    <w:name w:val="Procedure sub Char"/>
    <w:basedOn w:val="ProcedureHeadingChar"/>
    <w:link w:val="Proceduresub"/>
    <w:rsid w:val="00415078"/>
    <w:rPr>
      <w:rFonts w:ascii="Century Gothic Bold" w:hAnsi="Century Gothic Bold"/>
      <w:b/>
      <w:i/>
      <w:color w:val="000000"/>
      <w:sz w:val="18"/>
      <w:szCs w:val="18"/>
      <w:lang w:val="en-GB" w:eastAsia="en-US"/>
    </w:rPr>
  </w:style>
  <w:style w:type="character" w:customStyle="1" w:styleId="Heading2Char">
    <w:name w:val="Heading 2 Char"/>
    <w:basedOn w:val="DefaultParagraphFont"/>
    <w:link w:val="Heading2"/>
    <w:rsid w:val="00415078"/>
    <w:rPr>
      <w:rFonts w:ascii="Century Gothic Bold" w:hAnsi="Century Gothic Bold"/>
      <w:b/>
      <w:bCs/>
      <w:sz w:val="28"/>
      <w:szCs w:val="28"/>
      <w:lang w:val="en-GB" w:eastAsia="en-US"/>
    </w:rPr>
  </w:style>
  <w:style w:type="character" w:customStyle="1" w:styleId="Heading3Char">
    <w:name w:val="Heading 3 Char"/>
    <w:basedOn w:val="DefaultParagraphFont"/>
    <w:link w:val="Heading3"/>
    <w:rsid w:val="00415078"/>
    <w:rPr>
      <w:rFonts w:ascii="Century Gothic Bold" w:hAnsi="Century Gothic Bold" w:cs="Arial"/>
      <w:b/>
      <w:sz w:val="24"/>
      <w:szCs w:val="24"/>
      <w:lang w:val="en-GB" w:eastAsia="en-US"/>
    </w:rPr>
  </w:style>
  <w:style w:type="character" w:customStyle="1" w:styleId="Heading4Char">
    <w:name w:val="Heading 4 Char"/>
    <w:basedOn w:val="DefaultParagraphFont"/>
    <w:link w:val="Heading4"/>
    <w:rsid w:val="00415078"/>
    <w:rPr>
      <w:b/>
      <w:bCs/>
      <w:sz w:val="28"/>
      <w:szCs w:val="28"/>
      <w:lang w:val="en-GB" w:eastAsia="en-US"/>
    </w:rPr>
  </w:style>
  <w:style w:type="character" w:customStyle="1" w:styleId="Heading5Char">
    <w:name w:val="Heading 5 Char"/>
    <w:basedOn w:val="DefaultParagraphFont"/>
    <w:link w:val="Heading5"/>
    <w:rsid w:val="00415078"/>
    <w:rPr>
      <w:b/>
      <w:bCs/>
      <w:i/>
      <w:iCs/>
      <w:sz w:val="26"/>
      <w:szCs w:val="26"/>
      <w:lang w:val="en-GB" w:eastAsia="en-US"/>
    </w:rPr>
  </w:style>
  <w:style w:type="character" w:customStyle="1" w:styleId="Heading6Char">
    <w:name w:val="Heading 6 Char"/>
    <w:basedOn w:val="DefaultParagraphFont"/>
    <w:link w:val="Heading6"/>
    <w:rsid w:val="00415078"/>
    <w:rPr>
      <w:b/>
      <w:bCs/>
      <w:sz w:val="22"/>
      <w:szCs w:val="22"/>
      <w:lang w:val="en-GB" w:eastAsia="en-US"/>
    </w:rPr>
  </w:style>
  <w:style w:type="character" w:customStyle="1" w:styleId="Heading7Char">
    <w:name w:val="Heading 7 Char"/>
    <w:basedOn w:val="DefaultParagraphFont"/>
    <w:link w:val="Heading7"/>
    <w:rsid w:val="00415078"/>
    <w:rPr>
      <w:sz w:val="24"/>
      <w:szCs w:val="24"/>
      <w:lang w:val="en-GB" w:eastAsia="en-US"/>
    </w:rPr>
  </w:style>
  <w:style w:type="character" w:customStyle="1" w:styleId="Heading8Char">
    <w:name w:val="Heading 8 Char"/>
    <w:basedOn w:val="DefaultParagraphFont"/>
    <w:link w:val="Heading8"/>
    <w:rsid w:val="00415078"/>
    <w:rPr>
      <w:i/>
      <w:iCs/>
      <w:sz w:val="24"/>
      <w:szCs w:val="24"/>
      <w:lang w:val="en-GB" w:eastAsia="en-US"/>
    </w:rPr>
  </w:style>
  <w:style w:type="character" w:customStyle="1" w:styleId="Heading9Char">
    <w:name w:val="Heading 9 Char"/>
    <w:basedOn w:val="DefaultParagraphFont"/>
    <w:link w:val="Heading9"/>
    <w:rsid w:val="00415078"/>
    <w:rPr>
      <w:rFonts w:ascii="Arial" w:hAnsi="Arial" w:cs="Arial"/>
      <w:sz w:val="22"/>
      <w:szCs w:val="22"/>
      <w:lang w:val="en-GB" w:eastAsia="en-US"/>
    </w:rPr>
  </w:style>
  <w:style w:type="character" w:customStyle="1" w:styleId="TitleChar">
    <w:name w:val="Title Char"/>
    <w:basedOn w:val="DefaultParagraphFont"/>
    <w:link w:val="Title"/>
    <w:rsid w:val="00415078"/>
    <w:rPr>
      <w:rFonts w:ascii="Arial" w:hAnsi="Arial" w:cs="Arial"/>
      <w:b/>
      <w:bCs/>
      <w:kern w:val="28"/>
      <w:sz w:val="32"/>
      <w:szCs w:val="32"/>
      <w:lang w:val="en-GB" w:eastAsia="en-US"/>
    </w:rPr>
  </w:style>
  <w:style w:type="character" w:customStyle="1" w:styleId="SubtitleChar">
    <w:name w:val="Subtitle Char"/>
    <w:basedOn w:val="DefaultParagraphFont"/>
    <w:link w:val="Subtitle"/>
    <w:rsid w:val="00415078"/>
    <w:rPr>
      <w:rFonts w:ascii="Arial" w:hAnsi="Arial" w:cs="Arial"/>
      <w:sz w:val="24"/>
      <w:szCs w:val="24"/>
      <w:lang w:val="en-GB" w:eastAsia="en-US"/>
    </w:rPr>
  </w:style>
  <w:style w:type="character" w:styleId="Strong">
    <w:name w:val="Strong"/>
    <w:qFormat/>
    <w:rsid w:val="00415078"/>
    <w:rPr>
      <w:b/>
      <w:bCs/>
    </w:rPr>
  </w:style>
  <w:style w:type="character" w:styleId="Emphasis">
    <w:name w:val="Emphasis"/>
    <w:qFormat/>
    <w:rsid w:val="00415078"/>
    <w:rPr>
      <w:i/>
      <w:iCs/>
    </w:rPr>
  </w:style>
  <w:style w:type="paragraph" w:styleId="NoSpacing">
    <w:name w:val="No Spacing"/>
    <w:basedOn w:val="Normal"/>
    <w:uiPriority w:val="1"/>
    <w:qFormat/>
    <w:rsid w:val="00415078"/>
  </w:style>
  <w:style w:type="paragraph" w:styleId="ListParagraph">
    <w:name w:val="List Paragraph"/>
    <w:basedOn w:val="Normal"/>
    <w:uiPriority w:val="34"/>
    <w:qFormat/>
    <w:rsid w:val="00415078"/>
    <w:pPr>
      <w:ind w:left="720"/>
      <w:contextualSpacing/>
    </w:pPr>
  </w:style>
  <w:style w:type="paragraph" w:styleId="Quote">
    <w:name w:val="Quote"/>
    <w:basedOn w:val="Normal"/>
    <w:next w:val="Normal"/>
    <w:link w:val="QuoteChar"/>
    <w:uiPriority w:val="29"/>
    <w:qFormat/>
    <w:rsid w:val="00415078"/>
    <w:rPr>
      <w:i/>
      <w:iCs/>
      <w:color w:val="000000" w:themeColor="text1"/>
    </w:rPr>
  </w:style>
  <w:style w:type="character" w:customStyle="1" w:styleId="QuoteChar">
    <w:name w:val="Quote Char"/>
    <w:basedOn w:val="DefaultParagraphFont"/>
    <w:link w:val="Quote"/>
    <w:uiPriority w:val="29"/>
    <w:rsid w:val="00415078"/>
    <w:rPr>
      <w:i/>
      <w:iCs/>
      <w:color w:val="000000" w:themeColor="text1"/>
      <w:lang w:val="en-GB" w:eastAsia="en-US"/>
    </w:rPr>
  </w:style>
  <w:style w:type="paragraph" w:styleId="IntenseQuote">
    <w:name w:val="Intense Quote"/>
    <w:basedOn w:val="Normal"/>
    <w:next w:val="Normal"/>
    <w:link w:val="IntenseQuoteChar"/>
    <w:uiPriority w:val="30"/>
    <w:qFormat/>
    <w:rsid w:val="0041507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15078"/>
    <w:rPr>
      <w:b/>
      <w:bCs/>
      <w:i/>
      <w:iCs/>
      <w:color w:val="4F81BD" w:themeColor="accent1"/>
      <w:lang w:val="en-GB" w:eastAsia="en-US"/>
    </w:rPr>
  </w:style>
  <w:style w:type="character" w:styleId="SubtleEmphasis">
    <w:name w:val="Subtle Emphasis"/>
    <w:uiPriority w:val="19"/>
    <w:qFormat/>
    <w:rsid w:val="00415078"/>
    <w:rPr>
      <w:i/>
      <w:iCs/>
      <w:color w:val="808080" w:themeColor="text1" w:themeTint="7F"/>
    </w:rPr>
  </w:style>
  <w:style w:type="character" w:styleId="IntenseEmphasis">
    <w:name w:val="Intense Emphasis"/>
    <w:uiPriority w:val="21"/>
    <w:qFormat/>
    <w:rsid w:val="00415078"/>
    <w:rPr>
      <w:b/>
      <w:bCs/>
      <w:i/>
      <w:iCs/>
      <w:color w:val="4F81BD" w:themeColor="accent1"/>
    </w:rPr>
  </w:style>
  <w:style w:type="character" w:styleId="SubtleReference">
    <w:name w:val="Subtle Reference"/>
    <w:basedOn w:val="DefaultParagraphFont"/>
    <w:uiPriority w:val="31"/>
    <w:qFormat/>
    <w:rsid w:val="00415078"/>
    <w:rPr>
      <w:smallCaps/>
      <w:color w:val="C0504D" w:themeColor="accent2"/>
      <w:u w:val="single"/>
    </w:rPr>
  </w:style>
  <w:style w:type="character" w:styleId="IntenseReference">
    <w:name w:val="Intense Reference"/>
    <w:uiPriority w:val="32"/>
    <w:qFormat/>
    <w:rsid w:val="00415078"/>
    <w:rPr>
      <w:b/>
      <w:bCs/>
      <w:smallCaps/>
      <w:color w:val="C0504D" w:themeColor="accent2"/>
      <w:spacing w:val="5"/>
      <w:u w:val="single"/>
    </w:rPr>
  </w:style>
  <w:style w:type="character" w:styleId="BookTitle">
    <w:name w:val="Book Title"/>
    <w:basedOn w:val="DefaultParagraphFont"/>
    <w:uiPriority w:val="33"/>
    <w:qFormat/>
    <w:rsid w:val="00415078"/>
    <w:rPr>
      <w:b/>
      <w:bCs/>
      <w:smallCaps/>
      <w:spacing w:val="5"/>
    </w:rPr>
  </w:style>
  <w:style w:type="paragraph" w:customStyle="1" w:styleId="SubProcedureBullet">
    <w:name w:val="SubProcedureBullet"/>
    <w:basedOn w:val="NumberListTextSteps"/>
    <w:link w:val="SubProcedureBulletChar"/>
    <w:qFormat/>
    <w:rsid w:val="00415078"/>
    <w:pPr>
      <w:numPr>
        <w:numId w:val="15"/>
      </w:numPr>
    </w:pPr>
  </w:style>
  <w:style w:type="character" w:customStyle="1" w:styleId="CommentTextChar">
    <w:name w:val="Comment Text Char"/>
    <w:basedOn w:val="DefaultParagraphFont"/>
    <w:link w:val="CommentText"/>
    <w:semiHidden/>
    <w:rsid w:val="00415078"/>
    <w:rPr>
      <w:lang w:val="en-GB" w:eastAsia="en-US"/>
    </w:rPr>
  </w:style>
  <w:style w:type="character" w:customStyle="1" w:styleId="SubProcedureBulletChar">
    <w:name w:val="SubProcedureBullet Char"/>
    <w:basedOn w:val="NumberListTextStepsChar"/>
    <w:link w:val="SubProcedureBullet"/>
    <w:rsid w:val="00415078"/>
    <w:rPr>
      <w:rFonts w:ascii="Century Gothic" w:hAnsi="Century Gothic"/>
      <w:color w:val="000000"/>
      <w:sz w:val="18"/>
      <w:szCs w:val="22"/>
      <w:lang w:val="en-GB" w:eastAsia="en-US"/>
    </w:rPr>
  </w:style>
  <w:style w:type="character" w:customStyle="1" w:styleId="apple-converted-space">
    <w:name w:val="apple-converted-space"/>
    <w:basedOn w:val="DefaultParagraphFont"/>
    <w:rsid w:val="005C200C"/>
  </w:style>
  <w:style w:type="character" w:customStyle="1" w:styleId="p">
    <w:name w:val="p"/>
    <w:basedOn w:val="DefaultParagraphFont"/>
    <w:rsid w:val="003919ED"/>
  </w:style>
  <w:style w:type="character" w:customStyle="1" w:styleId="e-03">
    <w:name w:val="e-03"/>
    <w:basedOn w:val="DefaultParagraphFont"/>
    <w:rsid w:val="003919ED"/>
  </w:style>
  <w:style w:type="paragraph" w:styleId="Revision">
    <w:name w:val="Revision"/>
    <w:hidden/>
    <w:uiPriority w:val="99"/>
    <w:semiHidden/>
    <w:rsid w:val="00447716"/>
    <w:rPr>
      <w:lang w:val="en-GB" w:eastAsia="en-US"/>
    </w:rPr>
  </w:style>
  <w:style w:type="paragraph" w:customStyle="1" w:styleId="TablefieldIndent3">
    <w:name w:val="TablefieldIndent3"/>
    <w:basedOn w:val="Normal"/>
    <w:qFormat/>
    <w:rsid w:val="00E60181"/>
    <w:pPr>
      <w:autoSpaceDE w:val="0"/>
      <w:autoSpaceDN w:val="0"/>
      <w:adjustRightInd w:val="0"/>
      <w:spacing w:before="60" w:after="60" w:line="280" w:lineRule="atLeast"/>
      <w:ind w:left="1440"/>
    </w:pPr>
    <w:rPr>
      <w:rFonts w:ascii="Century Gothic" w:hAnsi="Century Gothic"/>
      <w:b/>
      <w:bCs/>
      <w:color w:val="000000"/>
      <w:sz w:val="18"/>
    </w:rPr>
  </w:style>
  <w:style w:type="character" w:customStyle="1" w:styleId="FooterChar">
    <w:name w:val="Footer Char"/>
    <w:basedOn w:val="DefaultParagraphFont"/>
    <w:link w:val="Footer"/>
    <w:rsid w:val="00F52A36"/>
    <w:rPr>
      <w:lang w:val="en-GB" w:eastAsia="en-US"/>
    </w:rPr>
  </w:style>
  <w:style w:type="paragraph" w:customStyle="1" w:styleId="StyleScreenshot">
    <w:name w:val="Style Screenshot"/>
    <w:basedOn w:val="Screenshot"/>
    <w:qFormat/>
    <w:rsid w:val="00086AAC"/>
    <w:rPr>
      <w:szCs w:val="20"/>
    </w:rPr>
  </w:style>
  <w:style w:type="character" w:customStyle="1" w:styleId="redarrow">
    <w:name w:val="redarrow"/>
    <w:basedOn w:val="DefaultParagraphFont"/>
    <w:rsid w:val="0010283E"/>
  </w:style>
  <w:style w:type="paragraph" w:customStyle="1" w:styleId="StylescreenshotsubBold">
    <w:name w:val="Style screenshot sub + Bold"/>
    <w:basedOn w:val="screenshotsub"/>
    <w:qFormat/>
    <w:rsid w:val="0055164F"/>
    <w:pPr>
      <w:spacing w:before="0"/>
      <w:ind w:left="1077"/>
    </w:pPr>
    <w:rPr>
      <w:b/>
      <w:bCs/>
    </w:rPr>
  </w:style>
  <w:style w:type="character" w:customStyle="1" w:styleId="CalloutTextChar">
    <w:name w:val="Callout Text Char"/>
    <w:link w:val="CalloutText"/>
    <w:rsid w:val="00736A15"/>
    <w:rPr>
      <w:rFonts w:ascii="Century Gothic" w:hAnsi="Century Gothic" w:cs="Helv"/>
      <w:sz w:val="18"/>
      <w:szCs w:val="18"/>
      <w:lang w:val="en-GB" w:eastAsia="en-US"/>
    </w:rPr>
  </w:style>
  <w:style w:type="paragraph" w:customStyle="1" w:styleId="StyleFigureCenturyGothicBold18pt">
    <w:name w:val="Style Figure + Century Gothic Bold 18 pt"/>
    <w:basedOn w:val="Figure"/>
    <w:rsid w:val="00F03D0C"/>
    <w:pPr>
      <w:spacing w:after="240"/>
      <w:ind w:left="1728" w:hanging="1152"/>
    </w:pPr>
    <w:rPr>
      <w:sz w:val="20"/>
    </w:rPr>
  </w:style>
  <w:style w:type="character" w:customStyle="1" w:styleId="FieldChar">
    <w:name w:val="Field Char"/>
    <w:link w:val="Field"/>
    <w:rsid w:val="00F03D0C"/>
    <w:rPr>
      <w:rFonts w:ascii="Century Gothic" w:hAnsi="Century Gothic"/>
      <w:b/>
      <w:color w:val="000000"/>
      <w:sz w:val="18"/>
      <w:szCs w:val="22"/>
      <w:lang w:val="en-GB" w:eastAsia="en-US"/>
    </w:rPr>
  </w:style>
  <w:style w:type="paragraph" w:customStyle="1" w:styleId="StyleListBulletCenturyGothic11ptBlackBefore4ptAf">
    <w:name w:val="Style List Bullet + Century Gothic 11 pt Black Before:  4 pt Af..."/>
    <w:basedOn w:val="Normal"/>
    <w:rsid w:val="0048735A"/>
    <w:pPr>
      <w:numPr>
        <w:numId w:val="20"/>
      </w:numPr>
      <w:jc w:val="both"/>
    </w:pPr>
    <w:rPr>
      <w:rFonts w:ascii="Century Gothic" w:hAnsi="Century Gothic"/>
      <w:lang w:val="en-US"/>
    </w:rPr>
  </w:style>
  <w:style w:type="paragraph" w:customStyle="1" w:styleId="BulletedListCG">
    <w:name w:val="Bulleted List CG"/>
    <w:basedOn w:val="Normal"/>
    <w:rsid w:val="0048735A"/>
    <w:pPr>
      <w:numPr>
        <w:numId w:val="21"/>
      </w:numPr>
      <w:tabs>
        <w:tab w:val="left" w:pos="360"/>
      </w:tabs>
      <w:jc w:val="both"/>
    </w:pPr>
    <w:rPr>
      <w:rFonts w:ascii="Century Gothic" w:hAnsi="Century Gothic"/>
      <w:lang w:val="en-US"/>
    </w:rPr>
  </w:style>
  <w:style w:type="numbering" w:styleId="111111">
    <w:name w:val="Outline List 2"/>
    <w:basedOn w:val="NoList"/>
    <w:rsid w:val="0048735A"/>
    <w:pPr>
      <w:numPr>
        <w:numId w:val="21"/>
      </w:numPr>
    </w:pPr>
  </w:style>
  <w:style w:type="character" w:customStyle="1" w:styleId="HeaderChar">
    <w:name w:val="Header Char"/>
    <w:aliases w:val="Header Left Char"/>
    <w:basedOn w:val="DefaultParagraphFont"/>
    <w:link w:val="Header"/>
    <w:uiPriority w:val="99"/>
    <w:rsid w:val="00EB6FBE"/>
    <w:rPr>
      <w:rFonts w:ascii="Century Gothic Bold" w:hAnsi="Century Gothic Bold"/>
      <w:b/>
      <w:caps/>
      <w:spacing w:val="58"/>
      <w:sz w:val="18"/>
      <w:lang w:val="en-GB" w:eastAsia="en-US"/>
    </w:rPr>
  </w:style>
  <w:style w:type="character" w:styleId="PlaceholderText">
    <w:name w:val="Placeholder Text"/>
    <w:basedOn w:val="DefaultParagraphFont"/>
    <w:uiPriority w:val="99"/>
    <w:semiHidden/>
    <w:rsid w:val="00EB6FBE"/>
    <w:rPr>
      <w:color w:val="808080"/>
    </w:rPr>
  </w:style>
  <w:style w:type="paragraph" w:customStyle="1" w:styleId="StyleBodyTextCenturyGothic10ptNotItalicAuto1">
    <w:name w:val="Style Body Text + Century Gothic 10 pt Not Italic Auto1"/>
    <w:basedOn w:val="Normal"/>
    <w:rsid w:val="0074243A"/>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96648"/>
    <w:rPr>
      <w:color w:val="605E5C"/>
      <w:shd w:val="clear" w:color="auto" w:fill="E1DFDD"/>
    </w:rPr>
  </w:style>
  <w:style w:type="paragraph" w:customStyle="1" w:styleId="li">
    <w:name w:val="li"/>
    <w:basedOn w:val="Normal"/>
    <w:rsid w:val="00813D54"/>
    <w:pPr>
      <w:spacing w:before="100" w:beforeAutospacing="1" w:after="100" w:afterAutospacing="1"/>
    </w:pPr>
    <w:rPr>
      <w:sz w:val="24"/>
      <w:szCs w:val="24"/>
      <w:lang w:val="en-US" w:bidi="bo-CN"/>
    </w:rPr>
  </w:style>
  <w:style w:type="character" w:customStyle="1" w:styleId="ph">
    <w:name w:val="ph"/>
    <w:basedOn w:val="DefaultParagraphFont"/>
    <w:rsid w:val="00813D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6703">
      <w:bodyDiv w:val="1"/>
      <w:marLeft w:val="0"/>
      <w:marRight w:val="0"/>
      <w:marTop w:val="0"/>
      <w:marBottom w:val="0"/>
      <w:divBdr>
        <w:top w:val="none" w:sz="0" w:space="0" w:color="auto"/>
        <w:left w:val="none" w:sz="0" w:space="0" w:color="auto"/>
        <w:bottom w:val="none" w:sz="0" w:space="0" w:color="auto"/>
        <w:right w:val="none" w:sz="0" w:space="0" w:color="auto"/>
      </w:divBdr>
    </w:div>
    <w:div w:id="127944903">
      <w:bodyDiv w:val="1"/>
      <w:marLeft w:val="0"/>
      <w:marRight w:val="0"/>
      <w:marTop w:val="0"/>
      <w:marBottom w:val="0"/>
      <w:divBdr>
        <w:top w:val="none" w:sz="0" w:space="0" w:color="auto"/>
        <w:left w:val="none" w:sz="0" w:space="0" w:color="auto"/>
        <w:bottom w:val="none" w:sz="0" w:space="0" w:color="auto"/>
        <w:right w:val="none" w:sz="0" w:space="0" w:color="auto"/>
      </w:divBdr>
    </w:div>
    <w:div w:id="267977389">
      <w:bodyDiv w:val="1"/>
      <w:marLeft w:val="0"/>
      <w:marRight w:val="0"/>
      <w:marTop w:val="0"/>
      <w:marBottom w:val="0"/>
      <w:divBdr>
        <w:top w:val="none" w:sz="0" w:space="0" w:color="auto"/>
        <w:left w:val="none" w:sz="0" w:space="0" w:color="auto"/>
        <w:bottom w:val="none" w:sz="0" w:space="0" w:color="auto"/>
        <w:right w:val="none" w:sz="0" w:space="0" w:color="auto"/>
      </w:divBdr>
    </w:div>
    <w:div w:id="305211181">
      <w:bodyDiv w:val="1"/>
      <w:marLeft w:val="0"/>
      <w:marRight w:val="0"/>
      <w:marTop w:val="0"/>
      <w:marBottom w:val="0"/>
      <w:divBdr>
        <w:top w:val="none" w:sz="0" w:space="0" w:color="auto"/>
        <w:left w:val="none" w:sz="0" w:space="0" w:color="auto"/>
        <w:bottom w:val="none" w:sz="0" w:space="0" w:color="auto"/>
        <w:right w:val="none" w:sz="0" w:space="0" w:color="auto"/>
      </w:divBdr>
    </w:div>
    <w:div w:id="328942724">
      <w:bodyDiv w:val="1"/>
      <w:marLeft w:val="0"/>
      <w:marRight w:val="0"/>
      <w:marTop w:val="0"/>
      <w:marBottom w:val="0"/>
      <w:divBdr>
        <w:top w:val="none" w:sz="0" w:space="0" w:color="auto"/>
        <w:left w:val="none" w:sz="0" w:space="0" w:color="auto"/>
        <w:bottom w:val="none" w:sz="0" w:space="0" w:color="auto"/>
        <w:right w:val="none" w:sz="0" w:space="0" w:color="auto"/>
      </w:divBdr>
    </w:div>
    <w:div w:id="345793198">
      <w:bodyDiv w:val="1"/>
      <w:marLeft w:val="0"/>
      <w:marRight w:val="0"/>
      <w:marTop w:val="0"/>
      <w:marBottom w:val="0"/>
      <w:divBdr>
        <w:top w:val="none" w:sz="0" w:space="0" w:color="auto"/>
        <w:left w:val="none" w:sz="0" w:space="0" w:color="auto"/>
        <w:bottom w:val="none" w:sz="0" w:space="0" w:color="auto"/>
        <w:right w:val="none" w:sz="0" w:space="0" w:color="auto"/>
      </w:divBdr>
    </w:div>
    <w:div w:id="444270501">
      <w:bodyDiv w:val="1"/>
      <w:marLeft w:val="0"/>
      <w:marRight w:val="0"/>
      <w:marTop w:val="0"/>
      <w:marBottom w:val="0"/>
      <w:divBdr>
        <w:top w:val="none" w:sz="0" w:space="0" w:color="auto"/>
        <w:left w:val="none" w:sz="0" w:space="0" w:color="auto"/>
        <w:bottom w:val="none" w:sz="0" w:space="0" w:color="auto"/>
        <w:right w:val="none" w:sz="0" w:space="0" w:color="auto"/>
      </w:divBdr>
      <w:divsChild>
        <w:div w:id="278419486">
          <w:marLeft w:val="0"/>
          <w:marRight w:val="0"/>
          <w:marTop w:val="0"/>
          <w:marBottom w:val="0"/>
          <w:divBdr>
            <w:top w:val="none" w:sz="0" w:space="0" w:color="auto"/>
            <w:left w:val="none" w:sz="0" w:space="0" w:color="auto"/>
            <w:bottom w:val="none" w:sz="0" w:space="0" w:color="auto"/>
            <w:right w:val="none" w:sz="0" w:space="0" w:color="auto"/>
          </w:divBdr>
        </w:div>
        <w:div w:id="534121687">
          <w:marLeft w:val="0"/>
          <w:marRight w:val="0"/>
          <w:marTop w:val="0"/>
          <w:marBottom w:val="0"/>
          <w:divBdr>
            <w:top w:val="none" w:sz="0" w:space="0" w:color="auto"/>
            <w:left w:val="none" w:sz="0" w:space="0" w:color="auto"/>
            <w:bottom w:val="none" w:sz="0" w:space="0" w:color="auto"/>
            <w:right w:val="none" w:sz="0" w:space="0" w:color="auto"/>
          </w:divBdr>
        </w:div>
        <w:div w:id="876896987">
          <w:marLeft w:val="0"/>
          <w:marRight w:val="0"/>
          <w:marTop w:val="0"/>
          <w:marBottom w:val="0"/>
          <w:divBdr>
            <w:top w:val="none" w:sz="0" w:space="0" w:color="auto"/>
            <w:left w:val="none" w:sz="0" w:space="0" w:color="auto"/>
            <w:bottom w:val="none" w:sz="0" w:space="0" w:color="auto"/>
            <w:right w:val="none" w:sz="0" w:space="0" w:color="auto"/>
          </w:divBdr>
        </w:div>
        <w:div w:id="1738015190">
          <w:marLeft w:val="0"/>
          <w:marRight w:val="0"/>
          <w:marTop w:val="0"/>
          <w:marBottom w:val="0"/>
          <w:divBdr>
            <w:top w:val="none" w:sz="0" w:space="0" w:color="auto"/>
            <w:left w:val="none" w:sz="0" w:space="0" w:color="auto"/>
            <w:bottom w:val="none" w:sz="0" w:space="0" w:color="auto"/>
            <w:right w:val="none" w:sz="0" w:space="0" w:color="auto"/>
          </w:divBdr>
        </w:div>
        <w:div w:id="1757631902">
          <w:marLeft w:val="0"/>
          <w:marRight w:val="0"/>
          <w:marTop w:val="0"/>
          <w:marBottom w:val="0"/>
          <w:divBdr>
            <w:top w:val="none" w:sz="0" w:space="0" w:color="auto"/>
            <w:left w:val="none" w:sz="0" w:space="0" w:color="auto"/>
            <w:bottom w:val="none" w:sz="0" w:space="0" w:color="auto"/>
            <w:right w:val="none" w:sz="0" w:space="0" w:color="auto"/>
          </w:divBdr>
        </w:div>
        <w:div w:id="2036811897">
          <w:marLeft w:val="0"/>
          <w:marRight w:val="0"/>
          <w:marTop w:val="0"/>
          <w:marBottom w:val="0"/>
          <w:divBdr>
            <w:top w:val="none" w:sz="0" w:space="0" w:color="auto"/>
            <w:left w:val="none" w:sz="0" w:space="0" w:color="auto"/>
            <w:bottom w:val="none" w:sz="0" w:space="0" w:color="auto"/>
            <w:right w:val="none" w:sz="0" w:space="0" w:color="auto"/>
          </w:divBdr>
        </w:div>
      </w:divsChild>
    </w:div>
    <w:div w:id="490828240">
      <w:bodyDiv w:val="1"/>
      <w:marLeft w:val="0"/>
      <w:marRight w:val="0"/>
      <w:marTop w:val="0"/>
      <w:marBottom w:val="0"/>
      <w:divBdr>
        <w:top w:val="none" w:sz="0" w:space="0" w:color="auto"/>
        <w:left w:val="none" w:sz="0" w:space="0" w:color="auto"/>
        <w:bottom w:val="none" w:sz="0" w:space="0" w:color="auto"/>
        <w:right w:val="none" w:sz="0" w:space="0" w:color="auto"/>
      </w:divBdr>
    </w:div>
    <w:div w:id="521164929">
      <w:bodyDiv w:val="1"/>
      <w:marLeft w:val="0"/>
      <w:marRight w:val="0"/>
      <w:marTop w:val="0"/>
      <w:marBottom w:val="0"/>
      <w:divBdr>
        <w:top w:val="none" w:sz="0" w:space="0" w:color="auto"/>
        <w:left w:val="none" w:sz="0" w:space="0" w:color="auto"/>
        <w:bottom w:val="none" w:sz="0" w:space="0" w:color="auto"/>
        <w:right w:val="none" w:sz="0" w:space="0" w:color="auto"/>
      </w:divBdr>
    </w:div>
    <w:div w:id="597761277">
      <w:bodyDiv w:val="1"/>
      <w:marLeft w:val="0"/>
      <w:marRight w:val="0"/>
      <w:marTop w:val="0"/>
      <w:marBottom w:val="0"/>
      <w:divBdr>
        <w:top w:val="none" w:sz="0" w:space="0" w:color="auto"/>
        <w:left w:val="none" w:sz="0" w:space="0" w:color="auto"/>
        <w:bottom w:val="none" w:sz="0" w:space="0" w:color="auto"/>
        <w:right w:val="none" w:sz="0" w:space="0" w:color="auto"/>
      </w:divBdr>
    </w:div>
    <w:div w:id="599798863">
      <w:bodyDiv w:val="1"/>
      <w:marLeft w:val="0"/>
      <w:marRight w:val="0"/>
      <w:marTop w:val="0"/>
      <w:marBottom w:val="0"/>
      <w:divBdr>
        <w:top w:val="none" w:sz="0" w:space="0" w:color="auto"/>
        <w:left w:val="none" w:sz="0" w:space="0" w:color="auto"/>
        <w:bottom w:val="none" w:sz="0" w:space="0" w:color="auto"/>
        <w:right w:val="none" w:sz="0" w:space="0" w:color="auto"/>
      </w:divBdr>
    </w:div>
    <w:div w:id="643853578">
      <w:bodyDiv w:val="1"/>
      <w:marLeft w:val="0"/>
      <w:marRight w:val="0"/>
      <w:marTop w:val="0"/>
      <w:marBottom w:val="0"/>
      <w:divBdr>
        <w:top w:val="none" w:sz="0" w:space="0" w:color="auto"/>
        <w:left w:val="none" w:sz="0" w:space="0" w:color="auto"/>
        <w:bottom w:val="none" w:sz="0" w:space="0" w:color="auto"/>
        <w:right w:val="none" w:sz="0" w:space="0" w:color="auto"/>
      </w:divBdr>
    </w:div>
    <w:div w:id="654643777">
      <w:bodyDiv w:val="1"/>
      <w:marLeft w:val="0"/>
      <w:marRight w:val="0"/>
      <w:marTop w:val="0"/>
      <w:marBottom w:val="0"/>
      <w:divBdr>
        <w:top w:val="none" w:sz="0" w:space="0" w:color="auto"/>
        <w:left w:val="none" w:sz="0" w:space="0" w:color="auto"/>
        <w:bottom w:val="none" w:sz="0" w:space="0" w:color="auto"/>
        <w:right w:val="none" w:sz="0" w:space="0" w:color="auto"/>
      </w:divBdr>
    </w:div>
    <w:div w:id="689766823">
      <w:bodyDiv w:val="1"/>
      <w:marLeft w:val="0"/>
      <w:marRight w:val="0"/>
      <w:marTop w:val="0"/>
      <w:marBottom w:val="0"/>
      <w:divBdr>
        <w:top w:val="none" w:sz="0" w:space="0" w:color="auto"/>
        <w:left w:val="none" w:sz="0" w:space="0" w:color="auto"/>
        <w:bottom w:val="none" w:sz="0" w:space="0" w:color="auto"/>
        <w:right w:val="none" w:sz="0" w:space="0" w:color="auto"/>
      </w:divBdr>
    </w:div>
    <w:div w:id="716315615">
      <w:bodyDiv w:val="1"/>
      <w:marLeft w:val="0"/>
      <w:marRight w:val="0"/>
      <w:marTop w:val="0"/>
      <w:marBottom w:val="0"/>
      <w:divBdr>
        <w:top w:val="none" w:sz="0" w:space="0" w:color="auto"/>
        <w:left w:val="none" w:sz="0" w:space="0" w:color="auto"/>
        <w:bottom w:val="none" w:sz="0" w:space="0" w:color="auto"/>
        <w:right w:val="none" w:sz="0" w:space="0" w:color="auto"/>
      </w:divBdr>
    </w:div>
    <w:div w:id="759177533">
      <w:bodyDiv w:val="1"/>
      <w:marLeft w:val="0"/>
      <w:marRight w:val="0"/>
      <w:marTop w:val="0"/>
      <w:marBottom w:val="0"/>
      <w:divBdr>
        <w:top w:val="none" w:sz="0" w:space="0" w:color="auto"/>
        <w:left w:val="none" w:sz="0" w:space="0" w:color="auto"/>
        <w:bottom w:val="none" w:sz="0" w:space="0" w:color="auto"/>
        <w:right w:val="none" w:sz="0" w:space="0" w:color="auto"/>
      </w:divBdr>
    </w:div>
    <w:div w:id="762998468">
      <w:bodyDiv w:val="1"/>
      <w:marLeft w:val="0"/>
      <w:marRight w:val="0"/>
      <w:marTop w:val="0"/>
      <w:marBottom w:val="0"/>
      <w:divBdr>
        <w:top w:val="none" w:sz="0" w:space="0" w:color="auto"/>
        <w:left w:val="none" w:sz="0" w:space="0" w:color="auto"/>
        <w:bottom w:val="none" w:sz="0" w:space="0" w:color="auto"/>
        <w:right w:val="none" w:sz="0" w:space="0" w:color="auto"/>
      </w:divBdr>
    </w:div>
    <w:div w:id="908492551">
      <w:bodyDiv w:val="1"/>
      <w:marLeft w:val="0"/>
      <w:marRight w:val="0"/>
      <w:marTop w:val="0"/>
      <w:marBottom w:val="0"/>
      <w:divBdr>
        <w:top w:val="none" w:sz="0" w:space="0" w:color="auto"/>
        <w:left w:val="none" w:sz="0" w:space="0" w:color="auto"/>
        <w:bottom w:val="none" w:sz="0" w:space="0" w:color="auto"/>
        <w:right w:val="none" w:sz="0" w:space="0" w:color="auto"/>
      </w:divBdr>
    </w:div>
    <w:div w:id="944851959">
      <w:bodyDiv w:val="1"/>
      <w:marLeft w:val="0"/>
      <w:marRight w:val="0"/>
      <w:marTop w:val="0"/>
      <w:marBottom w:val="0"/>
      <w:divBdr>
        <w:top w:val="none" w:sz="0" w:space="0" w:color="auto"/>
        <w:left w:val="none" w:sz="0" w:space="0" w:color="auto"/>
        <w:bottom w:val="none" w:sz="0" w:space="0" w:color="auto"/>
        <w:right w:val="none" w:sz="0" w:space="0" w:color="auto"/>
      </w:divBdr>
    </w:div>
    <w:div w:id="995307377">
      <w:bodyDiv w:val="1"/>
      <w:marLeft w:val="0"/>
      <w:marRight w:val="0"/>
      <w:marTop w:val="0"/>
      <w:marBottom w:val="0"/>
      <w:divBdr>
        <w:top w:val="none" w:sz="0" w:space="0" w:color="auto"/>
        <w:left w:val="none" w:sz="0" w:space="0" w:color="auto"/>
        <w:bottom w:val="none" w:sz="0" w:space="0" w:color="auto"/>
        <w:right w:val="none" w:sz="0" w:space="0" w:color="auto"/>
      </w:divBdr>
    </w:div>
    <w:div w:id="1115566124">
      <w:bodyDiv w:val="1"/>
      <w:marLeft w:val="0"/>
      <w:marRight w:val="0"/>
      <w:marTop w:val="0"/>
      <w:marBottom w:val="0"/>
      <w:divBdr>
        <w:top w:val="none" w:sz="0" w:space="0" w:color="auto"/>
        <w:left w:val="none" w:sz="0" w:space="0" w:color="auto"/>
        <w:bottom w:val="none" w:sz="0" w:space="0" w:color="auto"/>
        <w:right w:val="none" w:sz="0" w:space="0" w:color="auto"/>
      </w:divBdr>
    </w:div>
    <w:div w:id="1136491593">
      <w:bodyDiv w:val="1"/>
      <w:marLeft w:val="0"/>
      <w:marRight w:val="0"/>
      <w:marTop w:val="0"/>
      <w:marBottom w:val="0"/>
      <w:divBdr>
        <w:top w:val="none" w:sz="0" w:space="0" w:color="auto"/>
        <w:left w:val="none" w:sz="0" w:space="0" w:color="auto"/>
        <w:bottom w:val="none" w:sz="0" w:space="0" w:color="auto"/>
        <w:right w:val="none" w:sz="0" w:space="0" w:color="auto"/>
      </w:divBdr>
    </w:div>
    <w:div w:id="1202593032">
      <w:bodyDiv w:val="1"/>
      <w:marLeft w:val="0"/>
      <w:marRight w:val="0"/>
      <w:marTop w:val="0"/>
      <w:marBottom w:val="0"/>
      <w:divBdr>
        <w:top w:val="none" w:sz="0" w:space="0" w:color="auto"/>
        <w:left w:val="none" w:sz="0" w:space="0" w:color="auto"/>
        <w:bottom w:val="none" w:sz="0" w:space="0" w:color="auto"/>
        <w:right w:val="none" w:sz="0" w:space="0" w:color="auto"/>
      </w:divBdr>
    </w:div>
    <w:div w:id="1210414631">
      <w:bodyDiv w:val="1"/>
      <w:marLeft w:val="0"/>
      <w:marRight w:val="0"/>
      <w:marTop w:val="0"/>
      <w:marBottom w:val="0"/>
      <w:divBdr>
        <w:top w:val="none" w:sz="0" w:space="0" w:color="auto"/>
        <w:left w:val="none" w:sz="0" w:space="0" w:color="auto"/>
        <w:bottom w:val="none" w:sz="0" w:space="0" w:color="auto"/>
        <w:right w:val="none" w:sz="0" w:space="0" w:color="auto"/>
      </w:divBdr>
    </w:div>
    <w:div w:id="1222863300">
      <w:bodyDiv w:val="1"/>
      <w:marLeft w:val="0"/>
      <w:marRight w:val="0"/>
      <w:marTop w:val="0"/>
      <w:marBottom w:val="0"/>
      <w:divBdr>
        <w:top w:val="none" w:sz="0" w:space="0" w:color="auto"/>
        <w:left w:val="none" w:sz="0" w:space="0" w:color="auto"/>
        <w:bottom w:val="none" w:sz="0" w:space="0" w:color="auto"/>
        <w:right w:val="none" w:sz="0" w:space="0" w:color="auto"/>
      </w:divBdr>
    </w:div>
    <w:div w:id="1227691704">
      <w:bodyDiv w:val="1"/>
      <w:marLeft w:val="0"/>
      <w:marRight w:val="0"/>
      <w:marTop w:val="0"/>
      <w:marBottom w:val="0"/>
      <w:divBdr>
        <w:top w:val="none" w:sz="0" w:space="0" w:color="auto"/>
        <w:left w:val="none" w:sz="0" w:space="0" w:color="auto"/>
        <w:bottom w:val="none" w:sz="0" w:space="0" w:color="auto"/>
        <w:right w:val="none" w:sz="0" w:space="0" w:color="auto"/>
      </w:divBdr>
    </w:div>
    <w:div w:id="1313103256">
      <w:bodyDiv w:val="1"/>
      <w:marLeft w:val="0"/>
      <w:marRight w:val="0"/>
      <w:marTop w:val="0"/>
      <w:marBottom w:val="0"/>
      <w:divBdr>
        <w:top w:val="none" w:sz="0" w:space="0" w:color="auto"/>
        <w:left w:val="none" w:sz="0" w:space="0" w:color="auto"/>
        <w:bottom w:val="none" w:sz="0" w:space="0" w:color="auto"/>
        <w:right w:val="none" w:sz="0" w:space="0" w:color="auto"/>
      </w:divBdr>
    </w:div>
    <w:div w:id="1326980321">
      <w:bodyDiv w:val="1"/>
      <w:marLeft w:val="0"/>
      <w:marRight w:val="0"/>
      <w:marTop w:val="0"/>
      <w:marBottom w:val="0"/>
      <w:divBdr>
        <w:top w:val="none" w:sz="0" w:space="0" w:color="auto"/>
        <w:left w:val="none" w:sz="0" w:space="0" w:color="auto"/>
        <w:bottom w:val="none" w:sz="0" w:space="0" w:color="auto"/>
        <w:right w:val="none" w:sz="0" w:space="0" w:color="auto"/>
      </w:divBdr>
    </w:div>
    <w:div w:id="1329019809">
      <w:bodyDiv w:val="1"/>
      <w:marLeft w:val="0"/>
      <w:marRight w:val="0"/>
      <w:marTop w:val="0"/>
      <w:marBottom w:val="0"/>
      <w:divBdr>
        <w:top w:val="none" w:sz="0" w:space="0" w:color="auto"/>
        <w:left w:val="none" w:sz="0" w:space="0" w:color="auto"/>
        <w:bottom w:val="none" w:sz="0" w:space="0" w:color="auto"/>
        <w:right w:val="none" w:sz="0" w:space="0" w:color="auto"/>
      </w:divBdr>
    </w:div>
    <w:div w:id="1352611356">
      <w:bodyDiv w:val="1"/>
      <w:marLeft w:val="0"/>
      <w:marRight w:val="0"/>
      <w:marTop w:val="0"/>
      <w:marBottom w:val="0"/>
      <w:divBdr>
        <w:top w:val="none" w:sz="0" w:space="0" w:color="auto"/>
        <w:left w:val="none" w:sz="0" w:space="0" w:color="auto"/>
        <w:bottom w:val="none" w:sz="0" w:space="0" w:color="auto"/>
        <w:right w:val="none" w:sz="0" w:space="0" w:color="auto"/>
      </w:divBdr>
    </w:div>
    <w:div w:id="1396976783">
      <w:bodyDiv w:val="1"/>
      <w:marLeft w:val="0"/>
      <w:marRight w:val="0"/>
      <w:marTop w:val="0"/>
      <w:marBottom w:val="0"/>
      <w:divBdr>
        <w:top w:val="none" w:sz="0" w:space="0" w:color="auto"/>
        <w:left w:val="none" w:sz="0" w:space="0" w:color="auto"/>
        <w:bottom w:val="none" w:sz="0" w:space="0" w:color="auto"/>
        <w:right w:val="none" w:sz="0" w:space="0" w:color="auto"/>
      </w:divBdr>
    </w:div>
    <w:div w:id="1399744267">
      <w:bodyDiv w:val="1"/>
      <w:marLeft w:val="0"/>
      <w:marRight w:val="0"/>
      <w:marTop w:val="0"/>
      <w:marBottom w:val="0"/>
      <w:divBdr>
        <w:top w:val="none" w:sz="0" w:space="0" w:color="auto"/>
        <w:left w:val="none" w:sz="0" w:space="0" w:color="auto"/>
        <w:bottom w:val="none" w:sz="0" w:space="0" w:color="auto"/>
        <w:right w:val="none" w:sz="0" w:space="0" w:color="auto"/>
      </w:divBdr>
    </w:div>
    <w:div w:id="1399980069">
      <w:bodyDiv w:val="1"/>
      <w:marLeft w:val="0"/>
      <w:marRight w:val="0"/>
      <w:marTop w:val="0"/>
      <w:marBottom w:val="0"/>
      <w:divBdr>
        <w:top w:val="none" w:sz="0" w:space="0" w:color="auto"/>
        <w:left w:val="none" w:sz="0" w:space="0" w:color="auto"/>
        <w:bottom w:val="none" w:sz="0" w:space="0" w:color="auto"/>
        <w:right w:val="none" w:sz="0" w:space="0" w:color="auto"/>
      </w:divBdr>
    </w:div>
    <w:div w:id="1462263024">
      <w:bodyDiv w:val="1"/>
      <w:marLeft w:val="0"/>
      <w:marRight w:val="0"/>
      <w:marTop w:val="0"/>
      <w:marBottom w:val="0"/>
      <w:divBdr>
        <w:top w:val="none" w:sz="0" w:space="0" w:color="auto"/>
        <w:left w:val="none" w:sz="0" w:space="0" w:color="auto"/>
        <w:bottom w:val="none" w:sz="0" w:space="0" w:color="auto"/>
        <w:right w:val="none" w:sz="0" w:space="0" w:color="auto"/>
      </w:divBdr>
    </w:div>
    <w:div w:id="1488395818">
      <w:bodyDiv w:val="1"/>
      <w:marLeft w:val="0"/>
      <w:marRight w:val="0"/>
      <w:marTop w:val="0"/>
      <w:marBottom w:val="0"/>
      <w:divBdr>
        <w:top w:val="none" w:sz="0" w:space="0" w:color="auto"/>
        <w:left w:val="none" w:sz="0" w:space="0" w:color="auto"/>
        <w:bottom w:val="none" w:sz="0" w:space="0" w:color="auto"/>
        <w:right w:val="none" w:sz="0" w:space="0" w:color="auto"/>
      </w:divBdr>
    </w:div>
    <w:div w:id="1494685586">
      <w:bodyDiv w:val="1"/>
      <w:marLeft w:val="0"/>
      <w:marRight w:val="0"/>
      <w:marTop w:val="0"/>
      <w:marBottom w:val="0"/>
      <w:divBdr>
        <w:top w:val="none" w:sz="0" w:space="0" w:color="auto"/>
        <w:left w:val="none" w:sz="0" w:space="0" w:color="auto"/>
        <w:bottom w:val="none" w:sz="0" w:space="0" w:color="auto"/>
        <w:right w:val="none" w:sz="0" w:space="0" w:color="auto"/>
      </w:divBdr>
    </w:div>
    <w:div w:id="1597136015">
      <w:bodyDiv w:val="1"/>
      <w:marLeft w:val="0"/>
      <w:marRight w:val="0"/>
      <w:marTop w:val="0"/>
      <w:marBottom w:val="0"/>
      <w:divBdr>
        <w:top w:val="none" w:sz="0" w:space="0" w:color="auto"/>
        <w:left w:val="none" w:sz="0" w:space="0" w:color="auto"/>
        <w:bottom w:val="none" w:sz="0" w:space="0" w:color="auto"/>
        <w:right w:val="none" w:sz="0" w:space="0" w:color="auto"/>
      </w:divBdr>
    </w:div>
    <w:div w:id="1651866427">
      <w:bodyDiv w:val="1"/>
      <w:marLeft w:val="0"/>
      <w:marRight w:val="0"/>
      <w:marTop w:val="0"/>
      <w:marBottom w:val="0"/>
      <w:divBdr>
        <w:top w:val="none" w:sz="0" w:space="0" w:color="auto"/>
        <w:left w:val="none" w:sz="0" w:space="0" w:color="auto"/>
        <w:bottom w:val="none" w:sz="0" w:space="0" w:color="auto"/>
        <w:right w:val="none" w:sz="0" w:space="0" w:color="auto"/>
      </w:divBdr>
    </w:div>
    <w:div w:id="1687823283">
      <w:bodyDiv w:val="1"/>
      <w:marLeft w:val="0"/>
      <w:marRight w:val="0"/>
      <w:marTop w:val="0"/>
      <w:marBottom w:val="0"/>
      <w:divBdr>
        <w:top w:val="none" w:sz="0" w:space="0" w:color="auto"/>
        <w:left w:val="none" w:sz="0" w:space="0" w:color="auto"/>
        <w:bottom w:val="none" w:sz="0" w:space="0" w:color="auto"/>
        <w:right w:val="none" w:sz="0" w:space="0" w:color="auto"/>
      </w:divBdr>
    </w:div>
    <w:div w:id="1761488549">
      <w:bodyDiv w:val="1"/>
      <w:marLeft w:val="0"/>
      <w:marRight w:val="0"/>
      <w:marTop w:val="0"/>
      <w:marBottom w:val="0"/>
      <w:divBdr>
        <w:top w:val="none" w:sz="0" w:space="0" w:color="auto"/>
        <w:left w:val="none" w:sz="0" w:space="0" w:color="auto"/>
        <w:bottom w:val="none" w:sz="0" w:space="0" w:color="auto"/>
        <w:right w:val="none" w:sz="0" w:space="0" w:color="auto"/>
      </w:divBdr>
    </w:div>
    <w:div w:id="1913931114">
      <w:bodyDiv w:val="1"/>
      <w:marLeft w:val="0"/>
      <w:marRight w:val="0"/>
      <w:marTop w:val="0"/>
      <w:marBottom w:val="0"/>
      <w:divBdr>
        <w:top w:val="none" w:sz="0" w:space="0" w:color="auto"/>
        <w:left w:val="none" w:sz="0" w:space="0" w:color="auto"/>
        <w:bottom w:val="none" w:sz="0" w:space="0" w:color="auto"/>
        <w:right w:val="none" w:sz="0" w:space="0" w:color="auto"/>
      </w:divBdr>
    </w:div>
    <w:div w:id="1923102306">
      <w:bodyDiv w:val="1"/>
      <w:marLeft w:val="0"/>
      <w:marRight w:val="0"/>
      <w:marTop w:val="0"/>
      <w:marBottom w:val="0"/>
      <w:divBdr>
        <w:top w:val="none" w:sz="0" w:space="0" w:color="auto"/>
        <w:left w:val="none" w:sz="0" w:space="0" w:color="auto"/>
        <w:bottom w:val="none" w:sz="0" w:space="0" w:color="auto"/>
        <w:right w:val="none" w:sz="0" w:space="0" w:color="auto"/>
      </w:divBdr>
    </w:div>
    <w:div w:id="1929532960">
      <w:bodyDiv w:val="1"/>
      <w:marLeft w:val="0"/>
      <w:marRight w:val="0"/>
      <w:marTop w:val="0"/>
      <w:marBottom w:val="0"/>
      <w:divBdr>
        <w:top w:val="none" w:sz="0" w:space="0" w:color="auto"/>
        <w:left w:val="none" w:sz="0" w:space="0" w:color="auto"/>
        <w:bottom w:val="none" w:sz="0" w:space="0" w:color="auto"/>
        <w:right w:val="none" w:sz="0" w:space="0" w:color="auto"/>
      </w:divBdr>
    </w:div>
    <w:div w:id="1956476872">
      <w:bodyDiv w:val="1"/>
      <w:marLeft w:val="0"/>
      <w:marRight w:val="0"/>
      <w:marTop w:val="0"/>
      <w:marBottom w:val="0"/>
      <w:divBdr>
        <w:top w:val="none" w:sz="0" w:space="0" w:color="auto"/>
        <w:left w:val="none" w:sz="0" w:space="0" w:color="auto"/>
        <w:bottom w:val="none" w:sz="0" w:space="0" w:color="auto"/>
        <w:right w:val="none" w:sz="0" w:space="0" w:color="auto"/>
      </w:divBdr>
    </w:div>
    <w:div w:id="1966112652">
      <w:bodyDiv w:val="1"/>
      <w:marLeft w:val="0"/>
      <w:marRight w:val="0"/>
      <w:marTop w:val="0"/>
      <w:marBottom w:val="0"/>
      <w:divBdr>
        <w:top w:val="none" w:sz="0" w:space="0" w:color="auto"/>
        <w:left w:val="none" w:sz="0" w:space="0" w:color="auto"/>
        <w:bottom w:val="none" w:sz="0" w:space="0" w:color="auto"/>
        <w:right w:val="none" w:sz="0" w:space="0" w:color="auto"/>
      </w:divBdr>
    </w:div>
    <w:div w:id="2001040566">
      <w:bodyDiv w:val="1"/>
      <w:marLeft w:val="0"/>
      <w:marRight w:val="0"/>
      <w:marTop w:val="0"/>
      <w:marBottom w:val="0"/>
      <w:divBdr>
        <w:top w:val="none" w:sz="0" w:space="0" w:color="auto"/>
        <w:left w:val="none" w:sz="0" w:space="0" w:color="auto"/>
        <w:bottom w:val="none" w:sz="0" w:space="0" w:color="auto"/>
        <w:right w:val="none" w:sz="0" w:space="0" w:color="auto"/>
      </w:divBdr>
    </w:div>
    <w:div w:id="210056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header" Target="header8.xml"/><Relationship Id="rId42" Type="http://schemas.openxmlformats.org/officeDocument/2006/relationships/image" Target="media/image22.png"/><Relationship Id="rId63" Type="http://schemas.openxmlformats.org/officeDocument/2006/relationships/image" Target="media/image42.png"/><Relationship Id="rId84" Type="http://schemas.openxmlformats.org/officeDocument/2006/relationships/image" Target="media/image63.png"/><Relationship Id="rId138" Type="http://schemas.openxmlformats.org/officeDocument/2006/relationships/image" Target="media/image117.png"/><Relationship Id="rId159" Type="http://schemas.openxmlformats.org/officeDocument/2006/relationships/image" Target="media/image138.png"/><Relationship Id="rId170" Type="http://schemas.openxmlformats.org/officeDocument/2006/relationships/image" Target="media/image149.png"/><Relationship Id="rId191" Type="http://schemas.openxmlformats.org/officeDocument/2006/relationships/image" Target="media/image170.png"/><Relationship Id="rId205" Type="http://schemas.openxmlformats.org/officeDocument/2006/relationships/image" Target="media/image183.png"/><Relationship Id="rId226" Type="http://schemas.openxmlformats.org/officeDocument/2006/relationships/image" Target="media/image204.png"/><Relationship Id="rId107" Type="http://schemas.openxmlformats.org/officeDocument/2006/relationships/image" Target="media/image86.png"/><Relationship Id="rId11" Type="http://schemas.openxmlformats.org/officeDocument/2006/relationships/header" Target="header1.xml"/><Relationship Id="rId32" Type="http://schemas.openxmlformats.org/officeDocument/2006/relationships/image" Target="media/image12.png"/><Relationship Id="rId53" Type="http://schemas.openxmlformats.org/officeDocument/2006/relationships/image" Target="media/image32.png"/><Relationship Id="rId74" Type="http://schemas.openxmlformats.org/officeDocument/2006/relationships/image" Target="media/image53.png"/><Relationship Id="rId128" Type="http://schemas.openxmlformats.org/officeDocument/2006/relationships/image" Target="media/image107.png"/><Relationship Id="rId149" Type="http://schemas.openxmlformats.org/officeDocument/2006/relationships/image" Target="media/image128.png"/><Relationship Id="rId5" Type="http://schemas.openxmlformats.org/officeDocument/2006/relationships/numbering" Target="numbering.xml"/><Relationship Id="rId95" Type="http://schemas.openxmlformats.org/officeDocument/2006/relationships/image" Target="media/image74.png"/><Relationship Id="rId160" Type="http://schemas.openxmlformats.org/officeDocument/2006/relationships/image" Target="media/image139.png"/><Relationship Id="rId181" Type="http://schemas.openxmlformats.org/officeDocument/2006/relationships/image" Target="media/image160.png"/><Relationship Id="rId216" Type="http://schemas.openxmlformats.org/officeDocument/2006/relationships/image" Target="media/image194.png"/><Relationship Id="rId237" Type="http://schemas.openxmlformats.org/officeDocument/2006/relationships/image" Target="media/image213.png"/><Relationship Id="rId22" Type="http://schemas.openxmlformats.org/officeDocument/2006/relationships/hyperlink" Target="http://uat.ecms.gov.bt" TargetMode="External"/><Relationship Id="rId43" Type="http://schemas.openxmlformats.org/officeDocument/2006/relationships/image" Target="media/image23.png"/><Relationship Id="rId64" Type="http://schemas.openxmlformats.org/officeDocument/2006/relationships/image" Target="media/image43.png"/><Relationship Id="rId118" Type="http://schemas.openxmlformats.org/officeDocument/2006/relationships/image" Target="media/image97.png"/><Relationship Id="rId139" Type="http://schemas.openxmlformats.org/officeDocument/2006/relationships/image" Target="media/image118.png"/><Relationship Id="rId85" Type="http://schemas.openxmlformats.org/officeDocument/2006/relationships/image" Target="media/image64.png"/><Relationship Id="rId150" Type="http://schemas.openxmlformats.org/officeDocument/2006/relationships/image" Target="media/image129.png"/><Relationship Id="rId171" Type="http://schemas.openxmlformats.org/officeDocument/2006/relationships/image" Target="media/image150.png"/><Relationship Id="rId192" Type="http://schemas.openxmlformats.org/officeDocument/2006/relationships/image" Target="media/image171.png"/><Relationship Id="rId206" Type="http://schemas.openxmlformats.org/officeDocument/2006/relationships/image" Target="media/image184.png"/><Relationship Id="rId227" Type="http://schemas.openxmlformats.org/officeDocument/2006/relationships/header" Target="header11.xml"/><Relationship Id="rId201" Type="http://schemas.openxmlformats.org/officeDocument/2006/relationships/image" Target="media/image180.png"/><Relationship Id="rId222" Type="http://schemas.openxmlformats.org/officeDocument/2006/relationships/image" Target="media/image200.png"/><Relationship Id="rId243" Type="http://schemas.openxmlformats.org/officeDocument/2006/relationships/theme" Target="theme/theme1.xml"/><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image" Target="media/image13.JPG"/><Relationship Id="rId38" Type="http://schemas.openxmlformats.org/officeDocument/2006/relationships/image" Target="media/image18.JPG"/><Relationship Id="rId59" Type="http://schemas.openxmlformats.org/officeDocument/2006/relationships/image" Target="media/image38.png"/><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image" Target="media/image103.png"/><Relationship Id="rId129" Type="http://schemas.openxmlformats.org/officeDocument/2006/relationships/image" Target="media/image108.png"/><Relationship Id="rId54" Type="http://schemas.openxmlformats.org/officeDocument/2006/relationships/image" Target="media/image33.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70.png"/><Relationship Id="rId96" Type="http://schemas.openxmlformats.org/officeDocument/2006/relationships/image" Target="media/image75.png"/><Relationship Id="rId140" Type="http://schemas.openxmlformats.org/officeDocument/2006/relationships/image" Target="media/image119.png"/><Relationship Id="rId145" Type="http://schemas.openxmlformats.org/officeDocument/2006/relationships/image" Target="media/image124.png"/><Relationship Id="rId161" Type="http://schemas.openxmlformats.org/officeDocument/2006/relationships/image" Target="media/image140.png"/><Relationship Id="rId166" Type="http://schemas.openxmlformats.org/officeDocument/2006/relationships/image" Target="media/image145.png"/><Relationship Id="rId182" Type="http://schemas.openxmlformats.org/officeDocument/2006/relationships/image" Target="media/image161.png"/><Relationship Id="rId187" Type="http://schemas.openxmlformats.org/officeDocument/2006/relationships/image" Target="media/image166.png"/><Relationship Id="rId217" Type="http://schemas.openxmlformats.org/officeDocument/2006/relationships/image" Target="media/image195.png"/><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image" Target="media/image190.png"/><Relationship Id="rId233" Type="http://schemas.openxmlformats.org/officeDocument/2006/relationships/image" Target="media/image209.png"/><Relationship Id="rId238" Type="http://schemas.openxmlformats.org/officeDocument/2006/relationships/image" Target="media/image214.png"/><Relationship Id="rId23" Type="http://schemas.openxmlformats.org/officeDocument/2006/relationships/image" Target="media/image3.png"/><Relationship Id="rId28" Type="http://schemas.openxmlformats.org/officeDocument/2006/relationships/image" Target="media/image8.png"/><Relationship Id="rId49" Type="http://schemas.openxmlformats.org/officeDocument/2006/relationships/image" Target="media/image28.pn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24.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image" Target="media/image60.png"/><Relationship Id="rId86" Type="http://schemas.openxmlformats.org/officeDocument/2006/relationships/image" Target="media/image65.png"/><Relationship Id="rId130" Type="http://schemas.openxmlformats.org/officeDocument/2006/relationships/image" Target="media/image109.png"/><Relationship Id="rId135" Type="http://schemas.openxmlformats.org/officeDocument/2006/relationships/image" Target="media/image114.png"/><Relationship Id="rId151" Type="http://schemas.openxmlformats.org/officeDocument/2006/relationships/image" Target="media/image130.png"/><Relationship Id="rId156" Type="http://schemas.openxmlformats.org/officeDocument/2006/relationships/image" Target="media/image135.png"/><Relationship Id="rId177" Type="http://schemas.openxmlformats.org/officeDocument/2006/relationships/image" Target="media/image156.png"/><Relationship Id="rId198" Type="http://schemas.openxmlformats.org/officeDocument/2006/relationships/image" Target="media/image177.png"/><Relationship Id="rId172" Type="http://schemas.openxmlformats.org/officeDocument/2006/relationships/image" Target="media/image151.png"/><Relationship Id="rId193" Type="http://schemas.openxmlformats.org/officeDocument/2006/relationships/image" Target="media/image172.png"/><Relationship Id="rId202" Type="http://schemas.openxmlformats.org/officeDocument/2006/relationships/header" Target="header10.xml"/><Relationship Id="rId207" Type="http://schemas.openxmlformats.org/officeDocument/2006/relationships/image" Target="media/image185.png"/><Relationship Id="rId223" Type="http://schemas.openxmlformats.org/officeDocument/2006/relationships/image" Target="media/image201.png"/><Relationship Id="rId228" Type="http://schemas.openxmlformats.org/officeDocument/2006/relationships/hyperlink" Target="https://en.wikipedia.org/wiki/Business_process_management" TargetMode="Externa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9.png"/><Relationship Id="rId109" Type="http://schemas.openxmlformats.org/officeDocument/2006/relationships/image" Target="media/image88.png"/><Relationship Id="rId34" Type="http://schemas.openxmlformats.org/officeDocument/2006/relationships/image" Target="media/image14.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image" Target="media/image120.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png"/><Relationship Id="rId7" Type="http://schemas.openxmlformats.org/officeDocument/2006/relationships/settings" Target="settings.xml"/><Relationship Id="rId71" Type="http://schemas.openxmlformats.org/officeDocument/2006/relationships/image" Target="media/image50.png"/><Relationship Id="rId92" Type="http://schemas.openxmlformats.org/officeDocument/2006/relationships/image" Target="media/image71.png"/><Relationship Id="rId162" Type="http://schemas.openxmlformats.org/officeDocument/2006/relationships/image" Target="media/image141.png"/><Relationship Id="rId183" Type="http://schemas.openxmlformats.org/officeDocument/2006/relationships/image" Target="media/image162.png"/><Relationship Id="rId213" Type="http://schemas.openxmlformats.org/officeDocument/2006/relationships/image" Target="media/image191.png"/><Relationship Id="rId218" Type="http://schemas.openxmlformats.org/officeDocument/2006/relationships/image" Target="media/image196.png"/><Relationship Id="rId234" Type="http://schemas.openxmlformats.org/officeDocument/2006/relationships/image" Target="media/image210.png"/><Relationship Id="rId239" Type="http://schemas.openxmlformats.org/officeDocument/2006/relationships/image" Target="media/image215.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header" Target="header9.xml"/><Relationship Id="rId66" Type="http://schemas.openxmlformats.org/officeDocument/2006/relationships/image" Target="media/image45.png"/><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image" Target="media/image110.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7.png"/><Relationship Id="rId61" Type="http://schemas.openxmlformats.org/officeDocument/2006/relationships/image" Target="media/image40.png"/><Relationship Id="rId82" Type="http://schemas.openxmlformats.org/officeDocument/2006/relationships/image" Target="media/image61.png"/><Relationship Id="rId152" Type="http://schemas.openxmlformats.org/officeDocument/2006/relationships/image" Target="media/image131.png"/><Relationship Id="rId173" Type="http://schemas.openxmlformats.org/officeDocument/2006/relationships/image" Target="media/image152.png"/><Relationship Id="rId194" Type="http://schemas.openxmlformats.org/officeDocument/2006/relationships/image" Target="media/image173.png"/><Relationship Id="rId199" Type="http://schemas.openxmlformats.org/officeDocument/2006/relationships/image" Target="media/image178.png"/><Relationship Id="rId203" Type="http://schemas.openxmlformats.org/officeDocument/2006/relationships/image" Target="media/image181.png"/><Relationship Id="rId208" Type="http://schemas.openxmlformats.org/officeDocument/2006/relationships/image" Target="media/image186.png"/><Relationship Id="rId229" Type="http://schemas.openxmlformats.org/officeDocument/2006/relationships/image" Target="media/image205.png"/><Relationship Id="rId19" Type="http://schemas.openxmlformats.org/officeDocument/2006/relationships/header" Target="header6.xml"/><Relationship Id="rId224" Type="http://schemas.openxmlformats.org/officeDocument/2006/relationships/image" Target="media/image202.png"/><Relationship Id="rId240" Type="http://schemas.openxmlformats.org/officeDocument/2006/relationships/image" Target="media/image216.png"/><Relationship Id="rId14" Type="http://schemas.openxmlformats.org/officeDocument/2006/relationships/header" Target="header2.xml"/><Relationship Id="rId30" Type="http://schemas.openxmlformats.org/officeDocument/2006/relationships/image" Target="media/image10.png"/><Relationship Id="rId35" Type="http://schemas.openxmlformats.org/officeDocument/2006/relationships/image" Target="media/image15.JP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image" Target="media/image126.png"/><Relationship Id="rId168" Type="http://schemas.openxmlformats.org/officeDocument/2006/relationships/image" Target="media/image147.png"/><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21.png"/><Relationship Id="rId163" Type="http://schemas.openxmlformats.org/officeDocument/2006/relationships/image" Target="media/image142.png"/><Relationship Id="rId184" Type="http://schemas.openxmlformats.org/officeDocument/2006/relationships/image" Target="media/image163.png"/><Relationship Id="rId189" Type="http://schemas.openxmlformats.org/officeDocument/2006/relationships/image" Target="media/image168.png"/><Relationship Id="rId219" Type="http://schemas.openxmlformats.org/officeDocument/2006/relationships/image" Target="media/image197.png"/><Relationship Id="rId3" Type="http://schemas.openxmlformats.org/officeDocument/2006/relationships/customXml" Target="../customXml/item3.xml"/><Relationship Id="rId214" Type="http://schemas.openxmlformats.org/officeDocument/2006/relationships/image" Target="media/image192.png"/><Relationship Id="rId230" Type="http://schemas.openxmlformats.org/officeDocument/2006/relationships/image" Target="media/image206.png"/><Relationship Id="rId235" Type="http://schemas.openxmlformats.org/officeDocument/2006/relationships/image" Target="media/image211.png"/><Relationship Id="rId25" Type="http://schemas.openxmlformats.org/officeDocument/2006/relationships/image" Target="media/image5.png"/><Relationship Id="rId46" Type="http://schemas.openxmlformats.org/officeDocument/2006/relationships/image" Target="media/image25.png"/><Relationship Id="rId67" Type="http://schemas.openxmlformats.org/officeDocument/2006/relationships/image" Target="media/image46.png"/><Relationship Id="rId116" Type="http://schemas.openxmlformats.org/officeDocument/2006/relationships/image" Target="media/image95.png"/><Relationship Id="rId137" Type="http://schemas.openxmlformats.org/officeDocument/2006/relationships/image" Target="media/image116.png"/><Relationship Id="rId158" Type="http://schemas.openxmlformats.org/officeDocument/2006/relationships/image" Target="media/image137.png"/><Relationship Id="rId20" Type="http://schemas.openxmlformats.org/officeDocument/2006/relationships/header" Target="header7.xml"/><Relationship Id="rId41" Type="http://schemas.openxmlformats.org/officeDocument/2006/relationships/image" Target="media/image21.png"/><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32.png"/><Relationship Id="rId174" Type="http://schemas.openxmlformats.org/officeDocument/2006/relationships/image" Target="media/image153.png"/><Relationship Id="rId179" Type="http://schemas.openxmlformats.org/officeDocument/2006/relationships/image" Target="media/image158.png"/><Relationship Id="rId195" Type="http://schemas.openxmlformats.org/officeDocument/2006/relationships/image" Target="media/image174.png"/><Relationship Id="rId209" Type="http://schemas.openxmlformats.org/officeDocument/2006/relationships/image" Target="media/image187.png"/><Relationship Id="rId190" Type="http://schemas.openxmlformats.org/officeDocument/2006/relationships/image" Target="media/image169.png"/><Relationship Id="rId204" Type="http://schemas.openxmlformats.org/officeDocument/2006/relationships/image" Target="media/image182.png"/><Relationship Id="rId220" Type="http://schemas.openxmlformats.org/officeDocument/2006/relationships/image" Target="media/image198.png"/><Relationship Id="rId225" Type="http://schemas.openxmlformats.org/officeDocument/2006/relationships/image" Target="media/image203.png"/><Relationship Id="rId241" Type="http://schemas.openxmlformats.org/officeDocument/2006/relationships/image" Target="media/image217.png"/><Relationship Id="rId15" Type="http://schemas.openxmlformats.org/officeDocument/2006/relationships/hyperlink" Target="http://www.crimsonlogic.com" TargetMode="External"/><Relationship Id="rId36" Type="http://schemas.openxmlformats.org/officeDocument/2006/relationships/image" Target="media/image16.png"/><Relationship Id="rId57" Type="http://schemas.openxmlformats.org/officeDocument/2006/relationships/image" Target="media/image36.pn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endnotes" Target="endnotes.xml"/><Relationship Id="rId31" Type="http://schemas.openxmlformats.org/officeDocument/2006/relationships/image" Target="media/image11.JPG"/><Relationship Id="rId52" Type="http://schemas.openxmlformats.org/officeDocument/2006/relationships/image" Target="media/image31.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image" Target="media/image122.png"/><Relationship Id="rId148" Type="http://schemas.openxmlformats.org/officeDocument/2006/relationships/image" Target="media/image127.png"/><Relationship Id="rId164" Type="http://schemas.openxmlformats.org/officeDocument/2006/relationships/image" Target="media/image143.png"/><Relationship Id="rId169" Type="http://schemas.openxmlformats.org/officeDocument/2006/relationships/image" Target="media/image148.png"/><Relationship Id="rId185" Type="http://schemas.openxmlformats.org/officeDocument/2006/relationships/image" Target="media/image16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9.png"/><Relationship Id="rId210" Type="http://schemas.openxmlformats.org/officeDocument/2006/relationships/image" Target="media/image188.png"/><Relationship Id="rId215" Type="http://schemas.openxmlformats.org/officeDocument/2006/relationships/image" Target="media/image193.png"/><Relationship Id="rId236" Type="http://schemas.openxmlformats.org/officeDocument/2006/relationships/image" Target="media/image212.png"/><Relationship Id="rId26" Type="http://schemas.openxmlformats.org/officeDocument/2006/relationships/image" Target="media/image6.png"/><Relationship Id="rId231" Type="http://schemas.openxmlformats.org/officeDocument/2006/relationships/image" Target="media/image207.png"/><Relationship Id="rId47" Type="http://schemas.openxmlformats.org/officeDocument/2006/relationships/image" Target="media/image26.png"/><Relationship Id="rId68" Type="http://schemas.openxmlformats.org/officeDocument/2006/relationships/image" Target="media/image47.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2.png"/><Relationship Id="rId154" Type="http://schemas.openxmlformats.org/officeDocument/2006/relationships/image" Target="media/image133.png"/><Relationship Id="rId175" Type="http://schemas.openxmlformats.org/officeDocument/2006/relationships/image" Target="media/image154.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header" Target="header3.xml"/><Relationship Id="rId221" Type="http://schemas.openxmlformats.org/officeDocument/2006/relationships/image" Target="media/image199.png"/><Relationship Id="rId242" Type="http://schemas.openxmlformats.org/officeDocument/2006/relationships/fontTable" Target="fontTable.xml"/><Relationship Id="rId37" Type="http://schemas.openxmlformats.org/officeDocument/2006/relationships/image" Target="media/image17.JPG"/><Relationship Id="rId58" Type="http://schemas.openxmlformats.org/officeDocument/2006/relationships/image" Target="media/image37.png"/><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image" Target="media/image123.png"/><Relationship Id="rId90" Type="http://schemas.openxmlformats.org/officeDocument/2006/relationships/image" Target="media/image69.png"/><Relationship Id="rId165" Type="http://schemas.openxmlformats.org/officeDocument/2006/relationships/image" Target="media/image144.png"/><Relationship Id="rId186" Type="http://schemas.openxmlformats.org/officeDocument/2006/relationships/image" Target="media/image165.png"/><Relationship Id="rId211" Type="http://schemas.openxmlformats.org/officeDocument/2006/relationships/image" Target="media/image189.png"/><Relationship Id="rId232" Type="http://schemas.openxmlformats.org/officeDocument/2006/relationships/image" Target="media/image208.png"/><Relationship Id="rId27" Type="http://schemas.openxmlformats.org/officeDocument/2006/relationships/image" Target="media/image7.png"/><Relationship Id="rId48" Type="http://schemas.openxmlformats.org/officeDocument/2006/relationships/image" Target="media/image27.png"/><Relationship Id="rId69" Type="http://schemas.openxmlformats.org/officeDocument/2006/relationships/image" Target="media/image48.png"/><Relationship Id="rId113" Type="http://schemas.openxmlformats.org/officeDocument/2006/relationships/image" Target="media/image92.png"/><Relationship Id="rId134" Type="http://schemas.openxmlformats.org/officeDocument/2006/relationships/image" Target="media/image113.png"/><Relationship Id="rId80" Type="http://schemas.openxmlformats.org/officeDocument/2006/relationships/image" Target="media/image59.png"/><Relationship Id="rId155" Type="http://schemas.openxmlformats.org/officeDocument/2006/relationships/image" Target="media/image134.png"/><Relationship Id="rId176" Type="http://schemas.openxmlformats.org/officeDocument/2006/relationships/image" Target="media/image155.png"/><Relationship Id="rId197" Type="http://schemas.openxmlformats.org/officeDocument/2006/relationships/image" Target="media/image176.png"/></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http://www.crimsonlogic.com/en/"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ivina\UserGuideTemplate_201220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82D1F40-58DF-4989-AC08-D9DA2112842F}"/>
</file>

<file path=customXml/itemProps2.xml><?xml version="1.0" encoding="utf-8"?>
<ds:datastoreItem xmlns:ds="http://schemas.openxmlformats.org/officeDocument/2006/customXml" ds:itemID="{05C74AE7-8687-43F9-8548-3325AF14A970}">
  <ds:schemaRefs>
    <ds:schemaRef ds:uri="http://schemas.microsoft.com/sharepoint/v3/contenttype/forms"/>
  </ds:schemaRefs>
</ds:datastoreItem>
</file>

<file path=customXml/itemProps3.xml><?xml version="1.0" encoding="utf-8"?>
<ds:datastoreItem xmlns:ds="http://schemas.openxmlformats.org/officeDocument/2006/customXml" ds:itemID="{F96E7135-B18C-42F0-8345-15B0270DB9DD}">
  <ds:schemaRefs>
    <ds:schemaRef ds:uri="http://schemas.microsoft.com/office/2006/metadata/properties"/>
    <ds:schemaRef ds:uri="http://schemas.microsoft.com/office/infopath/2007/PartnerControls"/>
    <ds:schemaRef ds:uri="48e0bbde-27f5-445d-84c4-be83f40b6c5f"/>
    <ds:schemaRef ds:uri="f6f1b7f8-4fa7-45d6-b2d4-2eb205d3d0a6"/>
  </ds:schemaRefs>
</ds:datastoreItem>
</file>

<file path=customXml/itemProps4.xml><?xml version="1.0" encoding="utf-8"?>
<ds:datastoreItem xmlns:ds="http://schemas.openxmlformats.org/officeDocument/2006/customXml" ds:itemID="{05382C22-127C-4B26-B666-21CE1B688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UserGuideTemplate_20122013</Template>
  <TotalTime>2604</TotalTime>
  <Pages>155</Pages>
  <Words>14880</Words>
  <Characters>84817</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Singapore Network Services</Company>
  <LinksUpToDate>false</LinksUpToDate>
  <CharactersWithSpaces>99499</CharactersWithSpaces>
  <SharedDoc>false</SharedDoc>
  <HLinks>
    <vt:vector size="78" baseType="variant">
      <vt:variant>
        <vt:i4>1835062</vt:i4>
      </vt:variant>
      <vt:variant>
        <vt:i4>71</vt:i4>
      </vt:variant>
      <vt:variant>
        <vt:i4>0</vt:i4>
      </vt:variant>
      <vt:variant>
        <vt:i4>5</vt:i4>
      </vt:variant>
      <vt:variant>
        <vt:lpwstr/>
      </vt:variant>
      <vt:variant>
        <vt:lpwstr>_Toc197922296</vt:lpwstr>
      </vt:variant>
      <vt:variant>
        <vt:i4>1835062</vt:i4>
      </vt:variant>
      <vt:variant>
        <vt:i4>65</vt:i4>
      </vt:variant>
      <vt:variant>
        <vt:i4>0</vt:i4>
      </vt:variant>
      <vt:variant>
        <vt:i4>5</vt:i4>
      </vt:variant>
      <vt:variant>
        <vt:lpwstr/>
      </vt:variant>
      <vt:variant>
        <vt:lpwstr>_Toc197922295</vt:lpwstr>
      </vt:variant>
      <vt:variant>
        <vt:i4>1835062</vt:i4>
      </vt:variant>
      <vt:variant>
        <vt:i4>59</vt:i4>
      </vt:variant>
      <vt:variant>
        <vt:i4>0</vt:i4>
      </vt:variant>
      <vt:variant>
        <vt:i4>5</vt:i4>
      </vt:variant>
      <vt:variant>
        <vt:lpwstr/>
      </vt:variant>
      <vt:variant>
        <vt:lpwstr>_Toc197922294</vt:lpwstr>
      </vt:variant>
      <vt:variant>
        <vt:i4>1835062</vt:i4>
      </vt:variant>
      <vt:variant>
        <vt:i4>53</vt:i4>
      </vt:variant>
      <vt:variant>
        <vt:i4>0</vt:i4>
      </vt:variant>
      <vt:variant>
        <vt:i4>5</vt:i4>
      </vt:variant>
      <vt:variant>
        <vt:lpwstr/>
      </vt:variant>
      <vt:variant>
        <vt:lpwstr>_Toc197922293</vt:lpwstr>
      </vt:variant>
      <vt:variant>
        <vt:i4>1835062</vt:i4>
      </vt:variant>
      <vt:variant>
        <vt:i4>47</vt:i4>
      </vt:variant>
      <vt:variant>
        <vt:i4>0</vt:i4>
      </vt:variant>
      <vt:variant>
        <vt:i4>5</vt:i4>
      </vt:variant>
      <vt:variant>
        <vt:lpwstr/>
      </vt:variant>
      <vt:variant>
        <vt:lpwstr>_Toc197922292</vt:lpwstr>
      </vt:variant>
      <vt:variant>
        <vt:i4>1835062</vt:i4>
      </vt:variant>
      <vt:variant>
        <vt:i4>41</vt:i4>
      </vt:variant>
      <vt:variant>
        <vt:i4>0</vt:i4>
      </vt:variant>
      <vt:variant>
        <vt:i4>5</vt:i4>
      </vt:variant>
      <vt:variant>
        <vt:lpwstr/>
      </vt:variant>
      <vt:variant>
        <vt:lpwstr>_Toc197922291</vt:lpwstr>
      </vt:variant>
      <vt:variant>
        <vt:i4>1835062</vt:i4>
      </vt:variant>
      <vt:variant>
        <vt:i4>35</vt:i4>
      </vt:variant>
      <vt:variant>
        <vt:i4>0</vt:i4>
      </vt:variant>
      <vt:variant>
        <vt:i4>5</vt:i4>
      </vt:variant>
      <vt:variant>
        <vt:lpwstr/>
      </vt:variant>
      <vt:variant>
        <vt:lpwstr>_Toc197922290</vt:lpwstr>
      </vt:variant>
      <vt:variant>
        <vt:i4>1900598</vt:i4>
      </vt:variant>
      <vt:variant>
        <vt:i4>29</vt:i4>
      </vt:variant>
      <vt:variant>
        <vt:i4>0</vt:i4>
      </vt:variant>
      <vt:variant>
        <vt:i4>5</vt:i4>
      </vt:variant>
      <vt:variant>
        <vt:lpwstr/>
      </vt:variant>
      <vt:variant>
        <vt:lpwstr>_Toc197922289</vt:lpwstr>
      </vt:variant>
      <vt:variant>
        <vt:i4>1900598</vt:i4>
      </vt:variant>
      <vt:variant>
        <vt:i4>23</vt:i4>
      </vt:variant>
      <vt:variant>
        <vt:i4>0</vt:i4>
      </vt:variant>
      <vt:variant>
        <vt:i4>5</vt:i4>
      </vt:variant>
      <vt:variant>
        <vt:lpwstr/>
      </vt:variant>
      <vt:variant>
        <vt:lpwstr>_Toc197922288</vt:lpwstr>
      </vt:variant>
      <vt:variant>
        <vt:i4>1900598</vt:i4>
      </vt:variant>
      <vt:variant>
        <vt:i4>17</vt:i4>
      </vt:variant>
      <vt:variant>
        <vt:i4>0</vt:i4>
      </vt:variant>
      <vt:variant>
        <vt:i4>5</vt:i4>
      </vt:variant>
      <vt:variant>
        <vt:lpwstr/>
      </vt:variant>
      <vt:variant>
        <vt:lpwstr>_Toc197922287</vt:lpwstr>
      </vt:variant>
      <vt:variant>
        <vt:i4>1900598</vt:i4>
      </vt:variant>
      <vt:variant>
        <vt:i4>11</vt:i4>
      </vt:variant>
      <vt:variant>
        <vt:i4>0</vt:i4>
      </vt:variant>
      <vt:variant>
        <vt:i4>5</vt:i4>
      </vt:variant>
      <vt:variant>
        <vt:lpwstr/>
      </vt:variant>
      <vt:variant>
        <vt:lpwstr>_Toc197922286</vt:lpwstr>
      </vt:variant>
      <vt:variant>
        <vt:i4>1900598</vt:i4>
      </vt:variant>
      <vt:variant>
        <vt:i4>5</vt:i4>
      </vt:variant>
      <vt:variant>
        <vt:i4>0</vt:i4>
      </vt:variant>
      <vt:variant>
        <vt:i4>5</vt:i4>
      </vt:variant>
      <vt:variant>
        <vt:lpwstr/>
      </vt:variant>
      <vt:variant>
        <vt:lpwstr>_Toc197922285</vt:lpwstr>
      </vt:variant>
      <vt:variant>
        <vt:i4>5505094</vt:i4>
      </vt:variant>
      <vt:variant>
        <vt:i4>0</vt:i4>
      </vt:variant>
      <vt:variant>
        <vt:i4>0</vt:i4>
      </vt:variant>
      <vt:variant>
        <vt:i4>5</vt:i4>
      </vt:variant>
      <vt:variant>
        <vt:lpwstr>http://www.crimsonlogic.com/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Sivakami, Senthil Kumar</dc:creator>
  <cp:keywords/>
  <dc:description/>
  <cp:lastModifiedBy>Nermit Lepcha</cp:lastModifiedBy>
  <cp:revision>114</cp:revision>
  <cp:lastPrinted>2016-08-22T07:15:00Z</cp:lastPrinted>
  <dcterms:created xsi:type="dcterms:W3CDTF">2023-01-04T03:41:00Z</dcterms:created>
  <dcterms:modified xsi:type="dcterms:W3CDTF">2023-03-13T08:40:00Z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